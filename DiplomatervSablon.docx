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17F4AEE2" w14:textId="0A52B58F" w:rsidR="00B866D6"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0602587" w:history="1">
            <w:r w:rsidR="00B866D6" w:rsidRPr="00FC32E5">
              <w:rPr>
                <w:rStyle w:val="Hiperhivatkozs"/>
                <w:noProof/>
              </w:rPr>
              <w:t>Összefoglaló</w:t>
            </w:r>
            <w:r w:rsidR="00B866D6">
              <w:rPr>
                <w:noProof/>
                <w:webHidden/>
              </w:rPr>
              <w:tab/>
            </w:r>
            <w:r w:rsidR="00B866D6">
              <w:rPr>
                <w:noProof/>
                <w:webHidden/>
              </w:rPr>
              <w:fldChar w:fldCharType="begin"/>
            </w:r>
            <w:r w:rsidR="00B866D6">
              <w:rPr>
                <w:noProof/>
                <w:webHidden/>
              </w:rPr>
              <w:instrText xml:space="preserve"> PAGEREF _Toc150602587 \h </w:instrText>
            </w:r>
            <w:r w:rsidR="00B866D6">
              <w:rPr>
                <w:noProof/>
                <w:webHidden/>
              </w:rPr>
            </w:r>
            <w:r w:rsidR="00B866D6">
              <w:rPr>
                <w:noProof/>
                <w:webHidden/>
              </w:rPr>
              <w:fldChar w:fldCharType="separate"/>
            </w:r>
            <w:r w:rsidR="00B866D6">
              <w:rPr>
                <w:noProof/>
                <w:webHidden/>
              </w:rPr>
              <w:t>6</w:t>
            </w:r>
            <w:r w:rsidR="00B866D6">
              <w:rPr>
                <w:noProof/>
                <w:webHidden/>
              </w:rPr>
              <w:fldChar w:fldCharType="end"/>
            </w:r>
          </w:hyperlink>
        </w:p>
        <w:p w14:paraId="20E5DD3C" w14:textId="3299283C"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88" w:history="1">
            <w:r w:rsidR="00B866D6" w:rsidRPr="00FC32E5">
              <w:rPr>
                <w:rStyle w:val="Hiperhivatkozs"/>
                <w:noProof/>
              </w:rPr>
              <w:t>Abstract</w:t>
            </w:r>
            <w:r w:rsidR="00B866D6">
              <w:rPr>
                <w:noProof/>
                <w:webHidden/>
              </w:rPr>
              <w:tab/>
            </w:r>
            <w:r w:rsidR="00B866D6">
              <w:rPr>
                <w:noProof/>
                <w:webHidden/>
              </w:rPr>
              <w:fldChar w:fldCharType="begin"/>
            </w:r>
            <w:r w:rsidR="00B866D6">
              <w:rPr>
                <w:noProof/>
                <w:webHidden/>
              </w:rPr>
              <w:instrText xml:space="preserve"> PAGEREF _Toc150602588 \h </w:instrText>
            </w:r>
            <w:r w:rsidR="00B866D6">
              <w:rPr>
                <w:noProof/>
                <w:webHidden/>
              </w:rPr>
            </w:r>
            <w:r w:rsidR="00B866D6">
              <w:rPr>
                <w:noProof/>
                <w:webHidden/>
              </w:rPr>
              <w:fldChar w:fldCharType="separate"/>
            </w:r>
            <w:r w:rsidR="00B866D6">
              <w:rPr>
                <w:noProof/>
                <w:webHidden/>
              </w:rPr>
              <w:t>7</w:t>
            </w:r>
            <w:r w:rsidR="00B866D6">
              <w:rPr>
                <w:noProof/>
                <w:webHidden/>
              </w:rPr>
              <w:fldChar w:fldCharType="end"/>
            </w:r>
          </w:hyperlink>
        </w:p>
        <w:p w14:paraId="2D650510" w14:textId="26F66BB8"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89" w:history="1">
            <w:r w:rsidR="00B866D6" w:rsidRPr="00FC32E5">
              <w:rPr>
                <w:rStyle w:val="Hiperhivatkozs"/>
                <w:noProof/>
              </w:rPr>
              <w:t>1 Bevezetés</w:t>
            </w:r>
            <w:r w:rsidR="00B866D6">
              <w:rPr>
                <w:noProof/>
                <w:webHidden/>
              </w:rPr>
              <w:tab/>
            </w:r>
            <w:r w:rsidR="00B866D6">
              <w:rPr>
                <w:noProof/>
                <w:webHidden/>
              </w:rPr>
              <w:fldChar w:fldCharType="begin"/>
            </w:r>
            <w:r w:rsidR="00B866D6">
              <w:rPr>
                <w:noProof/>
                <w:webHidden/>
              </w:rPr>
              <w:instrText xml:space="preserve"> PAGEREF _Toc150602589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17800E7B" w14:textId="62F57B8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0" w:history="1">
            <w:r w:rsidR="00B866D6" w:rsidRPr="00FC32E5">
              <w:rPr>
                <w:rStyle w:val="Hiperhivatkozs"/>
                <w:noProof/>
              </w:rPr>
              <w:t>1.1 Böngészős- és társasjátékok</w:t>
            </w:r>
            <w:r w:rsidR="00B866D6">
              <w:rPr>
                <w:noProof/>
                <w:webHidden/>
              </w:rPr>
              <w:tab/>
            </w:r>
            <w:r w:rsidR="00B866D6">
              <w:rPr>
                <w:noProof/>
                <w:webHidden/>
              </w:rPr>
              <w:fldChar w:fldCharType="begin"/>
            </w:r>
            <w:r w:rsidR="00B866D6">
              <w:rPr>
                <w:noProof/>
                <w:webHidden/>
              </w:rPr>
              <w:instrText xml:space="preserve"> PAGEREF _Toc150602590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26B84C18" w14:textId="6EFAA28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1" w:history="1">
            <w:r w:rsidR="00B866D6" w:rsidRPr="00FC32E5">
              <w:rPr>
                <w:rStyle w:val="Hiperhivatkozs"/>
                <w:noProof/>
              </w:rPr>
              <w:t>1.2 Motiváció</w:t>
            </w:r>
            <w:r w:rsidR="00B866D6">
              <w:rPr>
                <w:noProof/>
                <w:webHidden/>
              </w:rPr>
              <w:tab/>
            </w:r>
            <w:r w:rsidR="00B866D6">
              <w:rPr>
                <w:noProof/>
                <w:webHidden/>
              </w:rPr>
              <w:fldChar w:fldCharType="begin"/>
            </w:r>
            <w:r w:rsidR="00B866D6">
              <w:rPr>
                <w:noProof/>
                <w:webHidden/>
              </w:rPr>
              <w:instrText xml:space="preserve"> PAGEREF _Toc150602591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074BEC2B" w14:textId="1BADD6CA"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2" w:history="1">
            <w:r w:rsidR="00B866D6" w:rsidRPr="00FC32E5">
              <w:rPr>
                <w:rStyle w:val="Hiperhivatkozs"/>
                <w:noProof/>
              </w:rPr>
              <w:t>1.3 Sushi Go Party!</w:t>
            </w:r>
            <w:r w:rsidR="00B866D6">
              <w:rPr>
                <w:noProof/>
                <w:webHidden/>
              </w:rPr>
              <w:tab/>
            </w:r>
            <w:r w:rsidR="00B866D6">
              <w:rPr>
                <w:noProof/>
                <w:webHidden/>
              </w:rPr>
              <w:fldChar w:fldCharType="begin"/>
            </w:r>
            <w:r w:rsidR="00B866D6">
              <w:rPr>
                <w:noProof/>
                <w:webHidden/>
              </w:rPr>
              <w:instrText xml:space="preserve"> PAGEREF _Toc150602592 \h </w:instrText>
            </w:r>
            <w:r w:rsidR="00B866D6">
              <w:rPr>
                <w:noProof/>
                <w:webHidden/>
              </w:rPr>
            </w:r>
            <w:r w:rsidR="00B866D6">
              <w:rPr>
                <w:noProof/>
                <w:webHidden/>
              </w:rPr>
              <w:fldChar w:fldCharType="separate"/>
            </w:r>
            <w:r w:rsidR="00B866D6">
              <w:rPr>
                <w:noProof/>
                <w:webHidden/>
              </w:rPr>
              <w:t>9</w:t>
            </w:r>
            <w:r w:rsidR="00B866D6">
              <w:rPr>
                <w:noProof/>
                <w:webHidden/>
              </w:rPr>
              <w:fldChar w:fldCharType="end"/>
            </w:r>
          </w:hyperlink>
        </w:p>
        <w:p w14:paraId="06AFF0FC" w14:textId="1DF87204"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3" w:history="1">
            <w:r w:rsidR="00B866D6" w:rsidRPr="00FC32E5">
              <w:rPr>
                <w:rStyle w:val="Hiperhivatkozs"/>
                <w:noProof/>
              </w:rPr>
              <w:t>1.4 Felhasználói élmény</w:t>
            </w:r>
            <w:r w:rsidR="00B866D6">
              <w:rPr>
                <w:noProof/>
                <w:webHidden/>
              </w:rPr>
              <w:tab/>
            </w:r>
            <w:r w:rsidR="00B866D6">
              <w:rPr>
                <w:noProof/>
                <w:webHidden/>
              </w:rPr>
              <w:fldChar w:fldCharType="begin"/>
            </w:r>
            <w:r w:rsidR="00B866D6">
              <w:rPr>
                <w:noProof/>
                <w:webHidden/>
              </w:rPr>
              <w:instrText xml:space="preserve"> PAGEREF _Toc150602593 \h </w:instrText>
            </w:r>
            <w:r w:rsidR="00B866D6">
              <w:rPr>
                <w:noProof/>
                <w:webHidden/>
              </w:rPr>
            </w:r>
            <w:r w:rsidR="00B866D6">
              <w:rPr>
                <w:noProof/>
                <w:webHidden/>
              </w:rPr>
              <w:fldChar w:fldCharType="separate"/>
            </w:r>
            <w:r w:rsidR="00B866D6">
              <w:rPr>
                <w:noProof/>
                <w:webHidden/>
              </w:rPr>
              <w:t>10</w:t>
            </w:r>
            <w:r w:rsidR="00B866D6">
              <w:rPr>
                <w:noProof/>
                <w:webHidden/>
              </w:rPr>
              <w:fldChar w:fldCharType="end"/>
            </w:r>
          </w:hyperlink>
        </w:p>
        <w:p w14:paraId="26BCB257" w14:textId="7B7E0EBB"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4" w:history="1">
            <w:r w:rsidR="00B866D6" w:rsidRPr="00FC32E5">
              <w:rPr>
                <w:rStyle w:val="Hiperhivatkozs"/>
                <w:noProof/>
              </w:rPr>
              <w:t>1.5 Megvalósítás</w:t>
            </w:r>
            <w:r w:rsidR="00B866D6">
              <w:rPr>
                <w:noProof/>
                <w:webHidden/>
              </w:rPr>
              <w:tab/>
            </w:r>
            <w:r w:rsidR="00B866D6">
              <w:rPr>
                <w:noProof/>
                <w:webHidden/>
              </w:rPr>
              <w:fldChar w:fldCharType="begin"/>
            </w:r>
            <w:r w:rsidR="00B866D6">
              <w:rPr>
                <w:noProof/>
                <w:webHidden/>
              </w:rPr>
              <w:instrText xml:space="preserve"> PAGEREF _Toc150602594 \h </w:instrText>
            </w:r>
            <w:r w:rsidR="00B866D6">
              <w:rPr>
                <w:noProof/>
                <w:webHidden/>
              </w:rPr>
            </w:r>
            <w:r w:rsidR="00B866D6">
              <w:rPr>
                <w:noProof/>
                <w:webHidden/>
              </w:rPr>
              <w:fldChar w:fldCharType="separate"/>
            </w:r>
            <w:r w:rsidR="00B866D6">
              <w:rPr>
                <w:noProof/>
                <w:webHidden/>
              </w:rPr>
              <w:t>10</w:t>
            </w:r>
            <w:r w:rsidR="00B866D6">
              <w:rPr>
                <w:noProof/>
                <w:webHidden/>
              </w:rPr>
              <w:fldChar w:fldCharType="end"/>
            </w:r>
          </w:hyperlink>
        </w:p>
        <w:p w14:paraId="30126F53" w14:textId="437F851A"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95" w:history="1">
            <w:r w:rsidR="00B866D6" w:rsidRPr="00FC32E5">
              <w:rPr>
                <w:rStyle w:val="Hiperhivatkozs"/>
                <w:noProof/>
              </w:rPr>
              <w:t>2 Technológia</w:t>
            </w:r>
            <w:r w:rsidR="00B866D6">
              <w:rPr>
                <w:noProof/>
                <w:webHidden/>
              </w:rPr>
              <w:tab/>
            </w:r>
            <w:r w:rsidR="00B866D6">
              <w:rPr>
                <w:noProof/>
                <w:webHidden/>
              </w:rPr>
              <w:fldChar w:fldCharType="begin"/>
            </w:r>
            <w:r w:rsidR="00B866D6">
              <w:rPr>
                <w:noProof/>
                <w:webHidden/>
              </w:rPr>
              <w:instrText xml:space="preserve"> PAGEREF _Toc150602595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4E459413" w14:textId="4F512F89"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6" w:history="1">
            <w:r w:rsidR="00B866D6" w:rsidRPr="00FC32E5">
              <w:rPr>
                <w:rStyle w:val="Hiperhivatkozs"/>
                <w:noProof/>
              </w:rPr>
              <w:t>2.1 Bevezetés</w:t>
            </w:r>
            <w:r w:rsidR="00B866D6">
              <w:rPr>
                <w:noProof/>
                <w:webHidden/>
              </w:rPr>
              <w:tab/>
            </w:r>
            <w:r w:rsidR="00B866D6">
              <w:rPr>
                <w:noProof/>
                <w:webHidden/>
              </w:rPr>
              <w:fldChar w:fldCharType="begin"/>
            </w:r>
            <w:r w:rsidR="00B866D6">
              <w:rPr>
                <w:noProof/>
                <w:webHidden/>
              </w:rPr>
              <w:instrText xml:space="preserve"> PAGEREF _Toc150602596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5E4E7D55" w14:textId="5D6EF01C"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7" w:history="1">
            <w:r w:rsidR="00B866D6" w:rsidRPr="00FC32E5">
              <w:rPr>
                <w:rStyle w:val="Hiperhivatkozs"/>
                <w:noProof/>
              </w:rPr>
              <w:t>2.2 Szerveroldali technológiák</w:t>
            </w:r>
            <w:r w:rsidR="00B866D6">
              <w:rPr>
                <w:noProof/>
                <w:webHidden/>
              </w:rPr>
              <w:tab/>
            </w:r>
            <w:r w:rsidR="00B866D6">
              <w:rPr>
                <w:noProof/>
                <w:webHidden/>
              </w:rPr>
              <w:fldChar w:fldCharType="begin"/>
            </w:r>
            <w:r w:rsidR="00B866D6">
              <w:rPr>
                <w:noProof/>
                <w:webHidden/>
              </w:rPr>
              <w:instrText xml:space="preserve"> PAGEREF _Toc150602597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042B1D52" w14:textId="3C48C06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8" w:history="1">
            <w:r w:rsidR="00B866D6" w:rsidRPr="00FC32E5">
              <w:rPr>
                <w:rStyle w:val="Hiperhivatkozs"/>
                <w:noProof/>
              </w:rPr>
              <w:t>2.2.1 Docker</w:t>
            </w:r>
            <w:r w:rsidR="00B866D6">
              <w:rPr>
                <w:noProof/>
                <w:webHidden/>
              </w:rPr>
              <w:tab/>
            </w:r>
            <w:r w:rsidR="00B866D6">
              <w:rPr>
                <w:noProof/>
                <w:webHidden/>
              </w:rPr>
              <w:fldChar w:fldCharType="begin"/>
            </w:r>
            <w:r w:rsidR="00B866D6">
              <w:rPr>
                <w:noProof/>
                <w:webHidden/>
              </w:rPr>
              <w:instrText xml:space="preserve"> PAGEREF _Toc150602598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05107470" w14:textId="3904854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9" w:history="1">
            <w:r w:rsidR="00B866D6" w:rsidRPr="00FC32E5">
              <w:rPr>
                <w:rStyle w:val="Hiperhivatkozs"/>
                <w:noProof/>
              </w:rPr>
              <w:t>2.2.2 ASP.NET CORE</w:t>
            </w:r>
            <w:r w:rsidR="00B866D6">
              <w:rPr>
                <w:noProof/>
                <w:webHidden/>
              </w:rPr>
              <w:tab/>
            </w:r>
            <w:r w:rsidR="00B866D6">
              <w:rPr>
                <w:noProof/>
                <w:webHidden/>
              </w:rPr>
              <w:fldChar w:fldCharType="begin"/>
            </w:r>
            <w:r w:rsidR="00B866D6">
              <w:rPr>
                <w:noProof/>
                <w:webHidden/>
              </w:rPr>
              <w:instrText xml:space="preserve"> PAGEREF _Toc150602599 \h </w:instrText>
            </w:r>
            <w:r w:rsidR="00B866D6">
              <w:rPr>
                <w:noProof/>
                <w:webHidden/>
              </w:rPr>
            </w:r>
            <w:r w:rsidR="00B866D6">
              <w:rPr>
                <w:noProof/>
                <w:webHidden/>
              </w:rPr>
              <w:fldChar w:fldCharType="separate"/>
            </w:r>
            <w:r w:rsidR="00B866D6">
              <w:rPr>
                <w:noProof/>
                <w:webHidden/>
              </w:rPr>
              <w:t>13</w:t>
            </w:r>
            <w:r w:rsidR="00B866D6">
              <w:rPr>
                <w:noProof/>
                <w:webHidden/>
              </w:rPr>
              <w:fldChar w:fldCharType="end"/>
            </w:r>
          </w:hyperlink>
        </w:p>
        <w:p w14:paraId="634F8F27" w14:textId="571FFF50"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0" w:history="1">
            <w:r w:rsidR="00B866D6" w:rsidRPr="00FC32E5">
              <w:rPr>
                <w:rStyle w:val="Hiperhivatkozs"/>
                <w:noProof/>
              </w:rPr>
              <w:t>2.2.3 Ocelot</w:t>
            </w:r>
            <w:r w:rsidR="00B866D6">
              <w:rPr>
                <w:noProof/>
                <w:webHidden/>
              </w:rPr>
              <w:tab/>
            </w:r>
            <w:r w:rsidR="00B866D6">
              <w:rPr>
                <w:noProof/>
                <w:webHidden/>
              </w:rPr>
              <w:fldChar w:fldCharType="begin"/>
            </w:r>
            <w:r w:rsidR="00B866D6">
              <w:rPr>
                <w:noProof/>
                <w:webHidden/>
              </w:rPr>
              <w:instrText xml:space="preserve"> PAGEREF _Toc150602600 \h </w:instrText>
            </w:r>
            <w:r w:rsidR="00B866D6">
              <w:rPr>
                <w:noProof/>
                <w:webHidden/>
              </w:rPr>
            </w:r>
            <w:r w:rsidR="00B866D6">
              <w:rPr>
                <w:noProof/>
                <w:webHidden/>
              </w:rPr>
              <w:fldChar w:fldCharType="separate"/>
            </w:r>
            <w:r w:rsidR="00B866D6">
              <w:rPr>
                <w:noProof/>
                <w:webHidden/>
              </w:rPr>
              <w:t>13</w:t>
            </w:r>
            <w:r w:rsidR="00B866D6">
              <w:rPr>
                <w:noProof/>
                <w:webHidden/>
              </w:rPr>
              <w:fldChar w:fldCharType="end"/>
            </w:r>
          </w:hyperlink>
        </w:p>
        <w:p w14:paraId="7E33BA48" w14:textId="7460793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1" w:history="1">
            <w:r w:rsidR="00B866D6" w:rsidRPr="00FC32E5">
              <w:rPr>
                <w:rStyle w:val="Hiperhivatkozs"/>
                <w:noProof/>
              </w:rPr>
              <w:t>2.2.4 MediatR</w:t>
            </w:r>
            <w:r w:rsidR="00B866D6">
              <w:rPr>
                <w:noProof/>
                <w:webHidden/>
              </w:rPr>
              <w:tab/>
            </w:r>
            <w:r w:rsidR="00B866D6">
              <w:rPr>
                <w:noProof/>
                <w:webHidden/>
              </w:rPr>
              <w:fldChar w:fldCharType="begin"/>
            </w:r>
            <w:r w:rsidR="00B866D6">
              <w:rPr>
                <w:noProof/>
                <w:webHidden/>
              </w:rPr>
              <w:instrText xml:space="preserve"> PAGEREF _Toc150602601 \h </w:instrText>
            </w:r>
            <w:r w:rsidR="00B866D6">
              <w:rPr>
                <w:noProof/>
                <w:webHidden/>
              </w:rPr>
            </w:r>
            <w:r w:rsidR="00B866D6">
              <w:rPr>
                <w:noProof/>
                <w:webHidden/>
              </w:rPr>
              <w:fldChar w:fldCharType="separate"/>
            </w:r>
            <w:r w:rsidR="00B866D6">
              <w:rPr>
                <w:noProof/>
                <w:webHidden/>
              </w:rPr>
              <w:t>14</w:t>
            </w:r>
            <w:r w:rsidR="00B866D6">
              <w:rPr>
                <w:noProof/>
                <w:webHidden/>
              </w:rPr>
              <w:fldChar w:fldCharType="end"/>
            </w:r>
          </w:hyperlink>
        </w:p>
        <w:p w14:paraId="217E6AAC" w14:textId="3278547E"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2" w:history="1">
            <w:r w:rsidR="00B866D6" w:rsidRPr="00FC32E5">
              <w:rPr>
                <w:rStyle w:val="Hiperhivatkozs"/>
                <w:noProof/>
              </w:rPr>
              <w:t>2.2.5 SignalR</w:t>
            </w:r>
            <w:r w:rsidR="00B866D6">
              <w:rPr>
                <w:noProof/>
                <w:webHidden/>
              </w:rPr>
              <w:tab/>
            </w:r>
            <w:r w:rsidR="00B866D6">
              <w:rPr>
                <w:noProof/>
                <w:webHidden/>
              </w:rPr>
              <w:fldChar w:fldCharType="begin"/>
            </w:r>
            <w:r w:rsidR="00B866D6">
              <w:rPr>
                <w:noProof/>
                <w:webHidden/>
              </w:rPr>
              <w:instrText xml:space="preserve"> PAGEREF _Toc150602602 \h </w:instrText>
            </w:r>
            <w:r w:rsidR="00B866D6">
              <w:rPr>
                <w:noProof/>
                <w:webHidden/>
              </w:rPr>
            </w:r>
            <w:r w:rsidR="00B866D6">
              <w:rPr>
                <w:noProof/>
                <w:webHidden/>
              </w:rPr>
              <w:fldChar w:fldCharType="separate"/>
            </w:r>
            <w:r w:rsidR="00B866D6">
              <w:rPr>
                <w:noProof/>
                <w:webHidden/>
              </w:rPr>
              <w:t>14</w:t>
            </w:r>
            <w:r w:rsidR="00B866D6">
              <w:rPr>
                <w:noProof/>
                <w:webHidden/>
              </w:rPr>
              <w:fldChar w:fldCharType="end"/>
            </w:r>
          </w:hyperlink>
        </w:p>
        <w:p w14:paraId="09CF0E8C" w14:textId="4691B74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3" w:history="1">
            <w:r w:rsidR="00B866D6" w:rsidRPr="00FC32E5">
              <w:rPr>
                <w:rStyle w:val="Hiperhivatkozs"/>
                <w:noProof/>
              </w:rPr>
              <w:t>2.2.6 Redis</w:t>
            </w:r>
            <w:r w:rsidR="00B866D6">
              <w:rPr>
                <w:noProof/>
                <w:webHidden/>
              </w:rPr>
              <w:tab/>
            </w:r>
            <w:r w:rsidR="00B866D6">
              <w:rPr>
                <w:noProof/>
                <w:webHidden/>
              </w:rPr>
              <w:fldChar w:fldCharType="begin"/>
            </w:r>
            <w:r w:rsidR="00B866D6">
              <w:rPr>
                <w:noProof/>
                <w:webHidden/>
              </w:rPr>
              <w:instrText xml:space="preserve"> PAGEREF _Toc150602603 \h </w:instrText>
            </w:r>
            <w:r w:rsidR="00B866D6">
              <w:rPr>
                <w:noProof/>
                <w:webHidden/>
              </w:rPr>
            </w:r>
            <w:r w:rsidR="00B866D6">
              <w:rPr>
                <w:noProof/>
                <w:webHidden/>
              </w:rPr>
              <w:fldChar w:fldCharType="separate"/>
            </w:r>
            <w:r w:rsidR="00B866D6">
              <w:rPr>
                <w:noProof/>
                <w:webHidden/>
              </w:rPr>
              <w:t>15</w:t>
            </w:r>
            <w:r w:rsidR="00B866D6">
              <w:rPr>
                <w:noProof/>
                <w:webHidden/>
              </w:rPr>
              <w:fldChar w:fldCharType="end"/>
            </w:r>
          </w:hyperlink>
        </w:p>
        <w:p w14:paraId="676DBDF7" w14:textId="426C3C9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4" w:history="1">
            <w:r w:rsidR="00B866D6" w:rsidRPr="00FC32E5">
              <w:rPr>
                <w:rStyle w:val="Hiperhivatkozs"/>
                <w:noProof/>
              </w:rPr>
              <w:t>2.2.7 RabbitMQ</w:t>
            </w:r>
            <w:r w:rsidR="00B866D6">
              <w:rPr>
                <w:noProof/>
                <w:webHidden/>
              </w:rPr>
              <w:tab/>
            </w:r>
            <w:r w:rsidR="00B866D6">
              <w:rPr>
                <w:noProof/>
                <w:webHidden/>
              </w:rPr>
              <w:fldChar w:fldCharType="begin"/>
            </w:r>
            <w:r w:rsidR="00B866D6">
              <w:rPr>
                <w:noProof/>
                <w:webHidden/>
              </w:rPr>
              <w:instrText xml:space="preserve"> PAGEREF _Toc150602604 \h </w:instrText>
            </w:r>
            <w:r w:rsidR="00B866D6">
              <w:rPr>
                <w:noProof/>
                <w:webHidden/>
              </w:rPr>
            </w:r>
            <w:r w:rsidR="00B866D6">
              <w:rPr>
                <w:noProof/>
                <w:webHidden/>
              </w:rPr>
              <w:fldChar w:fldCharType="separate"/>
            </w:r>
            <w:r w:rsidR="00B866D6">
              <w:rPr>
                <w:noProof/>
                <w:webHidden/>
              </w:rPr>
              <w:t>15</w:t>
            </w:r>
            <w:r w:rsidR="00B866D6">
              <w:rPr>
                <w:noProof/>
                <w:webHidden/>
              </w:rPr>
              <w:fldChar w:fldCharType="end"/>
            </w:r>
          </w:hyperlink>
        </w:p>
        <w:p w14:paraId="781D93E7" w14:textId="75696C8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5" w:history="1">
            <w:r w:rsidR="00B866D6" w:rsidRPr="00FC32E5">
              <w:rPr>
                <w:rStyle w:val="Hiperhivatkozs"/>
                <w:noProof/>
              </w:rPr>
              <w:t>2.2.8 IdentityServer4</w:t>
            </w:r>
            <w:r w:rsidR="00B866D6">
              <w:rPr>
                <w:noProof/>
                <w:webHidden/>
              </w:rPr>
              <w:tab/>
            </w:r>
            <w:r w:rsidR="00B866D6">
              <w:rPr>
                <w:noProof/>
                <w:webHidden/>
              </w:rPr>
              <w:fldChar w:fldCharType="begin"/>
            </w:r>
            <w:r w:rsidR="00B866D6">
              <w:rPr>
                <w:noProof/>
                <w:webHidden/>
              </w:rPr>
              <w:instrText xml:space="preserve"> PAGEREF _Toc150602605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21C009B1" w14:textId="46A52652"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6" w:history="1">
            <w:r w:rsidR="00B866D6" w:rsidRPr="00FC32E5">
              <w:rPr>
                <w:rStyle w:val="Hiperhivatkozs"/>
                <w:noProof/>
              </w:rPr>
              <w:t>2.2.9 AutoMapper</w:t>
            </w:r>
            <w:r w:rsidR="00B866D6">
              <w:rPr>
                <w:noProof/>
                <w:webHidden/>
              </w:rPr>
              <w:tab/>
            </w:r>
            <w:r w:rsidR="00B866D6">
              <w:rPr>
                <w:noProof/>
                <w:webHidden/>
              </w:rPr>
              <w:fldChar w:fldCharType="begin"/>
            </w:r>
            <w:r w:rsidR="00B866D6">
              <w:rPr>
                <w:noProof/>
                <w:webHidden/>
              </w:rPr>
              <w:instrText xml:space="preserve"> PAGEREF _Toc150602606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5F40A00B" w14:textId="2090CB2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7" w:history="1">
            <w:r w:rsidR="00B866D6" w:rsidRPr="00FC32E5">
              <w:rPr>
                <w:rStyle w:val="Hiperhivatkozs"/>
                <w:noProof/>
              </w:rPr>
              <w:t>2.2.10 Hangfire</w:t>
            </w:r>
            <w:r w:rsidR="00B866D6">
              <w:rPr>
                <w:noProof/>
                <w:webHidden/>
              </w:rPr>
              <w:tab/>
            </w:r>
            <w:r w:rsidR="00B866D6">
              <w:rPr>
                <w:noProof/>
                <w:webHidden/>
              </w:rPr>
              <w:fldChar w:fldCharType="begin"/>
            </w:r>
            <w:r w:rsidR="00B866D6">
              <w:rPr>
                <w:noProof/>
                <w:webHidden/>
              </w:rPr>
              <w:instrText xml:space="preserve"> PAGEREF _Toc150602607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4D48B08B" w14:textId="35D0AF9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8" w:history="1">
            <w:r w:rsidR="00B866D6" w:rsidRPr="00FC32E5">
              <w:rPr>
                <w:rStyle w:val="Hiperhivatkozs"/>
                <w:noProof/>
              </w:rPr>
              <w:t>2.2.11 xUnit</w:t>
            </w:r>
            <w:r w:rsidR="00B866D6">
              <w:rPr>
                <w:noProof/>
                <w:webHidden/>
              </w:rPr>
              <w:tab/>
            </w:r>
            <w:r w:rsidR="00B866D6">
              <w:rPr>
                <w:noProof/>
                <w:webHidden/>
              </w:rPr>
              <w:fldChar w:fldCharType="begin"/>
            </w:r>
            <w:r w:rsidR="00B866D6">
              <w:rPr>
                <w:noProof/>
                <w:webHidden/>
              </w:rPr>
              <w:instrText xml:space="preserve"> PAGEREF _Toc150602608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78A9A992" w14:textId="5B52786E"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9" w:history="1">
            <w:r w:rsidR="00B866D6" w:rsidRPr="00FC32E5">
              <w:rPr>
                <w:rStyle w:val="Hiperhivatkozs"/>
                <w:noProof/>
              </w:rPr>
              <w:t>2.3 Kliensoldali technológiák</w:t>
            </w:r>
            <w:r w:rsidR="00B866D6">
              <w:rPr>
                <w:noProof/>
                <w:webHidden/>
              </w:rPr>
              <w:tab/>
            </w:r>
            <w:r w:rsidR="00B866D6">
              <w:rPr>
                <w:noProof/>
                <w:webHidden/>
              </w:rPr>
              <w:fldChar w:fldCharType="begin"/>
            </w:r>
            <w:r w:rsidR="00B866D6">
              <w:rPr>
                <w:noProof/>
                <w:webHidden/>
              </w:rPr>
              <w:instrText xml:space="preserve"> PAGEREF _Toc150602609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1FDB4784" w14:textId="249E436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0" w:history="1">
            <w:r w:rsidR="00B866D6" w:rsidRPr="00FC32E5">
              <w:rPr>
                <w:rStyle w:val="Hiperhivatkozs"/>
                <w:noProof/>
              </w:rPr>
              <w:t>2.3.1 Angular Material</w:t>
            </w:r>
            <w:r w:rsidR="00B866D6">
              <w:rPr>
                <w:noProof/>
                <w:webHidden/>
              </w:rPr>
              <w:tab/>
            </w:r>
            <w:r w:rsidR="00B866D6">
              <w:rPr>
                <w:noProof/>
                <w:webHidden/>
              </w:rPr>
              <w:fldChar w:fldCharType="begin"/>
            </w:r>
            <w:r w:rsidR="00B866D6">
              <w:rPr>
                <w:noProof/>
                <w:webHidden/>
              </w:rPr>
              <w:instrText xml:space="preserve"> PAGEREF _Toc150602610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3A5367FF" w14:textId="354A1D4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1" w:history="1">
            <w:r w:rsidR="00B866D6" w:rsidRPr="00FC32E5">
              <w:rPr>
                <w:rStyle w:val="Hiperhivatkozs"/>
                <w:noProof/>
              </w:rPr>
              <w:t>2.3.2 SCSS</w:t>
            </w:r>
            <w:r w:rsidR="00B866D6">
              <w:rPr>
                <w:noProof/>
                <w:webHidden/>
              </w:rPr>
              <w:tab/>
            </w:r>
            <w:r w:rsidR="00B866D6">
              <w:rPr>
                <w:noProof/>
                <w:webHidden/>
              </w:rPr>
              <w:fldChar w:fldCharType="begin"/>
            </w:r>
            <w:r w:rsidR="00B866D6">
              <w:rPr>
                <w:noProof/>
                <w:webHidden/>
              </w:rPr>
              <w:instrText xml:space="preserve"> PAGEREF _Toc150602611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2CC981B2" w14:textId="4386248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2" w:history="1">
            <w:r w:rsidR="00B866D6" w:rsidRPr="00FC32E5">
              <w:rPr>
                <w:rStyle w:val="Hiperhivatkozs"/>
                <w:noProof/>
              </w:rPr>
              <w:t>2.3.3 SignalR</w:t>
            </w:r>
            <w:r w:rsidR="00B866D6">
              <w:rPr>
                <w:noProof/>
                <w:webHidden/>
              </w:rPr>
              <w:tab/>
            </w:r>
            <w:r w:rsidR="00B866D6">
              <w:rPr>
                <w:noProof/>
                <w:webHidden/>
              </w:rPr>
              <w:fldChar w:fldCharType="begin"/>
            </w:r>
            <w:r w:rsidR="00B866D6">
              <w:rPr>
                <w:noProof/>
                <w:webHidden/>
              </w:rPr>
              <w:instrText xml:space="preserve"> PAGEREF _Toc150602612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49815E42" w14:textId="17BA144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3" w:history="1">
            <w:r w:rsidR="00B866D6" w:rsidRPr="00FC32E5">
              <w:rPr>
                <w:rStyle w:val="Hiperhivatkozs"/>
                <w:noProof/>
              </w:rPr>
              <w:t>2.3.4 NGX-Translate</w:t>
            </w:r>
            <w:r w:rsidR="00B866D6">
              <w:rPr>
                <w:noProof/>
                <w:webHidden/>
              </w:rPr>
              <w:tab/>
            </w:r>
            <w:r w:rsidR="00B866D6">
              <w:rPr>
                <w:noProof/>
                <w:webHidden/>
              </w:rPr>
              <w:fldChar w:fldCharType="begin"/>
            </w:r>
            <w:r w:rsidR="00B866D6">
              <w:rPr>
                <w:noProof/>
                <w:webHidden/>
              </w:rPr>
              <w:instrText xml:space="preserve"> PAGEREF _Toc150602613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0309E698" w14:textId="1A682DA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4" w:history="1">
            <w:r w:rsidR="00B866D6" w:rsidRPr="00FC32E5">
              <w:rPr>
                <w:rStyle w:val="Hiperhivatkozs"/>
                <w:noProof/>
              </w:rPr>
              <w:t>2.3.5 Dotenv</w:t>
            </w:r>
            <w:r w:rsidR="00B866D6">
              <w:rPr>
                <w:noProof/>
                <w:webHidden/>
              </w:rPr>
              <w:tab/>
            </w:r>
            <w:r w:rsidR="00B866D6">
              <w:rPr>
                <w:noProof/>
                <w:webHidden/>
              </w:rPr>
              <w:fldChar w:fldCharType="begin"/>
            </w:r>
            <w:r w:rsidR="00B866D6">
              <w:rPr>
                <w:noProof/>
                <w:webHidden/>
              </w:rPr>
              <w:instrText xml:space="preserve"> PAGEREF _Toc150602614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2DDFF5D0" w14:textId="4F17E277"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5" w:history="1">
            <w:r w:rsidR="00B866D6" w:rsidRPr="00FC32E5">
              <w:rPr>
                <w:rStyle w:val="Hiperhivatkozs"/>
                <w:noProof/>
              </w:rPr>
              <w:t>2.3.6 Cypress</w:t>
            </w:r>
            <w:r w:rsidR="00B866D6">
              <w:rPr>
                <w:noProof/>
                <w:webHidden/>
              </w:rPr>
              <w:tab/>
            </w:r>
            <w:r w:rsidR="00B866D6">
              <w:rPr>
                <w:noProof/>
                <w:webHidden/>
              </w:rPr>
              <w:fldChar w:fldCharType="begin"/>
            </w:r>
            <w:r w:rsidR="00B866D6">
              <w:rPr>
                <w:noProof/>
                <w:webHidden/>
              </w:rPr>
              <w:instrText xml:space="preserve"> PAGEREF _Toc150602615 \h </w:instrText>
            </w:r>
            <w:r w:rsidR="00B866D6">
              <w:rPr>
                <w:noProof/>
                <w:webHidden/>
              </w:rPr>
            </w:r>
            <w:r w:rsidR="00B866D6">
              <w:rPr>
                <w:noProof/>
                <w:webHidden/>
              </w:rPr>
              <w:fldChar w:fldCharType="separate"/>
            </w:r>
            <w:r w:rsidR="00B866D6">
              <w:rPr>
                <w:noProof/>
                <w:webHidden/>
              </w:rPr>
              <w:t>19</w:t>
            </w:r>
            <w:r w:rsidR="00B866D6">
              <w:rPr>
                <w:noProof/>
                <w:webHidden/>
              </w:rPr>
              <w:fldChar w:fldCharType="end"/>
            </w:r>
          </w:hyperlink>
        </w:p>
        <w:p w14:paraId="03E606EF" w14:textId="1ABE17B4"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16" w:history="1">
            <w:r w:rsidR="00B866D6" w:rsidRPr="00FC32E5">
              <w:rPr>
                <w:rStyle w:val="Hiperhivatkozs"/>
                <w:noProof/>
              </w:rPr>
              <w:t>3 Tervezés</w:t>
            </w:r>
            <w:r w:rsidR="00B866D6">
              <w:rPr>
                <w:noProof/>
                <w:webHidden/>
              </w:rPr>
              <w:tab/>
            </w:r>
            <w:r w:rsidR="00B866D6">
              <w:rPr>
                <w:noProof/>
                <w:webHidden/>
              </w:rPr>
              <w:fldChar w:fldCharType="begin"/>
            </w:r>
            <w:r w:rsidR="00B866D6">
              <w:rPr>
                <w:noProof/>
                <w:webHidden/>
              </w:rPr>
              <w:instrText xml:space="preserve"> PAGEREF _Toc150602616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2AA4A530" w14:textId="4E03A395"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7" w:history="1">
            <w:r w:rsidR="00B866D6" w:rsidRPr="00FC32E5">
              <w:rPr>
                <w:rStyle w:val="Hiperhivatkozs"/>
                <w:noProof/>
              </w:rPr>
              <w:t>3.1 Bevezetés</w:t>
            </w:r>
            <w:r w:rsidR="00B866D6">
              <w:rPr>
                <w:noProof/>
                <w:webHidden/>
              </w:rPr>
              <w:tab/>
            </w:r>
            <w:r w:rsidR="00B866D6">
              <w:rPr>
                <w:noProof/>
                <w:webHidden/>
              </w:rPr>
              <w:fldChar w:fldCharType="begin"/>
            </w:r>
            <w:r w:rsidR="00B866D6">
              <w:rPr>
                <w:noProof/>
                <w:webHidden/>
              </w:rPr>
              <w:instrText xml:space="preserve"> PAGEREF _Toc150602617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0961FC48" w14:textId="58308780"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8" w:history="1">
            <w:r w:rsidR="00B866D6" w:rsidRPr="00FC32E5">
              <w:rPr>
                <w:rStyle w:val="Hiperhivatkozs"/>
                <w:noProof/>
              </w:rPr>
              <w:t>3.1.1 Felhasználókezelés</w:t>
            </w:r>
            <w:r w:rsidR="00B866D6">
              <w:rPr>
                <w:noProof/>
                <w:webHidden/>
              </w:rPr>
              <w:tab/>
            </w:r>
            <w:r w:rsidR="00B866D6">
              <w:rPr>
                <w:noProof/>
                <w:webHidden/>
              </w:rPr>
              <w:fldChar w:fldCharType="begin"/>
            </w:r>
            <w:r w:rsidR="00B866D6">
              <w:rPr>
                <w:noProof/>
                <w:webHidden/>
              </w:rPr>
              <w:instrText xml:space="preserve"> PAGEREF _Toc150602618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0F180178" w14:textId="3899E5AD"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9" w:history="1">
            <w:r w:rsidR="00B866D6" w:rsidRPr="00FC32E5">
              <w:rPr>
                <w:rStyle w:val="Hiperhivatkozs"/>
                <w:noProof/>
              </w:rPr>
              <w:t>3.1.2 Bolt rendszer</w:t>
            </w:r>
            <w:r w:rsidR="00B866D6">
              <w:rPr>
                <w:noProof/>
                <w:webHidden/>
              </w:rPr>
              <w:tab/>
            </w:r>
            <w:r w:rsidR="00B866D6">
              <w:rPr>
                <w:noProof/>
                <w:webHidden/>
              </w:rPr>
              <w:fldChar w:fldCharType="begin"/>
            </w:r>
            <w:r w:rsidR="00B866D6">
              <w:rPr>
                <w:noProof/>
                <w:webHidden/>
              </w:rPr>
              <w:instrText xml:space="preserve"> PAGEREF _Toc150602619 \h </w:instrText>
            </w:r>
            <w:r w:rsidR="00B866D6">
              <w:rPr>
                <w:noProof/>
                <w:webHidden/>
              </w:rPr>
            </w:r>
            <w:r w:rsidR="00B866D6">
              <w:rPr>
                <w:noProof/>
                <w:webHidden/>
              </w:rPr>
              <w:fldChar w:fldCharType="separate"/>
            </w:r>
            <w:r w:rsidR="00B866D6">
              <w:rPr>
                <w:noProof/>
                <w:webHidden/>
              </w:rPr>
              <w:t>21</w:t>
            </w:r>
            <w:r w:rsidR="00B866D6">
              <w:rPr>
                <w:noProof/>
                <w:webHidden/>
              </w:rPr>
              <w:fldChar w:fldCharType="end"/>
            </w:r>
          </w:hyperlink>
        </w:p>
        <w:p w14:paraId="26FD0B9F" w14:textId="3D94F16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0" w:history="1">
            <w:r w:rsidR="00B866D6" w:rsidRPr="00FC32E5">
              <w:rPr>
                <w:rStyle w:val="Hiperhivatkozs"/>
                <w:noProof/>
              </w:rPr>
              <w:t>3.1.3 Váróterem rendszer</w:t>
            </w:r>
            <w:r w:rsidR="00B866D6">
              <w:rPr>
                <w:noProof/>
                <w:webHidden/>
              </w:rPr>
              <w:tab/>
            </w:r>
            <w:r w:rsidR="00B866D6">
              <w:rPr>
                <w:noProof/>
                <w:webHidden/>
              </w:rPr>
              <w:fldChar w:fldCharType="begin"/>
            </w:r>
            <w:r w:rsidR="00B866D6">
              <w:rPr>
                <w:noProof/>
                <w:webHidden/>
              </w:rPr>
              <w:instrText xml:space="preserve"> PAGEREF _Toc150602620 \h </w:instrText>
            </w:r>
            <w:r w:rsidR="00B866D6">
              <w:rPr>
                <w:noProof/>
                <w:webHidden/>
              </w:rPr>
            </w:r>
            <w:r w:rsidR="00B866D6">
              <w:rPr>
                <w:noProof/>
                <w:webHidden/>
              </w:rPr>
              <w:fldChar w:fldCharType="separate"/>
            </w:r>
            <w:r w:rsidR="00B866D6">
              <w:rPr>
                <w:noProof/>
                <w:webHidden/>
              </w:rPr>
              <w:t>22</w:t>
            </w:r>
            <w:r w:rsidR="00B866D6">
              <w:rPr>
                <w:noProof/>
                <w:webHidden/>
              </w:rPr>
              <w:fldChar w:fldCharType="end"/>
            </w:r>
          </w:hyperlink>
        </w:p>
        <w:p w14:paraId="54B3A0FC" w14:textId="14C8511C"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1" w:history="1">
            <w:r w:rsidR="00B866D6" w:rsidRPr="00FC32E5">
              <w:rPr>
                <w:rStyle w:val="Hiperhivatkozs"/>
                <w:noProof/>
              </w:rPr>
              <w:t>3.1.4 Játék rendszer</w:t>
            </w:r>
            <w:r w:rsidR="00B866D6">
              <w:rPr>
                <w:noProof/>
                <w:webHidden/>
              </w:rPr>
              <w:tab/>
            </w:r>
            <w:r w:rsidR="00B866D6">
              <w:rPr>
                <w:noProof/>
                <w:webHidden/>
              </w:rPr>
              <w:fldChar w:fldCharType="begin"/>
            </w:r>
            <w:r w:rsidR="00B866D6">
              <w:rPr>
                <w:noProof/>
                <w:webHidden/>
              </w:rPr>
              <w:instrText xml:space="preserve"> PAGEREF _Toc150602621 \h </w:instrText>
            </w:r>
            <w:r w:rsidR="00B866D6">
              <w:rPr>
                <w:noProof/>
                <w:webHidden/>
              </w:rPr>
            </w:r>
            <w:r w:rsidR="00B866D6">
              <w:rPr>
                <w:noProof/>
                <w:webHidden/>
              </w:rPr>
              <w:fldChar w:fldCharType="separate"/>
            </w:r>
            <w:r w:rsidR="00B866D6">
              <w:rPr>
                <w:noProof/>
                <w:webHidden/>
              </w:rPr>
              <w:t>23</w:t>
            </w:r>
            <w:r w:rsidR="00B866D6">
              <w:rPr>
                <w:noProof/>
                <w:webHidden/>
              </w:rPr>
              <w:fldChar w:fldCharType="end"/>
            </w:r>
          </w:hyperlink>
        </w:p>
        <w:p w14:paraId="0A33D5AB" w14:textId="118A554F"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2" w:history="1">
            <w:r w:rsidR="00B866D6" w:rsidRPr="00FC32E5">
              <w:rPr>
                <w:rStyle w:val="Hiperhivatkozs"/>
                <w:noProof/>
              </w:rPr>
              <w:t>3.2 Architektúra</w:t>
            </w:r>
            <w:r w:rsidR="00B866D6">
              <w:rPr>
                <w:noProof/>
                <w:webHidden/>
              </w:rPr>
              <w:tab/>
            </w:r>
            <w:r w:rsidR="00B866D6">
              <w:rPr>
                <w:noProof/>
                <w:webHidden/>
              </w:rPr>
              <w:fldChar w:fldCharType="begin"/>
            </w:r>
            <w:r w:rsidR="00B866D6">
              <w:rPr>
                <w:noProof/>
                <w:webHidden/>
              </w:rPr>
              <w:instrText xml:space="preserve"> PAGEREF _Toc150602622 \h </w:instrText>
            </w:r>
            <w:r w:rsidR="00B866D6">
              <w:rPr>
                <w:noProof/>
                <w:webHidden/>
              </w:rPr>
            </w:r>
            <w:r w:rsidR="00B866D6">
              <w:rPr>
                <w:noProof/>
                <w:webHidden/>
              </w:rPr>
              <w:fldChar w:fldCharType="separate"/>
            </w:r>
            <w:r w:rsidR="00B866D6">
              <w:rPr>
                <w:noProof/>
                <w:webHidden/>
              </w:rPr>
              <w:t>24</w:t>
            </w:r>
            <w:r w:rsidR="00B866D6">
              <w:rPr>
                <w:noProof/>
                <w:webHidden/>
              </w:rPr>
              <w:fldChar w:fldCharType="end"/>
            </w:r>
          </w:hyperlink>
        </w:p>
        <w:p w14:paraId="0198A6BD" w14:textId="356C7DA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3" w:history="1">
            <w:r w:rsidR="00B866D6" w:rsidRPr="00FC32E5">
              <w:rPr>
                <w:rStyle w:val="Hiperhivatkozs"/>
                <w:noProof/>
              </w:rPr>
              <w:t>3.2.1 Áttekintő</w:t>
            </w:r>
            <w:r w:rsidR="00B866D6">
              <w:rPr>
                <w:noProof/>
                <w:webHidden/>
              </w:rPr>
              <w:tab/>
            </w:r>
            <w:r w:rsidR="00B866D6">
              <w:rPr>
                <w:noProof/>
                <w:webHidden/>
              </w:rPr>
              <w:fldChar w:fldCharType="begin"/>
            </w:r>
            <w:r w:rsidR="00B866D6">
              <w:rPr>
                <w:noProof/>
                <w:webHidden/>
              </w:rPr>
              <w:instrText xml:space="preserve"> PAGEREF _Toc150602623 \h </w:instrText>
            </w:r>
            <w:r w:rsidR="00B866D6">
              <w:rPr>
                <w:noProof/>
                <w:webHidden/>
              </w:rPr>
            </w:r>
            <w:r w:rsidR="00B866D6">
              <w:rPr>
                <w:noProof/>
                <w:webHidden/>
              </w:rPr>
              <w:fldChar w:fldCharType="separate"/>
            </w:r>
            <w:r w:rsidR="00B866D6">
              <w:rPr>
                <w:noProof/>
                <w:webHidden/>
              </w:rPr>
              <w:t>24</w:t>
            </w:r>
            <w:r w:rsidR="00B866D6">
              <w:rPr>
                <w:noProof/>
                <w:webHidden/>
              </w:rPr>
              <w:fldChar w:fldCharType="end"/>
            </w:r>
          </w:hyperlink>
        </w:p>
        <w:p w14:paraId="58415B2E" w14:textId="5916445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4" w:history="1">
            <w:r w:rsidR="00B866D6" w:rsidRPr="00FC32E5">
              <w:rPr>
                <w:rStyle w:val="Hiperhivatkozs"/>
                <w:noProof/>
              </w:rPr>
              <w:t>3.2.2 Adatbázis</w:t>
            </w:r>
            <w:r w:rsidR="00B866D6">
              <w:rPr>
                <w:noProof/>
                <w:webHidden/>
              </w:rPr>
              <w:tab/>
            </w:r>
            <w:r w:rsidR="00B866D6">
              <w:rPr>
                <w:noProof/>
                <w:webHidden/>
              </w:rPr>
              <w:fldChar w:fldCharType="begin"/>
            </w:r>
            <w:r w:rsidR="00B866D6">
              <w:rPr>
                <w:noProof/>
                <w:webHidden/>
              </w:rPr>
              <w:instrText xml:space="preserve"> PAGEREF _Toc150602624 \h </w:instrText>
            </w:r>
            <w:r w:rsidR="00B866D6">
              <w:rPr>
                <w:noProof/>
                <w:webHidden/>
              </w:rPr>
            </w:r>
            <w:r w:rsidR="00B866D6">
              <w:rPr>
                <w:noProof/>
                <w:webHidden/>
              </w:rPr>
              <w:fldChar w:fldCharType="separate"/>
            </w:r>
            <w:r w:rsidR="00B866D6">
              <w:rPr>
                <w:noProof/>
                <w:webHidden/>
              </w:rPr>
              <w:t>25</w:t>
            </w:r>
            <w:r w:rsidR="00B866D6">
              <w:rPr>
                <w:noProof/>
                <w:webHidden/>
              </w:rPr>
              <w:fldChar w:fldCharType="end"/>
            </w:r>
          </w:hyperlink>
        </w:p>
        <w:p w14:paraId="5E53C83B" w14:textId="08159AC2"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5" w:history="1">
            <w:r w:rsidR="00B866D6" w:rsidRPr="00FC32E5">
              <w:rPr>
                <w:rStyle w:val="Hiperhivatkozs"/>
                <w:noProof/>
              </w:rPr>
              <w:t>3.2.3 Szerveroldal</w:t>
            </w:r>
            <w:r w:rsidR="00B866D6">
              <w:rPr>
                <w:noProof/>
                <w:webHidden/>
              </w:rPr>
              <w:tab/>
            </w:r>
            <w:r w:rsidR="00B866D6">
              <w:rPr>
                <w:noProof/>
                <w:webHidden/>
              </w:rPr>
              <w:fldChar w:fldCharType="begin"/>
            </w:r>
            <w:r w:rsidR="00B866D6">
              <w:rPr>
                <w:noProof/>
                <w:webHidden/>
              </w:rPr>
              <w:instrText xml:space="preserve"> PAGEREF _Toc150602625 \h </w:instrText>
            </w:r>
            <w:r w:rsidR="00B866D6">
              <w:rPr>
                <w:noProof/>
                <w:webHidden/>
              </w:rPr>
            </w:r>
            <w:r w:rsidR="00B866D6">
              <w:rPr>
                <w:noProof/>
                <w:webHidden/>
              </w:rPr>
              <w:fldChar w:fldCharType="separate"/>
            </w:r>
            <w:r w:rsidR="00B866D6">
              <w:rPr>
                <w:noProof/>
                <w:webHidden/>
              </w:rPr>
              <w:t>26</w:t>
            </w:r>
            <w:r w:rsidR="00B866D6">
              <w:rPr>
                <w:noProof/>
                <w:webHidden/>
              </w:rPr>
              <w:fldChar w:fldCharType="end"/>
            </w:r>
          </w:hyperlink>
        </w:p>
        <w:p w14:paraId="4F35608A" w14:textId="35B8B34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6" w:history="1">
            <w:r w:rsidR="00B866D6" w:rsidRPr="00FC32E5">
              <w:rPr>
                <w:rStyle w:val="Hiperhivatkozs"/>
                <w:noProof/>
              </w:rPr>
              <w:t>3.2.4 Kliensoldal</w:t>
            </w:r>
            <w:r w:rsidR="00B866D6">
              <w:rPr>
                <w:noProof/>
                <w:webHidden/>
              </w:rPr>
              <w:tab/>
            </w:r>
            <w:r w:rsidR="00B866D6">
              <w:rPr>
                <w:noProof/>
                <w:webHidden/>
              </w:rPr>
              <w:fldChar w:fldCharType="begin"/>
            </w:r>
            <w:r w:rsidR="00B866D6">
              <w:rPr>
                <w:noProof/>
                <w:webHidden/>
              </w:rPr>
              <w:instrText xml:space="preserve"> PAGEREF _Toc150602626 \h </w:instrText>
            </w:r>
            <w:r w:rsidR="00B866D6">
              <w:rPr>
                <w:noProof/>
                <w:webHidden/>
              </w:rPr>
            </w:r>
            <w:r w:rsidR="00B866D6">
              <w:rPr>
                <w:noProof/>
                <w:webHidden/>
              </w:rPr>
              <w:fldChar w:fldCharType="separate"/>
            </w:r>
            <w:r w:rsidR="00B866D6">
              <w:rPr>
                <w:noProof/>
                <w:webHidden/>
              </w:rPr>
              <w:t>26</w:t>
            </w:r>
            <w:r w:rsidR="00B866D6">
              <w:rPr>
                <w:noProof/>
                <w:webHidden/>
              </w:rPr>
              <w:fldChar w:fldCharType="end"/>
            </w:r>
          </w:hyperlink>
        </w:p>
        <w:p w14:paraId="4DC5778E" w14:textId="705ED825"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27" w:history="1">
            <w:r w:rsidR="00B866D6" w:rsidRPr="00FC32E5">
              <w:rPr>
                <w:rStyle w:val="Hiperhivatkozs"/>
                <w:noProof/>
              </w:rPr>
              <w:t>4 Önálló munka bemutatása</w:t>
            </w:r>
            <w:r w:rsidR="00B866D6">
              <w:rPr>
                <w:noProof/>
                <w:webHidden/>
              </w:rPr>
              <w:tab/>
            </w:r>
            <w:r w:rsidR="00B866D6">
              <w:rPr>
                <w:noProof/>
                <w:webHidden/>
              </w:rPr>
              <w:fldChar w:fldCharType="begin"/>
            </w:r>
            <w:r w:rsidR="00B866D6">
              <w:rPr>
                <w:noProof/>
                <w:webHidden/>
              </w:rPr>
              <w:instrText xml:space="preserve"> PAGEREF _Toc150602627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B88723B" w14:textId="02BAAFEC"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8" w:history="1">
            <w:r w:rsidR="00B866D6" w:rsidRPr="00FC32E5">
              <w:rPr>
                <w:rStyle w:val="Hiperhivatkozs"/>
                <w:noProof/>
              </w:rPr>
              <w:t>4.1 Bevezetés</w:t>
            </w:r>
            <w:r w:rsidR="00B866D6">
              <w:rPr>
                <w:noProof/>
                <w:webHidden/>
              </w:rPr>
              <w:tab/>
            </w:r>
            <w:r w:rsidR="00B866D6">
              <w:rPr>
                <w:noProof/>
                <w:webHidden/>
              </w:rPr>
              <w:fldChar w:fldCharType="begin"/>
            </w:r>
            <w:r w:rsidR="00B866D6">
              <w:rPr>
                <w:noProof/>
                <w:webHidden/>
              </w:rPr>
              <w:instrText xml:space="preserve"> PAGEREF _Toc150602628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C930DA3" w14:textId="7161E2E8"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9" w:history="1">
            <w:r w:rsidR="00B866D6" w:rsidRPr="00FC32E5">
              <w:rPr>
                <w:rStyle w:val="Hiperhivatkozs"/>
                <w:noProof/>
              </w:rPr>
              <w:t>4.2 Szerveroldali funkciók</w:t>
            </w:r>
            <w:r w:rsidR="00B866D6">
              <w:rPr>
                <w:noProof/>
                <w:webHidden/>
              </w:rPr>
              <w:tab/>
            </w:r>
            <w:r w:rsidR="00B866D6">
              <w:rPr>
                <w:noProof/>
                <w:webHidden/>
              </w:rPr>
              <w:fldChar w:fldCharType="begin"/>
            </w:r>
            <w:r w:rsidR="00B866D6">
              <w:rPr>
                <w:noProof/>
                <w:webHidden/>
              </w:rPr>
              <w:instrText xml:space="preserve"> PAGEREF _Toc150602629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07EF5A4" w14:textId="1406D3A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0" w:history="1">
            <w:r w:rsidR="00B866D6" w:rsidRPr="00FC32E5">
              <w:rPr>
                <w:rStyle w:val="Hiperhivatkozs"/>
                <w:noProof/>
              </w:rPr>
              <w:t>4.2.1 Adatelérési réteg</w:t>
            </w:r>
            <w:r w:rsidR="00B866D6">
              <w:rPr>
                <w:noProof/>
                <w:webHidden/>
              </w:rPr>
              <w:tab/>
            </w:r>
            <w:r w:rsidR="00B866D6">
              <w:rPr>
                <w:noProof/>
                <w:webHidden/>
              </w:rPr>
              <w:fldChar w:fldCharType="begin"/>
            </w:r>
            <w:r w:rsidR="00B866D6">
              <w:rPr>
                <w:noProof/>
                <w:webHidden/>
              </w:rPr>
              <w:instrText xml:space="preserve"> PAGEREF _Toc150602630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41A25CBC" w14:textId="3936D50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1" w:history="1">
            <w:r w:rsidR="00B866D6" w:rsidRPr="00FC32E5">
              <w:rPr>
                <w:rStyle w:val="Hiperhivatkozs"/>
                <w:noProof/>
              </w:rPr>
              <w:t>4.2.2 Üzleti logikai réteg</w:t>
            </w:r>
            <w:r w:rsidR="00B866D6">
              <w:rPr>
                <w:noProof/>
                <w:webHidden/>
              </w:rPr>
              <w:tab/>
            </w:r>
            <w:r w:rsidR="00B866D6">
              <w:rPr>
                <w:noProof/>
                <w:webHidden/>
              </w:rPr>
              <w:fldChar w:fldCharType="begin"/>
            </w:r>
            <w:r w:rsidR="00B866D6">
              <w:rPr>
                <w:noProof/>
                <w:webHidden/>
              </w:rPr>
              <w:instrText xml:space="preserve"> PAGEREF _Toc150602631 \h </w:instrText>
            </w:r>
            <w:r w:rsidR="00B866D6">
              <w:rPr>
                <w:noProof/>
                <w:webHidden/>
              </w:rPr>
            </w:r>
            <w:r w:rsidR="00B866D6">
              <w:rPr>
                <w:noProof/>
                <w:webHidden/>
              </w:rPr>
              <w:fldChar w:fldCharType="separate"/>
            </w:r>
            <w:r w:rsidR="00B866D6">
              <w:rPr>
                <w:noProof/>
                <w:webHidden/>
              </w:rPr>
              <w:t>31</w:t>
            </w:r>
            <w:r w:rsidR="00B866D6">
              <w:rPr>
                <w:noProof/>
                <w:webHidden/>
              </w:rPr>
              <w:fldChar w:fldCharType="end"/>
            </w:r>
          </w:hyperlink>
        </w:p>
        <w:p w14:paraId="0CCC6F11" w14:textId="1A84FB57"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2" w:history="1">
            <w:r w:rsidR="00B866D6" w:rsidRPr="00FC32E5">
              <w:rPr>
                <w:rStyle w:val="Hiperhivatkozs"/>
                <w:noProof/>
              </w:rPr>
              <w:t>4.2.3 API réteg</w:t>
            </w:r>
            <w:r w:rsidR="00B866D6">
              <w:rPr>
                <w:noProof/>
                <w:webHidden/>
              </w:rPr>
              <w:tab/>
            </w:r>
            <w:r w:rsidR="00B866D6">
              <w:rPr>
                <w:noProof/>
                <w:webHidden/>
              </w:rPr>
              <w:fldChar w:fldCharType="begin"/>
            </w:r>
            <w:r w:rsidR="00B866D6">
              <w:rPr>
                <w:noProof/>
                <w:webHidden/>
              </w:rPr>
              <w:instrText xml:space="preserve"> PAGEREF _Toc150602632 \h </w:instrText>
            </w:r>
            <w:r w:rsidR="00B866D6">
              <w:rPr>
                <w:noProof/>
                <w:webHidden/>
              </w:rPr>
            </w:r>
            <w:r w:rsidR="00B866D6">
              <w:rPr>
                <w:noProof/>
                <w:webHidden/>
              </w:rPr>
              <w:fldChar w:fldCharType="separate"/>
            </w:r>
            <w:r w:rsidR="00B866D6">
              <w:rPr>
                <w:noProof/>
                <w:webHidden/>
              </w:rPr>
              <w:t>35</w:t>
            </w:r>
            <w:r w:rsidR="00B866D6">
              <w:rPr>
                <w:noProof/>
                <w:webHidden/>
              </w:rPr>
              <w:fldChar w:fldCharType="end"/>
            </w:r>
          </w:hyperlink>
        </w:p>
        <w:p w14:paraId="19CD9FB1" w14:textId="2B10F839"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3" w:history="1">
            <w:r w:rsidR="00B866D6" w:rsidRPr="00FC32E5">
              <w:rPr>
                <w:rStyle w:val="Hiperhivatkozs"/>
                <w:noProof/>
              </w:rPr>
              <w:t>4.2.4 API Gateway</w:t>
            </w:r>
            <w:r w:rsidR="00B866D6">
              <w:rPr>
                <w:noProof/>
                <w:webHidden/>
              </w:rPr>
              <w:tab/>
            </w:r>
            <w:r w:rsidR="00B866D6">
              <w:rPr>
                <w:noProof/>
                <w:webHidden/>
              </w:rPr>
              <w:fldChar w:fldCharType="begin"/>
            </w:r>
            <w:r w:rsidR="00B866D6">
              <w:rPr>
                <w:noProof/>
                <w:webHidden/>
              </w:rPr>
              <w:instrText xml:space="preserve"> PAGEREF _Toc150602633 \h </w:instrText>
            </w:r>
            <w:r w:rsidR="00B866D6">
              <w:rPr>
                <w:noProof/>
                <w:webHidden/>
              </w:rPr>
            </w:r>
            <w:r w:rsidR="00B866D6">
              <w:rPr>
                <w:noProof/>
                <w:webHidden/>
              </w:rPr>
              <w:fldChar w:fldCharType="separate"/>
            </w:r>
            <w:r w:rsidR="00B866D6">
              <w:rPr>
                <w:noProof/>
                <w:webHidden/>
              </w:rPr>
              <w:t>40</w:t>
            </w:r>
            <w:r w:rsidR="00B866D6">
              <w:rPr>
                <w:noProof/>
                <w:webHidden/>
              </w:rPr>
              <w:fldChar w:fldCharType="end"/>
            </w:r>
          </w:hyperlink>
        </w:p>
        <w:p w14:paraId="00740BD7" w14:textId="16D03AF8"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4" w:history="1">
            <w:r w:rsidR="00B866D6" w:rsidRPr="00FC32E5">
              <w:rPr>
                <w:rStyle w:val="Hiperhivatkozs"/>
                <w:noProof/>
              </w:rPr>
              <w:t>4.3 Kliensoldali funkciók</w:t>
            </w:r>
            <w:r w:rsidR="00B866D6">
              <w:rPr>
                <w:noProof/>
                <w:webHidden/>
              </w:rPr>
              <w:tab/>
            </w:r>
            <w:r w:rsidR="00B866D6">
              <w:rPr>
                <w:noProof/>
                <w:webHidden/>
              </w:rPr>
              <w:fldChar w:fldCharType="begin"/>
            </w:r>
            <w:r w:rsidR="00B866D6">
              <w:rPr>
                <w:noProof/>
                <w:webHidden/>
              </w:rPr>
              <w:instrText xml:space="preserve"> PAGEREF _Toc150602634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7EF6F5F7" w14:textId="122AC45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5" w:history="1">
            <w:r w:rsidR="00B866D6" w:rsidRPr="00FC32E5">
              <w:rPr>
                <w:rStyle w:val="Hiperhivatkozs"/>
                <w:noProof/>
              </w:rPr>
              <w:t>4.3.1 Dotenv</w:t>
            </w:r>
            <w:r w:rsidR="00B866D6">
              <w:rPr>
                <w:noProof/>
                <w:webHidden/>
              </w:rPr>
              <w:tab/>
            </w:r>
            <w:r w:rsidR="00B866D6">
              <w:rPr>
                <w:noProof/>
                <w:webHidden/>
              </w:rPr>
              <w:fldChar w:fldCharType="begin"/>
            </w:r>
            <w:r w:rsidR="00B866D6">
              <w:rPr>
                <w:noProof/>
                <w:webHidden/>
              </w:rPr>
              <w:instrText xml:space="preserve"> PAGEREF _Toc150602635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63471424" w14:textId="54CABD4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6" w:history="1">
            <w:r w:rsidR="00B866D6" w:rsidRPr="00FC32E5">
              <w:rPr>
                <w:rStyle w:val="Hiperhivatkozs"/>
                <w:noProof/>
              </w:rPr>
              <w:t>4.3.2 Témák</w:t>
            </w:r>
            <w:r w:rsidR="00B866D6">
              <w:rPr>
                <w:noProof/>
                <w:webHidden/>
              </w:rPr>
              <w:tab/>
            </w:r>
            <w:r w:rsidR="00B866D6">
              <w:rPr>
                <w:noProof/>
                <w:webHidden/>
              </w:rPr>
              <w:fldChar w:fldCharType="begin"/>
            </w:r>
            <w:r w:rsidR="00B866D6">
              <w:rPr>
                <w:noProof/>
                <w:webHidden/>
              </w:rPr>
              <w:instrText xml:space="preserve"> PAGEREF _Toc150602636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38DCA7C8" w14:textId="4E07AD1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7" w:history="1">
            <w:r w:rsidR="00B866D6" w:rsidRPr="00FC32E5">
              <w:rPr>
                <w:rStyle w:val="Hiperhivatkozs"/>
                <w:noProof/>
              </w:rPr>
              <w:t>4.3.3 Nyelvesítés</w:t>
            </w:r>
            <w:r w:rsidR="00B866D6">
              <w:rPr>
                <w:noProof/>
                <w:webHidden/>
              </w:rPr>
              <w:tab/>
            </w:r>
            <w:r w:rsidR="00B866D6">
              <w:rPr>
                <w:noProof/>
                <w:webHidden/>
              </w:rPr>
              <w:fldChar w:fldCharType="begin"/>
            </w:r>
            <w:r w:rsidR="00B866D6">
              <w:rPr>
                <w:noProof/>
                <w:webHidden/>
              </w:rPr>
              <w:instrText xml:space="preserve"> PAGEREF _Toc150602637 \h </w:instrText>
            </w:r>
            <w:r w:rsidR="00B866D6">
              <w:rPr>
                <w:noProof/>
                <w:webHidden/>
              </w:rPr>
            </w:r>
            <w:r w:rsidR="00B866D6">
              <w:rPr>
                <w:noProof/>
                <w:webHidden/>
              </w:rPr>
              <w:fldChar w:fldCharType="separate"/>
            </w:r>
            <w:r w:rsidR="00B866D6">
              <w:rPr>
                <w:noProof/>
                <w:webHidden/>
              </w:rPr>
              <w:t>43</w:t>
            </w:r>
            <w:r w:rsidR="00B866D6">
              <w:rPr>
                <w:noProof/>
                <w:webHidden/>
              </w:rPr>
              <w:fldChar w:fldCharType="end"/>
            </w:r>
          </w:hyperlink>
        </w:p>
        <w:p w14:paraId="041D836B" w14:textId="3B27E978"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8" w:history="1">
            <w:r w:rsidR="00B866D6" w:rsidRPr="00FC32E5">
              <w:rPr>
                <w:rStyle w:val="Hiperhivatkozs"/>
                <w:noProof/>
              </w:rPr>
              <w:t>4.3.4 WebSocket</w:t>
            </w:r>
            <w:r w:rsidR="00B866D6">
              <w:rPr>
                <w:noProof/>
                <w:webHidden/>
              </w:rPr>
              <w:tab/>
            </w:r>
            <w:r w:rsidR="00B866D6">
              <w:rPr>
                <w:noProof/>
                <w:webHidden/>
              </w:rPr>
              <w:fldChar w:fldCharType="begin"/>
            </w:r>
            <w:r w:rsidR="00B866D6">
              <w:rPr>
                <w:noProof/>
                <w:webHidden/>
              </w:rPr>
              <w:instrText xml:space="preserve"> PAGEREF _Toc150602638 \h </w:instrText>
            </w:r>
            <w:r w:rsidR="00B866D6">
              <w:rPr>
                <w:noProof/>
                <w:webHidden/>
              </w:rPr>
            </w:r>
            <w:r w:rsidR="00B866D6">
              <w:rPr>
                <w:noProof/>
                <w:webHidden/>
              </w:rPr>
              <w:fldChar w:fldCharType="separate"/>
            </w:r>
            <w:r w:rsidR="00B866D6">
              <w:rPr>
                <w:noProof/>
                <w:webHidden/>
              </w:rPr>
              <w:t>44</w:t>
            </w:r>
            <w:r w:rsidR="00B866D6">
              <w:rPr>
                <w:noProof/>
                <w:webHidden/>
              </w:rPr>
              <w:fldChar w:fldCharType="end"/>
            </w:r>
          </w:hyperlink>
        </w:p>
        <w:p w14:paraId="7B475897" w14:textId="06DD8F9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9" w:history="1">
            <w:r w:rsidR="00B866D6" w:rsidRPr="00FC32E5">
              <w:rPr>
                <w:rStyle w:val="Hiperhivatkozs"/>
                <w:noProof/>
              </w:rPr>
              <w:t>4.3.5 Interceptor</w:t>
            </w:r>
            <w:r w:rsidR="00B866D6">
              <w:rPr>
                <w:noProof/>
                <w:webHidden/>
              </w:rPr>
              <w:tab/>
            </w:r>
            <w:r w:rsidR="00B866D6">
              <w:rPr>
                <w:noProof/>
                <w:webHidden/>
              </w:rPr>
              <w:fldChar w:fldCharType="begin"/>
            </w:r>
            <w:r w:rsidR="00B866D6">
              <w:rPr>
                <w:noProof/>
                <w:webHidden/>
              </w:rPr>
              <w:instrText xml:space="preserve"> PAGEREF _Toc150602639 \h </w:instrText>
            </w:r>
            <w:r w:rsidR="00B866D6">
              <w:rPr>
                <w:noProof/>
                <w:webHidden/>
              </w:rPr>
            </w:r>
            <w:r w:rsidR="00B866D6">
              <w:rPr>
                <w:noProof/>
                <w:webHidden/>
              </w:rPr>
              <w:fldChar w:fldCharType="separate"/>
            </w:r>
            <w:r w:rsidR="00B866D6">
              <w:rPr>
                <w:noProof/>
                <w:webHidden/>
              </w:rPr>
              <w:t>45</w:t>
            </w:r>
            <w:r w:rsidR="00B866D6">
              <w:rPr>
                <w:noProof/>
                <w:webHidden/>
              </w:rPr>
              <w:fldChar w:fldCharType="end"/>
            </w:r>
          </w:hyperlink>
        </w:p>
        <w:p w14:paraId="7B1E85F3" w14:textId="354D836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0" w:history="1">
            <w:r w:rsidR="00B866D6" w:rsidRPr="00FC32E5">
              <w:rPr>
                <w:rStyle w:val="Hiperhivatkozs"/>
                <w:noProof/>
              </w:rPr>
              <w:t>4.3.6 Guard</w:t>
            </w:r>
            <w:r w:rsidR="00B866D6">
              <w:rPr>
                <w:noProof/>
                <w:webHidden/>
              </w:rPr>
              <w:tab/>
            </w:r>
            <w:r w:rsidR="00B866D6">
              <w:rPr>
                <w:noProof/>
                <w:webHidden/>
              </w:rPr>
              <w:fldChar w:fldCharType="begin"/>
            </w:r>
            <w:r w:rsidR="00B866D6">
              <w:rPr>
                <w:noProof/>
                <w:webHidden/>
              </w:rPr>
              <w:instrText xml:space="preserve"> PAGEREF _Toc150602640 \h </w:instrText>
            </w:r>
            <w:r w:rsidR="00B866D6">
              <w:rPr>
                <w:noProof/>
                <w:webHidden/>
              </w:rPr>
            </w:r>
            <w:r w:rsidR="00B866D6">
              <w:rPr>
                <w:noProof/>
                <w:webHidden/>
              </w:rPr>
              <w:fldChar w:fldCharType="separate"/>
            </w:r>
            <w:r w:rsidR="00B866D6">
              <w:rPr>
                <w:noProof/>
                <w:webHidden/>
              </w:rPr>
              <w:t>45</w:t>
            </w:r>
            <w:r w:rsidR="00B866D6">
              <w:rPr>
                <w:noProof/>
                <w:webHidden/>
              </w:rPr>
              <w:fldChar w:fldCharType="end"/>
            </w:r>
          </w:hyperlink>
        </w:p>
        <w:p w14:paraId="5D05A719" w14:textId="09B88FB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1" w:history="1">
            <w:r w:rsidR="00B866D6" w:rsidRPr="00FC32E5">
              <w:rPr>
                <w:rStyle w:val="Hiperhivatkozs"/>
                <w:noProof/>
              </w:rPr>
              <w:t>4.3.7 Directive</w:t>
            </w:r>
            <w:r w:rsidR="00B866D6">
              <w:rPr>
                <w:noProof/>
                <w:webHidden/>
              </w:rPr>
              <w:tab/>
            </w:r>
            <w:r w:rsidR="00B866D6">
              <w:rPr>
                <w:noProof/>
                <w:webHidden/>
              </w:rPr>
              <w:fldChar w:fldCharType="begin"/>
            </w:r>
            <w:r w:rsidR="00B866D6">
              <w:rPr>
                <w:noProof/>
                <w:webHidden/>
              </w:rPr>
              <w:instrText xml:space="preserve"> PAGEREF _Toc150602641 \h </w:instrText>
            </w:r>
            <w:r w:rsidR="00B866D6">
              <w:rPr>
                <w:noProof/>
                <w:webHidden/>
              </w:rPr>
            </w:r>
            <w:r w:rsidR="00B866D6">
              <w:rPr>
                <w:noProof/>
                <w:webHidden/>
              </w:rPr>
              <w:fldChar w:fldCharType="separate"/>
            </w:r>
            <w:r w:rsidR="00B866D6">
              <w:rPr>
                <w:noProof/>
                <w:webHidden/>
              </w:rPr>
              <w:t>46</w:t>
            </w:r>
            <w:r w:rsidR="00B866D6">
              <w:rPr>
                <w:noProof/>
                <w:webHidden/>
              </w:rPr>
              <w:fldChar w:fldCharType="end"/>
            </w:r>
          </w:hyperlink>
        </w:p>
        <w:p w14:paraId="3CE8529C" w14:textId="61CFCC51"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2" w:history="1">
            <w:r w:rsidR="00B866D6" w:rsidRPr="00FC32E5">
              <w:rPr>
                <w:rStyle w:val="Hiperhivatkozs"/>
                <w:noProof/>
              </w:rPr>
              <w:t>4.4 Felhasználókezelés</w:t>
            </w:r>
            <w:r w:rsidR="00B866D6">
              <w:rPr>
                <w:noProof/>
                <w:webHidden/>
              </w:rPr>
              <w:tab/>
            </w:r>
            <w:r w:rsidR="00B866D6">
              <w:rPr>
                <w:noProof/>
                <w:webHidden/>
              </w:rPr>
              <w:fldChar w:fldCharType="begin"/>
            </w:r>
            <w:r w:rsidR="00B866D6">
              <w:rPr>
                <w:noProof/>
                <w:webHidden/>
              </w:rPr>
              <w:instrText xml:space="preserve"> PAGEREF _Toc150602642 \h </w:instrText>
            </w:r>
            <w:r w:rsidR="00B866D6">
              <w:rPr>
                <w:noProof/>
                <w:webHidden/>
              </w:rPr>
            </w:r>
            <w:r w:rsidR="00B866D6">
              <w:rPr>
                <w:noProof/>
                <w:webHidden/>
              </w:rPr>
              <w:fldChar w:fldCharType="separate"/>
            </w:r>
            <w:r w:rsidR="00B866D6">
              <w:rPr>
                <w:noProof/>
                <w:webHidden/>
              </w:rPr>
              <w:t>48</w:t>
            </w:r>
            <w:r w:rsidR="00B866D6">
              <w:rPr>
                <w:noProof/>
                <w:webHidden/>
              </w:rPr>
              <w:fldChar w:fldCharType="end"/>
            </w:r>
          </w:hyperlink>
        </w:p>
        <w:p w14:paraId="37B5ED0F" w14:textId="5691664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3" w:history="1">
            <w:r w:rsidR="00B866D6" w:rsidRPr="00FC32E5">
              <w:rPr>
                <w:rStyle w:val="Hiperhivatkozs"/>
                <w:noProof/>
              </w:rPr>
              <w:t>4.4.1 Adatbázis és adatelérés</w:t>
            </w:r>
            <w:r w:rsidR="00B866D6">
              <w:rPr>
                <w:noProof/>
                <w:webHidden/>
              </w:rPr>
              <w:tab/>
            </w:r>
            <w:r w:rsidR="00B866D6">
              <w:rPr>
                <w:noProof/>
                <w:webHidden/>
              </w:rPr>
              <w:fldChar w:fldCharType="begin"/>
            </w:r>
            <w:r w:rsidR="00B866D6">
              <w:rPr>
                <w:noProof/>
                <w:webHidden/>
              </w:rPr>
              <w:instrText xml:space="preserve"> PAGEREF _Toc150602643 \h </w:instrText>
            </w:r>
            <w:r w:rsidR="00B866D6">
              <w:rPr>
                <w:noProof/>
                <w:webHidden/>
              </w:rPr>
            </w:r>
            <w:r w:rsidR="00B866D6">
              <w:rPr>
                <w:noProof/>
                <w:webHidden/>
              </w:rPr>
              <w:fldChar w:fldCharType="separate"/>
            </w:r>
            <w:r w:rsidR="00B866D6">
              <w:rPr>
                <w:noProof/>
                <w:webHidden/>
              </w:rPr>
              <w:t>48</w:t>
            </w:r>
            <w:r w:rsidR="00B866D6">
              <w:rPr>
                <w:noProof/>
                <w:webHidden/>
              </w:rPr>
              <w:fldChar w:fldCharType="end"/>
            </w:r>
          </w:hyperlink>
        </w:p>
        <w:p w14:paraId="59542FBD" w14:textId="2BC39F5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4" w:history="1">
            <w:r w:rsidR="00B866D6" w:rsidRPr="00FC32E5">
              <w:rPr>
                <w:rStyle w:val="Hiperhivatkozs"/>
                <w:noProof/>
              </w:rPr>
              <w:t>4.4.2 Üzleti logika</w:t>
            </w:r>
            <w:r w:rsidR="00B866D6">
              <w:rPr>
                <w:noProof/>
                <w:webHidden/>
              </w:rPr>
              <w:tab/>
            </w:r>
            <w:r w:rsidR="00B866D6">
              <w:rPr>
                <w:noProof/>
                <w:webHidden/>
              </w:rPr>
              <w:fldChar w:fldCharType="begin"/>
            </w:r>
            <w:r w:rsidR="00B866D6">
              <w:rPr>
                <w:noProof/>
                <w:webHidden/>
              </w:rPr>
              <w:instrText xml:space="preserve"> PAGEREF _Toc150602644 \h </w:instrText>
            </w:r>
            <w:r w:rsidR="00B866D6">
              <w:rPr>
                <w:noProof/>
                <w:webHidden/>
              </w:rPr>
            </w:r>
            <w:r w:rsidR="00B866D6">
              <w:rPr>
                <w:noProof/>
                <w:webHidden/>
              </w:rPr>
              <w:fldChar w:fldCharType="separate"/>
            </w:r>
            <w:r w:rsidR="00B866D6">
              <w:rPr>
                <w:noProof/>
                <w:webHidden/>
              </w:rPr>
              <w:t>49</w:t>
            </w:r>
            <w:r w:rsidR="00B866D6">
              <w:rPr>
                <w:noProof/>
                <w:webHidden/>
              </w:rPr>
              <w:fldChar w:fldCharType="end"/>
            </w:r>
          </w:hyperlink>
        </w:p>
        <w:p w14:paraId="0DB856F5" w14:textId="69556FD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5" w:history="1">
            <w:r w:rsidR="00B866D6" w:rsidRPr="00FC32E5">
              <w:rPr>
                <w:rStyle w:val="Hiperhivatkozs"/>
                <w:noProof/>
              </w:rPr>
              <w:t>4.4.3 Felület</w:t>
            </w:r>
            <w:r w:rsidR="00B866D6">
              <w:rPr>
                <w:noProof/>
                <w:webHidden/>
              </w:rPr>
              <w:tab/>
            </w:r>
            <w:r w:rsidR="00B866D6">
              <w:rPr>
                <w:noProof/>
                <w:webHidden/>
              </w:rPr>
              <w:fldChar w:fldCharType="begin"/>
            </w:r>
            <w:r w:rsidR="00B866D6">
              <w:rPr>
                <w:noProof/>
                <w:webHidden/>
              </w:rPr>
              <w:instrText xml:space="preserve"> PAGEREF _Toc150602645 \h </w:instrText>
            </w:r>
            <w:r w:rsidR="00B866D6">
              <w:rPr>
                <w:noProof/>
                <w:webHidden/>
              </w:rPr>
            </w:r>
            <w:r w:rsidR="00B866D6">
              <w:rPr>
                <w:noProof/>
                <w:webHidden/>
              </w:rPr>
              <w:fldChar w:fldCharType="separate"/>
            </w:r>
            <w:r w:rsidR="00B866D6">
              <w:rPr>
                <w:noProof/>
                <w:webHidden/>
              </w:rPr>
              <w:t>51</w:t>
            </w:r>
            <w:r w:rsidR="00B866D6">
              <w:rPr>
                <w:noProof/>
                <w:webHidden/>
              </w:rPr>
              <w:fldChar w:fldCharType="end"/>
            </w:r>
          </w:hyperlink>
        </w:p>
        <w:p w14:paraId="73EC9AB1" w14:textId="46B2236A"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6" w:history="1">
            <w:r w:rsidR="00B866D6" w:rsidRPr="00FC32E5">
              <w:rPr>
                <w:rStyle w:val="Hiperhivatkozs"/>
                <w:noProof/>
              </w:rPr>
              <w:t>4.5 Bolt kialakítása</w:t>
            </w:r>
            <w:r w:rsidR="00B866D6">
              <w:rPr>
                <w:noProof/>
                <w:webHidden/>
              </w:rPr>
              <w:tab/>
            </w:r>
            <w:r w:rsidR="00B866D6">
              <w:rPr>
                <w:noProof/>
                <w:webHidden/>
              </w:rPr>
              <w:fldChar w:fldCharType="begin"/>
            </w:r>
            <w:r w:rsidR="00B866D6">
              <w:rPr>
                <w:noProof/>
                <w:webHidden/>
              </w:rPr>
              <w:instrText xml:space="preserve"> PAGEREF _Toc150602646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56F76026" w14:textId="57EE69F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7" w:history="1">
            <w:r w:rsidR="00B866D6" w:rsidRPr="00FC32E5">
              <w:rPr>
                <w:rStyle w:val="Hiperhivatkozs"/>
                <w:noProof/>
              </w:rPr>
              <w:t>4.5.1 Adatbázis és adatelérés</w:t>
            </w:r>
            <w:r w:rsidR="00B866D6">
              <w:rPr>
                <w:noProof/>
                <w:webHidden/>
              </w:rPr>
              <w:tab/>
            </w:r>
            <w:r w:rsidR="00B866D6">
              <w:rPr>
                <w:noProof/>
                <w:webHidden/>
              </w:rPr>
              <w:fldChar w:fldCharType="begin"/>
            </w:r>
            <w:r w:rsidR="00B866D6">
              <w:rPr>
                <w:noProof/>
                <w:webHidden/>
              </w:rPr>
              <w:instrText xml:space="preserve"> PAGEREF _Toc150602647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6B3088B7" w14:textId="3D80C2B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8" w:history="1">
            <w:r w:rsidR="00B866D6" w:rsidRPr="00FC32E5">
              <w:rPr>
                <w:rStyle w:val="Hiperhivatkozs"/>
                <w:noProof/>
              </w:rPr>
              <w:t>4.5.2 Üzleti logika</w:t>
            </w:r>
            <w:r w:rsidR="00B866D6">
              <w:rPr>
                <w:noProof/>
                <w:webHidden/>
              </w:rPr>
              <w:tab/>
            </w:r>
            <w:r w:rsidR="00B866D6">
              <w:rPr>
                <w:noProof/>
                <w:webHidden/>
              </w:rPr>
              <w:fldChar w:fldCharType="begin"/>
            </w:r>
            <w:r w:rsidR="00B866D6">
              <w:rPr>
                <w:noProof/>
                <w:webHidden/>
              </w:rPr>
              <w:instrText xml:space="preserve"> PAGEREF _Toc150602648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3FF9B86F" w14:textId="1EFB453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9" w:history="1">
            <w:r w:rsidR="00B866D6" w:rsidRPr="00FC32E5">
              <w:rPr>
                <w:rStyle w:val="Hiperhivatkozs"/>
                <w:noProof/>
              </w:rPr>
              <w:t>4.5.3 Felület</w:t>
            </w:r>
            <w:r w:rsidR="00B866D6">
              <w:rPr>
                <w:noProof/>
                <w:webHidden/>
              </w:rPr>
              <w:tab/>
            </w:r>
            <w:r w:rsidR="00B866D6">
              <w:rPr>
                <w:noProof/>
                <w:webHidden/>
              </w:rPr>
              <w:fldChar w:fldCharType="begin"/>
            </w:r>
            <w:r w:rsidR="00B866D6">
              <w:rPr>
                <w:noProof/>
                <w:webHidden/>
              </w:rPr>
              <w:instrText xml:space="preserve"> PAGEREF _Toc150602649 \h </w:instrText>
            </w:r>
            <w:r w:rsidR="00B866D6">
              <w:rPr>
                <w:noProof/>
                <w:webHidden/>
              </w:rPr>
            </w:r>
            <w:r w:rsidR="00B866D6">
              <w:rPr>
                <w:noProof/>
                <w:webHidden/>
              </w:rPr>
              <w:fldChar w:fldCharType="separate"/>
            </w:r>
            <w:r w:rsidR="00B866D6">
              <w:rPr>
                <w:noProof/>
                <w:webHidden/>
              </w:rPr>
              <w:t>54</w:t>
            </w:r>
            <w:r w:rsidR="00B866D6">
              <w:rPr>
                <w:noProof/>
                <w:webHidden/>
              </w:rPr>
              <w:fldChar w:fldCharType="end"/>
            </w:r>
          </w:hyperlink>
        </w:p>
        <w:p w14:paraId="6A256026" w14:textId="0593F86F"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0" w:history="1">
            <w:r w:rsidR="00B866D6" w:rsidRPr="00FC32E5">
              <w:rPr>
                <w:rStyle w:val="Hiperhivatkozs"/>
                <w:noProof/>
              </w:rPr>
              <w:t>4.6 Váróterem megvalósítása</w:t>
            </w:r>
            <w:r w:rsidR="00B866D6">
              <w:rPr>
                <w:noProof/>
                <w:webHidden/>
              </w:rPr>
              <w:tab/>
            </w:r>
            <w:r w:rsidR="00B866D6">
              <w:rPr>
                <w:noProof/>
                <w:webHidden/>
              </w:rPr>
              <w:fldChar w:fldCharType="begin"/>
            </w:r>
            <w:r w:rsidR="00B866D6">
              <w:rPr>
                <w:noProof/>
                <w:webHidden/>
              </w:rPr>
              <w:instrText xml:space="preserve"> PAGEREF _Toc150602650 \h </w:instrText>
            </w:r>
            <w:r w:rsidR="00B866D6">
              <w:rPr>
                <w:noProof/>
                <w:webHidden/>
              </w:rPr>
            </w:r>
            <w:r w:rsidR="00B866D6">
              <w:rPr>
                <w:noProof/>
                <w:webHidden/>
              </w:rPr>
              <w:fldChar w:fldCharType="separate"/>
            </w:r>
            <w:r w:rsidR="00B866D6">
              <w:rPr>
                <w:noProof/>
                <w:webHidden/>
              </w:rPr>
              <w:t>55</w:t>
            </w:r>
            <w:r w:rsidR="00B866D6">
              <w:rPr>
                <w:noProof/>
                <w:webHidden/>
              </w:rPr>
              <w:fldChar w:fldCharType="end"/>
            </w:r>
          </w:hyperlink>
        </w:p>
        <w:p w14:paraId="36E68C3D" w14:textId="6E7AC6D9"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1" w:history="1">
            <w:r w:rsidR="00B866D6" w:rsidRPr="00FC32E5">
              <w:rPr>
                <w:rStyle w:val="Hiperhivatkozs"/>
                <w:noProof/>
              </w:rPr>
              <w:t>4.6.1 Adatbázis és adatelérés</w:t>
            </w:r>
            <w:r w:rsidR="00B866D6">
              <w:rPr>
                <w:noProof/>
                <w:webHidden/>
              </w:rPr>
              <w:tab/>
            </w:r>
            <w:r w:rsidR="00B866D6">
              <w:rPr>
                <w:noProof/>
                <w:webHidden/>
              </w:rPr>
              <w:fldChar w:fldCharType="begin"/>
            </w:r>
            <w:r w:rsidR="00B866D6">
              <w:rPr>
                <w:noProof/>
                <w:webHidden/>
              </w:rPr>
              <w:instrText xml:space="preserve"> PAGEREF _Toc150602651 \h </w:instrText>
            </w:r>
            <w:r w:rsidR="00B866D6">
              <w:rPr>
                <w:noProof/>
                <w:webHidden/>
              </w:rPr>
            </w:r>
            <w:r w:rsidR="00B866D6">
              <w:rPr>
                <w:noProof/>
                <w:webHidden/>
              </w:rPr>
              <w:fldChar w:fldCharType="separate"/>
            </w:r>
            <w:r w:rsidR="00B866D6">
              <w:rPr>
                <w:noProof/>
                <w:webHidden/>
              </w:rPr>
              <w:t>55</w:t>
            </w:r>
            <w:r w:rsidR="00B866D6">
              <w:rPr>
                <w:noProof/>
                <w:webHidden/>
              </w:rPr>
              <w:fldChar w:fldCharType="end"/>
            </w:r>
          </w:hyperlink>
        </w:p>
        <w:p w14:paraId="459ED25B" w14:textId="1919A9B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2" w:history="1">
            <w:r w:rsidR="00B866D6" w:rsidRPr="00FC32E5">
              <w:rPr>
                <w:rStyle w:val="Hiperhivatkozs"/>
                <w:noProof/>
              </w:rPr>
              <w:t>4.6.2 Üzleti logika</w:t>
            </w:r>
            <w:r w:rsidR="00B866D6">
              <w:rPr>
                <w:noProof/>
                <w:webHidden/>
              </w:rPr>
              <w:tab/>
            </w:r>
            <w:r w:rsidR="00B866D6">
              <w:rPr>
                <w:noProof/>
                <w:webHidden/>
              </w:rPr>
              <w:fldChar w:fldCharType="begin"/>
            </w:r>
            <w:r w:rsidR="00B866D6">
              <w:rPr>
                <w:noProof/>
                <w:webHidden/>
              </w:rPr>
              <w:instrText xml:space="preserve"> PAGEREF _Toc150602652 \h </w:instrText>
            </w:r>
            <w:r w:rsidR="00B866D6">
              <w:rPr>
                <w:noProof/>
                <w:webHidden/>
              </w:rPr>
            </w:r>
            <w:r w:rsidR="00B866D6">
              <w:rPr>
                <w:noProof/>
                <w:webHidden/>
              </w:rPr>
              <w:fldChar w:fldCharType="separate"/>
            </w:r>
            <w:r w:rsidR="00B866D6">
              <w:rPr>
                <w:noProof/>
                <w:webHidden/>
              </w:rPr>
              <w:t>56</w:t>
            </w:r>
            <w:r w:rsidR="00B866D6">
              <w:rPr>
                <w:noProof/>
                <w:webHidden/>
              </w:rPr>
              <w:fldChar w:fldCharType="end"/>
            </w:r>
          </w:hyperlink>
        </w:p>
        <w:p w14:paraId="78F8D0DC" w14:textId="4418720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3" w:history="1">
            <w:r w:rsidR="00B866D6" w:rsidRPr="00FC32E5">
              <w:rPr>
                <w:rStyle w:val="Hiperhivatkozs"/>
                <w:noProof/>
              </w:rPr>
              <w:t>4.6.3 Felület</w:t>
            </w:r>
            <w:r w:rsidR="00B866D6">
              <w:rPr>
                <w:noProof/>
                <w:webHidden/>
              </w:rPr>
              <w:tab/>
            </w:r>
            <w:r w:rsidR="00B866D6">
              <w:rPr>
                <w:noProof/>
                <w:webHidden/>
              </w:rPr>
              <w:fldChar w:fldCharType="begin"/>
            </w:r>
            <w:r w:rsidR="00B866D6">
              <w:rPr>
                <w:noProof/>
                <w:webHidden/>
              </w:rPr>
              <w:instrText xml:space="preserve"> PAGEREF _Toc150602653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7C718606" w14:textId="4BF51645"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4" w:history="1">
            <w:r w:rsidR="00B866D6" w:rsidRPr="00FC32E5">
              <w:rPr>
                <w:rStyle w:val="Hiperhivatkozs"/>
                <w:noProof/>
              </w:rPr>
              <w:t>4.7 Játék</w:t>
            </w:r>
            <w:r w:rsidR="00B866D6">
              <w:rPr>
                <w:noProof/>
                <w:webHidden/>
              </w:rPr>
              <w:tab/>
            </w:r>
            <w:r w:rsidR="00B866D6">
              <w:rPr>
                <w:noProof/>
                <w:webHidden/>
              </w:rPr>
              <w:fldChar w:fldCharType="begin"/>
            </w:r>
            <w:r w:rsidR="00B866D6">
              <w:rPr>
                <w:noProof/>
                <w:webHidden/>
              </w:rPr>
              <w:instrText xml:space="preserve"> PAGEREF _Toc150602654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2A2F88FF" w14:textId="6054AEE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5" w:history="1">
            <w:r w:rsidR="00B866D6" w:rsidRPr="00FC32E5">
              <w:rPr>
                <w:rStyle w:val="Hiperhivatkozs"/>
                <w:noProof/>
              </w:rPr>
              <w:t>4.8 Tesztelés</w:t>
            </w:r>
            <w:r w:rsidR="00B866D6">
              <w:rPr>
                <w:noProof/>
                <w:webHidden/>
              </w:rPr>
              <w:tab/>
            </w:r>
            <w:r w:rsidR="00B866D6">
              <w:rPr>
                <w:noProof/>
                <w:webHidden/>
              </w:rPr>
              <w:fldChar w:fldCharType="begin"/>
            </w:r>
            <w:r w:rsidR="00B866D6">
              <w:rPr>
                <w:noProof/>
                <w:webHidden/>
              </w:rPr>
              <w:instrText xml:space="preserve"> PAGEREF _Toc150602655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7CA75901" w14:textId="1851DC5B"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6" w:history="1">
            <w:r w:rsidR="00B866D6" w:rsidRPr="00FC32E5">
              <w:rPr>
                <w:rStyle w:val="Hiperhivatkozs"/>
                <w:noProof/>
              </w:rPr>
              <w:t>5 Összefoglaló</w:t>
            </w:r>
            <w:r w:rsidR="00B866D6">
              <w:rPr>
                <w:noProof/>
                <w:webHidden/>
              </w:rPr>
              <w:tab/>
            </w:r>
            <w:r w:rsidR="00B866D6">
              <w:rPr>
                <w:noProof/>
                <w:webHidden/>
              </w:rPr>
              <w:fldChar w:fldCharType="begin"/>
            </w:r>
            <w:r w:rsidR="00B866D6">
              <w:rPr>
                <w:noProof/>
                <w:webHidden/>
              </w:rPr>
              <w:instrText xml:space="preserve"> PAGEREF _Toc150602656 \h </w:instrText>
            </w:r>
            <w:r w:rsidR="00B866D6">
              <w:rPr>
                <w:noProof/>
                <w:webHidden/>
              </w:rPr>
            </w:r>
            <w:r w:rsidR="00B866D6">
              <w:rPr>
                <w:noProof/>
                <w:webHidden/>
              </w:rPr>
              <w:fldChar w:fldCharType="separate"/>
            </w:r>
            <w:r w:rsidR="00B866D6">
              <w:rPr>
                <w:noProof/>
                <w:webHidden/>
              </w:rPr>
              <w:t>58</w:t>
            </w:r>
            <w:r w:rsidR="00B866D6">
              <w:rPr>
                <w:noProof/>
                <w:webHidden/>
              </w:rPr>
              <w:fldChar w:fldCharType="end"/>
            </w:r>
          </w:hyperlink>
        </w:p>
        <w:p w14:paraId="3B0E684F" w14:textId="62A9DBA5"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7" w:history="1">
            <w:r w:rsidR="00B866D6" w:rsidRPr="00FC32E5">
              <w:rPr>
                <w:rStyle w:val="Hiperhivatkozs"/>
                <w:noProof/>
              </w:rPr>
              <w:t>6 Irodalomjegyzék</w:t>
            </w:r>
            <w:r w:rsidR="00B866D6">
              <w:rPr>
                <w:noProof/>
                <w:webHidden/>
              </w:rPr>
              <w:tab/>
            </w:r>
            <w:r w:rsidR="00B866D6">
              <w:rPr>
                <w:noProof/>
                <w:webHidden/>
              </w:rPr>
              <w:fldChar w:fldCharType="begin"/>
            </w:r>
            <w:r w:rsidR="00B866D6">
              <w:rPr>
                <w:noProof/>
                <w:webHidden/>
              </w:rPr>
              <w:instrText xml:space="preserve"> PAGEREF _Toc150602657 \h </w:instrText>
            </w:r>
            <w:r w:rsidR="00B866D6">
              <w:rPr>
                <w:noProof/>
                <w:webHidden/>
              </w:rPr>
            </w:r>
            <w:r w:rsidR="00B866D6">
              <w:rPr>
                <w:noProof/>
                <w:webHidden/>
              </w:rPr>
              <w:fldChar w:fldCharType="separate"/>
            </w:r>
            <w:r w:rsidR="00B866D6">
              <w:rPr>
                <w:noProof/>
                <w:webHidden/>
              </w:rPr>
              <w:t>59</w:t>
            </w:r>
            <w:r w:rsidR="00B866D6">
              <w:rPr>
                <w:noProof/>
                <w:webHidden/>
              </w:rPr>
              <w:fldChar w:fldCharType="end"/>
            </w:r>
          </w:hyperlink>
        </w:p>
        <w:p w14:paraId="32C47CBC" w14:textId="125303E2"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8" w:history="1">
            <w:r w:rsidR="00B866D6" w:rsidRPr="00FC32E5">
              <w:rPr>
                <w:rStyle w:val="Hiperhivatkozs"/>
                <w:noProof/>
              </w:rPr>
              <w:t>7 Függelék</w:t>
            </w:r>
            <w:r w:rsidR="00B866D6">
              <w:rPr>
                <w:noProof/>
                <w:webHidden/>
              </w:rPr>
              <w:tab/>
            </w:r>
            <w:r w:rsidR="00B866D6">
              <w:rPr>
                <w:noProof/>
                <w:webHidden/>
              </w:rPr>
              <w:fldChar w:fldCharType="begin"/>
            </w:r>
            <w:r w:rsidR="00B866D6">
              <w:rPr>
                <w:noProof/>
                <w:webHidden/>
              </w:rPr>
              <w:instrText xml:space="preserve"> PAGEREF _Toc150602658 \h </w:instrText>
            </w:r>
            <w:r w:rsidR="00B866D6">
              <w:rPr>
                <w:noProof/>
                <w:webHidden/>
              </w:rPr>
            </w:r>
            <w:r w:rsidR="00B866D6">
              <w:rPr>
                <w:noProof/>
                <w:webHidden/>
              </w:rPr>
              <w:fldChar w:fldCharType="separate"/>
            </w:r>
            <w:r w:rsidR="00B866D6">
              <w:rPr>
                <w:noProof/>
                <w:webHidden/>
              </w:rPr>
              <w:t>60</w:t>
            </w:r>
            <w:r w:rsidR="00B866D6">
              <w:rPr>
                <w:noProof/>
                <w:webHidden/>
              </w:rPr>
              <w:fldChar w:fldCharType="end"/>
            </w:r>
          </w:hyperlink>
        </w:p>
        <w:p w14:paraId="597B17CD" w14:textId="36F21090"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0602587"/>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77777777" w:rsidR="00152492" w:rsidRDefault="00BD29BF" w:rsidP="00152492">
      <w:r>
        <w:t>A játék szoftveres implementációja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vagy szöveges beszélgetés nyújtása.</w:t>
      </w:r>
    </w:p>
    <w:p w14:paraId="42BB3AFA" w14:textId="2BBECDBF" w:rsidR="00104C11" w:rsidRDefault="00104C11" w:rsidP="00152492">
      <w:r>
        <w:t>A szoftver implementációjában ezenkívül kiemelt szerepet kapott, hogy a szerveroldali komponens mikroszolgáltatás alapokon működjön,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0602588"/>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0602589"/>
      <w:r>
        <w:lastRenderedPageBreak/>
        <w:t>Bevezetés</w:t>
      </w:r>
      <w:bookmarkEnd w:id="4"/>
      <w:bookmarkEnd w:id="5"/>
      <w:bookmarkEnd w:id="6"/>
    </w:p>
    <w:p w14:paraId="45D4F852" w14:textId="39498DDC" w:rsidR="008E3F60" w:rsidRDefault="00127357" w:rsidP="008E3F60">
      <w:pPr>
        <w:pStyle w:val="Cmsor2"/>
      </w:pPr>
      <w:bookmarkStart w:id="7" w:name="_Toc150602590"/>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0602591"/>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0602592"/>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0602593"/>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0602594"/>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 xml:space="preserve">Szerveroldalon ezenkívül a perzisztens relációs adatbázis mellett egy temporális cache-elésre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0602595"/>
      <w:r>
        <w:lastRenderedPageBreak/>
        <w:t>Technológia</w:t>
      </w:r>
      <w:bookmarkEnd w:id="12"/>
    </w:p>
    <w:p w14:paraId="4C775002" w14:textId="6797B508" w:rsidR="00557033" w:rsidRDefault="00557033" w:rsidP="00557033">
      <w:pPr>
        <w:pStyle w:val="Cmsor2"/>
      </w:pPr>
      <w:bookmarkStart w:id="13" w:name="_Toc150602596"/>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0602597"/>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0602598"/>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ehát egy konténerizációs platform</w:t>
      </w:r>
      <w:r w:rsidR="003B0009">
        <w:t>, ami operációs rendsze</w:t>
      </w:r>
      <w:r w:rsidR="002F03A3">
        <w:t>r</w:t>
      </w:r>
      <w:r w:rsidR="003B0009">
        <w:t xml:space="preserve"> szintű</w:t>
      </w:r>
      <w:r w:rsidR="002F03A3">
        <w:t xml:space="preserve"> virtualizációt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0602599"/>
      <w:r>
        <w:t>ASP.NET CORE</w:t>
      </w:r>
      <w:bookmarkEnd w:id="16"/>
    </w:p>
    <w:p w14:paraId="22F0D85E" w14:textId="6C044199"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0602600"/>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r w:rsidR="00E923CB">
        <w:t>rel, ami a szerver felhasználókezelő komponense.</w:t>
      </w:r>
      <w:r w:rsidR="00B56D90">
        <w:t xml:space="preserve"> Ezáltal könnyedén lekezeli a felhasználók authentikációját, ha a helyzet úgy adja.</w:t>
      </w:r>
    </w:p>
    <w:p w14:paraId="04EE8B0A" w14:textId="0CC98D77" w:rsidR="0030264E" w:rsidRPr="00936C27" w:rsidRDefault="0030264E" w:rsidP="00936C27">
      <w:r>
        <w:t>A Gateway-en keresztül nem csak a REST alapú kérések, de a WebSocket technológiára épülő kétirányú kommunikáció is támogatva van, elősegítve a szerverben való implementálását is.</w:t>
      </w:r>
    </w:p>
    <w:p w14:paraId="042B6972" w14:textId="524074D5" w:rsidR="003511BA" w:rsidRDefault="003511BA" w:rsidP="00FE273F">
      <w:r>
        <w:lastRenderedPageBreak/>
        <w:t>Az Ocelot tehát egy hatékony és rugalmas könyvtár konténerizált rendszerek elrejtésére egy API gateway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0602601"/>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0602602"/>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Core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0602603"/>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Gyakorlatban elsősorban a MediatR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0602604"/>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RabbitMQ-nak, hogy bizonyos eseményekre parancsokat futtassunk le más-más konténerekben, mint amiken meghívtuk a kéréseket.</w:t>
      </w:r>
    </w:p>
    <w:p w14:paraId="1B546906" w14:textId="63AF8EE9" w:rsidR="00290FD2" w:rsidRDefault="00290FD2" w:rsidP="00290FD2">
      <w:pPr>
        <w:pStyle w:val="Cmsor3"/>
      </w:pPr>
      <w:bookmarkStart w:id="22" w:name="_Toc150602605"/>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Az OAuth2 technológiára épülő authentikációt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0602606"/>
      <w:r>
        <w:t>AutoMapper</w:t>
      </w:r>
      <w:bookmarkEnd w:id="23"/>
    </w:p>
    <w:p w14:paraId="207CD8AF" w14:textId="5CAAED6C" w:rsidR="00551B34" w:rsidRDefault="00526312" w:rsidP="00551B34">
      <w:r>
        <w:t>Az AutoMapper egy egyszerű segédkönyvtár, ami az egyes domain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0602607"/>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0602608"/>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0602609"/>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0602610"/>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0602611"/>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0602612"/>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0602613"/>
      <w:r>
        <w:t>NGX-Translate</w:t>
      </w:r>
      <w:bookmarkEnd w:id="30"/>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A könyvtárnak több más segédfunkciója van, ami sokban elősegíti a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0602614"/>
      <w:r>
        <w:t>Dot</w:t>
      </w:r>
      <w:r w:rsidR="00697C84">
        <w:t>e</w:t>
      </w:r>
      <w:r>
        <w:t>nv</w:t>
      </w:r>
      <w:bookmarkEnd w:id="31"/>
    </w:p>
    <w:p w14:paraId="06CCCE57" w14:textId="42F8389D"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Ezeket nem akarjuk a Git repository-ban nyilvánosságra hozni, mivel a jövőben fel is használhatják ellenünk. Emellett az Asset-ek közé se akarjuk őket helyezni, mert akkor bárki kiolvashatja kívülről.</w:t>
      </w:r>
    </w:p>
    <w:p w14:paraId="7C198DAE" w14:textId="7E05577E" w:rsidR="0078391A" w:rsidRDefault="0078391A" w:rsidP="00A752A9">
      <w:r>
        <w:t>Ilyenkor jön szerepbe a dotenv könyvtár,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0602615"/>
      <w:r>
        <w:t>Cypress</w:t>
      </w:r>
      <w:bookmarkEnd w:id="32"/>
    </w:p>
    <w:p w14:paraId="6C785FE6" w14:textId="7F1AC1A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0602616"/>
      <w:r>
        <w:lastRenderedPageBreak/>
        <w:t>Tervezés</w:t>
      </w:r>
      <w:bookmarkEnd w:id="33"/>
    </w:p>
    <w:p w14:paraId="7F153511" w14:textId="3E06EF2B" w:rsidR="001D1D83" w:rsidRDefault="001D1D83" w:rsidP="001D1D83">
      <w:pPr>
        <w:pStyle w:val="Cmsor2"/>
      </w:pPr>
      <w:bookmarkStart w:id="34" w:name="_Toc150602617"/>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0602618"/>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46610426" w:rsidR="007A1D12" w:rsidRDefault="00AA6AF9" w:rsidP="007B446B">
      <w:pPr>
        <w:pStyle w:val="Kpalrs"/>
      </w:pPr>
      <w:r>
        <w:fldChar w:fldCharType="begin"/>
      </w:r>
      <w:r>
        <w:instrText>SEQ ábra \* ARABIC</w:instrText>
      </w:r>
      <w:r>
        <w:fldChar w:fldCharType="separate"/>
      </w:r>
      <w:r w:rsidR="00EC7D8D">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0602619"/>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2819F13C" w:rsidR="00AE6BA2" w:rsidRDefault="00AA6AF9" w:rsidP="007B446B">
      <w:pPr>
        <w:pStyle w:val="Kpalrs"/>
      </w:pPr>
      <w:r>
        <w:fldChar w:fldCharType="begin"/>
      </w:r>
      <w:r>
        <w:instrText>SEQ ábra \* ARABIC</w:instrText>
      </w:r>
      <w:r>
        <w:fldChar w:fldCharType="separate"/>
      </w:r>
      <w:r w:rsidR="00EC7D8D">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0602620"/>
      <w:r>
        <w:t>Váróterem rendszer</w:t>
      </w:r>
      <w:bookmarkEnd w:id="37"/>
    </w:p>
    <w:p w14:paraId="6106F437" w14:textId="319B7BDA" w:rsidR="00A3233C" w:rsidRDefault="007B3662" w:rsidP="00A3233C">
      <w:r>
        <w:t>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56186719" w:rsidR="004A292D" w:rsidRDefault="00AA6AF9" w:rsidP="007B446B">
      <w:pPr>
        <w:pStyle w:val="Kpalrs"/>
      </w:pPr>
      <w:r>
        <w:fldChar w:fldCharType="begin"/>
      </w:r>
      <w:r>
        <w:instrText>SEQ ábra \* ARABIC</w:instrText>
      </w:r>
      <w:r>
        <w:fldChar w:fldCharType="separate"/>
      </w:r>
      <w:r w:rsidR="00EC7D8D">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0602621"/>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06A7E4C7" w:rsidR="002C6617" w:rsidRDefault="00AA6AF9" w:rsidP="007B446B">
      <w:pPr>
        <w:pStyle w:val="Kpalrs"/>
      </w:pPr>
      <w:r>
        <w:fldChar w:fldCharType="begin"/>
      </w:r>
      <w:r>
        <w:instrText>SEQ ábra \* ARABIC</w:instrText>
      </w:r>
      <w:r>
        <w:fldChar w:fldCharType="separate"/>
      </w:r>
      <w:r w:rsidR="00EC7D8D">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0602622"/>
      <w:r>
        <w:t>Architektúra</w:t>
      </w:r>
      <w:bookmarkEnd w:id="39"/>
    </w:p>
    <w:p w14:paraId="475BA85E" w14:textId="10BF45E2" w:rsidR="00AF5121" w:rsidRPr="00AF5121" w:rsidRDefault="00AF5121" w:rsidP="00AF5121">
      <w:pPr>
        <w:pStyle w:val="Cmsor3"/>
      </w:pPr>
      <w:bookmarkStart w:id="40" w:name="_Toc150602623"/>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4A44F766" w:rsidR="002F407C" w:rsidRDefault="00AA6AF9" w:rsidP="007B446B">
      <w:pPr>
        <w:pStyle w:val="Kpalrs"/>
      </w:pPr>
      <w:r>
        <w:fldChar w:fldCharType="begin"/>
      </w:r>
      <w:r>
        <w:instrText>SEQ ábra \* ARABIC</w:instrText>
      </w:r>
      <w:r>
        <w:fldChar w:fldCharType="separate"/>
      </w:r>
      <w:r w:rsidR="00EC7D8D">
        <w:rPr>
          <w:noProof/>
        </w:rPr>
        <w:t>5</w:t>
      </w:r>
      <w:r>
        <w:fldChar w:fldCharType="end"/>
      </w:r>
      <w:r w:rsidR="00FD54EC">
        <w:t>. ábra Architektúra</w:t>
      </w:r>
    </w:p>
    <w:p w14:paraId="640C0DC8" w14:textId="52539316" w:rsidR="00BC16E8" w:rsidRDefault="00BC16E8" w:rsidP="00BC16E8">
      <w:pPr>
        <w:pStyle w:val="Cmsor3"/>
      </w:pPr>
      <w:bookmarkStart w:id="41" w:name="_Toc150602624"/>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514C79FC" w:rsidR="00A07794" w:rsidRDefault="00A07794" w:rsidP="00CD3EA7">
      <w:r>
        <w:t>Ezeknek az adatbázisoknak a sémáját az Entity Framework Code-First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0602625"/>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rsidR="00624295">
        <w:t>„</w:t>
      </w:r>
      <w:r>
        <w:t>unitofwork</w:t>
      </w:r>
      <w:r w:rsidR="00624295">
        <w:t>”</w:t>
      </w:r>
      <w:r>
        <w:t>.</w:t>
      </w:r>
    </w:p>
    <w:p w14:paraId="2F0DFC18" w14:textId="41D5B543" w:rsidR="00624295" w:rsidRDefault="00B65805" w:rsidP="00006A43">
      <w:r>
        <w:t>Az egyes konténereken belül gyakran találhatóak olyan egységek, amik nagyon hasonló, vagy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0602626"/>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0602627"/>
      <w:r>
        <w:lastRenderedPageBreak/>
        <w:t>Önálló munka bemutatása</w:t>
      </w:r>
      <w:bookmarkEnd w:id="44"/>
    </w:p>
    <w:p w14:paraId="56AD4084" w14:textId="13FEFE39" w:rsidR="00A93692" w:rsidRDefault="00A93692" w:rsidP="00A93692">
      <w:pPr>
        <w:pStyle w:val="Cmsor2"/>
      </w:pPr>
      <w:bookmarkStart w:id="45" w:name="_Toc150602628"/>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0602629"/>
      <w:r>
        <w:t>Szerveroldali funkciók</w:t>
      </w:r>
      <w:bookmarkEnd w:id="46"/>
    </w:p>
    <w:p w14:paraId="7F3F229C" w14:textId="697A5E2F" w:rsidR="00B507C7" w:rsidRDefault="00E10790" w:rsidP="00E10790">
      <w:pPr>
        <w:pStyle w:val="Cmsor3"/>
      </w:pPr>
      <w:bookmarkStart w:id="47" w:name="_Toc150602630"/>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47C21493" w:rsidR="00926561" w:rsidRDefault="00AA6AF9" w:rsidP="007B446B">
      <w:pPr>
        <w:pStyle w:val="Kpalrs"/>
      </w:pPr>
      <w:r>
        <w:fldChar w:fldCharType="begin"/>
      </w:r>
      <w:r>
        <w:instrText>SEQ ábra \* ARABIC</w:instrText>
      </w:r>
      <w:r>
        <w:fldChar w:fldCharType="separate"/>
      </w:r>
      <w:r w:rsidR="00EC7D8D">
        <w:rPr>
          <w:noProof/>
        </w:rPr>
        <w:t>6</w:t>
      </w:r>
      <w:r>
        <w:fldChar w:fldCharType="end"/>
      </w:r>
      <w:r w:rsidR="00926561">
        <w:t>. ábra Repository struktúra</w:t>
      </w:r>
    </w:p>
    <w:p w14:paraId="11D2CD97" w14:textId="5129F8B6" w:rsidR="00926561" w:rsidRDefault="00926561" w:rsidP="00926561">
      <w:r>
        <w:t>Ehhez egy provider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5F4B35C6" w:rsidR="00A2677D" w:rsidRDefault="00AA6AF9" w:rsidP="007B446B">
      <w:pPr>
        <w:pStyle w:val="Kpalrs"/>
      </w:pPr>
      <w:r>
        <w:fldChar w:fldCharType="begin"/>
      </w:r>
      <w:r>
        <w:instrText>SEQ ábra \* ARABIC</w:instrText>
      </w:r>
      <w:r>
        <w:fldChar w:fldCharType="separate"/>
      </w:r>
      <w:r w:rsidR="00EC7D8D">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38BC91FD" w:rsidR="00D06EEF" w:rsidRDefault="00ED6062" w:rsidP="00D06EEF">
      <w:r>
        <w:t>A repository-k kezelését egyszerűsítve bevezetett szoftverfejlesztési minta.</w:t>
      </w:r>
      <w:r w:rsidR="00452F28">
        <w:t xml:space="preserve"> A célja, hogy összefogja az egyes repository-kat, és ezzel az összes adatbázis műveletet is egyetlen </w:t>
      </w:r>
      <w:r w:rsidR="002E176E">
        <w:t xml:space="preserve">konzisztens </w:t>
      </w:r>
      <w:r w:rsidR="00452F28">
        <w:t>interfész alá sűrítve.</w:t>
      </w:r>
    </w:p>
    <w:p w14:paraId="3F2376FA" w14:textId="77777777" w:rsidR="0048784F" w:rsidRDefault="00E80F01" w:rsidP="00D06EEF">
      <w:r>
        <w:t>Az implementációban a szerepe az egyes generikus repository-k betöltése függőség injektálással és getterek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3FEFED27" w:rsidR="00B9113D" w:rsidRDefault="00AA6AF9" w:rsidP="007B446B">
      <w:pPr>
        <w:pStyle w:val="Kpalrs"/>
      </w:pPr>
      <w:r>
        <w:fldChar w:fldCharType="begin"/>
      </w:r>
      <w:r>
        <w:instrText>SEQ ábra \* ARABIC</w:instrText>
      </w:r>
      <w:r>
        <w:fldChar w:fldCharType="separate"/>
      </w:r>
      <w:r w:rsidR="00EC7D8D">
        <w:rPr>
          <w:noProof/>
        </w:rPr>
        <w:t>8</w:t>
      </w:r>
      <w:r>
        <w:fldChar w:fldCharType="end"/>
      </w:r>
      <w:r w:rsidR="00B9113D">
        <w:t>. ábra Bolt UnitOfWork komponense</w:t>
      </w:r>
    </w:p>
    <w:p w14:paraId="354CAD96" w14:textId="64FC9D86" w:rsidR="00E80F01" w:rsidRDefault="00CF5B81" w:rsidP="00CF5B81">
      <w:r>
        <w:t>Minden konténerben megtalálható ez a komponens, és a szükséges repository-kkal párhuzamosan tartalmaz rájuk egy-egy gettert.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az adott generikus értéket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Tehát olyan transzformációs lehetőségek is vannak, amikor vagy szöveges vagy enumerációs kulcs segítségével Dictionary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0602631"/>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bookmarkStart w:id="49" w:name="_Ref150641938"/>
      <w:r>
        <w:lastRenderedPageBreak/>
        <w:t>IValidator</w:t>
      </w:r>
      <w:bookmarkEnd w:id="49"/>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178CF1A6" w:rsidR="009741F1" w:rsidRDefault="00AA6AF9" w:rsidP="007B446B">
      <w:pPr>
        <w:pStyle w:val="Kpalrs"/>
      </w:pPr>
      <w:r>
        <w:fldChar w:fldCharType="begin"/>
      </w:r>
      <w:r>
        <w:instrText>SEQ ábra \* ARABIC</w:instrText>
      </w:r>
      <w:r>
        <w:fldChar w:fldCharType="separate"/>
      </w:r>
      <w:r w:rsidR="00EC7D8D">
        <w:rPr>
          <w:noProof/>
        </w:rPr>
        <w:t>9</w:t>
      </w:r>
      <w:r>
        <w:fldChar w:fldCharType="end"/>
      </w:r>
      <w:r w:rsidR="009741F1">
        <w:t>. ábra IValidator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IValidator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Az alkalmazás implementációjában kétféle pipeline lett beépítve. Egy gyorsítótár kezelő és egy naplózó pipeline.</w:t>
      </w:r>
      <w:r w:rsidR="00EE4D29">
        <w:t xml:space="preserve"> Ezeket a pipeline-okat az egyes konténerek a többi függőség injektálással együtt tudja beépíteni az alkalmazásba az </w:t>
      </w:r>
      <w:r w:rsidR="00EE4D29" w:rsidRPr="00EE4D29">
        <w:t>IPipelineBehavior</w:t>
      </w:r>
      <w:r w:rsidR="00EE4D29">
        <w:t xml:space="preserve"> típus alatt, 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67CB6EE1" w:rsidR="00177D1A" w:rsidRDefault="00AA6AF9" w:rsidP="007B446B">
      <w:pPr>
        <w:pStyle w:val="Kpalrs"/>
      </w:pPr>
      <w:r>
        <w:fldChar w:fldCharType="begin"/>
      </w:r>
      <w:r>
        <w:instrText>SEQ ábra \* ARABIC</w:instrText>
      </w:r>
      <w:r>
        <w:fldChar w:fldCharType="separate"/>
      </w:r>
      <w:r w:rsidR="00EC7D8D">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615DE877" w:rsidR="00AE357C" w:rsidRDefault="00AE357C" w:rsidP="00BD461E">
      <w:r>
        <w:t>Ez az interfész tartalmazza a cache működéséhez szükséges információkat, például, hogy mi a kulcsa a Redis adatbázisban ennek a kérésnek. Itt fontos információ, hogy ez a változó az interfészen van egy getterrel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58638921" w:rsidR="002E0564" w:rsidRDefault="00D3362E" w:rsidP="002E0564">
      <w:r>
        <w:t>A szoftverben saját hibaosztályok vannak implementálva. Kevés jelentőségük van azonkívül, hogy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0" w:name="_Toc150602632"/>
      <w:r>
        <w:t>API réteg</w:t>
      </w:r>
      <w:bookmarkEnd w:id="50"/>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182EE987" w:rsidR="000F6FD5" w:rsidRDefault="00000000" w:rsidP="007B446B">
      <w:pPr>
        <w:pStyle w:val="Kpalrs"/>
      </w:pPr>
      <w:fldSimple w:instr=" SEQ ábra \* ARABIC ">
        <w:r w:rsidR="00EC7D8D">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2F75FC5F" w:rsidR="00AC1EBD" w:rsidRDefault="00000000" w:rsidP="007B446B">
      <w:pPr>
        <w:pStyle w:val="Kpalrs"/>
      </w:pPr>
      <w:fldSimple w:instr=" SEQ ábra \* ARABIC ">
        <w:r w:rsidR="00EC7D8D">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1" w:name="_Toc150602633"/>
      <w:r>
        <w:t>API Gateway</w:t>
      </w:r>
      <w:bookmarkEnd w:id="51"/>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2" w:name="_Toc150602634"/>
      <w:r>
        <w:lastRenderedPageBreak/>
        <w:t>Kliensoldali funkciók</w:t>
      </w:r>
      <w:bookmarkEnd w:id="52"/>
    </w:p>
    <w:p w14:paraId="7A44C926" w14:textId="417DCE4D" w:rsidR="00B507C7" w:rsidRDefault="00732509" w:rsidP="00732509">
      <w:pPr>
        <w:pStyle w:val="Cmsor3"/>
      </w:pPr>
      <w:bookmarkStart w:id="53" w:name="_Toc150602635"/>
      <w:r>
        <w:t>Dotenv</w:t>
      </w:r>
      <w:bookmarkEnd w:id="53"/>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4" w:name="_Toc150602636"/>
      <w:r>
        <w:t>Témák</w:t>
      </w:r>
      <w:bookmarkEnd w:id="54"/>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5" w:name="_Toc150602637"/>
      <w:r>
        <w:t>Nyelvesítés</w:t>
      </w:r>
      <w:bookmarkEnd w:id="55"/>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6" w:name="_Toc150602638"/>
      <w:r>
        <w:t>WebSocket</w:t>
      </w:r>
      <w:bookmarkEnd w:id="56"/>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7" w:name="_Toc150602639"/>
      <w:r>
        <w:t>Interceptor</w:t>
      </w:r>
      <w:bookmarkEnd w:id="57"/>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8" w:name="_Toc150602640"/>
      <w:r>
        <w:t>Guard</w:t>
      </w:r>
      <w:bookmarkEnd w:id="58"/>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9" w:name="_Toc150602641"/>
      <w:r>
        <w:t>Directive</w:t>
      </w:r>
      <w:bookmarkEnd w:id="59"/>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0" w:name="_Toc150602642"/>
      <w:r>
        <w:t>Felhasználókezelés</w:t>
      </w:r>
      <w:bookmarkEnd w:id="60"/>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1" w:name="_Toc150602643"/>
      <w:r>
        <w:t>Adatbázis és adatelérés</w:t>
      </w:r>
      <w:bookmarkEnd w:id="61"/>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02556A54" w:rsidR="00F857F2" w:rsidRDefault="00000000" w:rsidP="007B446B">
      <w:pPr>
        <w:pStyle w:val="Kpalrs"/>
      </w:pPr>
      <w:fldSimple w:instr=" SEQ ábra \* ARABIC ">
        <w:r w:rsidR="00EC7D8D">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49E66B3B" w:rsidR="00BA6BB7" w:rsidRPr="0095278B" w:rsidRDefault="00000000" w:rsidP="007B446B">
      <w:pPr>
        <w:pStyle w:val="Kpalrs"/>
      </w:pPr>
      <w:fldSimple w:instr=" SEQ ábra \* ARABIC ">
        <w:r w:rsidR="00EC7D8D">
          <w:rPr>
            <w:noProof/>
          </w:rPr>
          <w:t>14</w:t>
        </w:r>
      </w:fldSimple>
      <w:r w:rsidR="00BA6BB7">
        <w:t>. ábra Felhasználókezelő adatbázis struktúra</w:t>
      </w:r>
    </w:p>
    <w:p w14:paraId="43B28BEA" w14:textId="36DAFD82" w:rsidR="00B57F27" w:rsidRDefault="00B57F27" w:rsidP="00B57F27">
      <w:pPr>
        <w:pStyle w:val="Cmsor3"/>
      </w:pPr>
      <w:bookmarkStart w:id="62" w:name="_Toc150602644"/>
      <w:r>
        <w:t>Üzleti logika</w:t>
      </w:r>
      <w:bookmarkEnd w:id="62"/>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591A59">
        <w:t xml:space="preserve"> Emellett nem csak a bejelentkezésre, hanem a tokenben található adatok </w:t>
      </w:r>
      <w:r w:rsidR="00591A59">
        <w:lastRenderedPageBreak/>
        <w:t>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Identity alapú belső működéshez, tehát a felhasználókhoz és szerepekhez köthető funkciók megvalósításához a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3" w:name="_Toc150602645"/>
      <w:r>
        <w:t>Felület</w:t>
      </w:r>
      <w:bookmarkEnd w:id="63"/>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58E6B823" w:rsidR="005469BA" w:rsidRDefault="00000000" w:rsidP="00323399">
      <w:pPr>
        <w:pStyle w:val="Kpalrs"/>
      </w:pPr>
      <w:fldSimple w:instr=" SEQ ábra \* ARABIC ">
        <w:r w:rsidR="00EC7D8D">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7ED220D7" w:rsidR="00BB7DB2" w:rsidRDefault="00000000" w:rsidP="00BB7DB2">
      <w:pPr>
        <w:pStyle w:val="Kpalrs"/>
      </w:pPr>
      <w:fldSimple w:instr=" SEQ ábra \* ARABIC ">
        <w:r w:rsidR="00EC7D8D">
          <w:rPr>
            <w:noProof/>
          </w:rPr>
          <w:t>16</w:t>
        </w:r>
      </w:fldSimple>
      <w:r w:rsidR="00BB7DB2">
        <w:t>. ábra Kezdőoldal felülete</w:t>
      </w:r>
    </w:p>
    <w:p w14:paraId="0CD48755" w14:textId="4C1DDB82" w:rsidR="00B04F7B" w:rsidRPr="00B04F7B" w:rsidRDefault="00393AEB" w:rsidP="00B04F7B">
      <w:r>
        <w:lastRenderedPageBreak/>
        <w:t>Bejelentkezés után az általános kinyíló elemek mellett lehetősége van a felhasználónak a barátkezelő felület lenyitására is, ami a jobb felső sarokban jelenik meg bármelyik oldalon, ha van érvényes belépési tokene.</w:t>
      </w:r>
    </w:p>
    <w:p w14:paraId="6DB81DA6" w14:textId="3A53DEB8" w:rsidR="00850A79" w:rsidRDefault="00DD3CF7" w:rsidP="00DD3CF7">
      <w:pPr>
        <w:pStyle w:val="Cmsor2"/>
      </w:pPr>
      <w:bookmarkStart w:id="64" w:name="_Toc150602646"/>
      <w:r>
        <w:t>Bolt kialakítása</w:t>
      </w:r>
      <w:bookmarkEnd w:id="64"/>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bookmarkStart w:id="65" w:name="_Toc150602647"/>
      <w:r>
        <w:t>Adatbázis és adatelérés</w:t>
      </w:r>
      <w:bookmarkEnd w:id="65"/>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0008F9E0" w:rsidR="007B6E01" w:rsidRDefault="00000000" w:rsidP="00297ABC">
      <w:pPr>
        <w:pStyle w:val="Kpalrs"/>
      </w:pPr>
      <w:fldSimple w:instr=" SEQ ábra \* ARABIC ">
        <w:r w:rsidR="00EC7D8D">
          <w:rPr>
            <w:noProof/>
          </w:rPr>
          <w:t>17</w:t>
        </w:r>
      </w:fldSimple>
      <w:r w:rsidR="00297ABC">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6" w:name="_Toc150602648"/>
      <w:r>
        <w:t>Üzleti logika</w:t>
      </w:r>
      <w:bookmarkEnd w:id="66"/>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7" w:name="_Toc150602649"/>
      <w:r>
        <w:t>Felület</w:t>
      </w:r>
      <w:bookmarkEnd w:id="67"/>
    </w:p>
    <w:p w14:paraId="7C689886" w14:textId="77777777" w:rsidR="00763A32" w:rsidRDefault="00DD7FD9" w:rsidP="00763A32">
      <w:pPr>
        <w:pStyle w:val="Kp"/>
      </w:pPr>
      <w:r>
        <w:rPr>
          <w:noProof/>
        </w:rPr>
        <w:drawing>
          <wp:inline distT="0" distB="0" distL="0" distR="0" wp14:anchorId="2567F6CD" wp14:editId="69402B08">
            <wp:extent cx="4736309" cy="3267075"/>
            <wp:effectExtent l="0" t="0" r="7620" b="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764297" cy="3286381"/>
                    </a:xfrm>
                    <a:prstGeom prst="rect">
                      <a:avLst/>
                    </a:prstGeom>
                  </pic:spPr>
                </pic:pic>
              </a:graphicData>
            </a:graphic>
          </wp:inline>
        </w:drawing>
      </w:r>
    </w:p>
    <w:p w14:paraId="3CC1D4A7" w14:textId="1CAA8A4D" w:rsidR="00DD7FD9" w:rsidRDefault="00000000" w:rsidP="00763A32">
      <w:pPr>
        <w:pStyle w:val="Kpalrs"/>
      </w:pPr>
      <w:fldSimple w:instr=" SEQ ábra \* ARABIC ">
        <w:r w:rsidR="00EC7D8D">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Az egyes kártyák teljesmértékben nyelvesítve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8" w:name="_Toc150602650"/>
      <w:r>
        <w:t>Váróterem megvalósítása</w:t>
      </w:r>
      <w:bookmarkEnd w:id="68"/>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9" w:name="_Toc150602651"/>
      <w:r>
        <w:t>Adatbázis és adatelérés</w:t>
      </w:r>
      <w:bookmarkEnd w:id="69"/>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4506232C" w:rsidR="00E33BAF" w:rsidRDefault="00000000" w:rsidP="00E33BAF">
      <w:pPr>
        <w:pStyle w:val="Kpalrs"/>
      </w:pPr>
      <w:fldSimple w:instr=" SEQ ábra \* ARABIC ">
        <w:r w:rsidR="00EC7D8D">
          <w:rPr>
            <w:noProof/>
          </w:rPr>
          <w:t>19</w:t>
        </w:r>
      </w:fldSimple>
      <w:r w:rsidR="00E33BAF">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alkalmazásban. Ezeknek van egy neve és egy jelszava,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„Ready” flaget,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70" w:name="_Toc150602652"/>
      <w:r>
        <w:t>Üzleti logika</w:t>
      </w:r>
      <w:bookmarkEnd w:id="70"/>
    </w:p>
    <w:p w14:paraId="1704180C" w14:textId="3BA19D9B" w:rsidR="00AC339D" w:rsidRDefault="00AC339D" w:rsidP="00AC339D">
      <w:r>
        <w:t>A váróteremkezelő logikája szélesebb skáláját fedi le a funkcióknak, emiatt jelen is van külön-külön a várótermeknek és az üzeneteknek is a lekérdezések, parancsok és események kezelésére is központi osztály.</w:t>
      </w:r>
    </w:p>
    <w:p w14:paraId="6C96C381" w14:textId="5F06758A"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0F9E32A7" w:rsidR="00461093" w:rsidRDefault="00C31519" w:rsidP="00461093">
      <w:r>
        <w:t>A várótermeknél megvalósított módosít</w:t>
      </w:r>
      <w:r w:rsidR="00904645">
        <w:t>ásoknál meghatározó volt, hogy a módosítások során ügyelni kellett arra is, hogy a felhasználókezelésnek is szólni kell változásról, és a gyorsítótárnak is frissítenie kell magát, ha a terem változott.</w:t>
      </w:r>
    </w:p>
    <w:p w14:paraId="0BB88BF8" w14:textId="7BE8251E" w:rsidR="00762309" w:rsidRDefault="00762309" w:rsidP="00461093">
      <w:r>
        <w:lastRenderedPageBreak/>
        <w:t>Egy terem létrehozása során a felhasználó egyedül a nevét és jelszavát adja meg. Ezt a nevet levalidálja, hogy nincs-e ilyen aktuális terem az adatbázisban. Ezután kiegészíti a dátummal, az alapértelmezett paklival és a saját felhasználójával.</w:t>
      </w:r>
      <w:r w:rsidR="00842D62">
        <w:t xml:space="preserve"> Ha minden elkészült, akkor küld egy jelet a MediatR eseménykezelőn keresztül, és egy jelet a RabbitMQ-n keresztül, hogy csatlakozott egy teremhez.</w:t>
      </w:r>
    </w:p>
    <w:p w14:paraId="6D765E19" w14:textId="41DB44EA" w:rsidR="005D7AA0" w:rsidRDefault="00566F59" w:rsidP="003866E4">
      <w:pPr>
        <w:rPr>
          <w:lang w:eastAsia="hu-HU"/>
        </w:rPr>
      </w:pPr>
      <w:r>
        <w:t>Minden egyes parancs küld egy jelet a MediatR eseménykezelőnek, emellett a felhasználóhoz köthető parancsok, mint a teremhez csatlakozás vagy kilépés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tulajai vagy magunkat akarjuk kiléptetni</w:t>
      </w:r>
      <w:r w:rsidR="003866E4">
        <w:t xml:space="preserve"> </w:t>
      </w:r>
      <w:r w:rsidR="003866E4">
        <w:fldChar w:fldCharType="begin"/>
      </w:r>
      <w:r w:rsidR="003866E4">
        <w:instrText xml:space="preserve"> REF _Ref150641938 \r \h </w:instrText>
      </w:r>
      <w:r w:rsidR="003866E4">
        <w:fldChar w:fldCharType="separate"/>
      </w:r>
      <w:r w:rsidR="003866E4">
        <w:t>4.2.2.1</w:t>
      </w:r>
      <w:r w:rsidR="003866E4">
        <w:fldChar w:fldCharType="end"/>
      </w:r>
    </w:p>
    <w:p w14:paraId="71A7090C" w14:textId="338EA8F2" w:rsidR="00745324" w:rsidRPr="00461093" w:rsidRDefault="00A23C5F" w:rsidP="00745324">
      <w:r>
        <w:t>További módosítás a pakli lecserélése, ami automatikusan leszedi a Ready flaget minden játékosról, és egy másik parancs, ami ezt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3618E61F"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p>
    <w:p w14:paraId="7B9926D0" w14:textId="46DA225F" w:rsidR="00266CF6" w:rsidRDefault="00266CF6" w:rsidP="00266CF6">
      <w:pPr>
        <w:pStyle w:val="Cmsor4"/>
      </w:pPr>
      <w:r w:rsidRPr="00266CF6">
        <w:lastRenderedPageBreak/>
        <w:t>MessageQueryHandler</w:t>
      </w:r>
    </w:p>
    <w:p w14:paraId="0609820C" w14:textId="63DB79C7" w:rsidR="00266CF6" w:rsidRDefault="0019318F" w:rsidP="00266CF6">
      <w:r>
        <w:t>Egyetlen feladata, hogy termenként szolgáltassa az elküldött üzeneteket. Ezen a lekérdezésen gyorsítótár is van bevezetve, így kevésbé terheli meg az adatbázist a rekordok hosszú listájának lekérdezése.</w:t>
      </w:r>
    </w:p>
    <w:p w14:paraId="596559C3" w14:textId="3A28A202" w:rsidR="00266CF6" w:rsidRDefault="00266CF6" w:rsidP="00266CF6">
      <w:pPr>
        <w:pStyle w:val="Cmsor4"/>
      </w:pPr>
      <w:r w:rsidRPr="00266CF6">
        <w:t>MessageCommandHandler</w:t>
      </w:r>
    </w:p>
    <w:p w14:paraId="699E7164" w14:textId="5AAFE550" w:rsidR="00266CF6" w:rsidRDefault="00F204EB" w:rsidP="00266CF6">
      <w:r>
        <w:t>Ez is egyetlen funkciót szolgáltat, ami egy elküldött üzenet rögzítése.</w:t>
      </w:r>
      <w:r w:rsidR="0021183B">
        <w:t xml:space="preserve"> Ebben a parancsban a felhasználó egyedül a rögzítendő szöveget és a terem azonosítóját szolgáltatja.</w:t>
      </w:r>
      <w:r w:rsidR="004852E7">
        <w:t xml:space="preserve"> A kapott azonosítót ezután a parancs levalidálja, és kiegészíti az idővel és a felhasználó adataival, hogy utána eltárolja.</w:t>
      </w:r>
      <w:r w:rsidR="001D219C">
        <w:t xml:space="preserve"> Legvégül elküld egy eseményt a sikeres üzenetről, amit elkap a szerveroldali komponens és a kliensoldal</w:t>
      </w:r>
      <w:r w:rsidR="00F4623A">
        <w:t>nak továbbító</w:t>
      </w:r>
      <w:r w:rsidR="001D219C">
        <w:t xml:space="preserve"> Hub kapcsolat is.</w:t>
      </w:r>
    </w:p>
    <w:p w14:paraId="4CCD4E86" w14:textId="19EE2A19" w:rsidR="00266CF6" w:rsidRDefault="00266CF6" w:rsidP="00266CF6">
      <w:pPr>
        <w:pStyle w:val="Cmsor4"/>
      </w:pPr>
      <w:r w:rsidRPr="00266CF6">
        <w:t>MessageEventHandler</w:t>
      </w:r>
    </w:p>
    <w:p w14:paraId="296F9FB8" w14:textId="3078E288" w:rsidR="00FE197E" w:rsidRPr="00FE197E" w:rsidRDefault="00FE197E" w:rsidP="00FE197E">
      <w:r>
        <w:t>Feladata, hogy elkapja az üzenetek létrejöttének az eseményét.</w:t>
      </w:r>
      <w:r w:rsidR="00802801">
        <w:t xml:space="preserve"> Minden üzenet eseménye után frissíteni akarjuk a gyorsítótárban megtalálható adott terem üzeneteinek a listáját.</w:t>
      </w:r>
      <w:r w:rsidR="00A0268C">
        <w:t xml:space="preserve"> Hogy ezek a memóriában eltárolt listák ne növekedjenek túl nagyra, egy konfigurációs értékkel meg van határozva, hogy hány elem szerepelhet bennük.</w:t>
      </w:r>
      <w:r w:rsidR="00BF01FA">
        <w:t xml:space="preserve"> Tehát a frissítés során ezzel az értékkel számolva és idő szerint csökkenő sorrendben veszi ki az üzeneteket, amiknek a végére beszúrva az új üzenetet tárolja el újra.</w:t>
      </w:r>
    </w:p>
    <w:p w14:paraId="2CB6156E" w14:textId="72FD4F5D" w:rsidR="00DE6239" w:rsidRDefault="00DE6239" w:rsidP="00DE6239">
      <w:pPr>
        <w:pStyle w:val="Cmsor3"/>
      </w:pPr>
      <w:bookmarkStart w:id="71" w:name="_Toc150602653"/>
      <w:r>
        <w:t>Felület</w:t>
      </w:r>
      <w:bookmarkEnd w:id="71"/>
    </w:p>
    <w:p w14:paraId="44853E63" w14:textId="2BEB8461" w:rsidR="00A06A5A" w:rsidRDefault="00EE7E21" w:rsidP="00A06A5A">
      <w:r>
        <w:t>A várótermek kezeléséhez két felületet lehet kötni. Egyik a termek böngészésére kitalált listafelület, a másik pedig a váróterem tagjainak megjelenített részletes nézet.</w:t>
      </w:r>
      <w:r w:rsidR="009339C2">
        <w:t xml:space="preserve"> Mindkét felület aktívan részt vesz a validációban és a kétoldalú kommunikációban is.</w:t>
      </w:r>
    </w:p>
    <w:p w14:paraId="1C65B5E2" w14:textId="4D6D16FF" w:rsidR="00980E2C" w:rsidRDefault="00980E2C" w:rsidP="00A06A5A">
      <w:r>
        <w:t>A várótermek listanézetén egy letisztult felületet látunk, ahol a navigációk felett egy listadobozt és egy létrehozási gombot találhatunk. Ennek a gombnak a segítségével bárki létrehozhat egy termet a név és jelszó megadásával.</w:t>
      </w:r>
      <w:r w:rsidR="00752F87">
        <w:t xml:space="preserve"> Az így létrehozott terembe a létrehozó játékost rögtön be is dobja, és mindenki másnak feltűnteti az újonnan létrejött szobát.</w:t>
      </w:r>
      <w:r w:rsidR="00480CD6">
        <w:t xml:space="preserve"> A listában az aktív szobák egyedi nevei találhatóak létrehozási sorrendben csökkenően, tehát könnyen megtalálják egymást a játékosok.</w:t>
      </w:r>
    </w:p>
    <w:p w14:paraId="14FD5FCC" w14:textId="48C8C86F" w:rsidR="00EC61C3" w:rsidRPr="00A06A5A" w:rsidRDefault="00EC61C3" w:rsidP="00A06A5A">
      <w:r>
        <w:t>Az itt felügyelő hub kapcsolatnak tehát egyedül a szobák létrehozására és törlésére kell, hogy figyeljen</w:t>
      </w:r>
      <w:r w:rsidR="00BE4F03">
        <w:t>. Ezek hatására kiszűri a törlendő termet és betolja a lista elejére a létrejött termet</w:t>
      </w:r>
      <w:r w:rsidR="005B4C1D">
        <w:t>.</w:t>
      </w:r>
      <w:r w:rsidR="00BE4F03">
        <w:t xml:space="preserve"> </w:t>
      </w:r>
      <w:r w:rsidR="005B4C1D">
        <w:t>S</w:t>
      </w:r>
      <w:r w:rsidR="00BE4F03">
        <w:t>zinkronban a szerver gyorsítótárának szerkesztésével.</w:t>
      </w:r>
    </w:p>
    <w:p w14:paraId="2114ED28" w14:textId="77777777" w:rsidR="00A06A5A" w:rsidRDefault="00A06A5A" w:rsidP="00A06A5A">
      <w:pPr>
        <w:pStyle w:val="Kp"/>
      </w:pPr>
      <w:r>
        <w:rPr>
          <w:noProof/>
        </w:rPr>
        <w:lastRenderedPageBreak/>
        <w:drawing>
          <wp:inline distT="0" distB="0" distL="0" distR="0" wp14:anchorId="00C01D90" wp14:editId="25A0EE96">
            <wp:extent cx="5400040" cy="2708275"/>
            <wp:effectExtent l="0" t="0" r="0" b="0"/>
            <wp:docPr id="86075659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6594" name="Kép 1" descr="A képen szöveg, képernyőkép, szoftver, képernyő látható&#10;&#10;Automatikusan generált leírás"/>
                    <pic:cNvPicPr/>
                  </pic:nvPicPr>
                  <pic:blipFill>
                    <a:blip r:embed="rId30"/>
                    <a:stretch>
                      <a:fillRect/>
                    </a:stretch>
                  </pic:blipFill>
                  <pic:spPr>
                    <a:xfrm>
                      <a:off x="0" y="0"/>
                      <a:ext cx="5400040" cy="2708275"/>
                    </a:xfrm>
                    <a:prstGeom prst="rect">
                      <a:avLst/>
                    </a:prstGeom>
                  </pic:spPr>
                </pic:pic>
              </a:graphicData>
            </a:graphic>
          </wp:inline>
        </w:drawing>
      </w:r>
    </w:p>
    <w:p w14:paraId="6377B46A" w14:textId="0238214B" w:rsidR="00A06A5A" w:rsidRDefault="00000000" w:rsidP="00A06A5A">
      <w:pPr>
        <w:pStyle w:val="Kpalrs"/>
      </w:pPr>
      <w:fldSimple w:instr=" SEQ ábra \* ARABIC ">
        <w:r w:rsidR="00EC7D8D">
          <w:rPr>
            <w:noProof/>
          </w:rPr>
          <w:t>20</w:t>
        </w:r>
      </w:fldSimple>
      <w:r w:rsidR="00A06A5A">
        <w:t>. ábra Váróterem csatlakozás</w:t>
      </w:r>
    </w:p>
    <w:p w14:paraId="3E44AD13" w14:textId="0C6BA90F" w:rsidR="005A11DC" w:rsidRDefault="00EA1D27" w:rsidP="005A11DC">
      <w:r>
        <w:t>Az egyes létrejött termekhez a lista elemükre kattintva tudunk csatlakozni. Ennek a dialógusa hasonlóan néz ki, mint a létrehozásénak, de egyedül a jelszót kell megadni. Ezt a jelszót pedig a szoba tagjaitól tudjuk elkérni, megakadályozva a kéretlen belépőket.</w:t>
      </w:r>
    </w:p>
    <w:p w14:paraId="768C8A68" w14:textId="77777777" w:rsidR="00051C39" w:rsidRDefault="007B422E" w:rsidP="00051C39">
      <w:r>
        <w:t>A termekbe belépve egy komplex, kisebb egységekből álló felületen találják magukat a felhasználók.</w:t>
      </w:r>
      <w:r w:rsidR="008B5A09">
        <w:t xml:space="preserve"> A felület tetején egy navigációs sáv található.</w:t>
      </w:r>
      <w:r w:rsidR="00517079">
        <w:t xml:space="preserve"> Ezen a sávon találhatóak meg a kiegészítő funkciók, amiket egy adott felhasználó megtehet a teremben.</w:t>
      </w:r>
      <w:r w:rsidR="002906D4">
        <w:t xml:space="preserve"> Ez egy belépett felhasználónak a kilépést és a saját „Ready” flag értékének állítását jelenti.</w:t>
      </w:r>
      <w:r w:rsidR="00D757ED">
        <w:t xml:space="preserve"> Ezt egészíti ki a terem tulajdonosának két funkcióval.</w:t>
      </w:r>
      <w:r w:rsidR="00845D14">
        <w:t xml:space="preserve"> </w:t>
      </w:r>
    </w:p>
    <w:p w14:paraId="774D995E" w14:textId="55961BF6" w:rsidR="000775E8" w:rsidRDefault="00845D14" w:rsidP="00051C39">
      <w:r>
        <w:t>Egyik, hogy meg tud nyitni ez dialógust, amiben kiválaszthat a saját megvett paklijai közül egyet, hogy azzal induljon a játék.</w:t>
      </w:r>
      <w:r w:rsidR="009849D5">
        <w:t xml:space="preserve"> Ezzel automatikusan vissza is veszi mindenkitől a „Ready” flaget.</w:t>
      </w:r>
      <w:r w:rsidR="00051C39">
        <w:t xml:space="preserve"> Emellett a másik funkció magának a játéknak az indítása. Ezen a gombon külön validáció található kliensoldalon is, ami akkor engedi meg a játék indítását, ha minden játékos készenáll, és a paklin megadott határokon belüli játékosszám található a teremben.</w:t>
      </w:r>
    </w:p>
    <w:p w14:paraId="04F7C615" w14:textId="276EC296" w:rsidR="005C6544" w:rsidRDefault="005C6544" w:rsidP="00051C39">
      <w:r>
        <w:t>Ezek a gombok mellett található meg a terem neve, ami a képernyő méretétől függően reszponzívan a gombok alá tud csúszni.</w:t>
      </w:r>
    </w:p>
    <w:p w14:paraId="04C62E32" w14:textId="77777777" w:rsidR="00EC7D8D" w:rsidRDefault="005A11DC" w:rsidP="00EC7D8D">
      <w:pPr>
        <w:pStyle w:val="Kp"/>
      </w:pPr>
      <w:r>
        <w:rPr>
          <w:noProof/>
        </w:rPr>
        <w:lastRenderedPageBreak/>
        <w:drawing>
          <wp:inline distT="0" distB="0" distL="0" distR="0" wp14:anchorId="533FE360" wp14:editId="153A282E">
            <wp:extent cx="5400040" cy="2246630"/>
            <wp:effectExtent l="0" t="0" r="0" b="1270"/>
            <wp:docPr id="1829283547"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547" name="Kép 1" descr="A képen szöveg, képernyőkép, szoftver, Számítógépes ikon látható&#10;&#10;Automatikusan generált leírás"/>
                    <pic:cNvPicPr/>
                  </pic:nvPicPr>
                  <pic:blipFill>
                    <a:blip r:embed="rId31"/>
                    <a:stretch>
                      <a:fillRect/>
                    </a:stretch>
                  </pic:blipFill>
                  <pic:spPr>
                    <a:xfrm>
                      <a:off x="0" y="0"/>
                      <a:ext cx="5400040" cy="2246630"/>
                    </a:xfrm>
                    <a:prstGeom prst="rect">
                      <a:avLst/>
                    </a:prstGeom>
                  </pic:spPr>
                </pic:pic>
              </a:graphicData>
            </a:graphic>
          </wp:inline>
        </w:drawing>
      </w:r>
    </w:p>
    <w:p w14:paraId="6C2D8961" w14:textId="66F96C9E" w:rsidR="005A11DC" w:rsidRPr="005A11DC" w:rsidRDefault="00000000" w:rsidP="00EC7D8D">
      <w:pPr>
        <w:pStyle w:val="Kpalrs"/>
      </w:pPr>
      <w:fldSimple w:instr=" SEQ ábra \* ARABIC ">
        <w:r w:rsidR="00EC7D8D">
          <w:rPr>
            <w:noProof/>
          </w:rPr>
          <w:t>21</w:t>
        </w:r>
      </w:fldSimple>
      <w:r w:rsidR="00EC7D8D">
        <w:t>. ábra Váróterem felülete</w:t>
      </w:r>
    </w:p>
    <w:p w14:paraId="1B991DF9" w14:textId="1CC76C0A" w:rsidR="000C454E" w:rsidRDefault="00DD3CF7" w:rsidP="00DF3E64">
      <w:pPr>
        <w:pStyle w:val="Cmsor2"/>
      </w:pPr>
      <w:bookmarkStart w:id="72" w:name="_Toc150602654"/>
      <w:r>
        <w:t>Játék</w:t>
      </w:r>
      <w:bookmarkEnd w:id="72"/>
    </w:p>
    <w:p w14:paraId="1C3F0EB6" w14:textId="77777777" w:rsidR="00DF3E64" w:rsidRDefault="00DF3E64" w:rsidP="00DF3E64"/>
    <w:p w14:paraId="7FF49657" w14:textId="77777777" w:rsidR="005C1D4F" w:rsidRDefault="00DF3E64" w:rsidP="005C1D4F">
      <w:pPr>
        <w:pStyle w:val="Cmsor2"/>
      </w:pPr>
      <w:bookmarkStart w:id="73" w:name="_Toc150602655"/>
      <w:r>
        <w:t>Tesztelés</w:t>
      </w:r>
      <w:bookmarkStart w:id="74" w:name="_Toc150602656"/>
      <w:bookmarkEnd w:id="73"/>
    </w:p>
    <w:p w14:paraId="0F325409" w14:textId="4B470E18" w:rsidR="00D20E09" w:rsidRDefault="00D20E09" w:rsidP="005C1D4F">
      <w:pPr>
        <w:pStyle w:val="Cmsor1"/>
      </w:pPr>
      <w:r>
        <w:lastRenderedPageBreak/>
        <w:t>Összefoglaló</w:t>
      </w:r>
      <w:bookmarkEnd w:id="74"/>
    </w:p>
    <w:p w14:paraId="2FE91365" w14:textId="12475142" w:rsidR="00D20E09" w:rsidRDefault="000750E3" w:rsidP="000750E3">
      <w:pPr>
        <w:pStyle w:val="Cmsor1"/>
      </w:pPr>
      <w:bookmarkStart w:id="75" w:name="_Toc150602657"/>
      <w:r>
        <w:lastRenderedPageBreak/>
        <w:t>Irodalomjegyzék</w:t>
      </w:r>
      <w:bookmarkEnd w:id="75"/>
    </w:p>
    <w:p w14:paraId="7169F18C" w14:textId="0579D189" w:rsidR="00225EBC" w:rsidRDefault="00F82CE4" w:rsidP="008D37F1">
      <w:pPr>
        <w:pStyle w:val="Irodalomjegyzksor"/>
        <w:rPr>
          <w:rStyle w:val="Irodalomjegyzkforrs"/>
        </w:rPr>
      </w:pPr>
      <w:bookmarkStart w:id="76"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2" w:history="1">
        <w:r w:rsidR="006D2965" w:rsidRPr="00F82CE4">
          <w:rPr>
            <w:rStyle w:val="Hiperhivatkozs"/>
          </w:rPr>
          <w:t>https://thebojda.medium.com/docker-alapoz%C3%B3-b8efb6aa68e9</w:t>
        </w:r>
      </w:hyperlink>
      <w:bookmarkEnd w:id="76"/>
    </w:p>
    <w:p w14:paraId="17F89174" w14:textId="7C4861F0" w:rsidR="008C401C" w:rsidRDefault="008C401C" w:rsidP="008D37F1">
      <w:pPr>
        <w:pStyle w:val="Irodalomjegyzksor"/>
        <w:rPr>
          <w:rStyle w:val="Irodalomjegyzkforrs"/>
        </w:rPr>
      </w:pPr>
      <w:bookmarkStart w:id="77" w:name="_Ref147688370"/>
      <w:r>
        <w:rPr>
          <w:rStyle w:val="Irodalomjegyzkforrs"/>
        </w:rPr>
        <w:t>ASP.NET CORE dokumentáció [Online]:</w:t>
      </w:r>
      <w:r>
        <w:rPr>
          <w:rStyle w:val="Irodalomjegyzkforrs"/>
        </w:rPr>
        <w:br/>
      </w:r>
      <w:hyperlink r:id="rId33" w:history="1">
        <w:r w:rsidRPr="008C401C">
          <w:rPr>
            <w:rStyle w:val="Hiperhivatkozs"/>
          </w:rPr>
          <w:t>https://learn.microsoft.com/en-us/aspnet/core/?view=aspnetcore-7.0</w:t>
        </w:r>
      </w:hyperlink>
      <w:bookmarkEnd w:id="77"/>
    </w:p>
    <w:p w14:paraId="2BE4714D" w14:textId="52491BA7" w:rsidR="008C401C" w:rsidRDefault="00443DB1" w:rsidP="008D37F1">
      <w:pPr>
        <w:pStyle w:val="Irodalomjegyzksor"/>
        <w:rPr>
          <w:rStyle w:val="Irodalomjegyzkforrs"/>
        </w:rPr>
      </w:pPr>
      <w:bookmarkStart w:id="78" w:name="_Ref147691824"/>
      <w:r>
        <w:rPr>
          <w:rStyle w:val="Irodalomjegyzkforrs"/>
        </w:rPr>
        <w:t>Ocelot dokumentáció [Online]:</w:t>
      </w:r>
      <w:r>
        <w:rPr>
          <w:rStyle w:val="Irodalomjegyzkforrs"/>
        </w:rPr>
        <w:br/>
      </w:r>
      <w:hyperlink r:id="rId34" w:history="1">
        <w:r w:rsidRPr="00443DB1">
          <w:rPr>
            <w:rStyle w:val="Hiperhivatkozs"/>
          </w:rPr>
          <w:t>https://ocelot.readthedocs.io/en/latest/index.html</w:t>
        </w:r>
      </w:hyperlink>
      <w:bookmarkEnd w:id="78"/>
    </w:p>
    <w:p w14:paraId="7F4754E1" w14:textId="495FC09B" w:rsidR="00EA17B8" w:rsidRDefault="000A4586" w:rsidP="008D37F1">
      <w:pPr>
        <w:pStyle w:val="Irodalomjegyzksor"/>
        <w:rPr>
          <w:rStyle w:val="Irodalomjegyzkforrs"/>
        </w:rPr>
      </w:pPr>
      <w:bookmarkStart w:id="79" w:name="_Ref147702250"/>
      <w:r>
        <w:rPr>
          <w:rStyle w:val="Irodalomjegyzkforrs"/>
        </w:rPr>
        <w:t>MediatR wiki [Online]:</w:t>
      </w:r>
      <w:r>
        <w:rPr>
          <w:rStyle w:val="Irodalomjegyzkforrs"/>
        </w:rPr>
        <w:br/>
      </w:r>
      <w:hyperlink r:id="rId35" w:history="1">
        <w:r w:rsidRPr="000A4586">
          <w:rPr>
            <w:rStyle w:val="Hiperhivatkozs"/>
          </w:rPr>
          <w:t>https://github.com/jbogard/MediatR/wiki</w:t>
        </w:r>
      </w:hyperlink>
      <w:bookmarkEnd w:id="79"/>
    </w:p>
    <w:p w14:paraId="61B9E8F4" w14:textId="74C19BEF" w:rsidR="000A4586" w:rsidRDefault="00C06E89" w:rsidP="008D37F1">
      <w:pPr>
        <w:pStyle w:val="Irodalomjegyzksor"/>
        <w:rPr>
          <w:rStyle w:val="Irodalomjegyzkforrs"/>
        </w:rPr>
      </w:pPr>
      <w:bookmarkStart w:id="80" w:name="_Ref147766104"/>
      <w:r>
        <w:rPr>
          <w:rStyle w:val="Irodalomjegyzkforrs"/>
        </w:rPr>
        <w:t>SignalR dokumentáció [Online]:</w:t>
      </w:r>
      <w:r>
        <w:rPr>
          <w:rStyle w:val="Irodalomjegyzkforrs"/>
        </w:rPr>
        <w:br/>
      </w:r>
      <w:hyperlink r:id="rId36" w:history="1">
        <w:r w:rsidRPr="00C06E89">
          <w:rPr>
            <w:rStyle w:val="Hiperhivatkozs"/>
          </w:rPr>
          <w:t>https://learn.microsoft.com/hu-hu/aspnet/core/signalr/introduction?view=aspnetcore-7.0&amp;WT.mc_id=dotnet-35129-website</w:t>
        </w:r>
      </w:hyperlink>
      <w:bookmarkEnd w:id="80"/>
    </w:p>
    <w:p w14:paraId="7AD44333" w14:textId="13B48B3C" w:rsidR="00C06E89" w:rsidRDefault="00742723" w:rsidP="008D37F1">
      <w:pPr>
        <w:pStyle w:val="Irodalomjegyzksor"/>
        <w:rPr>
          <w:rStyle w:val="Irodalomjegyzkforrs"/>
        </w:rPr>
      </w:pPr>
      <w:bookmarkStart w:id="81" w:name="_Ref147772922"/>
      <w:r>
        <w:rPr>
          <w:rStyle w:val="Irodalomjegyzkforrs"/>
        </w:rPr>
        <w:t>Redis dokumentáció [Online]:</w:t>
      </w:r>
      <w:r>
        <w:rPr>
          <w:rStyle w:val="Irodalomjegyzkforrs"/>
        </w:rPr>
        <w:br/>
      </w:r>
      <w:hyperlink r:id="rId37" w:history="1">
        <w:r w:rsidRPr="00742723">
          <w:rPr>
            <w:rStyle w:val="Hiperhivatkozs"/>
          </w:rPr>
          <w:t>https://redis.io/docs/</w:t>
        </w:r>
      </w:hyperlink>
      <w:bookmarkEnd w:id="81"/>
    </w:p>
    <w:p w14:paraId="251CE265" w14:textId="49478837" w:rsidR="00742723" w:rsidRDefault="009671EF" w:rsidP="008D37F1">
      <w:pPr>
        <w:pStyle w:val="Irodalomjegyzksor"/>
        <w:rPr>
          <w:rStyle w:val="Irodalomjegyzkforrs"/>
        </w:rPr>
      </w:pPr>
      <w:bookmarkStart w:id="82" w:name="_Ref147775285"/>
      <w:r>
        <w:rPr>
          <w:rStyle w:val="Irodalomjegyzkforrs"/>
        </w:rPr>
        <w:t>RabbitMQ dokumentáció [Online]:</w:t>
      </w:r>
      <w:r>
        <w:rPr>
          <w:rStyle w:val="Irodalomjegyzkforrs"/>
        </w:rPr>
        <w:br/>
      </w:r>
      <w:hyperlink r:id="rId38" w:history="1">
        <w:r w:rsidRPr="009671EF">
          <w:rPr>
            <w:rStyle w:val="Hiperhivatkozs"/>
          </w:rPr>
          <w:t>https://www.rabbitmq.com/documentation.html</w:t>
        </w:r>
      </w:hyperlink>
      <w:bookmarkEnd w:id="82"/>
    </w:p>
    <w:p w14:paraId="66554FFD" w14:textId="60F3A876" w:rsidR="009671EF" w:rsidRPr="003F780D" w:rsidRDefault="001431A7" w:rsidP="008D37F1">
      <w:pPr>
        <w:pStyle w:val="Irodalomjegyzksor"/>
        <w:rPr>
          <w:rStyle w:val="Hiperhivatkozs"/>
          <w:i/>
          <w:color w:val="auto"/>
          <w:u w:val="none"/>
        </w:rPr>
      </w:pPr>
      <w:bookmarkStart w:id="83" w:name="_Ref147776572"/>
      <w:r>
        <w:rPr>
          <w:rStyle w:val="Irodalomjegyzkforrs"/>
        </w:rPr>
        <w:t>IdentityServer4 dokumentáció [Online]:</w:t>
      </w:r>
      <w:r>
        <w:rPr>
          <w:rStyle w:val="Irodalomjegyzkforrs"/>
        </w:rPr>
        <w:br/>
      </w:r>
      <w:hyperlink r:id="rId39" w:history="1">
        <w:r w:rsidRPr="001431A7">
          <w:rPr>
            <w:rStyle w:val="Hiperhivatkozs"/>
          </w:rPr>
          <w:t>https://identityserver4.readthedocs.io/en/latest/</w:t>
        </w:r>
      </w:hyperlink>
      <w:bookmarkEnd w:id="83"/>
    </w:p>
    <w:p w14:paraId="01258089" w14:textId="531F310A" w:rsidR="003F780D" w:rsidRPr="00F34FFF" w:rsidRDefault="003F780D" w:rsidP="008D37F1">
      <w:pPr>
        <w:pStyle w:val="Irodalomjegyzksor"/>
        <w:rPr>
          <w:rStyle w:val="Hiperhivatkozs"/>
          <w:i/>
          <w:color w:val="auto"/>
          <w:u w:val="none"/>
        </w:rPr>
      </w:pPr>
      <w:bookmarkStart w:id="84" w:name="_Ref148553391"/>
      <w:r>
        <w:rPr>
          <w:rStyle w:val="Irodalomjegyzkforrs"/>
        </w:rPr>
        <w:t>Hangfire dokumentáció [Online]:</w:t>
      </w:r>
      <w:r>
        <w:rPr>
          <w:rStyle w:val="Irodalomjegyzkforrs"/>
        </w:rPr>
        <w:br/>
      </w:r>
      <w:hyperlink r:id="rId40" w:history="1">
        <w:r w:rsidRPr="003F780D">
          <w:rPr>
            <w:rStyle w:val="Hiperhivatkozs"/>
            <w:iCs/>
          </w:rPr>
          <w:t>https://docs.hangfire.io/en/latest/</w:t>
        </w:r>
      </w:hyperlink>
      <w:bookmarkEnd w:id="84"/>
    </w:p>
    <w:p w14:paraId="502F278E" w14:textId="4ADBC8CC" w:rsidR="00F34FFF" w:rsidRPr="00083AFC" w:rsidRDefault="00F34FFF" w:rsidP="008D37F1">
      <w:pPr>
        <w:pStyle w:val="Irodalomjegyzksor"/>
        <w:rPr>
          <w:rStyle w:val="Hiperhivatkozs"/>
          <w:i/>
          <w:color w:val="auto"/>
          <w:u w:val="none"/>
        </w:rPr>
      </w:pPr>
      <w:bookmarkStart w:id="85" w:name="_Ref147818657"/>
      <w:r>
        <w:rPr>
          <w:rStyle w:val="Irodalomjegyzkforrs"/>
        </w:rPr>
        <w:t>Angular Material dokumentáció [Online]:</w:t>
      </w:r>
      <w:r>
        <w:rPr>
          <w:rStyle w:val="Irodalomjegyzkforrs"/>
        </w:rPr>
        <w:br/>
      </w:r>
      <w:hyperlink r:id="rId41" w:history="1">
        <w:r w:rsidRPr="00F34FFF">
          <w:rPr>
            <w:rStyle w:val="Hiperhivatkozs"/>
          </w:rPr>
          <w:t>https://material.angular.io/</w:t>
        </w:r>
      </w:hyperlink>
      <w:bookmarkEnd w:id="85"/>
    </w:p>
    <w:p w14:paraId="1324505F" w14:textId="2A8D5FA5" w:rsidR="00083AFC" w:rsidRPr="000F60AF" w:rsidRDefault="00083AFC" w:rsidP="008D37F1">
      <w:pPr>
        <w:pStyle w:val="Irodalomjegyzksor"/>
        <w:rPr>
          <w:rStyle w:val="Hiperhivatkozs"/>
          <w:i/>
          <w:color w:val="auto"/>
          <w:u w:val="none"/>
        </w:rPr>
      </w:pPr>
      <w:bookmarkStart w:id="86" w:name="_Ref147924901"/>
      <w:r>
        <w:rPr>
          <w:rStyle w:val="Irodalomjegyzkforrs"/>
        </w:rPr>
        <w:t>NGX-Translate dokumentáció [Online]:</w:t>
      </w:r>
      <w:r>
        <w:rPr>
          <w:rStyle w:val="Irodalomjegyzkforrs"/>
        </w:rPr>
        <w:br/>
      </w:r>
      <w:hyperlink r:id="rId42" w:history="1">
        <w:r w:rsidRPr="00083AFC">
          <w:rPr>
            <w:rStyle w:val="Hiperhivatkozs"/>
          </w:rPr>
          <w:t>https://github.com/ngx-translate/core</w:t>
        </w:r>
      </w:hyperlink>
      <w:bookmarkEnd w:id="86"/>
    </w:p>
    <w:p w14:paraId="530698C5" w14:textId="70CA0779" w:rsidR="000F60AF" w:rsidRPr="006D2965" w:rsidRDefault="000F60AF" w:rsidP="008D37F1">
      <w:pPr>
        <w:pStyle w:val="Irodalomjegyzksor"/>
        <w:rPr>
          <w:rStyle w:val="Irodalomjegyzkforrs"/>
        </w:rPr>
      </w:pPr>
      <w:bookmarkStart w:id="87" w:name="_Ref148907173"/>
      <w:r>
        <w:rPr>
          <w:rStyle w:val="Irodalomjegyzkforrs"/>
        </w:rPr>
        <w:t>Cypress dokumentáció [Online]:</w:t>
      </w:r>
      <w:r>
        <w:rPr>
          <w:rStyle w:val="Irodalomjegyzkforrs"/>
        </w:rPr>
        <w:br/>
      </w:r>
      <w:hyperlink r:id="rId43" w:history="1">
        <w:r w:rsidRPr="000F60AF">
          <w:rPr>
            <w:rStyle w:val="Hiperhivatkozs"/>
          </w:rPr>
          <w:t>https://docs.cypress.io/guides/overview/why-cypress</w:t>
        </w:r>
      </w:hyperlink>
      <w:bookmarkEnd w:id="87"/>
    </w:p>
    <w:p w14:paraId="7D9FC970" w14:textId="5D21167F" w:rsidR="00B50CAA" w:rsidRDefault="00D41522" w:rsidP="00D41522">
      <w:pPr>
        <w:pStyle w:val="Cmsor1"/>
      </w:pPr>
      <w:bookmarkStart w:id="88" w:name="_Toc150602658"/>
      <w:r>
        <w:lastRenderedPageBreak/>
        <w:t>Függelék</w:t>
      </w:r>
      <w:bookmarkEnd w:id="88"/>
    </w:p>
    <w:p w14:paraId="3E85663D" w14:textId="77777777" w:rsidR="00A4275B" w:rsidRPr="00A4275B" w:rsidRDefault="00A4275B" w:rsidP="00A4275B"/>
    <w:sectPr w:rsidR="00A4275B" w:rsidRPr="00A4275B"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9DC8" w14:textId="77777777" w:rsidR="003F6F8C" w:rsidRDefault="003F6F8C">
      <w:r>
        <w:separator/>
      </w:r>
    </w:p>
  </w:endnote>
  <w:endnote w:type="continuationSeparator" w:id="0">
    <w:p w14:paraId="2714DCF8" w14:textId="77777777" w:rsidR="003F6F8C" w:rsidRDefault="003F6F8C">
      <w:r>
        <w:continuationSeparator/>
      </w:r>
    </w:p>
  </w:endnote>
  <w:endnote w:type="continuationNotice" w:id="1">
    <w:p w14:paraId="2024F1D2" w14:textId="77777777" w:rsidR="003F6F8C" w:rsidRDefault="003F6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5424C" w14:textId="77777777" w:rsidR="003F6F8C" w:rsidRDefault="003F6F8C">
      <w:r>
        <w:separator/>
      </w:r>
    </w:p>
  </w:footnote>
  <w:footnote w:type="continuationSeparator" w:id="0">
    <w:p w14:paraId="7B673C2D" w14:textId="77777777" w:rsidR="003F6F8C" w:rsidRDefault="003F6F8C">
      <w:r>
        <w:continuationSeparator/>
      </w:r>
    </w:p>
  </w:footnote>
  <w:footnote w:type="continuationNotice" w:id="1">
    <w:p w14:paraId="3E9CD7D1" w14:textId="77777777" w:rsidR="003F6F8C" w:rsidRDefault="003F6F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51C39"/>
    <w:rsid w:val="00060853"/>
    <w:rsid w:val="00061852"/>
    <w:rsid w:val="000618E5"/>
    <w:rsid w:val="00066D23"/>
    <w:rsid w:val="00066EE6"/>
    <w:rsid w:val="000672E4"/>
    <w:rsid w:val="00067D2C"/>
    <w:rsid w:val="000729AB"/>
    <w:rsid w:val="00073F29"/>
    <w:rsid w:val="00073F2B"/>
    <w:rsid w:val="000750E3"/>
    <w:rsid w:val="000751A1"/>
    <w:rsid w:val="000754CD"/>
    <w:rsid w:val="000758BE"/>
    <w:rsid w:val="000759F3"/>
    <w:rsid w:val="0007703F"/>
    <w:rsid w:val="00077581"/>
    <w:rsid w:val="000775E8"/>
    <w:rsid w:val="0008029D"/>
    <w:rsid w:val="000805C6"/>
    <w:rsid w:val="00082935"/>
    <w:rsid w:val="00082E10"/>
    <w:rsid w:val="00082F44"/>
    <w:rsid w:val="00083995"/>
    <w:rsid w:val="00083AFC"/>
    <w:rsid w:val="000857C4"/>
    <w:rsid w:val="000906FA"/>
    <w:rsid w:val="00093AB4"/>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11B3C"/>
    <w:rsid w:val="001134F1"/>
    <w:rsid w:val="0011671B"/>
    <w:rsid w:val="00121AD6"/>
    <w:rsid w:val="001234B2"/>
    <w:rsid w:val="0012663C"/>
    <w:rsid w:val="00127357"/>
    <w:rsid w:val="00127CBA"/>
    <w:rsid w:val="00131089"/>
    <w:rsid w:val="00131CB7"/>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55E4"/>
    <w:rsid w:val="00177D1A"/>
    <w:rsid w:val="00181EF0"/>
    <w:rsid w:val="00187809"/>
    <w:rsid w:val="0019318F"/>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1D83"/>
    <w:rsid w:val="001D219C"/>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7C0"/>
    <w:rsid w:val="0021183B"/>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501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6CF6"/>
    <w:rsid w:val="002674BF"/>
    <w:rsid w:val="00267677"/>
    <w:rsid w:val="00267A47"/>
    <w:rsid w:val="0027062F"/>
    <w:rsid w:val="002714A0"/>
    <w:rsid w:val="002754F8"/>
    <w:rsid w:val="00276A70"/>
    <w:rsid w:val="00283C25"/>
    <w:rsid w:val="002841F9"/>
    <w:rsid w:val="00284FD7"/>
    <w:rsid w:val="0028639F"/>
    <w:rsid w:val="0029042F"/>
    <w:rsid w:val="002906D4"/>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621"/>
    <w:rsid w:val="002D2C06"/>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7F34"/>
    <w:rsid w:val="00300118"/>
    <w:rsid w:val="00300267"/>
    <w:rsid w:val="00301B3A"/>
    <w:rsid w:val="00302602"/>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34641"/>
    <w:rsid w:val="00335CB5"/>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6E4"/>
    <w:rsid w:val="003869EF"/>
    <w:rsid w:val="00387627"/>
    <w:rsid w:val="003928B4"/>
    <w:rsid w:val="003929D4"/>
    <w:rsid w:val="00393AEB"/>
    <w:rsid w:val="00394489"/>
    <w:rsid w:val="00395086"/>
    <w:rsid w:val="003A20AB"/>
    <w:rsid w:val="003A4CDB"/>
    <w:rsid w:val="003B0009"/>
    <w:rsid w:val="003B056A"/>
    <w:rsid w:val="003B4531"/>
    <w:rsid w:val="003B4D9F"/>
    <w:rsid w:val="003B545E"/>
    <w:rsid w:val="003B77D0"/>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603A"/>
    <w:rsid w:val="003E6E39"/>
    <w:rsid w:val="003E70B1"/>
    <w:rsid w:val="003E76D4"/>
    <w:rsid w:val="003E7BAE"/>
    <w:rsid w:val="003E7BD5"/>
    <w:rsid w:val="003F4FDB"/>
    <w:rsid w:val="003F5425"/>
    <w:rsid w:val="003F60E3"/>
    <w:rsid w:val="003F6F8C"/>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44AC"/>
    <w:rsid w:val="00445E6F"/>
    <w:rsid w:val="004475DC"/>
    <w:rsid w:val="00452F28"/>
    <w:rsid w:val="004532B4"/>
    <w:rsid w:val="00454169"/>
    <w:rsid w:val="0045559F"/>
    <w:rsid w:val="00457CBE"/>
    <w:rsid w:val="00461093"/>
    <w:rsid w:val="00463BC0"/>
    <w:rsid w:val="004644DD"/>
    <w:rsid w:val="0046678D"/>
    <w:rsid w:val="00467CCC"/>
    <w:rsid w:val="004717EE"/>
    <w:rsid w:val="00471D5A"/>
    <w:rsid w:val="00472754"/>
    <w:rsid w:val="0047276A"/>
    <w:rsid w:val="004732FA"/>
    <w:rsid w:val="0047476C"/>
    <w:rsid w:val="00474908"/>
    <w:rsid w:val="004773A7"/>
    <w:rsid w:val="00477D46"/>
    <w:rsid w:val="00480CD6"/>
    <w:rsid w:val="00481B31"/>
    <w:rsid w:val="004823D7"/>
    <w:rsid w:val="0048268E"/>
    <w:rsid w:val="0048395A"/>
    <w:rsid w:val="004848BE"/>
    <w:rsid w:val="004851C7"/>
    <w:rsid w:val="004852E7"/>
    <w:rsid w:val="00485A9F"/>
    <w:rsid w:val="00485F1C"/>
    <w:rsid w:val="0048784F"/>
    <w:rsid w:val="00491D1C"/>
    <w:rsid w:val="0049358C"/>
    <w:rsid w:val="00495C56"/>
    <w:rsid w:val="004963F6"/>
    <w:rsid w:val="004A292D"/>
    <w:rsid w:val="004A3197"/>
    <w:rsid w:val="004B03C0"/>
    <w:rsid w:val="004B0E87"/>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E7359"/>
    <w:rsid w:val="004F01A0"/>
    <w:rsid w:val="004F23A0"/>
    <w:rsid w:val="004F5318"/>
    <w:rsid w:val="004F5EB4"/>
    <w:rsid w:val="004F69B4"/>
    <w:rsid w:val="00502632"/>
    <w:rsid w:val="00502A30"/>
    <w:rsid w:val="00515B46"/>
    <w:rsid w:val="00515E07"/>
    <w:rsid w:val="0051621E"/>
    <w:rsid w:val="00517079"/>
    <w:rsid w:val="005221A6"/>
    <w:rsid w:val="005225A0"/>
    <w:rsid w:val="00522EBD"/>
    <w:rsid w:val="0052393D"/>
    <w:rsid w:val="00523C36"/>
    <w:rsid w:val="00525772"/>
    <w:rsid w:val="00526312"/>
    <w:rsid w:val="00526A1B"/>
    <w:rsid w:val="005302FB"/>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66F59"/>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4D8F"/>
    <w:rsid w:val="005975A9"/>
    <w:rsid w:val="005A08C3"/>
    <w:rsid w:val="005A11DC"/>
    <w:rsid w:val="005A1B8C"/>
    <w:rsid w:val="005A2CEC"/>
    <w:rsid w:val="005A3752"/>
    <w:rsid w:val="005A393D"/>
    <w:rsid w:val="005A45E5"/>
    <w:rsid w:val="005B17C6"/>
    <w:rsid w:val="005B25D3"/>
    <w:rsid w:val="005B29D4"/>
    <w:rsid w:val="005B4C1D"/>
    <w:rsid w:val="005B636E"/>
    <w:rsid w:val="005B68E0"/>
    <w:rsid w:val="005B6E75"/>
    <w:rsid w:val="005B76CD"/>
    <w:rsid w:val="005B7998"/>
    <w:rsid w:val="005C04FB"/>
    <w:rsid w:val="005C0FFF"/>
    <w:rsid w:val="005C1A77"/>
    <w:rsid w:val="005C1D4F"/>
    <w:rsid w:val="005C26A4"/>
    <w:rsid w:val="005C2B9D"/>
    <w:rsid w:val="005C44A9"/>
    <w:rsid w:val="005C558A"/>
    <w:rsid w:val="005C6544"/>
    <w:rsid w:val="005D018A"/>
    <w:rsid w:val="005D0246"/>
    <w:rsid w:val="005D05E0"/>
    <w:rsid w:val="005D1974"/>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36BB"/>
    <w:rsid w:val="005F46BE"/>
    <w:rsid w:val="00602500"/>
    <w:rsid w:val="00602CCC"/>
    <w:rsid w:val="006034C7"/>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52FF"/>
    <w:rsid w:val="006459E6"/>
    <w:rsid w:val="006459F2"/>
    <w:rsid w:val="00647659"/>
    <w:rsid w:val="00650C7C"/>
    <w:rsid w:val="00651452"/>
    <w:rsid w:val="00653BB1"/>
    <w:rsid w:val="006547F1"/>
    <w:rsid w:val="006549BC"/>
    <w:rsid w:val="006571A8"/>
    <w:rsid w:val="006605C0"/>
    <w:rsid w:val="00664247"/>
    <w:rsid w:val="00670886"/>
    <w:rsid w:val="006721E7"/>
    <w:rsid w:val="0067231D"/>
    <w:rsid w:val="006732B5"/>
    <w:rsid w:val="00674B6E"/>
    <w:rsid w:val="00675281"/>
    <w:rsid w:val="00676A5A"/>
    <w:rsid w:val="00677E8D"/>
    <w:rsid w:val="0068042D"/>
    <w:rsid w:val="00681339"/>
    <w:rsid w:val="00681E99"/>
    <w:rsid w:val="006842F3"/>
    <w:rsid w:val="0069167C"/>
    <w:rsid w:val="00692605"/>
    <w:rsid w:val="00692A78"/>
    <w:rsid w:val="006956AD"/>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2E6E"/>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5324"/>
    <w:rsid w:val="007476D0"/>
    <w:rsid w:val="00752501"/>
    <w:rsid w:val="00752F87"/>
    <w:rsid w:val="00753BB8"/>
    <w:rsid w:val="00753E05"/>
    <w:rsid w:val="007543FD"/>
    <w:rsid w:val="00756D62"/>
    <w:rsid w:val="00757BD5"/>
    <w:rsid w:val="00762309"/>
    <w:rsid w:val="00762E9E"/>
    <w:rsid w:val="00763A32"/>
    <w:rsid w:val="00766637"/>
    <w:rsid w:val="00771F02"/>
    <w:rsid w:val="0077219F"/>
    <w:rsid w:val="00773148"/>
    <w:rsid w:val="007818B1"/>
    <w:rsid w:val="007819EE"/>
    <w:rsid w:val="00782CC0"/>
    <w:rsid w:val="0078391A"/>
    <w:rsid w:val="0078491B"/>
    <w:rsid w:val="0078659A"/>
    <w:rsid w:val="007873D0"/>
    <w:rsid w:val="00792909"/>
    <w:rsid w:val="00795FCA"/>
    <w:rsid w:val="00796BAC"/>
    <w:rsid w:val="007A032F"/>
    <w:rsid w:val="007A078B"/>
    <w:rsid w:val="007A1D12"/>
    <w:rsid w:val="007A548D"/>
    <w:rsid w:val="007A610C"/>
    <w:rsid w:val="007A795A"/>
    <w:rsid w:val="007B064F"/>
    <w:rsid w:val="007B0A87"/>
    <w:rsid w:val="007B143F"/>
    <w:rsid w:val="007B1EC3"/>
    <w:rsid w:val="007B3662"/>
    <w:rsid w:val="007B422E"/>
    <w:rsid w:val="007B446B"/>
    <w:rsid w:val="007B5CF7"/>
    <w:rsid w:val="007B6E01"/>
    <w:rsid w:val="007B7F97"/>
    <w:rsid w:val="007C4850"/>
    <w:rsid w:val="007C5BC1"/>
    <w:rsid w:val="007C6A98"/>
    <w:rsid w:val="007C7773"/>
    <w:rsid w:val="007D1A54"/>
    <w:rsid w:val="007D1E5B"/>
    <w:rsid w:val="007E239C"/>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2801"/>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2D62"/>
    <w:rsid w:val="00843159"/>
    <w:rsid w:val="00845D14"/>
    <w:rsid w:val="00850600"/>
    <w:rsid w:val="00850A79"/>
    <w:rsid w:val="008511F0"/>
    <w:rsid w:val="00851FE2"/>
    <w:rsid w:val="00852E24"/>
    <w:rsid w:val="0085407E"/>
    <w:rsid w:val="00854BDC"/>
    <w:rsid w:val="00857D17"/>
    <w:rsid w:val="00861CC9"/>
    <w:rsid w:val="00865A59"/>
    <w:rsid w:val="00867752"/>
    <w:rsid w:val="00874A4F"/>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B5A09"/>
    <w:rsid w:val="008C1C5F"/>
    <w:rsid w:val="008C2067"/>
    <w:rsid w:val="008C37A2"/>
    <w:rsid w:val="008C401C"/>
    <w:rsid w:val="008C4A19"/>
    <w:rsid w:val="008C5682"/>
    <w:rsid w:val="008C6ECF"/>
    <w:rsid w:val="008C7673"/>
    <w:rsid w:val="008D0553"/>
    <w:rsid w:val="008D194D"/>
    <w:rsid w:val="008D2266"/>
    <w:rsid w:val="008D29E0"/>
    <w:rsid w:val="008D37F1"/>
    <w:rsid w:val="008D433B"/>
    <w:rsid w:val="008D4872"/>
    <w:rsid w:val="008D672A"/>
    <w:rsid w:val="008E0887"/>
    <w:rsid w:val="008E24CD"/>
    <w:rsid w:val="008E3F60"/>
    <w:rsid w:val="008E5D5A"/>
    <w:rsid w:val="008E60C2"/>
    <w:rsid w:val="008E7228"/>
    <w:rsid w:val="008F286E"/>
    <w:rsid w:val="008F5B11"/>
    <w:rsid w:val="008F7E81"/>
    <w:rsid w:val="009001E6"/>
    <w:rsid w:val="00903114"/>
    <w:rsid w:val="00904645"/>
    <w:rsid w:val="0090541F"/>
    <w:rsid w:val="009067FC"/>
    <w:rsid w:val="00907985"/>
    <w:rsid w:val="00910171"/>
    <w:rsid w:val="00911AEB"/>
    <w:rsid w:val="00913073"/>
    <w:rsid w:val="009167BB"/>
    <w:rsid w:val="00917FB5"/>
    <w:rsid w:val="00924F7F"/>
    <w:rsid w:val="00926561"/>
    <w:rsid w:val="00930430"/>
    <w:rsid w:val="0093141C"/>
    <w:rsid w:val="009339C2"/>
    <w:rsid w:val="00934C8E"/>
    <w:rsid w:val="00936C27"/>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0E2C"/>
    <w:rsid w:val="00981EEC"/>
    <w:rsid w:val="00981F2D"/>
    <w:rsid w:val="0098266F"/>
    <w:rsid w:val="00982DA7"/>
    <w:rsid w:val="009849D5"/>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4D2B"/>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268C"/>
    <w:rsid w:val="00A03C91"/>
    <w:rsid w:val="00A06A5A"/>
    <w:rsid w:val="00A074C7"/>
    <w:rsid w:val="00A075AA"/>
    <w:rsid w:val="00A07794"/>
    <w:rsid w:val="00A10409"/>
    <w:rsid w:val="00A10606"/>
    <w:rsid w:val="00A111BA"/>
    <w:rsid w:val="00A12E97"/>
    <w:rsid w:val="00A13E41"/>
    <w:rsid w:val="00A1408F"/>
    <w:rsid w:val="00A210C6"/>
    <w:rsid w:val="00A23B56"/>
    <w:rsid w:val="00A23C5F"/>
    <w:rsid w:val="00A2677D"/>
    <w:rsid w:val="00A27378"/>
    <w:rsid w:val="00A30E74"/>
    <w:rsid w:val="00A3233C"/>
    <w:rsid w:val="00A34DC4"/>
    <w:rsid w:val="00A36F52"/>
    <w:rsid w:val="00A4275B"/>
    <w:rsid w:val="00A43464"/>
    <w:rsid w:val="00A43E51"/>
    <w:rsid w:val="00A440AB"/>
    <w:rsid w:val="00A457A6"/>
    <w:rsid w:val="00A5157B"/>
    <w:rsid w:val="00A51E63"/>
    <w:rsid w:val="00A538FD"/>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339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368"/>
    <w:rsid w:val="00B52EED"/>
    <w:rsid w:val="00B53A4F"/>
    <w:rsid w:val="00B546CE"/>
    <w:rsid w:val="00B54DF3"/>
    <w:rsid w:val="00B56D90"/>
    <w:rsid w:val="00B57F27"/>
    <w:rsid w:val="00B607A5"/>
    <w:rsid w:val="00B60882"/>
    <w:rsid w:val="00B61BFB"/>
    <w:rsid w:val="00B62F1D"/>
    <w:rsid w:val="00B65805"/>
    <w:rsid w:val="00B716F0"/>
    <w:rsid w:val="00B735A7"/>
    <w:rsid w:val="00B74997"/>
    <w:rsid w:val="00B772AE"/>
    <w:rsid w:val="00B81E0E"/>
    <w:rsid w:val="00B83156"/>
    <w:rsid w:val="00B866D6"/>
    <w:rsid w:val="00B867F6"/>
    <w:rsid w:val="00B9113D"/>
    <w:rsid w:val="00B92865"/>
    <w:rsid w:val="00B92B80"/>
    <w:rsid w:val="00B92E1A"/>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3A3"/>
    <w:rsid w:val="00BC748B"/>
    <w:rsid w:val="00BD29BF"/>
    <w:rsid w:val="00BD461E"/>
    <w:rsid w:val="00BD593C"/>
    <w:rsid w:val="00BD6A56"/>
    <w:rsid w:val="00BD7C6B"/>
    <w:rsid w:val="00BE013F"/>
    <w:rsid w:val="00BE1241"/>
    <w:rsid w:val="00BE35D6"/>
    <w:rsid w:val="00BE4F03"/>
    <w:rsid w:val="00BF01FA"/>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1519"/>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61CE"/>
    <w:rsid w:val="00C77CD5"/>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7F9"/>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57ED"/>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607E"/>
    <w:rsid w:val="00DC61BC"/>
    <w:rsid w:val="00DC7290"/>
    <w:rsid w:val="00DD3CF7"/>
    <w:rsid w:val="00DD4200"/>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0A4"/>
    <w:rsid w:val="00E25BAB"/>
    <w:rsid w:val="00E27E2A"/>
    <w:rsid w:val="00E30036"/>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70ACE"/>
    <w:rsid w:val="00E70BBE"/>
    <w:rsid w:val="00E71E35"/>
    <w:rsid w:val="00E72785"/>
    <w:rsid w:val="00E73528"/>
    <w:rsid w:val="00E7649C"/>
    <w:rsid w:val="00E8089A"/>
    <w:rsid w:val="00E80F01"/>
    <w:rsid w:val="00E832B6"/>
    <w:rsid w:val="00E8385C"/>
    <w:rsid w:val="00E86A0C"/>
    <w:rsid w:val="00E90298"/>
    <w:rsid w:val="00E90344"/>
    <w:rsid w:val="00E90848"/>
    <w:rsid w:val="00E90DA8"/>
    <w:rsid w:val="00E923CB"/>
    <w:rsid w:val="00E93BDA"/>
    <w:rsid w:val="00E94749"/>
    <w:rsid w:val="00E94DDE"/>
    <w:rsid w:val="00E958CC"/>
    <w:rsid w:val="00E95C04"/>
    <w:rsid w:val="00E95D93"/>
    <w:rsid w:val="00E97B3F"/>
    <w:rsid w:val="00E97B7B"/>
    <w:rsid w:val="00EA04C2"/>
    <w:rsid w:val="00EA17B8"/>
    <w:rsid w:val="00EA1D27"/>
    <w:rsid w:val="00EA3D3D"/>
    <w:rsid w:val="00EA41E8"/>
    <w:rsid w:val="00EA4906"/>
    <w:rsid w:val="00EB126F"/>
    <w:rsid w:val="00EB1E10"/>
    <w:rsid w:val="00EB2EDD"/>
    <w:rsid w:val="00EB382C"/>
    <w:rsid w:val="00EB732B"/>
    <w:rsid w:val="00EC19E9"/>
    <w:rsid w:val="00EC1DF9"/>
    <w:rsid w:val="00EC2135"/>
    <w:rsid w:val="00EC2CDB"/>
    <w:rsid w:val="00EC61C3"/>
    <w:rsid w:val="00EC7D8D"/>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E7E21"/>
    <w:rsid w:val="00EF16D6"/>
    <w:rsid w:val="00EF4C12"/>
    <w:rsid w:val="00EF69BA"/>
    <w:rsid w:val="00F015D3"/>
    <w:rsid w:val="00F01A97"/>
    <w:rsid w:val="00F01FF5"/>
    <w:rsid w:val="00F02700"/>
    <w:rsid w:val="00F050F9"/>
    <w:rsid w:val="00F05F10"/>
    <w:rsid w:val="00F10C70"/>
    <w:rsid w:val="00F11276"/>
    <w:rsid w:val="00F11AC8"/>
    <w:rsid w:val="00F1293C"/>
    <w:rsid w:val="00F204EB"/>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4623A"/>
    <w:rsid w:val="00F52371"/>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C6B54"/>
    <w:rsid w:val="00FD028E"/>
    <w:rsid w:val="00FD2C29"/>
    <w:rsid w:val="00FD4DF9"/>
    <w:rsid w:val="00FD54EC"/>
    <w:rsid w:val="00FD607C"/>
    <w:rsid w:val="00FE197E"/>
    <w:rsid w:val="00FE2686"/>
    <w:rsid w:val="00FE273F"/>
    <w:rsid w:val="00FE7A7D"/>
    <w:rsid w:val="00FF059A"/>
    <w:rsid w:val="00FF0624"/>
    <w:rsid w:val="00FF1E5B"/>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dentityserver4.readthedocs.io/en/latest/" TargetMode="External"/><Relationship Id="rId21" Type="http://schemas.openxmlformats.org/officeDocument/2006/relationships/image" Target="media/image13.png"/><Relationship Id="rId34" Type="http://schemas.openxmlformats.org/officeDocument/2006/relationships/hyperlink" Target="https://ocelot.readthedocs.io/en/latest/index.html" TargetMode="External"/><Relationship Id="rId42" Type="http://schemas.openxmlformats.org/officeDocument/2006/relationships/hyperlink" Target="https://github.com/ngx-translate/cor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hebojda.medium.com/docker-alapoz%C3%B3-b8efb6aa68e9" TargetMode="External"/><Relationship Id="rId37" Type="http://schemas.openxmlformats.org/officeDocument/2006/relationships/hyperlink" Target="https://redis.io/docs/" TargetMode="External"/><Relationship Id="rId40" Type="http://schemas.openxmlformats.org/officeDocument/2006/relationships/hyperlink" Target="https://docs.hangfire.io/en/lates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hu-hu/aspnet/core/signalr/introduction?view=aspnetcore-7.0&amp;WT.mc_id=dotnet-35129-websi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jbogard/MediatR/wiki" TargetMode="External"/><Relationship Id="rId43" Type="http://schemas.openxmlformats.org/officeDocument/2006/relationships/hyperlink" Target="https://docs.cypress.io/guides/overview/why-cypres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en-us/aspnet/core/?view=aspnetcore-7.0" TargetMode="External"/><Relationship Id="rId38" Type="http://schemas.openxmlformats.org/officeDocument/2006/relationships/hyperlink" Target="https://www.rabbitmq.com/documentation.htm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material.angula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6942</TotalTime>
  <Pages>63</Pages>
  <Words>12973</Words>
  <Characters>89516</Characters>
  <Application>Microsoft Office Word</Application>
  <DocSecurity>0</DocSecurity>
  <Lines>745</Lines>
  <Paragraphs>204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102285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400</cp:revision>
  <cp:lastPrinted>2023-05-29T08:24:00Z</cp:lastPrinted>
  <dcterms:created xsi:type="dcterms:W3CDTF">2023-11-01T21:30:00Z</dcterms:created>
  <dcterms:modified xsi:type="dcterms:W3CDTF">2023-11-13T21:36:00Z</dcterms:modified>
</cp:coreProperties>
</file>