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F742C" w14:textId="5BDCF08C" w:rsidR="0063585C" w:rsidRPr="004851C7" w:rsidRDefault="009D2FD8" w:rsidP="00E0519E">
      <w:pPr>
        <w:pStyle w:val="Cmlaplog"/>
      </w:pPr>
      <w:r w:rsidRPr="004851C7">
        <w:rPr>
          <w:noProof/>
          <w:lang w:eastAsia="hu-HU"/>
        </w:rPr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7CFA0891" w:rsidR="004851C7" w:rsidRDefault="00000000" w:rsidP="00D429F2">
      <w:pPr>
        <w:pStyle w:val="Cmlapkarstanszk"/>
      </w:pPr>
      <w:fldSimple w:instr="DOCPROPERTY  Company  \* MERGEFORMAT">
        <w:r w:rsidR="00815226">
          <w:t>Automatizálási és Alkalmazott Informatikai Tanszék</w:t>
        </w:r>
      </w:fldSimple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6859CAF8" w:rsidR="0063585C" w:rsidRPr="00B50CAA" w:rsidRDefault="00E0519E" w:rsidP="00171054">
      <w:pPr>
        <w:pStyle w:val="Cmlapszerz"/>
      </w:pPr>
      <w:r>
        <w:t>Markovics Gergely</w:t>
      </w:r>
    </w:p>
    <w:p w14:paraId="436457F8" w14:textId="4949E853" w:rsidR="00630A92" w:rsidRDefault="00C67000" w:rsidP="00630A92">
      <w:pPr>
        <w:keepLines/>
        <w:spacing w:after="0"/>
        <w:ind w:firstLine="0"/>
        <w:jc w:val="center"/>
        <w:rPr>
          <w:smallCaps/>
        </w:rPr>
      </w:pPr>
      <w:r w:rsidRPr="00C67000">
        <w:rPr>
          <w:rFonts w:cs="Arial"/>
          <w:b/>
          <w:bCs/>
          <w:caps/>
          <w:kern w:val="28"/>
          <w:sz w:val="52"/>
          <w:szCs w:val="32"/>
        </w:rPr>
        <w:t>Kártyajáték</w:t>
      </w:r>
      <w:r w:rsidR="00BF23A4">
        <w:rPr>
          <w:rFonts w:cs="Arial"/>
          <w:b/>
          <w:bCs/>
          <w:caps/>
          <w:kern w:val="28"/>
          <w:sz w:val="52"/>
          <w:szCs w:val="32"/>
        </w:rPr>
        <w:br/>
      </w:r>
      <w:r w:rsidRPr="00C67000">
        <w:rPr>
          <w:rFonts w:cs="Arial"/>
          <w:b/>
          <w:bCs/>
          <w:caps/>
          <w:kern w:val="28"/>
          <w:sz w:val="52"/>
          <w:szCs w:val="32"/>
        </w:rPr>
        <w:t>megvalósítása mikroszolgáltatás alapokon</w:t>
      </w:r>
    </w:p>
    <w:p w14:paraId="7B8F957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E66D8CA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A97AB4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13A12EC" w14:textId="77777777" w:rsidR="00630A92" w:rsidRDefault="00630A92" w:rsidP="000A3449">
      <w:pPr>
        <w:keepLines/>
        <w:spacing w:after="0"/>
        <w:ind w:firstLine="0"/>
        <w:rPr>
          <w:smallCaps/>
        </w:rPr>
      </w:pPr>
    </w:p>
    <w:p w14:paraId="7BF499D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Konzulens</w:t>
      </w:r>
    </w:p>
    <w:p w14:paraId="71BF7A9D" w14:textId="4CEB7724" w:rsidR="00630A92" w:rsidRDefault="00C67000" w:rsidP="00630A92">
      <w:pPr>
        <w:pStyle w:val="Cmlapszerz"/>
      </w:pPr>
      <w:r w:rsidRPr="00C67000">
        <w:t>Dr. Kővári Bence Andrá</w:t>
      </w:r>
      <w:r>
        <w:t>s</w:t>
      </w:r>
      <w:r w:rsidR="00630A92">
        <w:fldChar w:fldCharType="begin"/>
      </w:r>
      <w:r w:rsidR="00630A92">
        <w:instrText xml:space="preserve"> DOCPROPERTY "Manager"  \* MERGEFORMAT </w:instrText>
      </w:r>
      <w:r w:rsidR="00630A92">
        <w:fldChar w:fldCharType="end"/>
      </w:r>
    </w:p>
    <w:p w14:paraId="59CFD63D" w14:textId="2D9CFD11" w:rsidR="0063585C" w:rsidRPr="00B50CAA" w:rsidRDefault="00630A92" w:rsidP="000A3449">
      <w:pPr>
        <w:spacing w:after="0"/>
        <w:ind w:firstLine="0"/>
        <w:jc w:val="center"/>
      </w:pPr>
      <w:r>
        <w:t xml:space="preserve">BUDAPEST, </w:t>
      </w:r>
      <w:r w:rsidR="00C67000">
        <w:t>2023</w:t>
      </w:r>
      <w:r w:rsidR="0063585C" w:rsidRPr="00267677">
        <w:fldChar w:fldCharType="begin"/>
      </w:r>
      <w:r w:rsidR="0063585C" w:rsidRPr="00B50CAA">
        <w:instrText xml:space="preserve"> SUBJECT  \* MERGEFORMAT </w:instrText>
      </w:r>
      <w:r w:rsidR="0063585C" w:rsidRPr="00267677">
        <w:fldChar w:fldCharType="end"/>
      </w:r>
    </w:p>
    <w:sdt>
      <w:sdtPr>
        <w:rPr>
          <w:rFonts w:ascii="Times New Roman" w:hAnsi="Times New Roman"/>
          <w:b w:val="0"/>
          <w:bCs w:val="0"/>
          <w:color w:val="auto"/>
          <w:sz w:val="24"/>
          <w:szCs w:val="24"/>
          <w:lang w:eastAsia="en-US"/>
        </w:rPr>
        <w:id w:val="-1103410214"/>
        <w:docPartObj>
          <w:docPartGallery w:val="Table of Contents"/>
          <w:docPartUnique/>
        </w:docPartObj>
      </w:sdtPr>
      <w:sdtContent>
        <w:p w14:paraId="76BA8C4A" w14:textId="506D8EFA" w:rsidR="00BF3EB8" w:rsidRPr="00D613B9" w:rsidRDefault="00BF3EB8">
          <w:pPr>
            <w:pStyle w:val="Tartalomjegyzkcmsora"/>
            <w:rPr>
              <w:b w:val="0"/>
              <w:bCs w:val="0"/>
            </w:rPr>
          </w:pPr>
          <w:r>
            <w:t>Tartalom</w:t>
          </w:r>
        </w:p>
        <w:p w14:paraId="625F8C5A" w14:textId="6A20C4CE" w:rsidR="00815226" w:rsidRDefault="00BF3EB8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688548" w:history="1">
            <w:r w:rsidR="00815226" w:rsidRPr="00293B8B">
              <w:rPr>
                <w:rStyle w:val="Hiperhivatkozs"/>
                <w:noProof/>
              </w:rPr>
              <w:t>Összefoglaló</w:t>
            </w:r>
            <w:r w:rsidR="00815226">
              <w:rPr>
                <w:noProof/>
                <w:webHidden/>
              </w:rPr>
              <w:tab/>
            </w:r>
            <w:r w:rsidR="00815226">
              <w:rPr>
                <w:noProof/>
                <w:webHidden/>
              </w:rPr>
              <w:fldChar w:fldCharType="begin"/>
            </w:r>
            <w:r w:rsidR="00815226">
              <w:rPr>
                <w:noProof/>
                <w:webHidden/>
              </w:rPr>
              <w:instrText xml:space="preserve"> PAGEREF _Toc152688548 \h </w:instrText>
            </w:r>
            <w:r w:rsidR="00815226">
              <w:rPr>
                <w:noProof/>
                <w:webHidden/>
              </w:rPr>
            </w:r>
            <w:r w:rsidR="00815226">
              <w:rPr>
                <w:noProof/>
                <w:webHidden/>
              </w:rPr>
              <w:fldChar w:fldCharType="separate"/>
            </w:r>
            <w:r w:rsidR="00815226">
              <w:rPr>
                <w:noProof/>
                <w:webHidden/>
              </w:rPr>
              <w:t>6</w:t>
            </w:r>
            <w:r w:rsidR="00815226">
              <w:rPr>
                <w:noProof/>
                <w:webHidden/>
              </w:rPr>
              <w:fldChar w:fldCharType="end"/>
            </w:r>
          </w:hyperlink>
        </w:p>
        <w:p w14:paraId="06984E09" w14:textId="0A16876A" w:rsidR="00815226" w:rsidRDefault="00815226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49" w:history="1">
            <w:r w:rsidRPr="00293B8B">
              <w:rPr>
                <w:rStyle w:val="Hiperhivatkozs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673FB" w14:textId="5E841971" w:rsidR="00815226" w:rsidRDefault="00815226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50" w:history="1">
            <w:r w:rsidRPr="00293B8B">
              <w:rPr>
                <w:rStyle w:val="Hiperhivatkozs"/>
                <w:noProof/>
              </w:rPr>
              <w:t>1 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C2D50" w14:textId="68C58D27" w:rsidR="00815226" w:rsidRDefault="00815226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51" w:history="1">
            <w:r w:rsidRPr="00293B8B">
              <w:rPr>
                <w:rStyle w:val="Hiperhivatkozs"/>
                <w:noProof/>
              </w:rPr>
              <w:t>1.1 Böngészős- és társasjátékok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33AB1" w14:textId="726D5BBB" w:rsidR="00815226" w:rsidRDefault="00815226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52" w:history="1">
            <w:r w:rsidRPr="00293B8B">
              <w:rPr>
                <w:rStyle w:val="Hiperhivatkozs"/>
                <w:noProof/>
              </w:rPr>
              <w:t>1.2 Motiváció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F6FF8" w14:textId="0D5BCFE5" w:rsidR="00815226" w:rsidRDefault="00815226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53" w:history="1">
            <w:r w:rsidRPr="00293B8B">
              <w:rPr>
                <w:rStyle w:val="Hiperhivatkozs"/>
                <w:noProof/>
              </w:rPr>
              <w:t>1.3 Sushi Go Party!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74481" w14:textId="0F560F1B" w:rsidR="00815226" w:rsidRDefault="00815226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54" w:history="1">
            <w:r w:rsidRPr="00293B8B">
              <w:rPr>
                <w:rStyle w:val="Hiperhivatkozs"/>
                <w:noProof/>
              </w:rPr>
              <w:t>1.4 Felhasználói élmény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BC04F" w14:textId="00815E14" w:rsidR="00815226" w:rsidRDefault="00815226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55" w:history="1">
            <w:r w:rsidRPr="00293B8B">
              <w:rPr>
                <w:rStyle w:val="Hiperhivatkozs"/>
                <w:noProof/>
              </w:rPr>
              <w:t>1.5 Megvalósítás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D806D" w14:textId="0180426D" w:rsidR="00815226" w:rsidRDefault="00815226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56" w:history="1">
            <w:r w:rsidRPr="00293B8B">
              <w:rPr>
                <w:rStyle w:val="Hiperhivatkozs"/>
                <w:noProof/>
              </w:rPr>
              <w:t>2 Technológia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49464" w14:textId="4A740370" w:rsidR="00815226" w:rsidRDefault="00815226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57" w:history="1">
            <w:r w:rsidRPr="00293B8B">
              <w:rPr>
                <w:rStyle w:val="Hiperhivatkozs"/>
                <w:noProof/>
              </w:rPr>
              <w:t>2.1 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D7C0C" w14:textId="72028934" w:rsidR="00815226" w:rsidRDefault="00815226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58" w:history="1">
            <w:r w:rsidRPr="00293B8B">
              <w:rPr>
                <w:rStyle w:val="Hiperhivatkozs"/>
                <w:noProof/>
              </w:rPr>
              <w:t>2.2 Szerveroldali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CA949" w14:textId="1DBFDA30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59" w:history="1">
            <w:r w:rsidRPr="00293B8B">
              <w:rPr>
                <w:rStyle w:val="Hiperhivatkozs"/>
                <w:noProof/>
              </w:rPr>
              <w:t>2.2.1 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70F97" w14:textId="0E9C4C8D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60" w:history="1">
            <w:r w:rsidRPr="00293B8B">
              <w:rPr>
                <w:rStyle w:val="Hiperhivatkozs"/>
                <w:noProof/>
              </w:rPr>
              <w:t>2.2.2 ASP.NET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DE4EE" w14:textId="4EAC830E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61" w:history="1">
            <w:r w:rsidRPr="00293B8B">
              <w:rPr>
                <w:rStyle w:val="Hiperhivatkozs"/>
                <w:noProof/>
              </w:rPr>
              <w:t>2.2.3 Ocelot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44677" w14:textId="6800191C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62" w:history="1">
            <w:r w:rsidRPr="00293B8B">
              <w:rPr>
                <w:rStyle w:val="Hiperhivatkozs"/>
                <w:noProof/>
              </w:rPr>
              <w:t>2.2.4 MediatR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0326D" w14:textId="57C9C2F8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63" w:history="1">
            <w:r w:rsidRPr="00293B8B">
              <w:rPr>
                <w:rStyle w:val="Hiperhivatkozs"/>
                <w:noProof/>
              </w:rPr>
              <w:t>2.2.5 SignalR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B485B" w14:textId="52085E4F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64" w:history="1">
            <w:r w:rsidRPr="00293B8B">
              <w:rPr>
                <w:rStyle w:val="Hiperhivatkozs"/>
                <w:noProof/>
              </w:rPr>
              <w:t>2.2.6 Re</w:t>
            </w:r>
            <w:r w:rsidRPr="00293B8B">
              <w:rPr>
                <w:rStyle w:val="Hiperhivatkozs"/>
                <w:noProof/>
              </w:rPr>
              <w:t>d</w:t>
            </w:r>
            <w:r w:rsidRPr="00293B8B">
              <w:rPr>
                <w:rStyle w:val="Hiperhivatkozs"/>
                <w:noProof/>
              </w:rPr>
              <w:t>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38CD8" w14:textId="750797F3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65" w:history="1">
            <w:r w:rsidRPr="00293B8B">
              <w:rPr>
                <w:rStyle w:val="Hiperhivatkozs"/>
                <w:noProof/>
              </w:rPr>
              <w:t>2.2.7 RabbitMQ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F26BD" w14:textId="7CBECDF2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66" w:history="1">
            <w:r w:rsidRPr="00293B8B">
              <w:rPr>
                <w:rStyle w:val="Hiperhivatkozs"/>
                <w:noProof/>
              </w:rPr>
              <w:t>2.2.8 IdentityServer4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E0C8F" w14:textId="4711552B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67" w:history="1">
            <w:r w:rsidRPr="00293B8B">
              <w:rPr>
                <w:rStyle w:val="Hiperhivatkozs"/>
                <w:noProof/>
              </w:rPr>
              <w:t>2.2.9 AutoMapper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49301" w14:textId="4F50A3DC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68" w:history="1">
            <w:r w:rsidRPr="00293B8B">
              <w:rPr>
                <w:rStyle w:val="Hiperhivatkozs"/>
                <w:noProof/>
              </w:rPr>
              <w:t>2.2.10 Hangfire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86B06" w14:textId="6E4C29A5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69" w:history="1">
            <w:r w:rsidRPr="00293B8B">
              <w:rPr>
                <w:rStyle w:val="Hiperhivatkozs"/>
                <w:noProof/>
              </w:rPr>
              <w:t>2.2.11 xUnit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EA0F7" w14:textId="7451342F" w:rsidR="00815226" w:rsidRDefault="00815226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70" w:history="1">
            <w:r w:rsidRPr="00293B8B">
              <w:rPr>
                <w:rStyle w:val="Hiperhivatkozs"/>
                <w:noProof/>
              </w:rPr>
              <w:t>2.3 Kliensoldali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2111F" w14:textId="3EDE7EBA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71" w:history="1">
            <w:r w:rsidRPr="00293B8B">
              <w:rPr>
                <w:rStyle w:val="Hiperhivatkozs"/>
                <w:noProof/>
              </w:rPr>
              <w:t>2.3.1 Angular Material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7D9F6" w14:textId="02D01B78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72" w:history="1">
            <w:r w:rsidRPr="00293B8B">
              <w:rPr>
                <w:rStyle w:val="Hiperhivatkozs"/>
                <w:noProof/>
              </w:rPr>
              <w:t>2.3.2 SCSS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1640B" w14:textId="7F49BC9B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73" w:history="1">
            <w:r w:rsidRPr="00293B8B">
              <w:rPr>
                <w:rStyle w:val="Hiperhivatkozs"/>
                <w:noProof/>
              </w:rPr>
              <w:t>2.3.3 SignalR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7E43F" w14:textId="60C37645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74" w:history="1">
            <w:r w:rsidRPr="00293B8B">
              <w:rPr>
                <w:rStyle w:val="Hiperhivatkozs"/>
                <w:noProof/>
              </w:rPr>
              <w:t>2.3.4 NGX-Translate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C0E18" w14:textId="31F81DDD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75" w:history="1">
            <w:r w:rsidRPr="00293B8B">
              <w:rPr>
                <w:rStyle w:val="Hiperhivatkozs"/>
                <w:noProof/>
              </w:rPr>
              <w:t>2.3.5 Dotenv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573F3" w14:textId="0B577201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76" w:history="1">
            <w:r w:rsidRPr="00293B8B">
              <w:rPr>
                <w:rStyle w:val="Hiperhivatkozs"/>
                <w:noProof/>
              </w:rPr>
              <w:t>2.3.6 Cypress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E2B30" w14:textId="0AE0FDB8" w:rsidR="00815226" w:rsidRDefault="00815226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77" w:history="1">
            <w:r w:rsidRPr="00293B8B">
              <w:rPr>
                <w:rStyle w:val="Hiperhivatkozs"/>
                <w:noProof/>
              </w:rPr>
              <w:t>3 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B984C" w14:textId="78B85B6F" w:rsidR="00815226" w:rsidRDefault="00815226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78" w:history="1">
            <w:r w:rsidRPr="00293B8B">
              <w:rPr>
                <w:rStyle w:val="Hiperhivatkozs"/>
                <w:noProof/>
              </w:rPr>
              <w:t>3.1 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E5680" w14:textId="22E34F34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79" w:history="1">
            <w:r w:rsidRPr="00293B8B">
              <w:rPr>
                <w:rStyle w:val="Hiperhivatkozs"/>
                <w:noProof/>
              </w:rPr>
              <w:t>3.1.1 Felhasználókezelés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963DE" w14:textId="2EC81E4B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80" w:history="1">
            <w:r w:rsidRPr="00293B8B">
              <w:rPr>
                <w:rStyle w:val="Hiperhivatkozs"/>
                <w:noProof/>
              </w:rPr>
              <w:t>3.1.2 Bolt 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8ED54" w14:textId="4D27870E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81" w:history="1">
            <w:r w:rsidRPr="00293B8B">
              <w:rPr>
                <w:rStyle w:val="Hiperhivatkozs"/>
                <w:noProof/>
              </w:rPr>
              <w:t>3.1.3 Váróterem 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57366" w14:textId="70AF0585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82" w:history="1">
            <w:r w:rsidRPr="00293B8B">
              <w:rPr>
                <w:rStyle w:val="Hiperhivatkozs"/>
                <w:noProof/>
              </w:rPr>
              <w:t>3.1.4 Játék 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8FFA0" w14:textId="529EC934" w:rsidR="00815226" w:rsidRDefault="00815226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83" w:history="1">
            <w:r w:rsidRPr="00293B8B">
              <w:rPr>
                <w:rStyle w:val="Hiperhivatkozs"/>
                <w:noProof/>
              </w:rPr>
              <w:t>3.2 Architektúra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3625D" w14:textId="4D92028D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84" w:history="1">
            <w:r w:rsidRPr="00293B8B">
              <w:rPr>
                <w:rStyle w:val="Hiperhivatkozs"/>
                <w:noProof/>
              </w:rPr>
              <w:t>3.2.1 Áttekintő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136F7" w14:textId="183D87AF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85" w:history="1">
            <w:r w:rsidRPr="00293B8B">
              <w:rPr>
                <w:rStyle w:val="Hiperhivatkozs"/>
                <w:noProof/>
              </w:rPr>
              <w:t>3.2.2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68FE1" w14:textId="33AA10BC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86" w:history="1">
            <w:r w:rsidRPr="00293B8B">
              <w:rPr>
                <w:rStyle w:val="Hiperhivatkozs"/>
                <w:noProof/>
              </w:rPr>
              <w:t>3.2.3 Szerveroldal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A6D0D" w14:textId="1F65AF4A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87" w:history="1">
            <w:r w:rsidRPr="00293B8B">
              <w:rPr>
                <w:rStyle w:val="Hiperhivatkozs"/>
                <w:noProof/>
              </w:rPr>
              <w:t>3.2.4 Kliensoldal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65C0B" w14:textId="58BB0AC0" w:rsidR="00815226" w:rsidRDefault="00815226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88" w:history="1">
            <w:r w:rsidRPr="00293B8B">
              <w:rPr>
                <w:rStyle w:val="Hiperhivatkozs"/>
                <w:noProof/>
              </w:rPr>
              <w:t>4 Önálló munka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60768" w14:textId="4736C198" w:rsidR="00815226" w:rsidRDefault="00815226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89" w:history="1">
            <w:r w:rsidRPr="00293B8B">
              <w:rPr>
                <w:rStyle w:val="Hiperhivatkozs"/>
                <w:noProof/>
              </w:rPr>
              <w:t>4.1 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712D2" w14:textId="2C111761" w:rsidR="00815226" w:rsidRDefault="00815226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90" w:history="1">
            <w:r w:rsidRPr="00293B8B">
              <w:rPr>
                <w:rStyle w:val="Hiperhivatkozs"/>
                <w:noProof/>
              </w:rPr>
              <w:t>4.2 Szerveroldali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9EDAA" w14:textId="464B3632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91" w:history="1">
            <w:r w:rsidRPr="00293B8B">
              <w:rPr>
                <w:rStyle w:val="Hiperhivatkozs"/>
                <w:noProof/>
              </w:rPr>
              <w:t>4.2.1 Adatelérési réteg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F5165" w14:textId="0B2429BC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92" w:history="1">
            <w:r w:rsidRPr="00293B8B">
              <w:rPr>
                <w:rStyle w:val="Hiperhivatkozs"/>
                <w:noProof/>
              </w:rPr>
              <w:t>4.2.2 Üzleti logikai réteg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28A32" w14:textId="28FC1E74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93" w:history="1">
            <w:r w:rsidRPr="00293B8B">
              <w:rPr>
                <w:rStyle w:val="Hiperhivatkozs"/>
                <w:noProof/>
              </w:rPr>
              <w:t>4.2.3 API réteg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C9FB2" w14:textId="2074719A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94" w:history="1">
            <w:r w:rsidRPr="00293B8B">
              <w:rPr>
                <w:rStyle w:val="Hiperhivatkozs"/>
                <w:noProof/>
              </w:rPr>
              <w:t>4.2.4 API Gateway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72922" w14:textId="31EBBA5A" w:rsidR="00815226" w:rsidRDefault="00815226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95" w:history="1">
            <w:r w:rsidRPr="00293B8B">
              <w:rPr>
                <w:rStyle w:val="Hiperhivatkozs"/>
                <w:noProof/>
              </w:rPr>
              <w:t>4.3 Kliensoldali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1E367" w14:textId="5D6AE3BE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96" w:history="1">
            <w:r w:rsidRPr="00293B8B">
              <w:rPr>
                <w:rStyle w:val="Hiperhivatkozs"/>
                <w:noProof/>
              </w:rPr>
              <w:t>4.3.1 Dotenv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DCF64" w14:textId="3E1086EC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97" w:history="1">
            <w:r w:rsidRPr="00293B8B">
              <w:rPr>
                <w:rStyle w:val="Hiperhivatkozs"/>
                <w:noProof/>
              </w:rPr>
              <w:t>4.3.2 Témák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A1B99" w14:textId="49C27BD4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98" w:history="1">
            <w:r w:rsidRPr="00293B8B">
              <w:rPr>
                <w:rStyle w:val="Hiperhivatkozs"/>
                <w:noProof/>
              </w:rPr>
              <w:t>4.3.3 Nyelvesítés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1A88D" w14:textId="62C03D6D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599" w:history="1">
            <w:r w:rsidRPr="00293B8B">
              <w:rPr>
                <w:rStyle w:val="Hiperhivatkozs"/>
                <w:noProof/>
              </w:rPr>
              <w:t>4.3.4 WebSocket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C1FAF" w14:textId="0E5C82D4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600" w:history="1">
            <w:r w:rsidRPr="00293B8B">
              <w:rPr>
                <w:rStyle w:val="Hiperhivatkozs"/>
                <w:noProof/>
              </w:rPr>
              <w:t>4.3.5 Interceptor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85D28" w14:textId="351170C4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601" w:history="1">
            <w:r w:rsidRPr="00293B8B">
              <w:rPr>
                <w:rStyle w:val="Hiperhivatkozs"/>
                <w:noProof/>
              </w:rPr>
              <w:t>4.3.6 Guard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AA68A" w14:textId="6FCA953A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602" w:history="1">
            <w:r w:rsidRPr="00293B8B">
              <w:rPr>
                <w:rStyle w:val="Hiperhivatkozs"/>
                <w:noProof/>
              </w:rPr>
              <w:t>4.3.7 Directive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3E242" w14:textId="01F5A51D" w:rsidR="00815226" w:rsidRDefault="00815226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603" w:history="1">
            <w:r w:rsidRPr="00293B8B">
              <w:rPr>
                <w:rStyle w:val="Hiperhivatkozs"/>
                <w:noProof/>
              </w:rPr>
              <w:t>4.4 Felhasználókezelés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BEDFE" w14:textId="327BDCF5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604" w:history="1">
            <w:r w:rsidRPr="00293B8B">
              <w:rPr>
                <w:rStyle w:val="Hiperhivatkozs"/>
                <w:noProof/>
              </w:rPr>
              <w:t>4.4.1 Adatbázis és adatelérés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61852" w14:textId="5E3BB207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605" w:history="1">
            <w:r w:rsidRPr="00293B8B">
              <w:rPr>
                <w:rStyle w:val="Hiperhivatkozs"/>
                <w:noProof/>
              </w:rPr>
              <w:t>4.4.2 Üzleti 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FBC9C" w14:textId="39DF349A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606" w:history="1">
            <w:r w:rsidRPr="00293B8B">
              <w:rPr>
                <w:rStyle w:val="Hiperhivatkozs"/>
                <w:noProof/>
              </w:rPr>
              <w:t>4.4.3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376B4" w14:textId="64131F75" w:rsidR="00815226" w:rsidRDefault="00815226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607" w:history="1">
            <w:r w:rsidRPr="00293B8B">
              <w:rPr>
                <w:rStyle w:val="Hiperhivatkozs"/>
                <w:noProof/>
              </w:rPr>
              <w:t>4.5 Bolt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D9C8D" w14:textId="1DE1ABD7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608" w:history="1">
            <w:r w:rsidRPr="00293B8B">
              <w:rPr>
                <w:rStyle w:val="Hiperhivatkozs"/>
                <w:noProof/>
              </w:rPr>
              <w:t>4.5.1 Adatbázis és adatelérés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B99CD" w14:textId="139CD847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609" w:history="1">
            <w:r w:rsidRPr="00293B8B">
              <w:rPr>
                <w:rStyle w:val="Hiperhivatkozs"/>
                <w:noProof/>
              </w:rPr>
              <w:t>4.5.2 Üzleti 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81960" w14:textId="21039DEC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610" w:history="1">
            <w:r w:rsidRPr="00293B8B">
              <w:rPr>
                <w:rStyle w:val="Hiperhivatkozs"/>
                <w:noProof/>
              </w:rPr>
              <w:t>4.5.3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251CA" w14:textId="3A1E3CF2" w:rsidR="00815226" w:rsidRDefault="00815226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611" w:history="1">
            <w:r w:rsidRPr="00293B8B">
              <w:rPr>
                <w:rStyle w:val="Hiperhivatkozs"/>
                <w:noProof/>
              </w:rPr>
              <w:t>4.6 Váróterem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88B07" w14:textId="5150A9B7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612" w:history="1">
            <w:r w:rsidRPr="00293B8B">
              <w:rPr>
                <w:rStyle w:val="Hiperhivatkozs"/>
                <w:noProof/>
              </w:rPr>
              <w:t>4.6.1 Adatbázis és adatelérés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A3A72" w14:textId="15E9EBAC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613" w:history="1">
            <w:r w:rsidRPr="00293B8B">
              <w:rPr>
                <w:rStyle w:val="Hiperhivatkozs"/>
                <w:noProof/>
              </w:rPr>
              <w:t>4.6.2 Üzleti 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11C61" w14:textId="7C649FE7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614" w:history="1">
            <w:r w:rsidRPr="00293B8B">
              <w:rPr>
                <w:rStyle w:val="Hiperhivatkozs"/>
                <w:noProof/>
              </w:rPr>
              <w:t>4.6.3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A7D78" w14:textId="5E50D94B" w:rsidR="00815226" w:rsidRDefault="00815226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615" w:history="1">
            <w:r w:rsidRPr="00293B8B">
              <w:rPr>
                <w:rStyle w:val="Hiperhivatkozs"/>
                <w:noProof/>
              </w:rPr>
              <w:t>4.7 Játék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C4255" w14:textId="6A370C35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616" w:history="1">
            <w:r w:rsidRPr="00293B8B">
              <w:rPr>
                <w:rStyle w:val="Hiperhivatkozs"/>
                <w:noProof/>
              </w:rPr>
              <w:t>4.7.1 Adatbázis és adatelérés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97346" w14:textId="3C281601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617" w:history="1">
            <w:r w:rsidRPr="00293B8B">
              <w:rPr>
                <w:rStyle w:val="Hiperhivatkozs"/>
                <w:noProof/>
              </w:rPr>
              <w:t>4.7.2 Üzleti 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80757" w14:textId="0AB41EFC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618" w:history="1">
            <w:r w:rsidRPr="00293B8B">
              <w:rPr>
                <w:rStyle w:val="Hiperhivatkozs"/>
                <w:noProof/>
              </w:rPr>
              <w:t>4.7.3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E764F" w14:textId="2FB1A3F4" w:rsidR="00815226" w:rsidRDefault="00815226">
          <w:pPr>
            <w:pStyle w:val="TJ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619" w:history="1">
            <w:r w:rsidRPr="00293B8B">
              <w:rPr>
                <w:rStyle w:val="Hiperhivatkozs"/>
                <w:noProof/>
              </w:rPr>
              <w:t>4.8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DAF82" w14:textId="0B379532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620" w:history="1">
            <w:r w:rsidRPr="00293B8B">
              <w:rPr>
                <w:rStyle w:val="Hiperhivatkozs"/>
                <w:noProof/>
              </w:rPr>
              <w:t>4.8.1 Unit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2DCE7" w14:textId="612B256C" w:rsidR="00815226" w:rsidRDefault="00815226">
          <w:pPr>
            <w:pStyle w:val="TJ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621" w:history="1">
            <w:r w:rsidRPr="00293B8B">
              <w:rPr>
                <w:rStyle w:val="Hiperhivatkozs"/>
                <w:noProof/>
              </w:rPr>
              <w:t>4.8.2 E2E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1591E" w14:textId="648F91FC" w:rsidR="00815226" w:rsidRDefault="00815226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622" w:history="1">
            <w:r w:rsidRPr="00293B8B">
              <w:rPr>
                <w:rStyle w:val="Hiperhivatkozs"/>
                <w:noProof/>
              </w:rPr>
              <w:t>5 Összefoglaló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4AD84" w14:textId="30CCE094" w:rsidR="00815226" w:rsidRDefault="00815226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623" w:history="1">
            <w:r w:rsidRPr="00293B8B">
              <w:rPr>
                <w:rStyle w:val="Hiperhivatkozs"/>
                <w:noProof/>
              </w:rPr>
              <w:t>6 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15DB9" w14:textId="385047CE" w:rsidR="00815226" w:rsidRDefault="00815226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ja-JP"/>
              <w14:ligatures w14:val="standardContextual"/>
            </w:rPr>
          </w:pPr>
          <w:hyperlink w:anchor="_Toc152688624" w:history="1">
            <w:r w:rsidRPr="00293B8B">
              <w:rPr>
                <w:rStyle w:val="Hiperhivatkozs"/>
                <w:noProof/>
              </w:rPr>
              <w:t>7 Függelék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_Toc152688624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B17CD" w14:textId="56354198" w:rsidR="0063585C" w:rsidRPr="00B50CAA" w:rsidRDefault="00BF3EB8" w:rsidP="005D0246">
          <w:r>
            <w:rPr>
              <w:b/>
              <w:bCs/>
            </w:rPr>
            <w:fldChar w:fldCharType="end"/>
          </w:r>
        </w:p>
      </w:sdtContent>
    </w:sdt>
    <w:p w14:paraId="624D007E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3F18C6A1" w14:textId="7750E73B" w:rsidR="00681E99" w:rsidRDefault="00681E99" w:rsidP="005E01E0">
      <w:pPr>
        <w:pStyle w:val="Nyilatkozatszveg"/>
      </w:pPr>
      <w:r w:rsidRPr="00B50CAA">
        <w:t xml:space="preserve">Alulírott </w:t>
      </w:r>
      <w:r w:rsidR="00953B7A">
        <w:rPr>
          <w:b/>
          <w:bCs/>
        </w:rPr>
        <w:t>Markovics Gergely</w:t>
      </w:r>
      <w:r w:rsidRPr="00B50CAA">
        <w:t>, szigorló hallgató kijelentem, hogy ezt a</w:t>
      </w:r>
      <w:r w:rsidR="00953B7A">
        <w:t xml:space="preserve"> </w:t>
      </w:r>
      <w:r w:rsidRPr="00B50CAA">
        <w:t>diplomatervet 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488D4B2" w14:textId="77777777" w:rsidR="00681E99" w:rsidRPr="00EE1A1F" w:rsidRDefault="00681E99" w:rsidP="005E01E0">
      <w:pPr>
        <w:pStyle w:val="Nyilatkozatszveg"/>
      </w:pPr>
      <w:r w:rsidRPr="00EE1A1F">
        <w:t>Hozzájárulok, hogy a jel</w:t>
      </w:r>
      <w:r w:rsidR="00630A92">
        <w:t>en munkám alapadatait (szerző</w:t>
      </w:r>
      <w:r w:rsidRPr="00EE1A1F">
        <w:t>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00549213" w14:textId="1E08ABC3" w:rsidR="00681E99" w:rsidRPr="00B50CAA" w:rsidRDefault="00681E99" w:rsidP="00681E99">
      <w:pPr>
        <w:pStyle w:val="Nyilatkozatkeltezs"/>
      </w:pPr>
      <w:r w:rsidRPr="00B50CAA">
        <w:t xml:space="preserve">Kelt: Budapest, </w:t>
      </w:r>
      <w:r w:rsidR="00557033">
        <w:t>2023. 05. 28.</w:t>
      </w:r>
    </w:p>
    <w:p w14:paraId="47749B79" w14:textId="77777777" w:rsidR="00681E99" w:rsidRDefault="005E01E0" w:rsidP="00854BDC">
      <w:pPr>
        <w:pStyle w:val="Nyilatkozatalrs"/>
      </w:pPr>
      <w:r>
        <w:tab/>
      </w:r>
      <w:r w:rsidR="00854BDC">
        <w:t>...</w:t>
      </w:r>
      <w:r>
        <w:t>…………………………………………….</w:t>
      </w:r>
    </w:p>
    <w:p w14:paraId="5F7D501E" w14:textId="601088C6" w:rsidR="005E01E0" w:rsidRDefault="00630A92" w:rsidP="00630A92">
      <w:pPr>
        <w:pStyle w:val="Nyilatkozatalrs"/>
        <w:ind w:firstLine="634"/>
      </w:pPr>
      <w:r>
        <w:t xml:space="preserve">                  </w:t>
      </w:r>
      <w:r w:rsidR="00F755BD">
        <w:t>Markovics Gergely</w:t>
      </w:r>
    </w:p>
    <w:p w14:paraId="65776AFC" w14:textId="77777777" w:rsidR="00854BDC" w:rsidRPr="00B50CAA" w:rsidRDefault="00854BDC" w:rsidP="00854BDC">
      <w:pPr>
        <w:pStyle w:val="Nyilatkozatszveg"/>
      </w:pPr>
    </w:p>
    <w:p w14:paraId="31502874" w14:textId="77777777" w:rsidR="00681E99" w:rsidRPr="00B50CAA" w:rsidRDefault="00681E99" w:rsidP="00267677">
      <w:pPr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816BCB">
      <w:pPr>
        <w:pStyle w:val="Fejezetcimszmozsnlkl"/>
      </w:pPr>
      <w:bookmarkStart w:id="0" w:name="_Toc433184091"/>
      <w:bookmarkStart w:id="1" w:name="_Toc152688548"/>
      <w:r w:rsidRPr="00B50CAA">
        <w:lastRenderedPageBreak/>
        <w:t>Összefoglaló</w:t>
      </w:r>
      <w:bookmarkEnd w:id="0"/>
      <w:bookmarkEnd w:id="1"/>
    </w:p>
    <w:p w14:paraId="1CA72AE2" w14:textId="5EF79EF8" w:rsidR="00EA4906" w:rsidRDefault="00EA4906" w:rsidP="00EA4906">
      <w:r>
        <w:t xml:space="preserve">A kártyajátékok régóta nyújtanak </w:t>
      </w:r>
      <w:r w:rsidR="0019749F">
        <w:t>szórakoztatást és kikapcsolódást világszerte. Legyen az családi vagy baráti környezetben</w:t>
      </w:r>
      <w:r w:rsidR="0034271E">
        <w:t>,</w:t>
      </w:r>
      <w:r w:rsidR="0019749F">
        <w:t xml:space="preserve"> </w:t>
      </w:r>
      <w:r w:rsidR="0034271E">
        <w:t>k</w:t>
      </w:r>
      <w:r w:rsidR="0019749F">
        <w:t xml:space="preserve">önnyed közösségi élményt biztosítanak minden korosztály számára. </w:t>
      </w:r>
      <w:r w:rsidR="00903114">
        <w:t>Ezen játékok közül a Sushi Go egy komplex, változatos és egyedi játékélményt ad a</w:t>
      </w:r>
      <w:r w:rsidR="000C3405">
        <w:t>z összegyűlt</w:t>
      </w:r>
      <w:r w:rsidR="00903114">
        <w:t xml:space="preserve"> társaságnak.</w:t>
      </w:r>
    </w:p>
    <w:p w14:paraId="1A11FFE3" w14:textId="66C13E7A" w:rsidR="00B33304" w:rsidRDefault="00F93158" w:rsidP="001C5804">
      <w:r>
        <w:t>A kártyajátékok egyik hátránya, hogy fizikai jelenlétet igényelnek</w:t>
      </w:r>
      <w:r w:rsidR="00700458">
        <w:t xml:space="preserve"> a játékosoktól</w:t>
      </w:r>
      <w:r>
        <w:t>.</w:t>
      </w:r>
      <w:r w:rsidR="001C5804">
        <w:t xml:space="preserve"> Legyen akármilyen élvezetes a játék, a játékosoknak össze kell gyűlniük a használatához, ami a mai világban gyakran nehezen megoldható. </w:t>
      </w:r>
      <w:r>
        <w:t>Ennek</w:t>
      </w:r>
      <w:r w:rsidR="001C5804">
        <w:t xml:space="preserve"> a p</w:t>
      </w:r>
      <w:r w:rsidR="00D045FA">
        <w:t>r</w:t>
      </w:r>
      <w:r w:rsidR="001C5804">
        <w:t>oblémának</w:t>
      </w:r>
      <w:r>
        <w:t xml:space="preserve"> az áthidalására szolgál a játék szoftveres megvalósítása</w:t>
      </w:r>
      <w:r w:rsidR="001613AA">
        <w:t>, amivel a játékosok globálisan</w:t>
      </w:r>
      <w:r w:rsidR="00700458">
        <w:t>, akárhonnan</w:t>
      </w:r>
      <w:r w:rsidR="001613AA">
        <w:t xml:space="preserve"> tudják élvezni a játék adta lehetőségeket.</w:t>
      </w:r>
    </w:p>
    <w:p w14:paraId="7B7CC874" w14:textId="6A0308E9" w:rsidR="00152492" w:rsidRDefault="00BD29BF" w:rsidP="00152492">
      <w:r>
        <w:t>A</w:t>
      </w:r>
      <w:r w:rsidR="00D5640F">
        <w:t xml:space="preserve">z alkalmazás </w:t>
      </w:r>
      <w:r>
        <w:t>implementációja</w:t>
      </w:r>
      <w:r w:rsidR="00C31A93">
        <w:t xml:space="preserve"> webes,</w:t>
      </w:r>
      <w:r>
        <w:t xml:space="preserve"> böngészőben játszható formában készül el, aminek a segítségével a játékosok </w:t>
      </w:r>
      <w:r w:rsidR="00780B1C">
        <w:t xml:space="preserve">akárhonnan, </w:t>
      </w:r>
      <w:r>
        <w:t>platformtól függetlenül</w:t>
      </w:r>
      <w:r w:rsidR="00780B1C">
        <w:t xml:space="preserve"> </w:t>
      </w:r>
      <w:r>
        <w:t>csatlakozhatnak be a játékba, élvezhetik annak szolgáltatásait.</w:t>
      </w:r>
      <w:r w:rsidR="00152492">
        <w:t xml:space="preserve"> Azért, hogy igazi közösségi felhasználói élményt nyújtson az alkalmazás, a fejlesztés során implementálva lettek </w:t>
      </w:r>
      <w:r w:rsidR="00B72DC8">
        <w:t>további</w:t>
      </w:r>
      <w:r w:rsidR="00152492">
        <w:t xml:space="preserve"> játékon túlmutató funkciók</w:t>
      </w:r>
      <w:r w:rsidR="00597676">
        <w:t xml:space="preserve"> is</w:t>
      </w:r>
      <w:r w:rsidR="00152492">
        <w:t>, mint barátok kezelése, vásárlás</w:t>
      </w:r>
      <w:r w:rsidR="00636020">
        <w:t>,</w:t>
      </w:r>
      <w:r w:rsidR="00152492">
        <w:t xml:space="preserve"> </w:t>
      </w:r>
      <w:r w:rsidR="00500A28">
        <w:t xml:space="preserve">váróterem kezelés </w:t>
      </w:r>
      <w:r w:rsidR="00152492">
        <w:t>vagy szöveges beszélgetés nyújtása.</w:t>
      </w:r>
    </w:p>
    <w:p w14:paraId="42BB3AFA" w14:textId="30237ACC" w:rsidR="00104C11" w:rsidRDefault="00104C11" w:rsidP="00152492">
      <w:r>
        <w:t xml:space="preserve">A szoftver implementációjában kiemelt szerepet kapott, hogy a szerveroldali komponens mikroszolgáltatás alapokon </w:t>
      </w:r>
      <w:r w:rsidR="00995216">
        <w:t>valósuljon meg</w:t>
      </w:r>
      <w:r>
        <w:t xml:space="preserve">, </w:t>
      </w:r>
      <w:r w:rsidR="00837808">
        <w:t>annak lehetőségeit</w:t>
      </w:r>
      <w:r>
        <w:t xml:space="preserve"> aktívan és hatékonyan kihasználva.</w:t>
      </w:r>
    </w:p>
    <w:p w14:paraId="27EE27B0" w14:textId="4CBDFBBC" w:rsidR="005C0FFF" w:rsidRDefault="00964482" w:rsidP="00152492">
      <w:r>
        <w:t>A feladat tehát egy ismert kártyajátékot implementáló szoftver megvalósítása webes klienssel és mikroszolgáltatásokra épülő szerverrel, figyelmet fordítva a felhasználói igényekre és élményre.</w:t>
      </w:r>
    </w:p>
    <w:p w14:paraId="68C22B44" w14:textId="77777777" w:rsidR="0063585C" w:rsidRDefault="0063585C" w:rsidP="00816BCB">
      <w:pPr>
        <w:pStyle w:val="Fejezetcimszmozsnlkl"/>
      </w:pPr>
      <w:bookmarkStart w:id="2" w:name="_Toc433184092"/>
      <w:bookmarkStart w:id="3" w:name="_Toc152688549"/>
      <w:proofErr w:type="spellStart"/>
      <w:r w:rsidRPr="00B50CAA">
        <w:lastRenderedPageBreak/>
        <w:t>Abstract</w:t>
      </w:r>
      <w:bookmarkEnd w:id="2"/>
      <w:bookmarkEnd w:id="3"/>
      <w:proofErr w:type="spellEnd"/>
    </w:p>
    <w:p w14:paraId="18E8FE6C" w14:textId="1D38BD93" w:rsidR="001328F0" w:rsidRDefault="001328F0" w:rsidP="001328F0">
      <w:proofErr w:type="spellStart"/>
      <w:r>
        <w:t>Card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</w:t>
      </w:r>
      <w:proofErr w:type="spellStart"/>
      <w:r>
        <w:t>entertainment</w:t>
      </w:r>
      <w:proofErr w:type="spellEnd"/>
      <w:r>
        <w:t xml:space="preserve"> and </w:t>
      </w:r>
      <w:proofErr w:type="spellStart"/>
      <w:r>
        <w:t>relaxation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world</w:t>
      </w:r>
      <w:proofErr w:type="spellEnd"/>
      <w:r>
        <w:t xml:space="preserve">.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a </w:t>
      </w:r>
      <w:proofErr w:type="spellStart"/>
      <w:r>
        <w:t>light</w:t>
      </w:r>
      <w:proofErr w:type="spellEnd"/>
      <w:r>
        <w:t xml:space="preserve"> </w:t>
      </w:r>
      <w:proofErr w:type="spellStart"/>
      <w:r>
        <w:t>social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ages</w:t>
      </w:r>
      <w:proofErr w:type="spellEnd"/>
      <w:r>
        <w:t xml:space="preserve">. Of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, Sushi Go </w:t>
      </w:r>
      <w:proofErr w:type="spellStart"/>
      <w:r>
        <w:t>provides</w:t>
      </w:r>
      <w:proofErr w:type="spellEnd"/>
      <w:r>
        <w:t xml:space="preserve"> a </w:t>
      </w:r>
      <w:proofErr w:type="spellStart"/>
      <w:r>
        <w:t>complex</w:t>
      </w:r>
      <w:proofErr w:type="spellEnd"/>
      <w:r>
        <w:t xml:space="preserve">, </w:t>
      </w:r>
      <w:proofErr w:type="spellStart"/>
      <w:r>
        <w:t>varied</w:t>
      </w:r>
      <w:proofErr w:type="spellEnd"/>
      <w:r>
        <w:t xml:space="preserve"> and </w:t>
      </w:r>
      <w:proofErr w:type="spellStart"/>
      <w:r>
        <w:t>unique</w:t>
      </w:r>
      <w:proofErr w:type="spellEnd"/>
      <w:r>
        <w:t xml:space="preserve"> </w:t>
      </w:r>
      <w:proofErr w:type="spellStart"/>
      <w:r>
        <w:t>gaming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assembled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of </w:t>
      </w:r>
      <w:proofErr w:type="spellStart"/>
      <w:r>
        <w:t>people</w:t>
      </w:r>
      <w:proofErr w:type="spellEnd"/>
      <w:r>
        <w:t>.</w:t>
      </w:r>
    </w:p>
    <w:p w14:paraId="3D75408A" w14:textId="0DFE8832" w:rsidR="001328F0" w:rsidRDefault="001328F0" w:rsidP="001328F0">
      <w:proofErr w:type="spellStart"/>
      <w:r>
        <w:t>One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drawbacks</w:t>
      </w:r>
      <w:proofErr w:type="spellEnd"/>
      <w:r>
        <w:t xml:space="preserve"> of </w:t>
      </w:r>
      <w:proofErr w:type="spellStart"/>
      <w:r>
        <w:t>card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require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presence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players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enjoyable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game</w:t>
      </w:r>
      <w:r w:rsidR="001F36F4">
        <w:t xml:space="preserve"> is</w:t>
      </w:r>
      <w:r>
        <w:t xml:space="preserve">, </w:t>
      </w:r>
      <w:proofErr w:type="spellStart"/>
      <w:r w:rsidR="001F36F4">
        <w:t>the</w:t>
      </w:r>
      <w:proofErr w:type="spellEnd"/>
      <w:r w:rsidR="001F36F4">
        <w:t xml:space="preserve"> </w:t>
      </w:r>
      <w:proofErr w:type="spellStart"/>
      <w:r>
        <w:t>players</w:t>
      </w:r>
      <w:proofErr w:type="spellEnd"/>
      <w:r>
        <w:t xml:space="preserve"> must </w:t>
      </w:r>
      <w:proofErr w:type="spellStart"/>
      <w:r>
        <w:t>come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is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in </w:t>
      </w:r>
      <w:proofErr w:type="spellStart"/>
      <w:r>
        <w:t>today's</w:t>
      </w:r>
      <w:proofErr w:type="spellEnd"/>
      <w:r>
        <w:t xml:space="preserve"> </w:t>
      </w:r>
      <w:proofErr w:type="spellStart"/>
      <w:r>
        <w:t>world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 is </w:t>
      </w:r>
      <w:proofErr w:type="spellStart"/>
      <w:r>
        <w:t>overcome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software </w:t>
      </w:r>
      <w:proofErr w:type="spellStart"/>
      <w:r>
        <w:t>implementation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game,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players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enjoy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r w:rsidR="00A96256">
        <w:t>’s</w:t>
      </w:r>
      <w:proofErr w:type="spellEnd"/>
      <w:r w:rsidR="00A96256">
        <w:t xml:space="preserve"> </w:t>
      </w:r>
      <w:proofErr w:type="spellStart"/>
      <w:r w:rsidR="00A96256">
        <w:t>features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 xml:space="preserve"> </w:t>
      </w:r>
      <w:proofErr w:type="spellStart"/>
      <w:r>
        <w:t>globally</w:t>
      </w:r>
      <w:proofErr w:type="spellEnd"/>
      <w:r>
        <w:t>.</w:t>
      </w:r>
    </w:p>
    <w:p w14:paraId="2E86BB83" w14:textId="34AD957D" w:rsidR="002E3A2E" w:rsidRDefault="002E3A2E" w:rsidP="002E3A2E">
      <w:r>
        <w:t xml:space="preserve">The </w:t>
      </w:r>
      <w:proofErr w:type="spellStart"/>
      <w:r>
        <w:t>implementation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in a web</w:t>
      </w:r>
      <w:r>
        <w:t xml:space="preserve"> and</w:t>
      </w:r>
      <w:r>
        <w:t xml:space="preserve"> browser-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format</w:t>
      </w:r>
      <w:proofErr w:type="spellEnd"/>
      <w:r>
        <w:t xml:space="preserve">, </w:t>
      </w:r>
      <w:proofErr w:type="spellStart"/>
      <w:r>
        <w:t>allowing</w:t>
      </w:r>
      <w:proofErr w:type="spellEnd"/>
      <w:r>
        <w:t xml:space="preserve"> </w:t>
      </w:r>
      <w:proofErr w:type="spellStart"/>
      <w:r>
        <w:t>players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game and </w:t>
      </w:r>
      <w:proofErr w:type="spellStart"/>
      <w:r>
        <w:t>enjoy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 xml:space="preserve">, </w:t>
      </w:r>
      <w:proofErr w:type="spellStart"/>
      <w:r>
        <w:t>regardless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platform. In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a </w:t>
      </w:r>
      <w:proofErr w:type="spellStart"/>
      <w:r>
        <w:t>true</w:t>
      </w:r>
      <w:proofErr w:type="spellEnd"/>
      <w:r>
        <w:t xml:space="preserve"> </w:t>
      </w:r>
      <w:proofErr w:type="spellStart"/>
      <w:r w:rsidR="000868B0">
        <w:t>social</w:t>
      </w:r>
      <w:proofErr w:type="spellEnd"/>
      <w:r>
        <w:t xml:space="preserve"> u</w:t>
      </w:r>
      <w:proofErr w:type="spellStart"/>
      <w:r>
        <w:t>ser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, </w:t>
      </w:r>
      <w:proofErr w:type="spellStart"/>
      <w:r>
        <w:t>additional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game,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managing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, shopping, </w:t>
      </w:r>
      <w:r w:rsidR="00794E01">
        <w:t>lobby</w:t>
      </w:r>
      <w:r>
        <w:t xml:space="preserve"> management </w:t>
      </w:r>
      <w:proofErr w:type="spellStart"/>
      <w:r>
        <w:t>or</w:t>
      </w:r>
      <w:proofErr w:type="spellEnd"/>
      <w:r>
        <w:t xml:space="preserve"> </w:t>
      </w:r>
      <w:proofErr w:type="spellStart"/>
      <w:r>
        <w:t>chat</w:t>
      </w:r>
      <w:r w:rsidR="00794E01">
        <w:t>ting</w:t>
      </w:r>
      <w:proofErr w:type="spellEnd"/>
      <w:r>
        <w:t xml:space="preserve">,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implemented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 w:rsidR="00DC78D9">
        <w:t>the</w:t>
      </w:r>
      <w:proofErr w:type="spellEnd"/>
      <w:r w:rsidR="00DC78D9">
        <w:t xml:space="preserve"> </w:t>
      </w:r>
      <w:proofErr w:type="spellStart"/>
      <w:r>
        <w:t>development</w:t>
      </w:r>
      <w:proofErr w:type="spellEnd"/>
      <w:r>
        <w:t>.</w:t>
      </w:r>
    </w:p>
    <w:p w14:paraId="01D46078" w14:textId="488DC093" w:rsidR="002E3A2E" w:rsidRDefault="002E3A2E" w:rsidP="002E3A2E">
      <w:r>
        <w:t xml:space="preserve">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software,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priority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implement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server-</w:t>
      </w:r>
      <w:proofErr w:type="spellStart"/>
      <w:r>
        <w:t>side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a </w:t>
      </w:r>
      <w:proofErr w:type="spellStart"/>
      <w:r>
        <w:t>microservice</w:t>
      </w:r>
      <w:proofErr w:type="spellEnd"/>
      <w:r>
        <w:t xml:space="preserve"> </w:t>
      </w:r>
      <w:proofErr w:type="spellStart"/>
      <w:r>
        <w:t>basis</w:t>
      </w:r>
      <w:proofErr w:type="spellEnd"/>
      <w:r>
        <w:t xml:space="preserve">, </w:t>
      </w:r>
      <w:proofErr w:type="spellStart"/>
      <w:r>
        <w:t>actively</w:t>
      </w:r>
      <w:proofErr w:type="spellEnd"/>
      <w:r>
        <w:t xml:space="preserve"> and </w:t>
      </w:r>
      <w:proofErr w:type="spellStart"/>
      <w:r>
        <w:t>efficiently</w:t>
      </w:r>
      <w:proofErr w:type="spellEnd"/>
      <w:r>
        <w:t xml:space="preserve"> </w:t>
      </w:r>
      <w:proofErr w:type="spellStart"/>
      <w:r w:rsidR="007A5275">
        <w:t>utilising</w:t>
      </w:r>
      <w:proofErr w:type="spellEnd"/>
      <w:r>
        <w:t xml:space="preserve"> i</w:t>
      </w:r>
      <w:proofErr w:type="spellStart"/>
      <w:r>
        <w:t>ts</w:t>
      </w:r>
      <w:proofErr w:type="spellEnd"/>
      <w:r>
        <w:t xml:space="preserve"> </w:t>
      </w:r>
      <w:proofErr w:type="spellStart"/>
      <w:r>
        <w:t>potential</w:t>
      </w:r>
      <w:proofErr w:type="spellEnd"/>
      <w:r>
        <w:t>.</w:t>
      </w:r>
    </w:p>
    <w:p w14:paraId="1FF70519" w14:textId="3A170484" w:rsidR="00722BAD" w:rsidRDefault="002E3A2E" w:rsidP="00714D3A">
      <w:r>
        <w:t xml:space="preserve">The </w:t>
      </w:r>
      <w:proofErr w:type="spellStart"/>
      <w:r>
        <w:t>task</w:t>
      </w:r>
      <w:proofErr w:type="spellEnd"/>
      <w:r>
        <w:t xml:space="preserve"> is </w:t>
      </w:r>
      <w:proofErr w:type="spellStart"/>
      <w:r>
        <w:t>therefore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 w:rsidR="00167724">
        <w:t>create</w:t>
      </w:r>
      <w:proofErr w:type="spellEnd"/>
      <w:r>
        <w:t xml:space="preserve"> a software </w:t>
      </w:r>
      <w:proofErr w:type="spellStart"/>
      <w:r>
        <w:t>implementing</w:t>
      </w:r>
      <w:proofErr w:type="spellEnd"/>
      <w:r>
        <w:t xml:space="preserve"> a </w:t>
      </w:r>
      <w:proofErr w:type="spellStart"/>
      <w:r>
        <w:t>well-known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 game </w:t>
      </w:r>
      <w:proofErr w:type="spellStart"/>
      <w:r>
        <w:t>with</w:t>
      </w:r>
      <w:proofErr w:type="spellEnd"/>
      <w:r>
        <w:t xml:space="preserve"> a web </w:t>
      </w:r>
      <w:proofErr w:type="spellStart"/>
      <w:r>
        <w:t>client</w:t>
      </w:r>
      <w:proofErr w:type="spellEnd"/>
      <w:r>
        <w:t xml:space="preserve"> and a server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microservices</w:t>
      </w:r>
      <w:proofErr w:type="spellEnd"/>
      <w:r>
        <w:t xml:space="preserve">, </w:t>
      </w:r>
      <w:proofErr w:type="spellStart"/>
      <w:r>
        <w:t>paying</w:t>
      </w:r>
      <w:proofErr w:type="spellEnd"/>
      <w:r>
        <w:t xml:space="preserve"> </w:t>
      </w:r>
      <w:proofErr w:type="spellStart"/>
      <w:r>
        <w:t>attention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 w:rsidR="00086C1F">
        <w:t>the</w:t>
      </w:r>
      <w:proofErr w:type="spellEnd"/>
      <w:r w:rsidR="00086C1F">
        <w:t xml:space="preserve"> </w:t>
      </w:r>
      <w:proofErr w:type="spellStart"/>
      <w:r w:rsidR="00086C1F">
        <w:t>needs</w:t>
      </w:r>
      <w:proofErr w:type="spellEnd"/>
      <w:r w:rsidR="00086C1F">
        <w:t xml:space="preserve"> and </w:t>
      </w:r>
      <w:proofErr w:type="spellStart"/>
      <w:r w:rsidR="00086C1F">
        <w:t>experience</w:t>
      </w:r>
      <w:proofErr w:type="spellEnd"/>
      <w:r w:rsidR="00086C1F">
        <w:t xml:space="preserve"> of </w:t>
      </w:r>
      <w:proofErr w:type="spellStart"/>
      <w:r w:rsidR="00086C1F">
        <w:t>the</w:t>
      </w:r>
      <w:proofErr w:type="spellEnd"/>
      <w:r w:rsidR="00086C1F">
        <w:t xml:space="preserve"> </w:t>
      </w:r>
      <w:proofErr w:type="spellStart"/>
      <w:r w:rsidR="00086C1F">
        <w:t>users</w:t>
      </w:r>
      <w:proofErr w:type="spellEnd"/>
      <w:r w:rsidR="00086C1F">
        <w:t>.</w:t>
      </w:r>
    </w:p>
    <w:p w14:paraId="0FE98BBF" w14:textId="62356BC9" w:rsidR="001A57BC" w:rsidRDefault="003F5425" w:rsidP="006A1B7F">
      <w:pPr>
        <w:pStyle w:val="Cmsor1"/>
      </w:pPr>
      <w:bookmarkStart w:id="4" w:name="_Toc332797397"/>
      <w:bookmarkStart w:id="5" w:name="_Toc433184093"/>
      <w:bookmarkStart w:id="6" w:name="_Toc152688550"/>
      <w:r>
        <w:lastRenderedPageBreak/>
        <w:t>Bevezetés</w:t>
      </w:r>
      <w:bookmarkEnd w:id="4"/>
      <w:bookmarkEnd w:id="5"/>
      <w:bookmarkEnd w:id="6"/>
    </w:p>
    <w:p w14:paraId="45D4F852" w14:textId="39498DDC" w:rsidR="008E3F60" w:rsidRDefault="00127357" w:rsidP="008E3F60">
      <w:pPr>
        <w:pStyle w:val="Cmsor2"/>
      </w:pPr>
      <w:bookmarkStart w:id="7" w:name="_Toc152688551"/>
      <w:r>
        <w:t>Böngészős</w:t>
      </w:r>
      <w:r w:rsidR="005E275C">
        <w:t>- és</w:t>
      </w:r>
      <w:r>
        <w:t xml:space="preserve"> </w:t>
      </w:r>
      <w:r w:rsidR="005E275C">
        <w:t>társas</w:t>
      </w:r>
      <w:r>
        <w:t>játékok</w:t>
      </w:r>
      <w:bookmarkEnd w:id="7"/>
    </w:p>
    <w:p w14:paraId="0A4363A2" w14:textId="35BD52A8" w:rsidR="00127357" w:rsidRDefault="00233CED" w:rsidP="00127357">
      <w:r>
        <w:t>Társasjátékok évszázadok óta nyújtanak szórakoztatást és kikapcsolódást családoknak és barát</w:t>
      </w:r>
      <w:r w:rsidR="00700458">
        <w:t>i társaságoknak</w:t>
      </w:r>
      <w:r>
        <w:t>.</w:t>
      </w:r>
      <w:r w:rsidR="00A95C84">
        <w:t xml:space="preserve"> Ezek az interaktív, változatos játékok nem csak szórakoztatást nyújtanak, de különböző készségeket is fejlesztenek</w:t>
      </w:r>
      <w:r w:rsidR="002629A8">
        <w:t>.</w:t>
      </w:r>
      <w:r w:rsidR="00A95C84">
        <w:t xml:space="preserve"> </w:t>
      </w:r>
      <w:r w:rsidR="002629A8">
        <w:t>Ilyen</w:t>
      </w:r>
      <w:r w:rsidR="00587E3D">
        <w:t xml:space="preserve"> például</w:t>
      </w:r>
      <w:r w:rsidR="00A95C84">
        <w:t xml:space="preserve"> a kommunikáció, </w:t>
      </w:r>
      <w:r w:rsidR="00700458">
        <w:t xml:space="preserve">vagy </w:t>
      </w:r>
      <w:r w:rsidR="00A95C84">
        <w:t>stratégiai és logikai gondolkodás.</w:t>
      </w:r>
    </w:p>
    <w:p w14:paraId="4AFF4088" w14:textId="02626957" w:rsidR="00837AAB" w:rsidRDefault="00837AAB" w:rsidP="00127357">
      <w:r>
        <w:t>Fizikai társasjátékokkal ellentétben a böngészős játékok csak az internet korával jelentek meg, és azóta rohamosan nő a népszerűségük.</w:t>
      </w:r>
      <w:r w:rsidR="00930430">
        <w:t xml:space="preserve"> A folyamatosan frissülő és fejlődő felület sok figyelmet és érdeklődést vonz maga után, legyen az több- vagy egyszemélyes játék</w:t>
      </w:r>
      <w:r w:rsidR="007D1E5B">
        <w:t>.</w:t>
      </w:r>
      <w:r w:rsidR="00677E8D">
        <w:t xml:space="preserve"> Ezen játékokhoz a hozzáférés általában teljesen vagy részlegesen ingyenes, így szélesebb közösséget tudnak kialakítani.</w:t>
      </w:r>
    </w:p>
    <w:p w14:paraId="31594C70" w14:textId="76DEF9C9" w:rsidR="00E224E8" w:rsidRDefault="00E224E8" w:rsidP="00127357">
      <w:r>
        <w:t>Böngészős játékok további előnyei, hogy könnyű hozzáférést biztosítanak, mind a használatuk és időigényük rugalmas, emellett könnyed közösségi interakcióra is adnak lehetőséget.</w:t>
      </w:r>
      <w:r w:rsidR="003B056A">
        <w:t xml:space="preserve"> Kényelmes a használatuk platformtól függetlenül, legyen az komplett </w:t>
      </w:r>
      <w:r w:rsidR="00181EF0">
        <w:t xml:space="preserve">asztali </w:t>
      </w:r>
      <w:r w:rsidR="003B056A">
        <w:t>számítógép</w:t>
      </w:r>
      <w:r w:rsidR="00181EF0">
        <w:t>,</w:t>
      </w:r>
      <w:r w:rsidR="003B056A">
        <w:t xml:space="preserve"> laptop, </w:t>
      </w:r>
      <w:r w:rsidR="00181EF0">
        <w:t xml:space="preserve">vagy </w:t>
      </w:r>
      <w:r w:rsidR="003B056A">
        <w:t>kisebb mobil vagy tablet</w:t>
      </w:r>
      <w:r w:rsidR="00CB64A8">
        <w:t xml:space="preserve"> készülék</w:t>
      </w:r>
      <w:r w:rsidR="00181EF0">
        <w:t>.</w:t>
      </w:r>
      <w:r w:rsidR="003B056A">
        <w:t xml:space="preserve"> </w:t>
      </w:r>
      <w:r w:rsidR="00181EF0">
        <w:t>Ezek</w:t>
      </w:r>
      <w:r w:rsidR="003B056A">
        <w:t xml:space="preserve"> lehetőséget biztosít</w:t>
      </w:r>
      <w:r w:rsidR="00181EF0">
        <w:t>anak</w:t>
      </w:r>
      <w:r w:rsidR="003B056A">
        <w:t xml:space="preserve"> </w:t>
      </w:r>
      <w:r w:rsidR="00181EF0">
        <w:t>arra</w:t>
      </w:r>
      <w:r w:rsidR="003B056A">
        <w:t xml:space="preserve">, hogy igényektől függően bárhol és bármikor élvezhessük </w:t>
      </w:r>
      <w:r w:rsidR="00181EF0">
        <w:t>a játékot</w:t>
      </w:r>
      <w:r w:rsidR="003B056A">
        <w:t>.</w:t>
      </w:r>
    </w:p>
    <w:p w14:paraId="4CAEE100" w14:textId="74B874DB" w:rsidR="003E1070" w:rsidRDefault="003E1070" w:rsidP="00127357">
      <w:r>
        <w:t>A dolgozat témájában a megvalósítás során a kettőnek a közös pozitív tulajdonságaira összpontosítottam.</w:t>
      </w:r>
      <w:r w:rsidR="00376F1E">
        <w:t xml:space="preserve"> Tehát egy könnyen elérhető és közösségi élményt nyújtó, de emellett változatos játék megvalósítása.</w:t>
      </w:r>
    </w:p>
    <w:p w14:paraId="20001C90" w14:textId="317B2800" w:rsidR="00127357" w:rsidRDefault="00127357" w:rsidP="00127357">
      <w:pPr>
        <w:pStyle w:val="Cmsor2"/>
      </w:pPr>
      <w:bookmarkStart w:id="8" w:name="_Toc152688552"/>
      <w:r>
        <w:t>Motiváció</w:t>
      </w:r>
      <w:bookmarkEnd w:id="8"/>
    </w:p>
    <w:p w14:paraId="7528A832" w14:textId="5F8F03AA" w:rsidR="00127357" w:rsidRDefault="002B45A3" w:rsidP="00127357">
      <w:r>
        <w:t xml:space="preserve">Ez a diplomaterv a Sushi Go Party! nevű változatos kártyajátékot hivatott megvalósítani </w:t>
      </w:r>
      <w:r w:rsidR="00761A6D">
        <w:t>webes felületen</w:t>
      </w:r>
      <w:r>
        <w:t>.</w:t>
      </w:r>
      <w:r w:rsidR="003840E1">
        <w:t xml:space="preserve"> Az interneten keresztül való használatával nagyobb célközönség</w:t>
      </w:r>
      <w:r w:rsidR="00217339">
        <w:t xml:space="preserve"> felé tud terjeszkedni</w:t>
      </w:r>
      <w:r w:rsidR="0035787C">
        <w:t>, több ember ismerheti meg a játékot</w:t>
      </w:r>
      <w:r w:rsidR="003840E1">
        <w:t>.</w:t>
      </w:r>
    </w:p>
    <w:p w14:paraId="59A611DD" w14:textId="7F47267C" w:rsidR="009F2F6E" w:rsidRDefault="009F2F6E" w:rsidP="00127357">
      <w:r>
        <w:t xml:space="preserve">A szoftver elkészítésének egyik alap motivációja, hogy egy teljeskörű szoftvert akartam létrehozni, ami egyszerre tartalmaz szerveroldali logikát, és kliensoldali dizájn </w:t>
      </w:r>
      <w:r w:rsidR="00B52EED">
        <w:t>megvalósítást</w:t>
      </w:r>
      <w:r>
        <w:t xml:space="preserve"> is.</w:t>
      </w:r>
      <w:r w:rsidR="00140C77">
        <w:t xml:space="preserve"> Ehhez a feladathoz egy kártyajáték implementációját gondoltam megfelelőnek, mivel azontúl, hogy könnyen megfogalmazható milyen végterméket szeretnék megvalósítani, sokféle kreatív bővítési lehetőség</w:t>
      </w:r>
      <w:r w:rsidR="00B52EED">
        <w:t>et</w:t>
      </w:r>
      <w:r w:rsidR="00140C77">
        <w:t xml:space="preserve"> </w:t>
      </w:r>
      <w:r w:rsidR="00B52EED">
        <w:t>biztosít</w:t>
      </w:r>
      <w:r w:rsidR="00A638EB">
        <w:t xml:space="preserve"> magában</w:t>
      </w:r>
      <w:r w:rsidR="00140C77">
        <w:t>.</w:t>
      </w:r>
    </w:p>
    <w:p w14:paraId="5ADD9141" w14:textId="0614B519" w:rsidR="00CF13DD" w:rsidRDefault="00CF13DD" w:rsidP="00127357">
      <w:r>
        <w:lastRenderedPageBreak/>
        <w:t xml:space="preserve">A szoftverhez használt kártyajátéknak a </w:t>
      </w:r>
      <w:r w:rsidR="00EA3D3D">
        <w:t>„</w:t>
      </w:r>
      <w:r>
        <w:t xml:space="preserve">Sushi Go </w:t>
      </w:r>
      <w:r w:rsidR="00A70ABD">
        <w:t>Party” -</w:t>
      </w:r>
      <w:r>
        <w:t xml:space="preserve">t </w:t>
      </w:r>
      <w:r w:rsidR="00FB5C06">
        <w:t>választottam</w:t>
      </w:r>
      <w:r>
        <w:t>, mivel egyedi és izgalmas játékelemeket tartalmaz, ami a játékosoktól a játékhoz illő</w:t>
      </w:r>
      <w:r w:rsidR="00FB5C06">
        <w:t xml:space="preserve"> egyedi</w:t>
      </w:r>
      <w:r>
        <w:t xml:space="preserve"> stratégiákat vár el.</w:t>
      </w:r>
      <w:r w:rsidR="00432E13">
        <w:t xml:space="preserve"> Emellett nem csak maguk a lapok és használatuk egyedi, de maga a pakli is sokféleképpen változtatható a játékosok idejétől, számától</w:t>
      </w:r>
      <w:r w:rsidR="00A5395B">
        <w:t>,</w:t>
      </w:r>
      <w:r w:rsidR="00432E13">
        <w:t xml:space="preserve"> vagy csak kedvétől függően</w:t>
      </w:r>
      <w:r w:rsidR="00A70ABD">
        <w:t>. Az ilyen részletesség lehetővé teszi</w:t>
      </w:r>
      <w:r w:rsidR="00A5395B">
        <w:t xml:space="preserve"> a </w:t>
      </w:r>
      <w:r w:rsidR="00D15F8D">
        <w:t xml:space="preserve">szoftverben további konfigurációs, közösségi </w:t>
      </w:r>
      <w:r w:rsidR="00E5532E">
        <w:t>és</w:t>
      </w:r>
      <w:r w:rsidR="00D15F8D">
        <w:t xml:space="preserve"> </w:t>
      </w:r>
      <w:r w:rsidR="00FE1C16">
        <w:t>gazdálkodási</w:t>
      </w:r>
      <w:r w:rsidR="00D15F8D">
        <w:t xml:space="preserve"> lehetőségeket is.</w:t>
      </w:r>
    </w:p>
    <w:p w14:paraId="562EAAB8" w14:textId="7421FC34" w:rsidR="00127357" w:rsidRDefault="00127357" w:rsidP="00127357">
      <w:pPr>
        <w:pStyle w:val="Cmsor2"/>
      </w:pPr>
      <w:bookmarkStart w:id="9" w:name="_Toc152688553"/>
      <w:r>
        <w:t>Sushi Go</w:t>
      </w:r>
      <w:r w:rsidR="001A73C9">
        <w:t xml:space="preserve"> Party!</w:t>
      </w:r>
      <w:bookmarkEnd w:id="9"/>
    </w:p>
    <w:p w14:paraId="672EAA60" w14:textId="17DAA970" w:rsidR="00127357" w:rsidRDefault="00B716F0" w:rsidP="00127357">
      <w:r>
        <w:t xml:space="preserve">A </w:t>
      </w:r>
      <w:r w:rsidR="0004631C">
        <w:t>„</w:t>
      </w:r>
      <w:r>
        <w:t>Sushi Go Party!</w:t>
      </w:r>
      <w:r w:rsidR="0004631C">
        <w:t>”</w:t>
      </w:r>
      <w:r>
        <w:t xml:space="preserve"> kártyajáték a </w:t>
      </w:r>
      <w:r w:rsidR="0004631C">
        <w:t>„</w:t>
      </w:r>
      <w:r>
        <w:t>Sushi Go</w:t>
      </w:r>
      <w:r w:rsidR="0004631C">
        <w:t>” nevű kártyajáték</w:t>
      </w:r>
      <w:r>
        <w:t xml:space="preserve"> </w:t>
      </w:r>
      <w:r w:rsidR="0004631C">
        <w:t>második verziója</w:t>
      </w:r>
      <w:r>
        <w:t>, további lapokkal és többféle pakli összerakásának lehetőségével kiegészítve.</w:t>
      </w:r>
    </w:p>
    <w:p w14:paraId="4B022051" w14:textId="6E7E8DED" w:rsidR="008511F0" w:rsidRDefault="008511F0" w:rsidP="00127357">
      <w:r>
        <w:t>A játék szabálya röviden leírva úgy hangzik, hogy minden játékos a játék elején kap a kezébe egy kártyacsomagot különböző japán konyhát idéző ételek kártyáival.</w:t>
      </w:r>
      <w:r w:rsidR="007A548D">
        <w:t xml:space="preserve"> Az egyes kártyáknak különböző képességeik vannak, de a legfőbb céljuk, hogy valamilyen módon</w:t>
      </w:r>
      <w:r w:rsidR="00E61273">
        <w:t xml:space="preserve"> az asztalra lerakva</w:t>
      </w:r>
      <w:r w:rsidR="007A548D">
        <w:t xml:space="preserve"> pontot szerezzen velük a játékos.</w:t>
      </w:r>
    </w:p>
    <w:p w14:paraId="56C3A322" w14:textId="0B27E65B" w:rsidR="009721BA" w:rsidRDefault="009721BA" w:rsidP="00127357">
      <w:r>
        <w:t>A játékban úgy zajlik egy kör, hogy minden játékos kiválaszt egy lapot titokban, és kirakja maga elé az asztalra. Ha mindenki kiválasztott egyet, akkor egyszerre felfordítják.</w:t>
      </w:r>
      <w:r w:rsidR="00001F5C">
        <w:t xml:space="preserve"> Itt az egyes lapoknak más-más képességük</w:t>
      </w:r>
      <w:r w:rsidR="00C04B80">
        <w:t xml:space="preserve"> van, amik</w:t>
      </w:r>
      <w:r w:rsidR="00001F5C">
        <w:t>től függően vagy simán pontot érve lent maradnak a játékos előtt, vagy további akciót hajtanak végre.</w:t>
      </w:r>
      <w:r w:rsidR="00DF020A">
        <w:t xml:space="preserve"> Ha ezek lezajlottak, minden játékos továbbadja a kezében lévő lapokat a mellette ülőnek, és kezdődik a következő kör.</w:t>
      </w:r>
      <w:r w:rsidR="00E37151">
        <w:t xml:space="preserve"> Ez a mechanika adja a játéknak az egyik stratégiai egyediségét.</w:t>
      </w:r>
    </w:p>
    <w:p w14:paraId="0CE38294" w14:textId="03DBF4F3" w:rsidR="00315E78" w:rsidRDefault="00315E78" w:rsidP="00127357">
      <w:r>
        <w:t>A játékosok célja, hogy a kihasznált lapokkal pontokat gyűjts</w:t>
      </w:r>
      <w:r w:rsidR="00121AD6">
        <w:t>enek</w:t>
      </w:r>
      <w:r>
        <w:t>, és a játék végén</w:t>
      </w:r>
      <w:r w:rsidR="00121AD6">
        <w:t xml:space="preserve"> </w:t>
      </w:r>
      <w:r>
        <w:t>a legtöbb</w:t>
      </w:r>
      <w:r w:rsidR="00121AD6">
        <w:t xml:space="preserve">et </w:t>
      </w:r>
      <w:r>
        <w:t>szerezz</w:t>
      </w:r>
      <w:r w:rsidR="00121AD6">
        <w:t>ék meg</w:t>
      </w:r>
      <w:r w:rsidR="007D054A">
        <w:t xml:space="preserve"> belőlük</w:t>
      </w:r>
      <w:r>
        <w:t>.</w:t>
      </w:r>
      <w:r w:rsidR="0093141C">
        <w:t xml:space="preserve"> Például a nigiri kártyák annyi pontot érnek, amennyi szerepel rajtuk, további logika nélkül</w:t>
      </w:r>
      <w:r w:rsidR="00121AD6">
        <w:t>.</w:t>
      </w:r>
      <w:r w:rsidR="0093141C">
        <w:t xml:space="preserve"> </w:t>
      </w:r>
      <w:r w:rsidR="00121AD6">
        <w:t>Viszont</w:t>
      </w:r>
      <w:r w:rsidR="0093141C">
        <w:t xml:space="preserve"> a tempura esetén minden </w:t>
      </w:r>
      <w:r w:rsidR="00EE5D4D">
        <w:t>második</w:t>
      </w:r>
      <w:r w:rsidR="0093141C">
        <w:t xml:space="preserve"> </w:t>
      </w:r>
      <w:r w:rsidR="004E5C7D">
        <w:t xml:space="preserve">lerakott </w:t>
      </w:r>
      <w:r w:rsidR="0093141C">
        <w:t>után lehet pontokat szerezni.</w:t>
      </w:r>
      <w:r w:rsidR="008F7B36">
        <w:t xml:space="preserve"> Vannak kártyák, amiknek az akcióit kártyák kirakása után lehet kijátszani. Lehet az az újonnan kirakott vagy asztalon lévő lap.</w:t>
      </w:r>
    </w:p>
    <w:p w14:paraId="30FA8927" w14:textId="362A6460" w:rsidR="00824490" w:rsidRDefault="009E6CEA" w:rsidP="00127357">
      <w:r>
        <w:t>Egy kör</w:t>
      </w:r>
      <w:r w:rsidR="006D0C9D">
        <w:t>menet</w:t>
      </w:r>
      <w:r>
        <w:t xml:space="preserve">nek akkor van vége, ha minden lap elfogyott a játékosok kezéből. </w:t>
      </w:r>
      <w:r w:rsidR="001C5C04">
        <w:t xml:space="preserve">A </w:t>
      </w:r>
      <w:r w:rsidR="00D877E5">
        <w:t>menet</w:t>
      </w:r>
      <w:r w:rsidR="001C5C04">
        <w:t xml:space="preserve"> végén</w:t>
      </w:r>
      <w:r w:rsidR="003B54F4">
        <w:t xml:space="preserve"> </w:t>
      </w:r>
      <w:r w:rsidR="001C5C04">
        <w:t xml:space="preserve">minden </w:t>
      </w:r>
      <w:r w:rsidR="00670886">
        <w:t xml:space="preserve">lerakott </w:t>
      </w:r>
      <w:r w:rsidR="001C5C04">
        <w:t>kártya visszakerül</w:t>
      </w:r>
      <w:r w:rsidR="00FD607C">
        <w:t xml:space="preserve"> a pakliba</w:t>
      </w:r>
      <w:r w:rsidR="001C5C04">
        <w:t xml:space="preserve"> a pontja beszámítása után</w:t>
      </w:r>
      <w:r w:rsidR="003B54F4">
        <w:t>, leszámítva a desszert típusú lapokat</w:t>
      </w:r>
      <w:r w:rsidR="001C5C04">
        <w:t xml:space="preserve">. Egy játék 3 ilyen </w:t>
      </w:r>
      <w:r w:rsidR="00D877E5">
        <w:t>menet</w:t>
      </w:r>
      <w:r w:rsidR="001C5C04">
        <w:t>ből áll, és az utolsó végén a legtöbb összesített ponttal rendelkező játékos nyer.</w:t>
      </w:r>
      <w:r w:rsidR="00A7498D">
        <w:t xml:space="preserve"> A desszert lapok az utolsó menet végén kerülnek beszámításra.</w:t>
      </w:r>
    </w:p>
    <w:p w14:paraId="6C5824F5" w14:textId="39C92494" w:rsidR="003929D4" w:rsidRDefault="003929D4" w:rsidP="00127357">
      <w:r>
        <w:t xml:space="preserve">A játékot lehet játszani akár csak ketten is, amire van külön kifejezett erre kitalált pakli, és akár nyolcan is, amire ugyanúgy van sok játékosra kifejlesztett kártya </w:t>
      </w:r>
      <w:r>
        <w:lastRenderedPageBreak/>
        <w:t>kombináció.</w:t>
      </w:r>
      <w:r w:rsidR="004C610C">
        <w:t xml:space="preserve"> Az aranyos rajzokkal ellátott lapokon egyértelműen megtalálhatjuk melyik lapnak mi a képessége, így fiatalok és öregek is könnyedén betanulhatják a játékot könnyed családi </w:t>
      </w:r>
      <w:r w:rsidR="00177E1C">
        <w:t xml:space="preserve">vagy baráti </w:t>
      </w:r>
      <w:r w:rsidR="004C610C">
        <w:t>program keretében is.</w:t>
      </w:r>
    </w:p>
    <w:p w14:paraId="27DF662E" w14:textId="1E52BDE3" w:rsidR="00BF7CB6" w:rsidRDefault="00BF7CB6" w:rsidP="00015972">
      <w:pPr>
        <w:pStyle w:val="Cmsor2"/>
      </w:pPr>
      <w:bookmarkStart w:id="10" w:name="_Toc152688554"/>
      <w:r>
        <w:t>Felhasználó</w:t>
      </w:r>
      <w:r w:rsidR="006B2052">
        <w:t>i élmény</w:t>
      </w:r>
      <w:bookmarkEnd w:id="10"/>
    </w:p>
    <w:p w14:paraId="42769BA6" w14:textId="4686BC2A" w:rsidR="00BF7CB6" w:rsidRDefault="00D11171" w:rsidP="00BF7CB6">
      <w:r>
        <w:t>A feladat keretében a hangsúly nemcsak a kártyajáték implementációjára összpontosult, hanem a felhasználói élmény és a vele járó segédfunkciók megvalósítására is.</w:t>
      </w:r>
      <w:r w:rsidR="002D423A">
        <w:t xml:space="preserve"> </w:t>
      </w:r>
      <w:r w:rsidR="00BA75BF">
        <w:t>A</w:t>
      </w:r>
      <w:r w:rsidR="002D423A">
        <w:t xml:space="preserve"> szoftverben </w:t>
      </w:r>
      <w:r w:rsidR="00BA75BF">
        <w:t xml:space="preserve">ezáltal </w:t>
      </w:r>
      <w:r w:rsidR="002D423A">
        <w:t>fontos szerepet játszik, hogy közösségi elemeket</w:t>
      </w:r>
      <w:r w:rsidR="0053793C">
        <w:t>, funkciókat</w:t>
      </w:r>
      <w:r w:rsidR="002D423A">
        <w:t xml:space="preserve"> is szolgáltasson a felhasználói számára.</w:t>
      </w:r>
    </w:p>
    <w:p w14:paraId="007B625E" w14:textId="31F3DE33" w:rsidR="00CF7785" w:rsidRDefault="00523C36" w:rsidP="00523C36">
      <w:r>
        <w:t xml:space="preserve">A játékban tehát a felhasználókezelési funkciók és annak megvalósítása is </w:t>
      </w:r>
      <w:r w:rsidR="007212D0">
        <w:t>kiemelt szerepet kapott</w:t>
      </w:r>
      <w:r>
        <w:t>. Az egyes felhasználóknak regisztrálniuk kell, hogy igénybe vegyék a játék adta</w:t>
      </w:r>
      <w:r w:rsidR="00426D18">
        <w:t xml:space="preserve"> fő és segédfunkciókat</w:t>
      </w:r>
      <w:r>
        <w:t xml:space="preserve">. </w:t>
      </w:r>
      <w:r w:rsidR="00A10606">
        <w:t>Ilyen</w:t>
      </w:r>
      <w:r w:rsidR="00246081">
        <w:t xml:space="preserve"> segédfunkció</w:t>
      </w:r>
      <w:r w:rsidR="00A10606">
        <w:t xml:space="preserve"> például, hogy egymást barátnak tudják jelölni, </w:t>
      </w:r>
      <w:r>
        <w:t>amivel</w:t>
      </w:r>
      <w:r w:rsidR="00A10606">
        <w:t xml:space="preserve"> </w:t>
      </w:r>
      <w:r w:rsidR="008E49EC">
        <w:t xml:space="preserve">könnyedén </w:t>
      </w:r>
      <w:r w:rsidR="00A10606">
        <w:t>megtalálják egymást a rendszerben.</w:t>
      </w:r>
    </w:p>
    <w:p w14:paraId="49C42448" w14:textId="1BFEB472" w:rsidR="008D194D" w:rsidRDefault="008D194D" w:rsidP="00BF7CB6">
      <w:r>
        <w:t>Ezenkívül, hogy kihasználjuk azt a helyzetet, hogy többfajta paklilehetőség van, egyfajta belső bolt is üzemel a honlapon</w:t>
      </w:r>
      <w:r w:rsidR="009E657D">
        <w:t>.</w:t>
      </w:r>
      <w:r>
        <w:t xml:space="preserve"> </w:t>
      </w:r>
      <w:r w:rsidR="009E657D">
        <w:t>Ebben a boltban a</w:t>
      </w:r>
      <w:r>
        <w:t xml:space="preserve"> játékból szerzett pontokkal tudnak a játékosok beváltani egyes paklikat, amikkel játszani szeretnének</w:t>
      </w:r>
      <w:r w:rsidR="009E657D">
        <w:t>.</w:t>
      </w:r>
      <w:r>
        <w:t xml:space="preserve"> </w:t>
      </w:r>
      <w:r w:rsidR="009E657D">
        <w:t>Ezzel is</w:t>
      </w:r>
      <w:r>
        <w:t xml:space="preserve"> növelve a játékélményt</w:t>
      </w:r>
      <w:r w:rsidR="003C63A1">
        <w:t xml:space="preserve">, </w:t>
      </w:r>
      <w:r w:rsidR="00C52B4E">
        <w:t xml:space="preserve">játékhoz való </w:t>
      </w:r>
      <w:r w:rsidR="003C63A1">
        <w:t>motivációt.</w:t>
      </w:r>
    </w:p>
    <w:p w14:paraId="6118283D" w14:textId="2CDD0E7A" w:rsidR="00D54CC9" w:rsidRDefault="00D54CC9" w:rsidP="00BF7CB6">
      <w:r>
        <w:t>A játékhoz értelemszerűen szükség van egy váróteremrendszerre is, ahol a játékosok a játék létrehozásánál megtalálhatják egymást. Itt játszik szerepet a megvásárolt paklik jelentősége is.</w:t>
      </w:r>
      <w:r w:rsidR="00366867">
        <w:t xml:space="preserve"> </w:t>
      </w:r>
      <w:r w:rsidR="00C61C40">
        <w:t>Az ilyen termekben</w:t>
      </w:r>
      <w:r w:rsidR="00366867">
        <w:t xml:space="preserve"> szabadon tudnak szövegesen csevegni egymással a játékosok, míg a </w:t>
      </w:r>
      <w:r w:rsidR="00C61C40">
        <w:t xml:space="preserve">játék indítására </w:t>
      </w:r>
      <w:r w:rsidR="00636980">
        <w:t xml:space="preserve">és további játékosokra </w:t>
      </w:r>
      <w:r w:rsidR="00366867">
        <w:t>vár</w:t>
      </w:r>
      <w:r w:rsidR="00C61C40">
        <w:t>akoz</w:t>
      </w:r>
      <w:r w:rsidR="00366867">
        <w:t>nak.</w:t>
      </w:r>
    </w:p>
    <w:p w14:paraId="41ABF6D5" w14:textId="1EEA8E99" w:rsidR="006C4E3A" w:rsidRPr="00BF7CB6" w:rsidRDefault="006C4E3A" w:rsidP="00BF7CB6">
      <w:r>
        <w:t>További felhasználói élményt segítő funkciók is megtalálhatóak a szoftverben, mint a honlapon beállítható többnyelvűség, vagy sötét és világos stílus közötti választási lehetőség.</w:t>
      </w:r>
    </w:p>
    <w:p w14:paraId="2789724E" w14:textId="74AE8A50" w:rsidR="00015972" w:rsidRDefault="00015972" w:rsidP="006C4E3A">
      <w:pPr>
        <w:pStyle w:val="Cmsor2"/>
      </w:pPr>
      <w:bookmarkStart w:id="11" w:name="_Toc152688555"/>
      <w:r>
        <w:t>Megvalósítás</w:t>
      </w:r>
      <w:bookmarkEnd w:id="11"/>
    </w:p>
    <w:p w14:paraId="1543E0DF" w14:textId="0DCF4D8F" w:rsidR="006C4E3A" w:rsidRDefault="00A801CD" w:rsidP="006C4E3A">
      <w:r>
        <w:t>A projekt részeként megvalósult egy szerveroldali és egy kliensoldali alkalmazás.</w:t>
      </w:r>
      <w:r w:rsidR="007B0A87">
        <w:t xml:space="preserve"> A szerveroldali komponens implementálásánál fontos tényező volt, hogy </w:t>
      </w:r>
      <w:r w:rsidR="00B35E48">
        <w:t xml:space="preserve">az </w:t>
      </w:r>
      <w:r w:rsidR="007B0A87">
        <w:t xml:space="preserve">mikroszolgáltatás </w:t>
      </w:r>
      <w:r w:rsidR="00B35E48">
        <w:t xml:space="preserve">technológia </w:t>
      </w:r>
      <w:r w:rsidR="007B0A87">
        <w:t>alap</w:t>
      </w:r>
      <w:r w:rsidR="00B35E48">
        <w:t>jain</w:t>
      </w:r>
      <w:r w:rsidR="007B0A87">
        <w:t xml:space="preserve"> legyen megvalósítva.</w:t>
      </w:r>
    </w:p>
    <w:p w14:paraId="0A263F49" w14:textId="6D641A06" w:rsidR="00DE3540" w:rsidRDefault="00DE3540" w:rsidP="006C4E3A">
      <w:r>
        <w:t>A szerveroldali komponens a főbb funkciók mentén mikroszolgáltatásokra lett osztva</w:t>
      </w:r>
      <w:r w:rsidR="00CD0434">
        <w:t>.</w:t>
      </w:r>
      <w:r>
        <w:t xml:space="preserve"> </w:t>
      </w:r>
      <w:r w:rsidR="00CD0434">
        <w:t>E</w:t>
      </w:r>
      <w:r>
        <w:t xml:space="preserve">záltal elhatárolva egymástól </w:t>
      </w:r>
      <w:r w:rsidR="004D510E">
        <w:t xml:space="preserve">elemeit </w:t>
      </w:r>
      <w:r w:rsidR="00CD0434">
        <w:t>a képességeik, felelősségeik mentén</w:t>
      </w:r>
      <w:r w:rsidR="00730513">
        <w:t>, közöttük elvágva a kapcsolatot.</w:t>
      </w:r>
      <w:r w:rsidR="001134F1">
        <w:t xml:space="preserve"> Ezek a főbb funkciók a felhasználó és barátkezelés, a </w:t>
      </w:r>
      <w:r w:rsidR="001134F1">
        <w:lastRenderedPageBreak/>
        <w:t>boltnak a kezelése, a váróterem és beszélgetésnek a kezelése, és magának a játéknak a kezelése.</w:t>
      </w:r>
      <w:r w:rsidR="006A7103">
        <w:t xml:space="preserve"> Ezek a funkciók között laza kapcsolat van, és csak ritkán van igény közöttük való kommunikációra</w:t>
      </w:r>
      <w:r w:rsidR="006A1698">
        <w:t>.</w:t>
      </w:r>
      <w:r w:rsidR="006A7103">
        <w:t xml:space="preserve"> </w:t>
      </w:r>
      <w:r w:rsidR="006A1698">
        <w:t>Ez</w:t>
      </w:r>
      <w:r w:rsidR="006A7103">
        <w:t xml:space="preserve"> funkcionálisan be van építve a szerverbe</w:t>
      </w:r>
      <w:r w:rsidR="006A1698">
        <w:t>, mint konténerek közötti kommunikáció</w:t>
      </w:r>
      <w:r w:rsidR="006A7103">
        <w:t>.</w:t>
      </w:r>
    </w:p>
    <w:p w14:paraId="63BAA2CE" w14:textId="77E43B8C" w:rsidR="00A4275B" w:rsidRDefault="00A4275B" w:rsidP="006C4E3A">
      <w:r>
        <w:t>A szerveroldali mikroszolgáltatások használatánál fő szempont volt, hogy a felosztottság a külvilágból transzparens legyen,</w:t>
      </w:r>
      <w:r w:rsidR="00836730">
        <w:t xml:space="preserve"> tehát</w:t>
      </w:r>
      <w:r>
        <w:t xml:space="preserve"> a szerver egyetlen kapun keresztül kommunikáljon bárkivel. Ebbe beletartozik a WebSocket kommunikáció is, és a statikus adatok, mint</w:t>
      </w:r>
      <w:r w:rsidR="00835CC8">
        <w:t xml:space="preserve"> például a</w:t>
      </w:r>
      <w:r>
        <w:t xml:space="preserve"> felhasználók profilképeinek</w:t>
      </w:r>
      <w:r w:rsidR="004D25B6">
        <w:t xml:space="preserve">, vagy </w:t>
      </w:r>
      <w:r w:rsidR="001D2B65">
        <w:t>más</w:t>
      </w:r>
      <w:r w:rsidR="004D25B6">
        <w:t xml:space="preserve"> képeknek</w:t>
      </w:r>
      <w:r w:rsidR="001D2B65">
        <w:t>, illusztrációknak</w:t>
      </w:r>
      <w:r>
        <w:t xml:space="preserve"> a linkjei is.</w:t>
      </w:r>
    </w:p>
    <w:p w14:paraId="68BF3C87" w14:textId="122BF3D5" w:rsidR="001234B2" w:rsidRDefault="0000707C" w:rsidP="006C4E3A">
      <w:r>
        <w:t xml:space="preserve">Szerveroldalon a perzisztens relációs adatbázis mellett egy temporális </w:t>
      </w:r>
      <w:proofErr w:type="spellStart"/>
      <w:r w:rsidR="0032465E">
        <w:t>gyorsítótárazásra</w:t>
      </w:r>
      <w:proofErr w:type="spellEnd"/>
      <w:r>
        <w:t xml:space="preserve"> használt Redis </w:t>
      </w:r>
      <w:r w:rsidR="00837FCC">
        <w:t xml:space="preserve">alapú </w:t>
      </w:r>
      <w:r>
        <w:t>cache adatbázis is üzemeltetve van, ami sok</w:t>
      </w:r>
      <w:r w:rsidR="003E1B69">
        <w:t>ban</w:t>
      </w:r>
      <w:r>
        <w:t xml:space="preserve"> növeli a szerver teljesítményét</w:t>
      </w:r>
      <w:r w:rsidR="00830CA3">
        <w:t>, gyorsaságát</w:t>
      </w:r>
      <w:r>
        <w:t>.</w:t>
      </w:r>
      <w:r w:rsidR="009E20FF">
        <w:t xml:space="preserve"> Ezzel tovább növelve a felhasználói élményt.</w:t>
      </w:r>
    </w:p>
    <w:p w14:paraId="61C0A2C7" w14:textId="2AD5717A" w:rsidR="004F69B4" w:rsidRDefault="004F69B4" w:rsidP="006C4E3A">
      <w:r>
        <w:t xml:space="preserve">Emellett a szerver a szokványos REST alapú kommunikáción felül lehetőséget </w:t>
      </w:r>
      <w:r w:rsidR="00B370C5">
        <w:t xml:space="preserve">biztosít </w:t>
      </w:r>
      <w:r>
        <w:t>WebSocket technológiára épülő kommunikációval való csatlakozást is, amivel élőben értesülhetünk kliensoldalon az egyes eseményekről</w:t>
      </w:r>
      <w:r w:rsidR="00B370C5">
        <w:t>.</w:t>
      </w:r>
      <w:r>
        <w:t xml:space="preserve"> </w:t>
      </w:r>
      <w:r w:rsidR="00B370C5">
        <w:t>P</w:t>
      </w:r>
      <w:r>
        <w:t>éldául</w:t>
      </w:r>
      <w:r w:rsidR="00850600">
        <w:t>,</w:t>
      </w:r>
      <w:r>
        <w:t xml:space="preserve"> ha egy váróteremben egy</w:t>
      </w:r>
      <w:r w:rsidR="005174C1">
        <w:t xml:space="preserve"> másik</w:t>
      </w:r>
      <w:r>
        <w:t xml:space="preserve"> </w:t>
      </w:r>
      <w:r w:rsidR="002557F3">
        <w:t>felhasználó</w:t>
      </w:r>
      <w:r>
        <w:t xml:space="preserve"> üzenetet küldött.</w:t>
      </w:r>
    </w:p>
    <w:p w14:paraId="2161A203" w14:textId="03744003" w:rsidR="00850600" w:rsidRDefault="00850600" w:rsidP="006C4E3A">
      <w:r>
        <w:t>Kliensoldalon kiemelt figyelmet fordítottam az igényes, átlátható dizájnra.</w:t>
      </w:r>
      <w:r w:rsidR="00636B61">
        <w:t xml:space="preserve"> A kliens feladata a kommunikáció a szerverrel, mind REST mind WebSocket formában. Az utóbbinál kezelnie kell, hogy melyik oldalakat megtekintve melyik kapcsolatot tartsa fenn, és hogy az egyes kapcsolatok eseményeivel milyen műveleteket hajtson végre.</w:t>
      </w:r>
    </w:p>
    <w:p w14:paraId="79FE49D5" w14:textId="596012C9" w:rsidR="00804867" w:rsidRDefault="00804867" w:rsidP="006C4E3A">
      <w:r>
        <w:t>Kliens szerepe ezenkívül a többnyelvűség és stílus megvalósítása</w:t>
      </w:r>
      <w:r w:rsidR="00082E10">
        <w:t xml:space="preserve"> is</w:t>
      </w:r>
      <w:r>
        <w:t xml:space="preserve">. A kiválasztott nyelvet és stílust </w:t>
      </w:r>
      <w:r w:rsidR="00D73775">
        <w:t xml:space="preserve">egy-egy </w:t>
      </w:r>
      <w:r>
        <w:t xml:space="preserve">Cookie segítségével tárolom, hogy az oldal frissítésekor, vagy újra megnyitásakor is a </w:t>
      </w:r>
      <w:r w:rsidR="008A1793">
        <w:t>preferált, korábban</w:t>
      </w:r>
      <w:r>
        <w:t xml:space="preserve"> kiválasztott</w:t>
      </w:r>
      <w:r w:rsidR="00563944">
        <w:t xml:space="preserve"> mód</w:t>
      </w:r>
      <w:r>
        <w:t xml:space="preserve"> segítségével jelenjen meg.</w:t>
      </w:r>
    </w:p>
    <w:p w14:paraId="2FAEC761" w14:textId="1764FE02" w:rsidR="00111B3C" w:rsidRDefault="00111B3C" w:rsidP="006C4E3A">
      <w:r>
        <w:t>Egyelőre két nyelven, magyarul és angolul jelenik meg a honlap, de végtelen bővítési lehetőség van.</w:t>
      </w:r>
      <w:r w:rsidR="00800F5E">
        <w:t xml:space="preserve"> A stílusokból is kettőt választhatunk, egyet, ami a honlap világos témáját teszi ki, egyet meg ami a sötétet</w:t>
      </w:r>
      <w:r w:rsidR="00892640">
        <w:t>.</w:t>
      </w:r>
      <w:r w:rsidR="00800F5E">
        <w:t xml:space="preserve"> </w:t>
      </w:r>
      <w:r w:rsidR="00892640">
        <w:t>V</w:t>
      </w:r>
      <w:r w:rsidR="00800F5E">
        <w:t>iszont itt is könnyedén tudjuk bővíteni további témákkal.</w:t>
      </w:r>
    </w:p>
    <w:p w14:paraId="7767C0F9" w14:textId="2E8438F6" w:rsidR="0013373F" w:rsidRPr="006C4E3A" w:rsidRDefault="0013373F" w:rsidP="00753F9C">
      <w:r>
        <w:t>Ezenkívül, hogy a kommunikációhoz szükséges szenzitív információk biztonságos helyen legyenek tárolhatóak, az egyes kulcsok nem a környezeti változók között vannak tárolva, hanem script segítségével töltődnek be oda indításkor.</w:t>
      </w:r>
    </w:p>
    <w:p w14:paraId="7C1F744D" w14:textId="36B6301F" w:rsidR="00557033" w:rsidRDefault="00557033" w:rsidP="00557033">
      <w:pPr>
        <w:pStyle w:val="Cmsor1"/>
      </w:pPr>
      <w:bookmarkStart w:id="12" w:name="_Toc152688556"/>
      <w:r>
        <w:lastRenderedPageBreak/>
        <w:t>Technológia</w:t>
      </w:r>
      <w:bookmarkEnd w:id="12"/>
    </w:p>
    <w:p w14:paraId="4C775002" w14:textId="6797B508" w:rsidR="00557033" w:rsidRDefault="00557033" w:rsidP="00557033">
      <w:pPr>
        <w:pStyle w:val="Cmsor2"/>
      </w:pPr>
      <w:bookmarkStart w:id="13" w:name="_Toc152688557"/>
      <w:r>
        <w:t>Bevezetés</w:t>
      </w:r>
      <w:bookmarkEnd w:id="13"/>
    </w:p>
    <w:p w14:paraId="691FCF28" w14:textId="013B2646" w:rsidR="00557033" w:rsidRDefault="00981EEC" w:rsidP="00557033">
      <w:r>
        <w:t>Az elkészült szoftver számos és változatos technológiai skálát tartalmaz, kezdve az adatbázistól a böngésző stílusáig.</w:t>
      </w:r>
      <w:r w:rsidR="00F365A7">
        <w:t xml:space="preserve"> Ebben a fejezetben pár főbb technológiát sorol</w:t>
      </w:r>
      <w:r w:rsidR="008C4A19">
        <w:t>ok</w:t>
      </w:r>
      <w:r w:rsidR="00F365A7">
        <w:t xml:space="preserve"> fel, amik meghatározóak voltak a szoftver fejlesztése során.</w:t>
      </w:r>
    </w:p>
    <w:p w14:paraId="5CCDCA99" w14:textId="54317C3C" w:rsidR="002E44EF" w:rsidRDefault="008C4A19" w:rsidP="00557033">
      <w:r>
        <w:t>N</w:t>
      </w:r>
      <w:r w:rsidR="002E44EF">
        <w:t xml:space="preserve">agy befolyással voltak rám mind a </w:t>
      </w:r>
      <w:proofErr w:type="spellStart"/>
      <w:r w:rsidR="002E44EF">
        <w:t>BSc</w:t>
      </w:r>
      <w:proofErr w:type="spellEnd"/>
      <w:r w:rsidR="002E44EF">
        <w:t xml:space="preserve">, mind az </w:t>
      </w:r>
      <w:proofErr w:type="spellStart"/>
      <w:r w:rsidR="002E44EF">
        <w:t>MSc</w:t>
      </w:r>
      <w:proofErr w:type="spellEnd"/>
      <w:r w:rsidR="002E44EF">
        <w:t xml:space="preserve"> alatt elkész</w:t>
      </w:r>
      <w:r>
        <w:t>ített</w:t>
      </w:r>
      <w:r w:rsidR="002E44EF">
        <w:t xml:space="preserve"> korábbi munkáim</w:t>
      </w:r>
      <w:r>
        <w:t>, amikből ihletet és tudást merítettem</w:t>
      </w:r>
      <w:r w:rsidR="002E44EF">
        <w:t>. Az elkészült alkalmazás tekinthető technológiai szempontból a korábbi munkáim továbbfejlesztésének</w:t>
      </w:r>
      <w:r w:rsidR="0069167C">
        <w:t>, mivel az alattuk megismert technológiák részletesebb megismerése</w:t>
      </w:r>
      <w:r>
        <w:t xml:space="preserve"> és használata</w:t>
      </w:r>
      <w:r w:rsidR="0069167C">
        <w:t xml:space="preserve"> volt a szoftver célja.</w:t>
      </w:r>
    </w:p>
    <w:p w14:paraId="02F34658" w14:textId="1730183F" w:rsidR="00172F86" w:rsidRDefault="00172F86" w:rsidP="00172F86">
      <w:pPr>
        <w:pStyle w:val="Cmsor2"/>
      </w:pPr>
      <w:bookmarkStart w:id="14" w:name="_Toc152688558"/>
      <w:r>
        <w:t>Szerveroldali technológiák</w:t>
      </w:r>
      <w:bookmarkEnd w:id="14"/>
    </w:p>
    <w:p w14:paraId="5BCA5881" w14:textId="6C6BEE47" w:rsidR="00172F86" w:rsidRDefault="003D49F0" w:rsidP="00172F86">
      <w:r>
        <w:t>A szoftver fejlesztése során szerveroldalon számos technológia volt felhasználva</w:t>
      </w:r>
      <w:r w:rsidR="00624B17">
        <w:t>. Ezeknek</w:t>
      </w:r>
      <w:r>
        <w:t xml:space="preserve"> elsődleges</w:t>
      </w:r>
      <w:r w:rsidR="00624B17">
        <w:t xml:space="preserve"> feladata</w:t>
      </w:r>
      <w:r>
        <w:t xml:space="preserve"> a </w:t>
      </w:r>
      <w:r w:rsidR="00624B17">
        <w:t>mikroszolgáltatások</w:t>
      </w:r>
      <w:r>
        <w:t xml:space="preserve"> kialakítás</w:t>
      </w:r>
      <w:r w:rsidR="00624B17">
        <w:t>a</w:t>
      </w:r>
      <w:r>
        <w:t xml:space="preserve"> és kommunikációj</w:t>
      </w:r>
      <w:r w:rsidR="002055CE">
        <w:t>a</w:t>
      </w:r>
      <w:r>
        <w:t>, emellett bennük a háromrétegű architektúra kialakítás</w:t>
      </w:r>
      <w:r w:rsidR="00624B17">
        <w:t>ának megvalósítása</w:t>
      </w:r>
      <w:r w:rsidR="002055CE">
        <w:t xml:space="preserve"> volt</w:t>
      </w:r>
      <w:r>
        <w:t>.</w:t>
      </w:r>
    </w:p>
    <w:p w14:paraId="461CDC17" w14:textId="27C66F52" w:rsidR="003D49F0" w:rsidRDefault="00263B11" w:rsidP="00263B11">
      <w:pPr>
        <w:pStyle w:val="Cmsor3"/>
      </w:pPr>
      <w:bookmarkStart w:id="15" w:name="_Toc152688559"/>
      <w:r>
        <w:t>Docker</w:t>
      </w:r>
      <w:bookmarkEnd w:id="15"/>
    </w:p>
    <w:p w14:paraId="624FB9F0" w14:textId="4D19036F" w:rsidR="00E55A49" w:rsidRDefault="0007703F" w:rsidP="00263B11">
      <w:r>
        <w:t>A Docker</w:t>
      </w:r>
      <w:r w:rsidR="00BA24DC">
        <w:t xml:space="preserve"> </w:t>
      </w:r>
      <w:r w:rsidR="00BA24DC">
        <w:fldChar w:fldCharType="begin"/>
      </w:r>
      <w:r w:rsidR="00BA24DC">
        <w:instrText xml:space="preserve"> REF _Ref147666209 \r \h </w:instrText>
      </w:r>
      <w:r w:rsidR="00BA24DC">
        <w:fldChar w:fldCharType="separate"/>
      </w:r>
      <w:r w:rsidR="00815226">
        <w:t>[1]</w:t>
      </w:r>
      <w:r w:rsidR="00BA24DC">
        <w:fldChar w:fldCharType="end"/>
      </w:r>
      <w:r>
        <w:t xml:space="preserve"> egy olyan</w:t>
      </w:r>
      <w:r w:rsidR="001A72BD">
        <w:t xml:space="preserve"> nyílt forráskódú</w:t>
      </w:r>
      <w:r>
        <w:t xml:space="preserve"> technológia, ami lehetővé teszi alkalmazások gyors és egyszerű csomagolását</w:t>
      </w:r>
      <w:r w:rsidR="00545D55">
        <w:t xml:space="preserve"> és</w:t>
      </w:r>
      <w:r w:rsidR="003B0009">
        <w:t xml:space="preserve"> konfigurációját egy</w:t>
      </w:r>
      <w:r>
        <w:t xml:space="preserve"> környezetfüggetlen környezetben</w:t>
      </w:r>
      <w:r w:rsidR="003B0009">
        <w:t>.</w:t>
      </w:r>
      <w:r>
        <w:t xml:space="preserve"> </w:t>
      </w:r>
      <w:r w:rsidR="00126F0B">
        <w:t>Egy</w:t>
      </w:r>
      <w:r w:rsidR="001A72BD">
        <w:t xml:space="preserve"> </w:t>
      </w:r>
      <w:proofErr w:type="spellStart"/>
      <w:r w:rsidR="001A72BD">
        <w:t>konténerizációs</w:t>
      </w:r>
      <w:proofErr w:type="spellEnd"/>
      <w:r w:rsidR="001A72BD">
        <w:t xml:space="preserve"> platform</w:t>
      </w:r>
      <w:r w:rsidR="003B0009">
        <w:t>, ami operációs rendsze</w:t>
      </w:r>
      <w:r w:rsidR="002F03A3">
        <w:t>r</w:t>
      </w:r>
      <w:r w:rsidR="003B0009">
        <w:t xml:space="preserve"> szint</w:t>
      </w:r>
      <w:r w:rsidR="00815FCC">
        <w:t>en</w:t>
      </w:r>
      <w:r w:rsidR="002F03A3">
        <w:t xml:space="preserve"> </w:t>
      </w:r>
      <w:r w:rsidR="00815FCC">
        <w:t xml:space="preserve">biztosít </w:t>
      </w:r>
      <w:proofErr w:type="spellStart"/>
      <w:r w:rsidR="002F03A3">
        <w:t>virtualizációt</w:t>
      </w:r>
      <w:proofErr w:type="spellEnd"/>
      <w:r w:rsidR="001A72BD">
        <w:t>.</w:t>
      </w:r>
    </w:p>
    <w:p w14:paraId="10545411" w14:textId="4C53947F" w:rsidR="00263B11" w:rsidRDefault="0078491B" w:rsidP="00263B11">
      <w:r>
        <w:t>Segítségével alkalmazások és függőségeik környezettől függetlenül</w:t>
      </w:r>
      <w:r w:rsidR="00142FED">
        <w:t>,</w:t>
      </w:r>
      <w:r>
        <w:t xml:space="preserve"> szabadon futtathatóak, mivel egységesen csomagolva alakítja ki hordozhatóságukat.</w:t>
      </w:r>
      <w:r w:rsidR="00C93AD6">
        <w:t xml:space="preserve"> Az így kialakított konténerek el vannak szeparálva egymástól, </w:t>
      </w:r>
      <w:r w:rsidR="005665D0">
        <w:t>ezáltal</w:t>
      </w:r>
      <w:r w:rsidR="00C93AD6">
        <w:t xml:space="preserve"> beállításaik és függőségeik is külön-külön kezelhetőek redundancia nélkül, átláthatóan.</w:t>
      </w:r>
      <w:r w:rsidR="0047276A" w:rsidRPr="0047276A">
        <w:t xml:space="preserve"> </w:t>
      </w:r>
      <w:r w:rsidR="0047276A">
        <w:t>Az egyes konténerekre API felületet biztosít, így könnyedén megfigyelhetjük a belső folyamatokat.</w:t>
      </w:r>
    </w:p>
    <w:p w14:paraId="40AB6794" w14:textId="4271270D" w:rsidR="0017201E" w:rsidRDefault="0017201E" w:rsidP="00263B11">
      <w:r>
        <w:t>A</w:t>
      </w:r>
      <w:r w:rsidR="00CD34EF">
        <w:t xml:space="preserve"> </w:t>
      </w:r>
      <w:r>
        <w:t xml:space="preserve">létrejött konténerizált rendszer könnyűsúlyú, </w:t>
      </w:r>
      <w:r w:rsidR="00A5567B">
        <w:t xml:space="preserve">jól </w:t>
      </w:r>
      <w:proofErr w:type="spellStart"/>
      <w:r w:rsidR="00A5567B">
        <w:t>skálázódik</w:t>
      </w:r>
      <w:proofErr w:type="spellEnd"/>
      <w:r w:rsidR="00A5567B">
        <w:t xml:space="preserve"> a szerver </w:t>
      </w:r>
      <w:r w:rsidR="00A54997">
        <w:t>létrehozásánál</w:t>
      </w:r>
      <w:r w:rsidR="001A38F6">
        <w:t>.</w:t>
      </w:r>
      <w:r>
        <w:t xml:space="preserve"> </w:t>
      </w:r>
      <w:r w:rsidR="0047276A">
        <w:t xml:space="preserve">A rendszer kialakításához én a Docker </w:t>
      </w:r>
      <w:proofErr w:type="spellStart"/>
      <w:r w:rsidR="0047276A">
        <w:t>Compose</w:t>
      </w:r>
      <w:proofErr w:type="spellEnd"/>
      <w:r w:rsidR="0047276A">
        <w:t xml:space="preserve"> segítségét használtam, ami egy YAML</w:t>
      </w:r>
      <w:r w:rsidR="00DF174F">
        <w:t xml:space="preserve"> konfigurációs</w:t>
      </w:r>
      <w:r w:rsidR="0047276A">
        <w:t xml:space="preserve"> fájl segítségével engedi, hogy megfogalmazzam az egyes konténereket és a hozzájuk tartozó paramétereket</w:t>
      </w:r>
      <w:r w:rsidR="00CD34EF">
        <w:t>, környezeti változókat</w:t>
      </w:r>
      <w:r w:rsidR="0047276A">
        <w:t>.</w:t>
      </w:r>
    </w:p>
    <w:p w14:paraId="0E764C44" w14:textId="388CC769" w:rsidR="00B025D9" w:rsidRDefault="00B025D9" w:rsidP="00263B11">
      <w:r>
        <w:lastRenderedPageBreak/>
        <w:t>A Docker tehát megkönnyíti a fejlesztők és szakemberek feladatát a fejlesztésben, telepítésben és a komponensek skálázásában is.</w:t>
      </w:r>
      <w:r w:rsidR="000D1B89">
        <w:t xml:space="preserve"> Hátránya viszont, hogy a fejlesztett kódban redundanciát okozhat, ha az egyes konténerekben hasonló felelősségek vannak. Figyelni kell a kialakítás során, hogy megfelelően válasszuk el a konténerek funkcióinak a határát, esetleg segédkomponensekkel támogatva.</w:t>
      </w:r>
      <w:r w:rsidR="00F64CD2">
        <w:t xml:space="preserve"> Emellett meg kell valósítani a konténerek közötti esetleg</w:t>
      </w:r>
      <w:r w:rsidR="00CF0A6D">
        <w:t>es</w:t>
      </w:r>
      <w:r w:rsidR="00F64CD2">
        <w:t xml:space="preserve"> kommunikációnak a lehetőségét, ami az </w:t>
      </w:r>
      <w:r w:rsidR="00E61449">
        <w:t>el</w:t>
      </w:r>
      <w:r w:rsidR="00F64CD2">
        <w:t xml:space="preserve">izolált rendszerek közötti logikai kapcsolatot </w:t>
      </w:r>
      <w:r w:rsidR="009D25D2">
        <w:t>hozza létre.</w:t>
      </w:r>
    </w:p>
    <w:p w14:paraId="765FEB83" w14:textId="32A2CDCC" w:rsidR="00263B11" w:rsidRDefault="00263B11" w:rsidP="00263B11">
      <w:pPr>
        <w:pStyle w:val="Cmsor3"/>
      </w:pPr>
      <w:bookmarkStart w:id="16" w:name="_Toc152688560"/>
      <w:r>
        <w:t>ASP.NET CORE</w:t>
      </w:r>
      <w:bookmarkEnd w:id="16"/>
    </w:p>
    <w:p w14:paraId="22F0D85E" w14:textId="4D055E7B" w:rsidR="00293420" w:rsidRDefault="00293420" w:rsidP="00293420">
      <w:r>
        <w:t xml:space="preserve">Az ASP.NET </w:t>
      </w:r>
      <w:proofErr w:type="spellStart"/>
      <w:r>
        <w:t>Core</w:t>
      </w:r>
      <w:proofErr w:type="spellEnd"/>
      <w:r>
        <w:t xml:space="preserve"> </w:t>
      </w:r>
      <w:r w:rsidR="00BA24DC">
        <w:fldChar w:fldCharType="begin"/>
      </w:r>
      <w:r w:rsidR="00BA24DC">
        <w:instrText xml:space="preserve"> REF _Ref147688370 \r \h </w:instrText>
      </w:r>
      <w:r w:rsidR="00BA24DC">
        <w:fldChar w:fldCharType="separate"/>
      </w:r>
      <w:r w:rsidR="00815226">
        <w:t>[2]</w:t>
      </w:r>
      <w:r w:rsidR="00BA24DC">
        <w:fldChar w:fldCharType="end"/>
      </w:r>
      <w:r w:rsidR="00BA24DC">
        <w:t xml:space="preserve"> </w:t>
      </w:r>
      <w:r w:rsidR="00D844FB">
        <w:t>egy</w:t>
      </w:r>
      <w:r>
        <w:t xml:space="preserve"> open-source, cross-platform keretrendszer, amit a Microsoft fejlesztett ki webes alkalmazások és API-k készítésére. A szoftverhez én a .NET 7-es verziójú változatát használtam</w:t>
      </w:r>
      <w:r w:rsidR="00FC68FC">
        <w:t>, ami dolgozat írása alatt a legújabbnak számított</w:t>
      </w:r>
      <w:r>
        <w:t>.</w:t>
      </w:r>
      <w:r w:rsidR="000618E5">
        <w:t xml:space="preserve"> A keretrendszer lehetővé teszi fejlesztők számára hatékony és skálázható szoftverek fejlesztését</w:t>
      </w:r>
      <w:r w:rsidR="00EB126F">
        <w:t>.</w:t>
      </w:r>
      <w:r w:rsidR="000618E5">
        <w:t xml:space="preserve"> Dockeres technológiákkal is széleskörű támogatás található benne.</w:t>
      </w:r>
      <w:r w:rsidR="001B0AF8">
        <w:t xml:space="preserve"> </w:t>
      </w:r>
      <w:r w:rsidR="00237735">
        <w:t>Egy</w:t>
      </w:r>
      <w:r w:rsidR="001B0AF8">
        <w:t xml:space="preserve"> megbízható és hatékony keretrendszer szerveroldali alkalmazások fejlesztésére, ami webes alkalmazások hátterének könnyen használható.</w:t>
      </w:r>
    </w:p>
    <w:p w14:paraId="397C8DF0" w14:textId="22D6C30B" w:rsidR="007A032F" w:rsidRPr="00293420" w:rsidRDefault="007A032F" w:rsidP="00293420">
      <w:r>
        <w:t>A keretrendszer segítségével létrehozott alkalmazásokban könnyedén tudunk további segédkönyvtárakat telepíteni „</w:t>
      </w:r>
      <w:proofErr w:type="spellStart"/>
      <w:r>
        <w:t>NuGet</w:t>
      </w:r>
      <w:proofErr w:type="spellEnd"/>
      <w:r>
        <w:t xml:space="preserve"> </w:t>
      </w:r>
      <w:proofErr w:type="spellStart"/>
      <w:r w:rsidR="00E64874">
        <w:t>package</w:t>
      </w:r>
      <w:proofErr w:type="spellEnd"/>
      <w:r w:rsidR="00E64874">
        <w:t>” -</w:t>
      </w:r>
      <w:r>
        <w:t>ekként</w:t>
      </w:r>
      <w:r w:rsidR="00C6769D">
        <w:t>, ami ki is volt használva a dolgozatban.</w:t>
      </w:r>
      <w:r w:rsidR="00E64874">
        <w:t xml:space="preserve"> Emellett beépített támogatást tartalmaz az egyes szolgáltatások injektálására</w:t>
      </w:r>
      <w:r w:rsidR="007873D0">
        <w:t>, amivel rendezett, átlátható struktúrát tudtam létrehozni a fejlesztés során.</w:t>
      </w:r>
    </w:p>
    <w:p w14:paraId="52CE1846" w14:textId="0B175C22" w:rsidR="0034134D" w:rsidRDefault="0034134D" w:rsidP="0034134D">
      <w:pPr>
        <w:pStyle w:val="Cmsor3"/>
      </w:pPr>
      <w:bookmarkStart w:id="17" w:name="_Toc152688561"/>
      <w:r>
        <w:t>Ocelot</w:t>
      </w:r>
      <w:bookmarkEnd w:id="17"/>
    </w:p>
    <w:p w14:paraId="531C77B6" w14:textId="2DB0B4A0" w:rsidR="00936C27" w:rsidRDefault="00936C27" w:rsidP="00936C27">
      <w:r>
        <w:t xml:space="preserve">Az Ocelot </w:t>
      </w:r>
      <w:r>
        <w:fldChar w:fldCharType="begin"/>
      </w:r>
      <w:r>
        <w:instrText xml:space="preserve"> REF _Ref147691824 \r \h </w:instrText>
      </w:r>
      <w:r>
        <w:fldChar w:fldCharType="separate"/>
      </w:r>
      <w:r w:rsidR="00815226">
        <w:t>[3]</w:t>
      </w:r>
      <w:r>
        <w:fldChar w:fldCharType="end"/>
      </w:r>
      <w:r>
        <w:t xml:space="preserve"> egy olyan segédkönyvtár, aminek elsődleges célja, hogy .NET technológiával futó mikroszolgáltatások fölé egy kívülről transzparens, egységes felületet biztosítson.</w:t>
      </w:r>
      <w:r w:rsidR="000F474E">
        <w:t xml:space="preserve"> Ez a közös felületet biztosító komponens az „API Gateway” a szerver</w:t>
      </w:r>
      <w:r w:rsidR="004C31D2">
        <w:t xml:space="preserve"> implementációjában</w:t>
      </w:r>
      <w:r w:rsidR="000F474E">
        <w:t>.</w:t>
      </w:r>
    </w:p>
    <w:p w14:paraId="5C8E56F2" w14:textId="71C27BE9" w:rsidR="00AC12CF" w:rsidRDefault="00AC12CF" w:rsidP="00936C27">
      <w:r>
        <w:t>Az Ocelot az üzenetek átirányítása során többféle stratégiát vagy transzformációt alkalmazhat.</w:t>
      </w:r>
      <w:r w:rsidR="00E923CB">
        <w:t xml:space="preserve"> Emellett átlátható integrációt valósít meg az </w:t>
      </w:r>
      <w:proofErr w:type="spellStart"/>
      <w:r w:rsidR="00B56D90">
        <w:t>IdentityServer</w:t>
      </w:r>
      <w:r w:rsidR="00E923CB">
        <w:t>rel</w:t>
      </w:r>
      <w:proofErr w:type="spellEnd"/>
      <w:r w:rsidR="00E923CB">
        <w:t>, ami a szerver felhasználókezelő komponense.</w:t>
      </w:r>
      <w:r w:rsidR="00B56D90">
        <w:t xml:space="preserve"> Ezáltal könnyedén lekezeli a felhasználók </w:t>
      </w:r>
      <w:proofErr w:type="spellStart"/>
      <w:r w:rsidR="00B56D90">
        <w:t>authentikációját</w:t>
      </w:r>
      <w:proofErr w:type="spellEnd"/>
      <w:r w:rsidR="00B56D90">
        <w:t xml:space="preserve">, ha a helyzet úgy </w:t>
      </w:r>
      <w:r w:rsidR="009B57AC">
        <w:t>kívánja</w:t>
      </w:r>
      <w:r w:rsidR="00B56D90">
        <w:t>.</w:t>
      </w:r>
    </w:p>
    <w:p w14:paraId="04EE8B0A" w14:textId="04DF4C35" w:rsidR="0030264E" w:rsidRPr="00936C27" w:rsidRDefault="0030264E" w:rsidP="00936C27">
      <w:r>
        <w:t xml:space="preserve">A Gateway-en keresztül nem csak a REST alapú kérések, de a WebSocket technológiára épülő </w:t>
      </w:r>
      <w:proofErr w:type="spellStart"/>
      <w:r>
        <w:t>kétirányú</w:t>
      </w:r>
      <w:proofErr w:type="spellEnd"/>
      <w:r>
        <w:t xml:space="preserve"> kommunikáció is támogatva van, elősegítve a szerverben való implementálását is</w:t>
      </w:r>
      <w:r w:rsidR="00AD6A01">
        <w:t xml:space="preserve"> és a kliensoldali regisztrációját is</w:t>
      </w:r>
      <w:r>
        <w:t>.</w:t>
      </w:r>
    </w:p>
    <w:p w14:paraId="042B6972" w14:textId="11EE8A4C" w:rsidR="003511BA" w:rsidRDefault="003511BA" w:rsidP="00FE273F">
      <w:r>
        <w:lastRenderedPageBreak/>
        <w:t xml:space="preserve">Az Ocelot tehát egy hatékony és rugalmas könyvtár konténerizált rendszerek elrejtésére egy API </w:t>
      </w:r>
      <w:r w:rsidR="00F13E73">
        <w:t xml:space="preserve">Gateway </w:t>
      </w:r>
      <w:r>
        <w:t>mögé, ezzel megkönnyítve a szerver külső használatát, esetleg elrejtve a nem publikálandó belső működést</w:t>
      </w:r>
      <w:r w:rsidR="009A7E86">
        <w:t>.</w:t>
      </w:r>
      <w:r w:rsidR="00637D29">
        <w:t xml:space="preserve"> </w:t>
      </w:r>
      <w:r w:rsidR="009A7E86">
        <w:t>E</w:t>
      </w:r>
      <w:r w:rsidR="00637D29">
        <w:t>zzel bizonyos szinten biztonságot is nyújtva.</w:t>
      </w:r>
    </w:p>
    <w:p w14:paraId="610AD5F3" w14:textId="63E4D4C6" w:rsidR="00FE273F" w:rsidRDefault="00FE273F" w:rsidP="00FE273F">
      <w:pPr>
        <w:pStyle w:val="Cmsor3"/>
      </w:pPr>
      <w:bookmarkStart w:id="18" w:name="_Toc152688562"/>
      <w:proofErr w:type="spellStart"/>
      <w:r>
        <w:t>MediatR</w:t>
      </w:r>
      <w:bookmarkEnd w:id="18"/>
      <w:proofErr w:type="spellEnd"/>
    </w:p>
    <w:p w14:paraId="554F7350" w14:textId="36505264" w:rsidR="00FE273F" w:rsidRDefault="0032200A" w:rsidP="00FE273F">
      <w:proofErr w:type="spellStart"/>
      <w:r>
        <w:t>MediatR</w:t>
      </w:r>
      <w:proofErr w:type="spellEnd"/>
      <w:r w:rsidR="00C03FEB">
        <w:t xml:space="preserve"> </w:t>
      </w:r>
      <w:r w:rsidR="00C03FEB">
        <w:fldChar w:fldCharType="begin"/>
      </w:r>
      <w:r w:rsidR="00C03FEB">
        <w:instrText xml:space="preserve"> REF _Ref147702250 \r \h </w:instrText>
      </w:r>
      <w:r w:rsidR="00C03FEB">
        <w:fldChar w:fldCharType="separate"/>
      </w:r>
      <w:r w:rsidR="00815226">
        <w:t>[4]</w:t>
      </w:r>
      <w:r w:rsidR="00C03FEB">
        <w:fldChar w:fldCharType="end"/>
      </w:r>
      <w:r>
        <w:t xml:space="preserve"> egy C#-hoz készült segédkönyvtár, ami a mediátor minta megvalósítását hivatott segíteni a fejlesztésben.</w:t>
      </w:r>
      <w:r w:rsidR="00302A96">
        <w:t xml:space="preserve"> Használata leegyszerűsíti a kérések és parancsok regisztrálását és a megvalósításuk delegálását a megfelelő komponensek felé.</w:t>
      </w:r>
      <w:r w:rsidR="000A795A">
        <w:t xml:space="preserve"> Segíti a szoftverben a kód jobb széttagoltságát és a felelősségek megfelelő elválasztását</w:t>
      </w:r>
      <w:r w:rsidR="007F2D0F">
        <w:t>. Laza csatolás biztosításával a funkciók jobb skálázhatóságát is biztosítja.</w:t>
      </w:r>
    </w:p>
    <w:p w14:paraId="59782BBE" w14:textId="4DF86E32" w:rsidR="009406F2" w:rsidRDefault="009406F2" w:rsidP="00FE273F">
      <w:r>
        <w:t>A könyvtár elég rugalmasan és egyszerűen használható a beépített osztályok segítségével, továbbá a WebSocket események lekezeléséhez is ad további segítséget.</w:t>
      </w:r>
      <w:r w:rsidR="00ED1270">
        <w:t xml:space="preserve"> Lehetőséget ad a CQRS minta implementálására, tehát a parancsok és lekérdezések szétválasztására. Emellett </w:t>
      </w:r>
      <w:r w:rsidR="00886EF5">
        <w:t>biztosít</w:t>
      </w:r>
      <w:r w:rsidR="00ED1270">
        <w:t xml:space="preserve"> az esemény feliratkozás minta használatára is, ami a cache adatbázis naprakészen tartásában</w:t>
      </w:r>
      <w:r w:rsidR="009A3386">
        <w:t xml:space="preserve"> és a WebSocket </w:t>
      </w:r>
      <w:r w:rsidR="00D771B8">
        <w:t xml:space="preserve">használatához </w:t>
      </w:r>
      <w:r w:rsidR="00ED1270">
        <w:t xml:space="preserve">adott segítséget. </w:t>
      </w:r>
    </w:p>
    <w:p w14:paraId="16917271" w14:textId="75A9F586" w:rsidR="00FE273F" w:rsidRDefault="00FE273F" w:rsidP="00FE273F">
      <w:pPr>
        <w:pStyle w:val="Cmsor3"/>
      </w:pPr>
      <w:bookmarkStart w:id="19" w:name="_Toc152688563"/>
      <w:r>
        <w:t>SignalR</w:t>
      </w:r>
      <w:bookmarkEnd w:id="19"/>
    </w:p>
    <w:p w14:paraId="03417619" w14:textId="6220016A" w:rsidR="00FE273F" w:rsidRDefault="004848BE" w:rsidP="00F11AC8">
      <w:r>
        <w:t xml:space="preserve">A SignalR </w:t>
      </w:r>
      <w:r>
        <w:fldChar w:fldCharType="begin"/>
      </w:r>
      <w:r>
        <w:instrText xml:space="preserve"> REF _Ref147766104 \r \h </w:instrText>
      </w:r>
      <w:r>
        <w:fldChar w:fldCharType="separate"/>
      </w:r>
      <w:r w:rsidR="00815226">
        <w:t>[5]</w:t>
      </w:r>
      <w:r>
        <w:fldChar w:fldCharType="end"/>
      </w:r>
      <w:r>
        <w:t xml:space="preserve"> egy open-source segédkönyvtár, ami leegyszerűsíti a való</w:t>
      </w:r>
      <w:r w:rsidR="00AB5B97">
        <w:t>s</w:t>
      </w:r>
      <w:r>
        <w:t xml:space="preserve"> idejű kommunikáció megvalósítását ASP.NET </w:t>
      </w:r>
      <w:proofErr w:type="spellStart"/>
      <w:r>
        <w:t>Core</w:t>
      </w:r>
      <w:proofErr w:type="spellEnd"/>
      <w:r>
        <w:t xml:space="preserve"> alkalmazásokban. A </w:t>
      </w:r>
      <w:r w:rsidR="00E63A47">
        <w:t xml:space="preserve">használt </w:t>
      </w:r>
      <w:r>
        <w:t>keretrendszer</w:t>
      </w:r>
      <w:r w:rsidR="00F11AC8">
        <w:t xml:space="preserve"> beépített eleme, így könnyen felhasználható vagy kombinálható más komponensekkel, mint például az authentikáció kezelés</w:t>
      </w:r>
      <w:r w:rsidR="00D327EF">
        <w:t>ében</w:t>
      </w:r>
      <w:r w:rsidR="00F11AC8">
        <w:t>.</w:t>
      </w:r>
    </w:p>
    <w:p w14:paraId="5C0DE8E5" w14:textId="51DEE410" w:rsidR="00BC40E3" w:rsidRDefault="00BC40E3" w:rsidP="00F11AC8">
      <w:r>
        <w:t>Az alkalmazás szerves és fontos része volt a kétoldalú kommunikáció megvalósítása, mivel a megvalósított funkcióknál nagy szerepe volt, hogy a felhasználók élőben, rögtön értesüljenek a változásról, ne kelljen manuálisan nekik lekérdezniük.</w:t>
      </w:r>
    </w:p>
    <w:p w14:paraId="06BE56EC" w14:textId="4719631F" w:rsidR="009B11B6" w:rsidRDefault="009B11B6" w:rsidP="00F11AC8">
      <w:r>
        <w:t>A SignalR rugalmasan használható</w:t>
      </w:r>
      <w:r w:rsidR="009E4543">
        <w:t>.</w:t>
      </w:r>
      <w:r>
        <w:t xml:space="preserve"> </w:t>
      </w:r>
      <w:r w:rsidR="009E4543">
        <w:t>M</w:t>
      </w:r>
      <w:r>
        <w:t>egfogalmazhatunk számos kapcsolatot, amiknek megszabhatjuk, hogy mi a kommunikációs interfésze a klienssel.</w:t>
      </w:r>
      <w:r w:rsidR="00FA5266">
        <w:t xml:space="preserve"> Emellett a kapcsolatok dinamikus kezelésével, csoportosításával nyomon tudjuk követni az élő kapcsolatokat. A kialakított csoportok segítségével nem csak egy-egy tudunk üzeneteket váltani, hanem jól definiált csoportosítások mentén </w:t>
      </w:r>
      <w:proofErr w:type="spellStart"/>
      <w:r w:rsidR="00FA5266">
        <w:t>broadcast</w:t>
      </w:r>
      <w:proofErr w:type="spellEnd"/>
      <w:r w:rsidR="0026308F">
        <w:t xml:space="preserve"> módon</w:t>
      </w:r>
      <w:r w:rsidR="00FA5266">
        <w:t xml:space="preserve"> is tudunk értesítéseket küldeni a megfelelő felhasználóknak. Erre egy példa, ha egy játékos kirak egy lapot, akkor arról az aktuális játék résztvevői értesüljenek.</w:t>
      </w:r>
    </w:p>
    <w:p w14:paraId="4856E151" w14:textId="441A5BDF" w:rsidR="008E0887" w:rsidRDefault="008E0887" w:rsidP="00F11AC8">
      <w:r>
        <w:lastRenderedPageBreak/>
        <w:t>Mivel az egyes konténerek el vannak zárva a külvilágtól, ezért a megvalósított WebSocket kommunikáció nem közvetlenül a klienssel zajlik le, hanem az Ocelot feladata elosztani a megfelelő végpontok között ki kivel kommunikál. Szerencsére az Ocelot lehetőséget ad nem csak REST alapú kommunikációra. Az így kialakított átirányítást továbbá authentikáció is védi, így magasabb védelmet biztosítva az alkalmazás</w:t>
      </w:r>
      <w:r w:rsidR="00344E1F">
        <w:t>nak a</w:t>
      </w:r>
      <w:r>
        <w:t xml:space="preserve"> felhasználói számára.</w:t>
      </w:r>
    </w:p>
    <w:p w14:paraId="4E296883" w14:textId="55943DA4" w:rsidR="00FE273F" w:rsidRDefault="00FE273F" w:rsidP="00FE273F">
      <w:pPr>
        <w:pStyle w:val="Cmsor3"/>
      </w:pPr>
      <w:bookmarkStart w:id="20" w:name="_Toc152688564"/>
      <w:r>
        <w:t>Redis</w:t>
      </w:r>
      <w:bookmarkEnd w:id="20"/>
    </w:p>
    <w:p w14:paraId="59876C26" w14:textId="566EDC83" w:rsidR="00394489" w:rsidRDefault="004717EE" w:rsidP="00394489">
      <w:r>
        <w:t xml:space="preserve">Redis </w:t>
      </w:r>
      <w:r>
        <w:fldChar w:fldCharType="begin"/>
      </w:r>
      <w:r>
        <w:instrText xml:space="preserve"> REF _Ref147772922 \r \h </w:instrText>
      </w:r>
      <w:r>
        <w:fldChar w:fldCharType="separate"/>
      </w:r>
      <w:r w:rsidR="00815226">
        <w:t>[6]</w:t>
      </w:r>
      <w:r>
        <w:fldChar w:fldCharType="end"/>
      </w:r>
      <w:r>
        <w:t xml:space="preserve"> e</w:t>
      </w:r>
      <w:r w:rsidR="00445E6F">
        <w:t>gy gyors és könnyen skálázható kulcs-érték alapú adatbázis, amit a gyorsasága miatt cache-</w:t>
      </w:r>
      <w:proofErr w:type="spellStart"/>
      <w:r w:rsidR="00445E6F">
        <w:t>elés</w:t>
      </w:r>
      <w:proofErr w:type="spellEnd"/>
      <w:r w:rsidR="00445E6F">
        <w:t xml:space="preserve"> megvalósítására használtam a kérések megvalósítása során.</w:t>
      </w:r>
      <w:r w:rsidR="000147C4">
        <w:t xml:space="preserve"> A Redis egy in-</w:t>
      </w:r>
      <w:proofErr w:type="spellStart"/>
      <w:r w:rsidR="000147C4">
        <w:t>memory</w:t>
      </w:r>
      <w:proofErr w:type="spellEnd"/>
      <w:r w:rsidR="000147C4">
        <w:t xml:space="preserve"> típusú adatbázis, tehát minden adatot a memóriában tárol el</w:t>
      </w:r>
      <w:r w:rsidR="009B7920">
        <w:t>.</w:t>
      </w:r>
      <w:r w:rsidR="000147C4">
        <w:t xml:space="preserve"> </w:t>
      </w:r>
      <w:r w:rsidR="009B7920">
        <w:t>Ez</w:t>
      </w:r>
      <w:r w:rsidR="000147C4">
        <w:t xml:space="preserve"> adja a </w:t>
      </w:r>
      <w:r w:rsidR="009B7920">
        <w:t xml:space="preserve">rendkívüli </w:t>
      </w:r>
      <w:r w:rsidR="000147C4">
        <w:t>gyorsaságát</w:t>
      </w:r>
      <w:r w:rsidR="00960CB7">
        <w:t xml:space="preserve"> és hatékonyságát</w:t>
      </w:r>
      <w:r w:rsidR="009B7920">
        <w:t>, ami miatt gyakran használják</w:t>
      </w:r>
      <w:r w:rsidR="000147C4">
        <w:t>.</w:t>
      </w:r>
      <w:r w:rsidR="00DD7AD7">
        <w:t xml:space="preserve"> Emellett egyszerű és rugalmas integrációt biztosít a konténerizált és .NET alapú rendszereknek, amit én is kihasználtam.</w:t>
      </w:r>
    </w:p>
    <w:p w14:paraId="525EECED" w14:textId="1701F0A2" w:rsidR="00E33B19" w:rsidRDefault="00E33B19" w:rsidP="00394489">
      <w:r>
        <w:t xml:space="preserve">Gyakorlatban elsősorban a </w:t>
      </w:r>
      <w:proofErr w:type="spellStart"/>
      <w:r>
        <w:t>MediatR</w:t>
      </w:r>
      <w:proofErr w:type="spellEnd"/>
      <w:r>
        <w:t xml:space="preserve"> lekérdezése</w:t>
      </w:r>
      <w:r w:rsidR="0072105C">
        <w:t>i</w:t>
      </w:r>
      <w:r>
        <w:t xml:space="preserve"> és parancs</w:t>
      </w:r>
      <w:r w:rsidR="0072105C">
        <w:t>ai</w:t>
      </w:r>
      <w:r>
        <w:t xml:space="preserve"> </w:t>
      </w:r>
      <w:r w:rsidR="0072105C">
        <w:t>kezelésénél</w:t>
      </w:r>
      <w:r>
        <w:t xml:space="preserve"> volt szerepe. Bizonyos lekérdezéseknél be lett állítva, hogy a lekérdezés </w:t>
      </w:r>
      <w:proofErr w:type="spellStart"/>
      <w:r>
        <w:t>továbbküldése</w:t>
      </w:r>
      <w:proofErr w:type="spellEnd"/>
      <w:r>
        <w:t xml:space="preserve"> helyett először ellenőrizze le, hogy a megadott kulcshoz volt-e már elmentett érték a cache adatbázisban. Ha talált ott értéket, akkor a lekérdezés lefuttatása nélkül visszatért. Az ilyen kulcs-érték párok frissítését vagy a </w:t>
      </w:r>
      <w:proofErr w:type="spellStart"/>
      <w:r>
        <w:t>MediatR</w:t>
      </w:r>
      <w:proofErr w:type="spellEnd"/>
      <w:r>
        <w:t xml:space="preserve"> esemény feliratkozás lehetőségével oldottam meg, vagy egyes parancsok visszatérését használtam fel.</w:t>
      </w:r>
    </w:p>
    <w:p w14:paraId="0C9C4AB8" w14:textId="24D0001D" w:rsidR="00394489" w:rsidRDefault="00394489" w:rsidP="00394489">
      <w:pPr>
        <w:pStyle w:val="Cmsor3"/>
      </w:pPr>
      <w:bookmarkStart w:id="21" w:name="_Toc152688565"/>
      <w:r>
        <w:t>RabbitM</w:t>
      </w:r>
      <w:r w:rsidR="00934C8E">
        <w:t>Q</w:t>
      </w:r>
      <w:bookmarkEnd w:id="21"/>
    </w:p>
    <w:p w14:paraId="472E9DDF" w14:textId="6DC2D9DA" w:rsidR="00394489" w:rsidRDefault="003C75B6" w:rsidP="00836287">
      <w:r>
        <w:t xml:space="preserve">RabbitMQ </w:t>
      </w:r>
      <w:r w:rsidR="00836287">
        <w:fldChar w:fldCharType="begin"/>
      </w:r>
      <w:r w:rsidR="00836287">
        <w:instrText xml:space="preserve"> REF _Ref147775285 \r \h </w:instrText>
      </w:r>
      <w:r w:rsidR="00836287">
        <w:fldChar w:fldCharType="separate"/>
      </w:r>
      <w:r w:rsidR="00815226">
        <w:t>[7]</w:t>
      </w:r>
      <w:r w:rsidR="00836287">
        <w:fldChar w:fldCharType="end"/>
      </w:r>
      <w:r w:rsidR="00836287">
        <w:t xml:space="preserve"> </w:t>
      </w:r>
      <w:r>
        <w:t>rendszer elsődleges feladata a konténerizált rendszerben a konténerek</w:t>
      </w:r>
      <w:r w:rsidR="00836287">
        <w:t xml:space="preserve"> </w:t>
      </w:r>
      <w:r>
        <w:t xml:space="preserve">közötti kommunikáció megvalósítása volt. A RabbitMQ egy </w:t>
      </w:r>
      <w:proofErr w:type="spellStart"/>
      <w:r>
        <w:t>message</w:t>
      </w:r>
      <w:proofErr w:type="spellEnd"/>
      <w:r>
        <w:t xml:space="preserve"> </w:t>
      </w:r>
      <w:proofErr w:type="spellStart"/>
      <w:r>
        <w:t>queue</w:t>
      </w:r>
      <w:proofErr w:type="spellEnd"/>
      <w:r>
        <w:t xml:space="preserve"> rendszer, ami a megvalósított mintában a </w:t>
      </w:r>
      <w:proofErr w:type="spellStart"/>
      <w:r>
        <w:t>message</w:t>
      </w:r>
      <w:proofErr w:type="spellEnd"/>
      <w:r>
        <w:t xml:space="preserve"> </w:t>
      </w:r>
      <w:proofErr w:type="spellStart"/>
      <w:r>
        <w:t>broker</w:t>
      </w:r>
      <w:proofErr w:type="spellEnd"/>
      <w:r>
        <w:t xml:space="preserve"> szerepet tölti be.</w:t>
      </w:r>
      <w:r w:rsidR="00F934A4">
        <w:t xml:space="preserve"> Itt az egyes konténer komponensek felvehetik a kibocsátó és fogadó szerepet, elküldve az üzeneteket a feliratkozó konténerek felé, és fogadva a feliratkozott üzeneteket a küldő konténerek felől.</w:t>
      </w:r>
    </w:p>
    <w:p w14:paraId="7098EB48" w14:textId="098E27C0" w:rsidR="000D5D9F" w:rsidRDefault="000C7B33" w:rsidP="00836287">
      <w:r>
        <w:t xml:space="preserve">Mivel az egyes felelősségeket nem lehet teljesen elválasztani egymástól, ezért </w:t>
      </w:r>
      <w:r w:rsidR="00D414D4">
        <w:t xml:space="preserve">kellett </w:t>
      </w:r>
      <w:r>
        <w:t>gondoskodni arról, hogy az egyes konténerek tudjanak egymással kommunikálni amikor szükséges.</w:t>
      </w:r>
      <w:r w:rsidR="00104C05">
        <w:t xml:space="preserve"> </w:t>
      </w:r>
      <w:r w:rsidR="000D5D9F">
        <w:t>A RabbitMQ szerepe tehát az, hogy bizonyos események mentén parancsokat továbbítson más-más konténerek felé.</w:t>
      </w:r>
    </w:p>
    <w:p w14:paraId="1B546906" w14:textId="63AF8EE9" w:rsidR="00290FD2" w:rsidRDefault="00290FD2" w:rsidP="00290FD2">
      <w:pPr>
        <w:pStyle w:val="Cmsor3"/>
      </w:pPr>
      <w:bookmarkStart w:id="22" w:name="_Toc152688566"/>
      <w:r>
        <w:lastRenderedPageBreak/>
        <w:t>IdentityServer</w:t>
      </w:r>
      <w:r w:rsidR="00E90848">
        <w:t>4</w:t>
      </w:r>
      <w:bookmarkEnd w:id="22"/>
    </w:p>
    <w:p w14:paraId="7F0CAEC3" w14:textId="1F9A5773" w:rsidR="00551B34" w:rsidRDefault="00C25A02" w:rsidP="00551B34">
      <w:r>
        <w:t xml:space="preserve">Az IdentityServer4 </w:t>
      </w:r>
      <w:r>
        <w:fldChar w:fldCharType="begin"/>
      </w:r>
      <w:r>
        <w:instrText xml:space="preserve"> REF _Ref147776572 \r \h </w:instrText>
      </w:r>
      <w:r>
        <w:fldChar w:fldCharType="separate"/>
      </w:r>
      <w:r w:rsidR="00815226">
        <w:t>[8]</w:t>
      </w:r>
      <w:r>
        <w:fldChar w:fldCharType="end"/>
      </w:r>
      <w:r>
        <w:t xml:space="preserve"> szerepe volt az alkalmazásban a felhasználói műveletek kezelése. Ebbe beletartozik a regisztráció, belépés vagy esetleg törlés vagy módosítási műveletek is.</w:t>
      </w:r>
      <w:r w:rsidR="003B545E">
        <w:t xml:space="preserve"> Nagy szerepet töltött be mind a szerver mind a kliens fejlesztésében</w:t>
      </w:r>
      <w:r w:rsidR="00B7430F">
        <w:t xml:space="preserve"> is</w:t>
      </w:r>
      <w:r w:rsidR="003B545E">
        <w:t>.</w:t>
      </w:r>
    </w:p>
    <w:p w14:paraId="6E62E569" w14:textId="321ECAA1" w:rsidR="003B545E" w:rsidRDefault="003B545E" w:rsidP="00551B34">
      <w:r>
        <w:t xml:space="preserve">Maga az IdentityServer4 </w:t>
      </w:r>
      <w:r w:rsidR="007B4B61">
        <w:t>a</w:t>
      </w:r>
      <w:r>
        <w:t xml:space="preserve"> felhasználókezelő konténerbe lett beépítve, ahonnan többféle jogosultság, token</w:t>
      </w:r>
      <w:r w:rsidR="00082935">
        <w:t xml:space="preserve"> </w:t>
      </w:r>
      <w:r>
        <w:t>kezelés vagy authentikációs és authorizációs szerepet lát el.</w:t>
      </w:r>
      <w:r w:rsidR="00E70BBE">
        <w:t xml:space="preserve"> A kliensnek bejelentkezés során átadott tokeneket sokszínűen tudjuk </w:t>
      </w:r>
      <w:r w:rsidR="00082935">
        <w:t>testre szabni</w:t>
      </w:r>
      <w:r w:rsidR="00E70BBE">
        <w:t xml:space="preserve">, így a szükséges jogosultságokat </w:t>
      </w:r>
      <w:r w:rsidR="000B00F9">
        <w:t xml:space="preserve">könnyen </w:t>
      </w:r>
      <w:r w:rsidR="00E70BBE">
        <w:t>át</w:t>
      </w:r>
      <w:r w:rsidR="000B00F9">
        <w:t xml:space="preserve"> lehet </w:t>
      </w:r>
      <w:r w:rsidR="00E70BBE">
        <w:t>adni a weboldalnak a bejelentkezett felhasználóról.</w:t>
      </w:r>
    </w:p>
    <w:p w14:paraId="4B4A9726" w14:textId="3F7F4E1B" w:rsidR="00133EED" w:rsidRDefault="0083384F" w:rsidP="00073BB1">
      <w:r>
        <w:t xml:space="preserve">Az OAuth2 technológiára épülő </w:t>
      </w:r>
      <w:proofErr w:type="spellStart"/>
      <w:r>
        <w:t>authentikációt</w:t>
      </w:r>
      <w:proofErr w:type="spellEnd"/>
      <w:r>
        <w:t xml:space="preserve"> széles körökben haszn</w:t>
      </w:r>
      <w:r w:rsidR="00ED6769">
        <w:t>álják, és az IdentityServer4 is ad rá lehetőséget, hogy a szerverünk felhasználóit ezzel a technológiával védjük meg.</w:t>
      </w:r>
      <w:r w:rsidR="00073BB1">
        <w:t xml:space="preserve"> </w:t>
      </w:r>
      <w:r w:rsidR="00133EED">
        <w:t xml:space="preserve">Emellett egyszerű integrációt </w:t>
      </w:r>
      <w:r w:rsidR="00240175">
        <w:t xml:space="preserve">is </w:t>
      </w:r>
      <w:r w:rsidR="00133EED">
        <w:t>biztosít a szerver többi komponensével, mint az Ocelot vagy SignalR könyvtárak.</w:t>
      </w:r>
    </w:p>
    <w:p w14:paraId="2F1775CB" w14:textId="09F5388D" w:rsidR="00551B34" w:rsidRDefault="00551B34" w:rsidP="00551B34">
      <w:pPr>
        <w:pStyle w:val="Cmsor3"/>
      </w:pPr>
      <w:bookmarkStart w:id="23" w:name="_Toc152688567"/>
      <w:r>
        <w:t>AutoMapper</w:t>
      </w:r>
      <w:bookmarkEnd w:id="23"/>
    </w:p>
    <w:p w14:paraId="207CD8AF" w14:textId="731DBEAD" w:rsidR="00551B34" w:rsidRDefault="00526312" w:rsidP="00551B34">
      <w:r>
        <w:t xml:space="preserve">Az AutoMapper egy egyszerű segédkönyvtár, ami az egyes </w:t>
      </w:r>
      <w:proofErr w:type="spellStart"/>
      <w:r>
        <w:t>domain</w:t>
      </w:r>
      <w:proofErr w:type="spellEnd"/>
      <w:r>
        <w:t xml:space="preserve"> osztályok átfordításában segít</w:t>
      </w:r>
      <w:r w:rsidR="00897FA9">
        <w:t>,</w:t>
      </w:r>
      <w:r>
        <w:t xml:space="preserve"> vagy adatátviteli objektumokra, vagy nézetmodellekre.</w:t>
      </w:r>
      <w:r w:rsidR="00E512A8">
        <w:t xml:space="preserve"> Könnyen kezelhető, de jól </w:t>
      </w:r>
      <w:r w:rsidR="00082935">
        <w:t>testre szabható</w:t>
      </w:r>
      <w:r w:rsidR="00307EB9">
        <w:t xml:space="preserve"> a</w:t>
      </w:r>
      <w:r w:rsidR="00E512A8">
        <w:t xml:space="preserve"> profil</w:t>
      </w:r>
      <w:r w:rsidR="00307EB9">
        <w:t>jai</w:t>
      </w:r>
      <w:r w:rsidR="00E512A8">
        <w:t xml:space="preserve"> megfogalmazásával.</w:t>
      </w:r>
    </w:p>
    <w:p w14:paraId="7BBC67B9" w14:textId="15595C46" w:rsidR="00800389" w:rsidRDefault="00800389" w:rsidP="00551B34">
      <w:r>
        <w:t>Használatával átláthatóbban tudjuk kezelni a bemenetek és kimenetek feldolgozását és kialakítását</w:t>
      </w:r>
      <w:r w:rsidR="00DE6438">
        <w:t xml:space="preserve"> anélkül, hogy tele szemetelnénk a lekérdezéseket vagy adatosztályokat.</w:t>
      </w:r>
      <w:r w:rsidR="00735B8E">
        <w:t xml:space="preserve"> </w:t>
      </w:r>
      <w:r w:rsidR="00FC4EA9">
        <w:t>A keretrendszerben e</w:t>
      </w:r>
      <w:r w:rsidR="00735B8E">
        <w:t xml:space="preserve">gyszerű támogatás </w:t>
      </w:r>
      <w:r w:rsidR="00FC4EA9">
        <w:t>van</w:t>
      </w:r>
      <w:r w:rsidR="00735B8E">
        <w:t xml:space="preserve"> biztosítva a használatára.</w:t>
      </w:r>
    </w:p>
    <w:p w14:paraId="7311DE6C" w14:textId="4304B686" w:rsidR="00D45B17" w:rsidRDefault="00D45B17" w:rsidP="00D45B17">
      <w:pPr>
        <w:pStyle w:val="Cmsor3"/>
      </w:pPr>
      <w:bookmarkStart w:id="24" w:name="_Toc152688568"/>
      <w:r>
        <w:t>Hangfire</w:t>
      </w:r>
      <w:bookmarkEnd w:id="24"/>
    </w:p>
    <w:p w14:paraId="00E48A6A" w14:textId="3FF04606" w:rsidR="000906FA" w:rsidRDefault="000906FA" w:rsidP="000906FA">
      <w:r>
        <w:t xml:space="preserve">A </w:t>
      </w:r>
      <w:r w:rsidR="007A078B">
        <w:t>H</w:t>
      </w:r>
      <w:r>
        <w:t xml:space="preserve">angfire </w:t>
      </w:r>
      <w:r>
        <w:fldChar w:fldCharType="begin"/>
      </w:r>
      <w:r>
        <w:instrText xml:space="preserve"> REF _Ref148553391 \r \h </w:instrText>
      </w:r>
      <w:r>
        <w:fldChar w:fldCharType="separate"/>
      </w:r>
      <w:r w:rsidR="00815226">
        <w:t>[9]</w:t>
      </w:r>
      <w:r>
        <w:fldChar w:fldCharType="end"/>
      </w:r>
      <w:r w:rsidR="00211D57">
        <w:t xml:space="preserve"> egy olyan segédkönyvtár, ami lehetővé teszi .NET alapú rendszerekben háttérben futó és ismétlődő események kezelését, létrehozását vagy törlését.</w:t>
      </w:r>
      <w:r w:rsidR="00B26BFC">
        <w:t xml:space="preserve"> Széleskörű konfigurációs lehetőségekkel, perzisztens adatbázissal könnyen megfogalmazhatunk olyan folyamatokat, amiket felhasználói események nélkül, vagy azoknak a hatására adott idővel később akarunk végrehajtani.</w:t>
      </w:r>
    </w:p>
    <w:p w14:paraId="5D764D26" w14:textId="08E10761" w:rsidR="007C5BC1" w:rsidRPr="000906FA" w:rsidRDefault="007C5BC1" w:rsidP="000906FA">
      <w:r>
        <w:t>Emellett lehetőséget ad arra, hogy az időzített folyamatok során a CQRS mintában megfogalmazott parancsokat hajtsa végre a megadott paramétereket JSON-be konvertálva tárolva.</w:t>
      </w:r>
    </w:p>
    <w:p w14:paraId="2F9FAF74" w14:textId="60060168" w:rsidR="00BB78EB" w:rsidRDefault="00BB78EB" w:rsidP="00BB78EB">
      <w:pPr>
        <w:pStyle w:val="Cmsor3"/>
      </w:pPr>
      <w:bookmarkStart w:id="25" w:name="_Toc152688569"/>
      <w:proofErr w:type="spellStart"/>
      <w:r>
        <w:lastRenderedPageBreak/>
        <w:t>xUnit</w:t>
      </w:r>
      <w:bookmarkEnd w:id="25"/>
      <w:proofErr w:type="spellEnd"/>
    </w:p>
    <w:p w14:paraId="13520E5A" w14:textId="3E7867B5" w:rsidR="00B867F6" w:rsidRPr="00B867F6" w:rsidRDefault="00B867F6" w:rsidP="00B867F6">
      <w:r>
        <w:t xml:space="preserve">Egy tesztelési eszköz, ami .NET alapú </w:t>
      </w:r>
      <w:r w:rsidR="00D25A8A">
        <w:t>rendszerek</w:t>
      </w:r>
      <w:r>
        <w:t>ben Unit tesztek megfogalmazására ad lehetőséget.</w:t>
      </w:r>
      <w:r w:rsidR="00BF1939">
        <w:t xml:space="preserve"> Különálló tesztelési projektekben megfogalmazva a Visual </w:t>
      </w:r>
      <w:proofErr w:type="spellStart"/>
      <w:r w:rsidR="00BF1939">
        <w:t>Studio</w:t>
      </w:r>
      <w:proofErr w:type="spellEnd"/>
      <w:r w:rsidR="00BF1939">
        <w:t xml:space="preserve"> segítségével tudjuk kezelni a velük létrehozott teszt függvényeket.</w:t>
      </w:r>
      <w:r w:rsidR="00AF4590">
        <w:t xml:space="preserve"> Így a </w:t>
      </w:r>
      <w:proofErr w:type="spellStart"/>
      <w:r w:rsidR="00AF4590">
        <w:t>Moq</w:t>
      </w:r>
      <w:proofErr w:type="spellEnd"/>
      <w:r w:rsidR="00AF4590">
        <w:t xml:space="preserve"> könyvtár segítségét is felhasználva átlátható Unit teszteket tudunk létrehozni, amiket a fejlesztőkörnyezetből követhetünk milyen eredményt adnak.</w:t>
      </w:r>
    </w:p>
    <w:p w14:paraId="5CE1F243" w14:textId="0FC9FB60" w:rsidR="00172F86" w:rsidRDefault="00172F86" w:rsidP="00172F86">
      <w:pPr>
        <w:pStyle w:val="Cmsor2"/>
      </w:pPr>
      <w:bookmarkStart w:id="26" w:name="_Toc152688570"/>
      <w:r>
        <w:t>Kliensoldali technológiák</w:t>
      </w:r>
      <w:bookmarkEnd w:id="26"/>
    </w:p>
    <w:p w14:paraId="656B96E4" w14:textId="17478172" w:rsidR="0034134D" w:rsidRDefault="0034134D" w:rsidP="0034134D">
      <w:r>
        <w:t>Kliensoldal</w:t>
      </w:r>
      <w:r w:rsidR="00BA6FC5">
        <w:t>i technológiák főleg a dizájn kialakítására fókuszálnak.</w:t>
      </w:r>
      <w:r w:rsidR="009E4FE4">
        <w:t xml:space="preserve"> Használatuk </w:t>
      </w:r>
      <w:r w:rsidR="00D023A4">
        <w:t>az egységes, átlátható felület kialakítását</w:t>
      </w:r>
      <w:r w:rsidR="000F6C54">
        <w:t xml:space="preserve"> vagy a szerver felé irányított kapcsolat </w:t>
      </w:r>
      <w:r w:rsidR="0047476C">
        <w:t>megvalósítását</w:t>
      </w:r>
      <w:r w:rsidR="009E4FE4">
        <w:t xml:space="preserve"> segítik elő.</w:t>
      </w:r>
    </w:p>
    <w:p w14:paraId="0EA1D027" w14:textId="09688080" w:rsidR="00AD4986" w:rsidRDefault="00AD4986" w:rsidP="00AD4986">
      <w:pPr>
        <w:pStyle w:val="Cmsor3"/>
      </w:pPr>
      <w:bookmarkStart w:id="27" w:name="_Toc152688571"/>
      <w:r>
        <w:t>Angular Material</w:t>
      </w:r>
      <w:bookmarkEnd w:id="27"/>
    </w:p>
    <w:p w14:paraId="1E414F2D" w14:textId="0BA66FB6" w:rsidR="00E07793" w:rsidRDefault="00D023A4" w:rsidP="00E07793">
      <w:r>
        <w:t>Az</w:t>
      </w:r>
      <w:r w:rsidR="00F34FFF">
        <w:t xml:space="preserve"> Angular Material</w:t>
      </w:r>
      <w:r w:rsidR="00821BF1">
        <w:t xml:space="preserve"> </w:t>
      </w:r>
      <w:r w:rsidR="00821BF1">
        <w:fldChar w:fldCharType="begin"/>
      </w:r>
      <w:r w:rsidR="00821BF1">
        <w:instrText xml:space="preserve"> REF _Ref147818657 \r \h </w:instrText>
      </w:r>
      <w:r w:rsidR="00821BF1">
        <w:fldChar w:fldCharType="separate"/>
      </w:r>
      <w:r w:rsidR="00815226">
        <w:t>[10]</w:t>
      </w:r>
      <w:r w:rsidR="00821BF1">
        <w:fldChar w:fldCharType="end"/>
      </w:r>
      <w:r>
        <w:t xml:space="preserve"> </w:t>
      </w:r>
      <w:r w:rsidR="00B35021">
        <w:t xml:space="preserve">az </w:t>
      </w:r>
      <w:r>
        <w:t>Angular keretrendszer által kifejlesztett UI komponenskönyvtár.</w:t>
      </w:r>
      <w:r w:rsidR="006C7BE3">
        <w:t xml:space="preserve"> Elsődleges célja, hogy egy egységes és esztétikus dizájnt adjon a felületnek, amit professzionális környezetben is gyakorian használnak fel.</w:t>
      </w:r>
      <w:r w:rsidR="00972D35">
        <w:t xml:space="preserve"> A könyvtár számos beépített funkciót és komponenst szolgáltat, amelyeknek a segítségével a legtöbb elemet ki lehet alakítani, amire egy honlapon szükség lehet.</w:t>
      </w:r>
      <w:r w:rsidR="0026277B">
        <w:t xml:space="preserve"> Ezekkel a komponensekkel gyorsan, egyszerűen </w:t>
      </w:r>
      <w:r w:rsidR="009449AC">
        <w:t>létrehozhatjuk</w:t>
      </w:r>
      <w:r w:rsidR="0026277B">
        <w:t xml:space="preserve"> a kliensoldali alkalmazásunkat a mély testreszabhatóságuk segítségével</w:t>
      </w:r>
      <w:r w:rsidR="007E2F3E">
        <w:t>. A dokumentációját böngészve könnyen megtaláljuk a nekünk szükséges elemeket az interfészükkel és változatos példákkal együtt. Egy gyorsan fejlődő és változó keretrendszerről van szó, de a verziók között is átláthatóan tudunk barangolni.</w:t>
      </w:r>
    </w:p>
    <w:p w14:paraId="33F4F226" w14:textId="38A59E80" w:rsidR="00525772" w:rsidRDefault="00525772" w:rsidP="00E07793">
      <w:r>
        <w:t>A világos és sötét stílus kialakításánál is nagy szerepet játszott az Angular Material, mivel a számos beépített komponens stílusával összhangban volt szükség a beállítására. Szerencsére a könyvtár a stílus szerkesztésére is ad konfigurációs lehetőséget.</w:t>
      </w:r>
    </w:p>
    <w:p w14:paraId="3EA22F8F" w14:textId="7D819290" w:rsidR="00E07793" w:rsidRDefault="00E07793" w:rsidP="00E07793">
      <w:pPr>
        <w:pStyle w:val="Cmsor3"/>
      </w:pPr>
      <w:bookmarkStart w:id="28" w:name="_Toc152688572"/>
      <w:r>
        <w:t>SCSS</w:t>
      </w:r>
      <w:bookmarkEnd w:id="28"/>
    </w:p>
    <w:p w14:paraId="37793EF1" w14:textId="7CD0C4DB" w:rsidR="00E07793" w:rsidRDefault="00127CBA" w:rsidP="00E07793">
      <w:r>
        <w:t>A CSS kiterjesztése, a stílus kialakításában volt fő szerepe.</w:t>
      </w:r>
      <w:r w:rsidR="00861CC9">
        <w:t xml:space="preserve"> Az alap CSS funkciókon felül számos további lehetőséget biztosít a stílus fejlesztésében. Kialakíthatunk vele hierarchikus, átlátható stílusfákat, bevezethetünk később </w:t>
      </w:r>
      <w:r w:rsidR="00861CC9">
        <w:lastRenderedPageBreak/>
        <w:t>felhasználandó változókat, vagy további kiegészítő függvényeket írhatunk bele.</w:t>
      </w:r>
      <w:r w:rsidR="00B36319">
        <w:t xml:space="preserve"> A változókezelésnek nagy haszna volt a világos és sötét stílus kialakításában is.</w:t>
      </w:r>
    </w:p>
    <w:p w14:paraId="53639D25" w14:textId="72B7A249" w:rsidR="00354FC9" w:rsidRDefault="00354FC9" w:rsidP="00E07793">
      <w:r>
        <w:t>Segít</w:t>
      </w:r>
      <w:r w:rsidR="00773148">
        <w:t>ségével változókba lehet szervezni az Angular Material által adott és beállított színsémát. Így csökkentve az erőforrásigényét az egyes stílus fájloknak, mivel csak ezekre a színekre kell hivatkozniuk.</w:t>
      </w:r>
    </w:p>
    <w:p w14:paraId="14EBA6F7" w14:textId="7C404CE5" w:rsidR="00E07793" w:rsidRDefault="00E07793" w:rsidP="00E07793">
      <w:pPr>
        <w:pStyle w:val="Cmsor3"/>
      </w:pPr>
      <w:bookmarkStart w:id="29" w:name="_Toc152688573"/>
      <w:r>
        <w:t>SignalR</w:t>
      </w:r>
      <w:bookmarkEnd w:id="29"/>
    </w:p>
    <w:p w14:paraId="6E73E1AC" w14:textId="77777777" w:rsidR="00D51E8F" w:rsidRDefault="00A23B56" w:rsidP="00E30036">
      <w:r>
        <w:t>Mivel a WebSocket technológia kétoldalú kommunikáció, ezért meg kell említeni a kliensoldali felhasználását is. Angular felől az elsődleges feladata a kapcsolatfelépítés kérése a szerver felé a már említett aut</w:t>
      </w:r>
      <w:r w:rsidR="006E3213">
        <w:t>h</w:t>
      </w:r>
      <w:r>
        <w:t>entikáció felhasználásával is.</w:t>
      </w:r>
    </w:p>
    <w:p w14:paraId="7FC51010" w14:textId="4EB0C49F" w:rsidR="00E30036" w:rsidRDefault="00706137" w:rsidP="00E30036">
      <w:r>
        <w:t>Kliensoldalon arra kell figyelni a használatakor, hogy milyen esetekben akarjuk inicializálni és leállítani a kapcsolatokat</w:t>
      </w:r>
      <w:r w:rsidR="005C1A77">
        <w:t>.</w:t>
      </w:r>
      <w:r>
        <w:t xml:space="preserve"> </w:t>
      </w:r>
      <w:r w:rsidR="005C1A77">
        <w:t>M</w:t>
      </w:r>
      <w:r>
        <w:t>ilyen oldalak megtekintésekor van szükségünk milyen kapcsolatra.</w:t>
      </w:r>
      <w:r w:rsidR="005A1B8C">
        <w:t xml:space="preserve"> Ezenkívül</w:t>
      </w:r>
      <w:r w:rsidR="00E135FE">
        <w:t>,</w:t>
      </w:r>
      <w:r w:rsidR="005A1B8C">
        <w:t xml:space="preserve"> a már kialakított kapcsolaton lehetőséget biztosít a szerver felől érkező eseményekre való feliratkozásra, az onnan érkező adatok kezelésére.</w:t>
      </w:r>
    </w:p>
    <w:p w14:paraId="75815E26" w14:textId="303BA83E" w:rsidR="00E30036" w:rsidRPr="00E30036" w:rsidRDefault="00E30036" w:rsidP="00E30036">
      <w:pPr>
        <w:pStyle w:val="Cmsor3"/>
      </w:pPr>
      <w:bookmarkStart w:id="30" w:name="_Toc152688574"/>
      <w:proofErr w:type="spellStart"/>
      <w:r>
        <w:t>NGX-Translate</w:t>
      </w:r>
      <w:bookmarkEnd w:id="30"/>
      <w:proofErr w:type="spellEnd"/>
    </w:p>
    <w:p w14:paraId="388BB43D" w14:textId="0B7B4ED0" w:rsidR="00E07793" w:rsidRDefault="00E62FB6" w:rsidP="00E07793">
      <w:r>
        <w:t xml:space="preserve">Az ngx-translate </w:t>
      </w:r>
      <w:r>
        <w:fldChar w:fldCharType="begin"/>
      </w:r>
      <w:r>
        <w:instrText xml:space="preserve"> REF _Ref147924901 \r \h </w:instrText>
      </w:r>
      <w:r>
        <w:fldChar w:fldCharType="separate"/>
      </w:r>
      <w:r w:rsidR="00815226">
        <w:t>[11]</w:t>
      </w:r>
      <w:r>
        <w:fldChar w:fldCharType="end"/>
      </w:r>
      <w:r>
        <w:t xml:space="preserve"> e</w:t>
      </w:r>
      <w:r w:rsidR="00B5092A">
        <w:t xml:space="preserve">gy erőteljes </w:t>
      </w:r>
      <w:proofErr w:type="spellStart"/>
      <w:r w:rsidR="00B5092A">
        <w:t>internalizációs</w:t>
      </w:r>
      <w:proofErr w:type="spellEnd"/>
      <w:r w:rsidR="00B5092A">
        <w:t xml:space="preserve"> könyvtár </w:t>
      </w:r>
      <w:proofErr w:type="spellStart"/>
      <w:r w:rsidR="00B5092A">
        <w:t>Angularra</w:t>
      </w:r>
      <w:proofErr w:type="spellEnd"/>
      <w:r w:rsidR="00B5092A">
        <w:t>, amivel egyszerűen és jól skálázhatóan tudjuk kezelni a kliensoldali többnyelvűséget.</w:t>
      </w:r>
      <w:r w:rsidR="00022632">
        <w:t xml:space="preserve"> A könyvtár segítségével a statikus, honlapon megjelenítendő szövegeket nem közvetlenül égetjük az alkalmazásba, hanem kiszervez</w:t>
      </w:r>
      <w:r w:rsidR="00833466">
        <w:t xml:space="preserve">zük </w:t>
      </w:r>
      <w:r w:rsidR="00022632">
        <w:t xml:space="preserve">őket </w:t>
      </w:r>
      <w:r w:rsidR="00D63565">
        <w:t>assets</w:t>
      </w:r>
      <w:r w:rsidR="00022632">
        <w:t xml:space="preserve"> fájlokba, ahol a könyvtárban beállított nyelv segítségével választja ki melyik </w:t>
      </w:r>
      <w:r w:rsidR="00057762">
        <w:t>fájl</w:t>
      </w:r>
      <w:r w:rsidR="00022632">
        <w:t xml:space="preserve"> segítségével állítsa be.</w:t>
      </w:r>
    </w:p>
    <w:p w14:paraId="272FD4E8" w14:textId="3E1905DA" w:rsidR="001B36F2" w:rsidRDefault="001B36F2" w:rsidP="00E07793">
      <w:r>
        <w:t xml:space="preserve">A könyvtárnak több más segédfunkciója van, ami sokban elősegíti segítségével a többnyelvű fejlesztést. Például nem csak statikus szöveget tud </w:t>
      </w:r>
      <w:proofErr w:type="spellStart"/>
      <w:r>
        <w:t>többnyelvesíteni</w:t>
      </w:r>
      <w:proofErr w:type="spellEnd"/>
      <w:r>
        <w:t>, hanem paraméterezett értékeket is tud kiértékelni a megjelenítés előtt.</w:t>
      </w:r>
      <w:r w:rsidR="0053353B">
        <w:t xml:space="preserve"> Ezzel például a névsorrendet is az adott nyelv szerint tudjuk megjeleníteni</w:t>
      </w:r>
      <w:r w:rsidR="00A70340">
        <w:t xml:space="preserve">, de </w:t>
      </w:r>
      <w:r w:rsidR="00B55315">
        <w:t xml:space="preserve">egyes </w:t>
      </w:r>
      <w:r w:rsidR="00A70340">
        <w:t>mondatoknak a tárgyai is ugyanígy könnyen megadható</w:t>
      </w:r>
      <w:r w:rsidR="00970064">
        <w:t>ak</w:t>
      </w:r>
      <w:r w:rsidR="00A70340">
        <w:t xml:space="preserve"> kívülről.</w:t>
      </w:r>
    </w:p>
    <w:p w14:paraId="07DA33A3" w14:textId="50E8B9D7" w:rsidR="00E07793" w:rsidRDefault="00E07793" w:rsidP="00E07793">
      <w:pPr>
        <w:pStyle w:val="Cmsor3"/>
      </w:pPr>
      <w:bookmarkStart w:id="31" w:name="_Toc152688575"/>
      <w:r>
        <w:t>Dot</w:t>
      </w:r>
      <w:r w:rsidR="00697C84">
        <w:t>e</w:t>
      </w:r>
      <w:r>
        <w:t>nv</w:t>
      </w:r>
      <w:bookmarkEnd w:id="31"/>
    </w:p>
    <w:p w14:paraId="06CCCE57" w14:textId="286CEE83" w:rsidR="00A752A9" w:rsidRDefault="00FF5D5E" w:rsidP="000A296C">
      <w:r>
        <w:t xml:space="preserve">A </w:t>
      </w:r>
      <w:proofErr w:type="spellStart"/>
      <w:r>
        <w:t>dotenv</w:t>
      </w:r>
      <w:proofErr w:type="spellEnd"/>
      <w:r>
        <w:t xml:space="preserve"> e</w:t>
      </w:r>
      <w:r w:rsidR="00DC1215">
        <w:t xml:space="preserve">gy </w:t>
      </w:r>
      <w:r w:rsidR="00C9282D">
        <w:t>hasznos</w:t>
      </w:r>
      <w:r w:rsidR="004C2885">
        <w:t xml:space="preserve"> és népszerű</w:t>
      </w:r>
      <w:r w:rsidR="00DC1215">
        <w:t>, mégis egyszerű könyvtár, aminek a segítségével biztonságosan tudjuk kezelni a kliensoldali szenzitív adatainkat anélkül, hogy azokat kiadnánk a külvilág felé.</w:t>
      </w:r>
      <w:r w:rsidR="000C4020">
        <w:t xml:space="preserve"> Ha </w:t>
      </w:r>
      <w:r w:rsidR="004D1414">
        <w:t xml:space="preserve">fejlesztők </w:t>
      </w:r>
      <w:r w:rsidR="000C4020">
        <w:t xml:space="preserve">külön-külön </w:t>
      </w:r>
      <w:r w:rsidR="004D1414">
        <w:t>dolgoznak</w:t>
      </w:r>
      <w:r w:rsidR="000C4020">
        <w:t xml:space="preserve"> kliens </w:t>
      </w:r>
      <w:r w:rsidR="004D1414">
        <w:t>vagy</w:t>
      </w:r>
      <w:r w:rsidR="000C4020">
        <w:t xml:space="preserve"> szerveroldali alkalmazás</w:t>
      </w:r>
      <w:r w:rsidR="004D1414">
        <w:t>on</w:t>
      </w:r>
      <w:r w:rsidR="000C4020">
        <w:t xml:space="preserve">, akkor gyakran előjön a probléma, hogy kulcsokat és titkokat </w:t>
      </w:r>
      <w:r w:rsidR="000C4020">
        <w:lastRenderedPageBreak/>
        <w:t>kell megosztaniuk egymás között</w:t>
      </w:r>
      <w:r w:rsidR="001D48C9">
        <w:t>.</w:t>
      </w:r>
      <w:r w:rsidR="000C4020">
        <w:t xml:space="preserve"> </w:t>
      </w:r>
      <w:r w:rsidR="00D248E3">
        <w:t xml:space="preserve">Ezeket nem akarjuk a </w:t>
      </w:r>
      <w:proofErr w:type="spellStart"/>
      <w:r w:rsidR="00D248E3">
        <w:t>Git</w:t>
      </w:r>
      <w:proofErr w:type="spellEnd"/>
      <w:r w:rsidR="00D248E3">
        <w:t xml:space="preserve"> </w:t>
      </w:r>
      <w:proofErr w:type="spellStart"/>
      <w:r w:rsidR="00D248E3">
        <w:t>repository</w:t>
      </w:r>
      <w:proofErr w:type="spellEnd"/>
      <w:r w:rsidR="00D248E3">
        <w:t xml:space="preserve">-ban nyilvánosságra hozni, mivel a jövőben felhasználhatják ellenünk. Emellett az </w:t>
      </w:r>
      <w:r w:rsidR="00A41B1C">
        <w:t>a</w:t>
      </w:r>
      <w:r w:rsidR="00D248E3">
        <w:t>sset</w:t>
      </w:r>
      <w:r w:rsidR="00A41B1C">
        <w:t>s</w:t>
      </w:r>
      <w:r w:rsidR="00D248E3">
        <w:t>-ek közé se akarjuk őket helyezni, mert akkor bárki kiolvashatja kívülről.</w:t>
      </w:r>
    </w:p>
    <w:p w14:paraId="7C198DAE" w14:textId="69CEC655" w:rsidR="0078391A" w:rsidRDefault="0078391A" w:rsidP="00A752A9">
      <w:r>
        <w:t xml:space="preserve">Ilyenkor jön a </w:t>
      </w:r>
      <w:proofErr w:type="spellStart"/>
      <w:r>
        <w:t>dotenv</w:t>
      </w:r>
      <w:proofErr w:type="spellEnd"/>
      <w:r>
        <w:t xml:space="preserve"> könyvtár</w:t>
      </w:r>
      <w:r w:rsidR="00AC3610">
        <w:t xml:space="preserve"> szerepe</w:t>
      </w:r>
      <w:r>
        <w:t xml:space="preserve">, ami egy olyan konfigurációs fájlból szolgáltatja az értékeket, ami nem része a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repository-nak</w:t>
      </w:r>
      <w:proofErr w:type="spellEnd"/>
      <w:r>
        <w:t>, de futás közben kiolvashatóak az értékek belőle.</w:t>
      </w:r>
    </w:p>
    <w:p w14:paraId="2847065F" w14:textId="1EC0DF16" w:rsidR="00162CF4" w:rsidRDefault="00162CF4" w:rsidP="00A752A9">
      <w:r>
        <w:t xml:space="preserve">Jelen szoftverben olyan felhasználási módszert valósítottam meg, ami a Dotenv konfigurációs értékeket a kliens inicializálásakor egy script segítségével kiolvassa, és az </w:t>
      </w:r>
      <w:proofErr w:type="spellStart"/>
      <w:r>
        <w:t>Angularhoz</w:t>
      </w:r>
      <w:proofErr w:type="spellEnd"/>
      <w:r>
        <w:t xml:space="preserve"> használható tárolóba tölti be őket. Így amellett, hogy nincs</w:t>
      </w:r>
      <w:r w:rsidR="00474908">
        <w:t>enek</w:t>
      </w:r>
      <w:r>
        <w:t xml:space="preserve"> a </w:t>
      </w:r>
      <w:proofErr w:type="spellStart"/>
      <w:r>
        <w:t>Git</w:t>
      </w:r>
      <w:proofErr w:type="spellEnd"/>
      <w:r>
        <w:t xml:space="preserve"> irányítása alatt az értékek, a kliens is könnyedén használni</w:t>
      </w:r>
      <w:r w:rsidR="00623F02">
        <w:t xml:space="preserve"> </w:t>
      </w:r>
      <w:r w:rsidR="00FA1651">
        <w:t xml:space="preserve">tudja </w:t>
      </w:r>
      <w:r w:rsidR="00623F02">
        <w:t>a megszokott módon</w:t>
      </w:r>
      <w:r>
        <w:t>.</w:t>
      </w:r>
    </w:p>
    <w:p w14:paraId="3F301559" w14:textId="6A202DD5" w:rsidR="003E2766" w:rsidRDefault="003E2766" w:rsidP="003E2766">
      <w:pPr>
        <w:pStyle w:val="Cmsor3"/>
      </w:pPr>
      <w:bookmarkStart w:id="32" w:name="_Toc152688576"/>
      <w:proofErr w:type="spellStart"/>
      <w:r>
        <w:t>Cypress</w:t>
      </w:r>
      <w:bookmarkEnd w:id="32"/>
      <w:proofErr w:type="spellEnd"/>
    </w:p>
    <w:p w14:paraId="6C785FE6" w14:textId="65043055" w:rsidR="000F60AF" w:rsidRDefault="000F60AF" w:rsidP="000F60AF">
      <w:r>
        <w:t xml:space="preserve">A </w:t>
      </w:r>
      <w:proofErr w:type="spellStart"/>
      <w:r>
        <w:t>Cypress</w:t>
      </w:r>
      <w:proofErr w:type="spellEnd"/>
      <w:r>
        <w:t xml:space="preserve"> </w:t>
      </w:r>
      <w:r w:rsidR="00625AC3">
        <w:fldChar w:fldCharType="begin"/>
      </w:r>
      <w:r w:rsidR="00625AC3">
        <w:instrText xml:space="preserve"> REF _Ref148907173 \r \h </w:instrText>
      </w:r>
      <w:r w:rsidR="00625AC3">
        <w:fldChar w:fldCharType="separate"/>
      </w:r>
      <w:r w:rsidR="00815226">
        <w:t>[12]</w:t>
      </w:r>
      <w:r w:rsidR="00625AC3">
        <w:fldChar w:fldCharType="end"/>
      </w:r>
      <w:r w:rsidR="00625AC3">
        <w:t xml:space="preserve"> egy szoftverfejlesztési segédeszköz, aminek a segítségével</w:t>
      </w:r>
      <w:r w:rsidR="002A4D76">
        <w:t xml:space="preserve"> webes felületek end-</w:t>
      </w:r>
      <w:proofErr w:type="spellStart"/>
      <w:r w:rsidR="002A4D76">
        <w:t>to</w:t>
      </w:r>
      <w:proofErr w:type="spellEnd"/>
      <w:r w:rsidR="002A4D76">
        <w:t>-end tesztelésére kapunk lehetőséget.</w:t>
      </w:r>
      <w:r w:rsidR="0014000C">
        <w:t xml:space="preserve"> Használatával könnyen ellenőrizhetjük alkalmazásokról, hogy az</w:t>
      </w:r>
      <w:r w:rsidR="006435E4">
        <w:t xml:space="preserve"> oldal az</w:t>
      </w:r>
      <w:r w:rsidR="0014000C">
        <w:t xml:space="preserve"> elvárt funkcionalitásnak megfelel-e.</w:t>
      </w:r>
    </w:p>
    <w:p w14:paraId="7677CD01" w14:textId="6A8C0DAC" w:rsidR="00EC7F65" w:rsidRDefault="00EC7F65" w:rsidP="000F60AF">
      <w:r>
        <w:t>Használata során lehetőségünk van külön-külön egységekre bontani a tesztelést, amiken belül akár elő és utó logikát is megfogalmazhatunk.</w:t>
      </w:r>
      <w:r w:rsidR="0020068C">
        <w:t xml:space="preserve"> Ilyen logikákat megadhatunk a teljes egység elejére és végére, vagy akár minden teszt köré kialakítva.</w:t>
      </w:r>
    </w:p>
    <w:p w14:paraId="454402D4" w14:textId="0F5AAFF3" w:rsidR="00270388" w:rsidRDefault="00270388" w:rsidP="000F60AF">
      <w:r>
        <w:t xml:space="preserve">A tesztelés során gyakran szükségünk lehet konstans értékekre, amikre a </w:t>
      </w:r>
      <w:proofErr w:type="spellStart"/>
      <w:r>
        <w:t>Cypress</w:t>
      </w:r>
      <w:proofErr w:type="spellEnd"/>
      <w:r>
        <w:t xml:space="preserve"> </w:t>
      </w:r>
      <w:r w:rsidR="00EB6263">
        <w:t xml:space="preserve">a saját </w:t>
      </w:r>
      <w:proofErr w:type="spellStart"/>
      <w:r>
        <w:t>fixture</w:t>
      </w:r>
      <w:proofErr w:type="spellEnd"/>
      <w:r>
        <w:t xml:space="preserve"> </w:t>
      </w:r>
      <w:r w:rsidR="00A1675D">
        <w:t>rendszerével</w:t>
      </w:r>
      <w:r>
        <w:t xml:space="preserve"> ad lehetőséget.</w:t>
      </w:r>
      <w:r w:rsidR="00364261">
        <w:t xml:space="preserve"> Ezzel a </w:t>
      </w:r>
      <w:proofErr w:type="spellStart"/>
      <w:r w:rsidR="00364261">
        <w:t>fixture</w:t>
      </w:r>
      <w:proofErr w:type="spellEnd"/>
      <w:r w:rsidR="00364261">
        <w:t xml:space="preserve"> mappába kiszervezett JSON alapú fájlok értékét aktívan tudjuk használni a tesztek futtatása alatt a </w:t>
      </w:r>
      <w:proofErr w:type="spellStart"/>
      <w:r w:rsidR="00364261">
        <w:t>Cypress</w:t>
      </w:r>
      <w:proofErr w:type="spellEnd"/>
      <w:r w:rsidR="00364261">
        <w:t xml:space="preserve"> </w:t>
      </w:r>
      <w:proofErr w:type="spellStart"/>
      <w:r w:rsidR="00364261">
        <w:t>cy.fixture</w:t>
      </w:r>
      <w:proofErr w:type="spellEnd"/>
      <w:r w:rsidR="00364261">
        <w:t xml:space="preserve"> függvénye segítségével.</w:t>
      </w:r>
    </w:p>
    <w:p w14:paraId="7C54A6E7" w14:textId="374A7400" w:rsidR="001D7131" w:rsidRDefault="00295052" w:rsidP="000F60AF">
      <w:proofErr w:type="spellStart"/>
      <w:r>
        <w:t>Cypress</w:t>
      </w:r>
      <w:proofErr w:type="spellEnd"/>
      <w:r>
        <w:t xml:space="preserve"> lehetőséget ad saját függvények hozzáadására is, amivel könnyedén ki tudunk szervezni olyan segéd implementációkat, amik szükségesek a teszteléshez, de nem aktív részei a tesztelt funkciónak.</w:t>
      </w:r>
      <w:r w:rsidR="00CB7D78">
        <w:t xml:space="preserve"> Ilyen függvény lehet például a szerver felé elküldött előregisztráció vagy belépés</w:t>
      </w:r>
      <w:r w:rsidR="00255196">
        <w:t xml:space="preserve">, amiket a felület </w:t>
      </w:r>
      <w:r w:rsidR="00C66E48">
        <w:t xml:space="preserve">tesztelése </w:t>
      </w:r>
      <w:r w:rsidR="00255196">
        <w:t>nélkül akarunk elküldeni.</w:t>
      </w:r>
      <w:r w:rsidR="00F84DCB">
        <w:t xml:space="preserve"> Ezeket a </w:t>
      </w:r>
      <w:proofErr w:type="spellStart"/>
      <w:r w:rsidR="00F84DCB">
        <w:t>Cypress</w:t>
      </w:r>
      <w:proofErr w:type="spellEnd"/>
      <w:r w:rsidR="00F84DCB">
        <w:t xml:space="preserve"> interfészébe beregisztrálva szabadon tudjuk meghívni a tesztelés</w:t>
      </w:r>
      <w:r w:rsidR="003C1079">
        <w:t>i fájlok</w:t>
      </w:r>
      <w:r w:rsidR="00F84DCB">
        <w:t xml:space="preserve"> bármelyik részén.</w:t>
      </w:r>
    </w:p>
    <w:p w14:paraId="207BD105" w14:textId="77777777" w:rsidR="00D62494" w:rsidRPr="000F60AF" w:rsidRDefault="00D62494" w:rsidP="000F60AF"/>
    <w:p w14:paraId="4F3F292E" w14:textId="225B5E31" w:rsidR="000F4BAD" w:rsidRDefault="001D1D83" w:rsidP="001D1D83">
      <w:pPr>
        <w:pStyle w:val="Cmsor1"/>
      </w:pPr>
      <w:bookmarkStart w:id="33" w:name="_Toc152688577"/>
      <w:r>
        <w:lastRenderedPageBreak/>
        <w:t>Tervezés</w:t>
      </w:r>
      <w:bookmarkEnd w:id="33"/>
    </w:p>
    <w:p w14:paraId="7F153511" w14:textId="3E06EF2B" w:rsidR="001D1D83" w:rsidRDefault="001D1D83" w:rsidP="001D1D83">
      <w:pPr>
        <w:pStyle w:val="Cmsor2"/>
      </w:pPr>
      <w:bookmarkStart w:id="34" w:name="_Toc152688578"/>
      <w:r>
        <w:t>Bevezetés</w:t>
      </w:r>
      <w:bookmarkEnd w:id="34"/>
    </w:p>
    <w:p w14:paraId="1E359BA3" w14:textId="443237F7" w:rsidR="00850600" w:rsidRDefault="00E45619" w:rsidP="00850600">
      <w:r>
        <w:t xml:space="preserve">Az elkészített alkalmazás egy komplex, különálló </w:t>
      </w:r>
      <w:r w:rsidR="00FF5F41">
        <w:t xml:space="preserve">egységekre </w:t>
      </w:r>
      <w:r>
        <w:t>bontható</w:t>
      </w:r>
      <w:r w:rsidR="00FF5F41">
        <w:t xml:space="preserve"> szoftver implementációja volt. </w:t>
      </w:r>
      <w:r w:rsidR="00917FB5">
        <w:t>Ezek a funkciók mentén feldarabolható az alkalmazás specifikációja is.</w:t>
      </w:r>
    </w:p>
    <w:p w14:paraId="24600CDC" w14:textId="77FD5E0A" w:rsidR="00A3233C" w:rsidRDefault="00A3233C" w:rsidP="00A3233C">
      <w:pPr>
        <w:pStyle w:val="Cmsor3"/>
      </w:pPr>
      <w:bookmarkStart w:id="35" w:name="_Toc152688579"/>
      <w:r>
        <w:t>Felhasználókezelés</w:t>
      </w:r>
      <w:bookmarkEnd w:id="35"/>
    </w:p>
    <w:p w14:paraId="2C90689B" w14:textId="6143CE04" w:rsidR="001C16F3" w:rsidRDefault="004B194F" w:rsidP="001C16F3">
      <w:r>
        <w:t xml:space="preserve">A webalkalmazás felhasználókat kezel, hogy személyre szabott </w:t>
      </w:r>
      <w:r w:rsidR="00246311">
        <w:t>játék élményt</w:t>
      </w:r>
      <w:r>
        <w:t xml:space="preserve"> tudjon nyúj</w:t>
      </w:r>
      <w:r w:rsidR="00246311">
        <w:t>tson a játékosoknak.</w:t>
      </w:r>
      <w:r w:rsidR="009414B5">
        <w:t xml:space="preserve"> Elsősorban azért van rá szükség, mivel sok olyan funkciót valósít meg az alkalmazás, ami személyre szabott előzményeket és állapotot igényel, így be kell azonosítani ki szeretné használni a weboldalt.</w:t>
      </w:r>
    </w:p>
    <w:p w14:paraId="47500204" w14:textId="77777777" w:rsidR="00924F7F" w:rsidRDefault="007A1D12" w:rsidP="00924F7F">
      <w:pPr>
        <w:pStyle w:val="Kp"/>
      </w:pPr>
      <w:r>
        <w:rPr>
          <w:noProof/>
        </w:rPr>
        <w:drawing>
          <wp:inline distT="0" distB="0" distL="0" distR="0" wp14:anchorId="6ECB4E7E" wp14:editId="24F32B82">
            <wp:extent cx="5400675" cy="3895725"/>
            <wp:effectExtent l="0" t="0" r="9525" b="9525"/>
            <wp:docPr id="1811391484" name="Kép 1811391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78850" w14:textId="2A60C0FF" w:rsidR="007A1D12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815226">
        <w:rPr>
          <w:noProof/>
        </w:rPr>
        <w:t>1</w:t>
      </w:r>
      <w:r>
        <w:fldChar w:fldCharType="end"/>
      </w:r>
      <w:r w:rsidR="00924F7F">
        <w:t>. ábra Felhasználókezelési használati esetek</w:t>
      </w:r>
    </w:p>
    <w:p w14:paraId="783BE084" w14:textId="58E34A0B" w:rsidR="00E90298" w:rsidRDefault="000B2860" w:rsidP="00A3233C">
      <w:r>
        <w:t>Emiatt az oldalra látogatva az első</w:t>
      </w:r>
      <w:r w:rsidR="00001315">
        <w:t>,</w:t>
      </w:r>
      <w:r>
        <w:t xml:space="preserve"> amit egy megtekintő megtehet, hogy vagy belép</w:t>
      </w:r>
      <w:r w:rsidR="00001315">
        <w:t>,</w:t>
      </w:r>
      <w:r>
        <w:t xml:space="preserve"> vagy regisztrál.</w:t>
      </w:r>
      <w:r w:rsidR="00001315">
        <w:t xml:space="preserve"> Enélkül </w:t>
      </w:r>
      <w:r w:rsidR="0035501B">
        <w:t>nem mehet tovább az oldalon semerre.</w:t>
      </w:r>
      <w:r w:rsidR="001A1251">
        <w:t xml:space="preserve"> Egy felhasználótól adatokat gyűjtünk, ami a neve, felhasználóneve, e-mail címe és egy biztonságos </w:t>
      </w:r>
      <w:proofErr w:type="spellStart"/>
      <w:r w:rsidR="001A1251">
        <w:t>jelszava</w:t>
      </w:r>
      <w:proofErr w:type="spellEnd"/>
      <w:r w:rsidR="001A1251">
        <w:t>.</w:t>
      </w:r>
      <w:r w:rsidR="00A74193">
        <w:t xml:space="preserve"> </w:t>
      </w:r>
      <w:r w:rsidR="00A74193">
        <w:lastRenderedPageBreak/>
        <w:t xml:space="preserve">Ezek az adatok </w:t>
      </w:r>
      <w:proofErr w:type="spellStart"/>
      <w:r w:rsidR="00A74193">
        <w:t>validálva</w:t>
      </w:r>
      <w:proofErr w:type="spellEnd"/>
      <w:r w:rsidR="00A74193">
        <w:t xml:space="preserve"> vannak eltárolva.</w:t>
      </w:r>
      <w:r w:rsidR="00947802">
        <w:t xml:space="preserve"> Ezenkívül a játékosok bejelentkezés után profilképet is állíthatnak maguknak, ami megjelenik a váróteremben és a játékban is.</w:t>
      </w:r>
    </w:p>
    <w:p w14:paraId="3FF0A0A2" w14:textId="505746F6" w:rsidR="009E0F5A" w:rsidRDefault="009E0F5A" w:rsidP="00A3233C">
      <w:r>
        <w:t>További funkció a felhasználókezelésben a barátok kezelése.</w:t>
      </w:r>
      <w:r w:rsidR="008C6ECF">
        <w:t xml:space="preserve"> A felhasználók bejelölhetnek más felhasználókat barátnak, és azokat a kéréseket</w:t>
      </w:r>
      <w:r w:rsidR="00053021">
        <w:t xml:space="preserve"> a túloldalon</w:t>
      </w:r>
      <w:r w:rsidR="008C6ECF">
        <w:t xml:space="preserve"> </w:t>
      </w:r>
      <w:r w:rsidR="00BF4F37">
        <w:t>e</w:t>
      </w:r>
      <w:r w:rsidR="008C6ECF">
        <w:t>lfogadhatják vagy elutasíthatják.</w:t>
      </w:r>
      <w:r w:rsidR="009C79C6">
        <w:t xml:space="preserve"> Barátok látják egymást egy listán, mellettük egy indikátorral jelezve</w:t>
      </w:r>
      <w:r w:rsidR="00827E7D">
        <w:t>, hogy</w:t>
      </w:r>
      <w:r w:rsidR="009C79C6">
        <w:t xml:space="preserve"> éppen aktívak-e a honlapon.</w:t>
      </w:r>
      <w:r w:rsidR="004773A7">
        <w:t xml:space="preserve"> Ez elősegíti, hogy a játékosok megtalálják egymást.</w:t>
      </w:r>
    </w:p>
    <w:p w14:paraId="11859782" w14:textId="514E88CD" w:rsidR="00386152" w:rsidRDefault="00386152" w:rsidP="00A3233C">
      <w:r>
        <w:t xml:space="preserve">A felhasználók ezenkívül tudják módosítani a felhasználójukat, akár a nevüket vagy felhasználónevüket is. </w:t>
      </w:r>
      <w:r w:rsidR="00720FD3">
        <w:t>Emellett a honlap megtekintése közben változtathatják a stílus vagy nyelv preferenciájukat is, amit egy Cookie-</w:t>
      </w:r>
      <w:proofErr w:type="spellStart"/>
      <w:r w:rsidR="00720FD3">
        <w:t>ba</w:t>
      </w:r>
      <w:proofErr w:type="spellEnd"/>
      <w:r w:rsidR="00720FD3">
        <w:t xml:space="preserve"> elmentve megjegyez.</w:t>
      </w:r>
    </w:p>
    <w:p w14:paraId="3BAD39DF" w14:textId="62D3D6A4" w:rsidR="00A3233C" w:rsidRDefault="00A3233C" w:rsidP="00A3233C">
      <w:pPr>
        <w:pStyle w:val="Cmsor3"/>
      </w:pPr>
      <w:bookmarkStart w:id="36" w:name="_Toc152688580"/>
      <w:r>
        <w:t>Bolt rendszer</w:t>
      </w:r>
      <w:bookmarkEnd w:id="36"/>
    </w:p>
    <w:p w14:paraId="55798E9D" w14:textId="1A13ABEE" w:rsidR="00A3233C" w:rsidRDefault="000374FD" w:rsidP="00A3233C">
      <w:r>
        <w:t>A webalkalmazás tartalmaz egy beépített boltot, amiben a játékosok a játékok végén szerzett pontokból tudnak vásárolni.</w:t>
      </w:r>
    </w:p>
    <w:p w14:paraId="7BD85423" w14:textId="47D6487D" w:rsidR="001963A9" w:rsidRDefault="001963A9" w:rsidP="00A3233C">
      <w:r>
        <w:t xml:space="preserve">Maga a megvalósított játék úgy épül fel, hogy a játék kezdete előtt ki kell választani egy pakli összeállítást, aminek a kártyáit szeretnénk felhasználni. </w:t>
      </w:r>
      <w:r w:rsidR="00212C67">
        <w:t>Itt jön képbe a boltrendszer, hogy ne adjuk oda a játékosoknak a teljes összeállítási listát, hanem az alkalmazás használatával tudjanak tetszőlegesen felnyitni új módokat.</w:t>
      </w:r>
    </w:p>
    <w:p w14:paraId="5FECB20C" w14:textId="77777777" w:rsidR="00E32908" w:rsidRDefault="00AE6BA2" w:rsidP="00E32908">
      <w:pPr>
        <w:pStyle w:val="Kp"/>
      </w:pPr>
      <w:r>
        <w:rPr>
          <w:noProof/>
        </w:rPr>
        <w:drawing>
          <wp:inline distT="0" distB="0" distL="0" distR="0" wp14:anchorId="596F720C" wp14:editId="237728ED">
            <wp:extent cx="2486025" cy="2676525"/>
            <wp:effectExtent l="0" t="0" r="9525" b="9525"/>
            <wp:docPr id="979220347" name="Kép 979220347" descr="A képen szöveg, képernyőkép, hold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20347" name="Kép 1" descr="A képen szöveg, képernyőkép, hold, kö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76BD6" w14:textId="01C2F630" w:rsidR="00AE6BA2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815226">
        <w:rPr>
          <w:noProof/>
        </w:rPr>
        <w:t>2</w:t>
      </w:r>
      <w:r>
        <w:fldChar w:fldCharType="end"/>
      </w:r>
      <w:r w:rsidR="00E32908">
        <w:t>. ábra Boltrendszer használati esetei</w:t>
      </w:r>
    </w:p>
    <w:p w14:paraId="6BF7A758" w14:textId="58FB8ECE" w:rsidR="00AE6BA2" w:rsidRDefault="00A71C12" w:rsidP="00AE6BA2">
      <w:r>
        <w:lastRenderedPageBreak/>
        <w:t xml:space="preserve">Ezzel </w:t>
      </w:r>
      <w:r w:rsidR="005E71D7">
        <w:t xml:space="preserve">további motivációt adunk a játékosoknak, hogy többet használják az alkalmazást. Emellett </w:t>
      </w:r>
      <w:r w:rsidR="00C54DB3">
        <w:t xml:space="preserve">a </w:t>
      </w:r>
      <w:r w:rsidR="005E71D7">
        <w:t>nagyobb változatosság</w:t>
      </w:r>
      <w:r w:rsidR="00C54DB3">
        <w:t>on túl</w:t>
      </w:r>
      <w:r w:rsidR="005E71D7">
        <w:t xml:space="preserve"> döntési lehetőséget</w:t>
      </w:r>
      <w:r w:rsidR="00FE7A7D">
        <w:t xml:space="preserve"> is</w:t>
      </w:r>
      <w:r w:rsidR="00C54DB3">
        <w:t xml:space="preserve"> ad</w:t>
      </w:r>
      <w:r w:rsidR="005E71D7">
        <w:t xml:space="preserve">, hogy milyen pakli tetszett meg </w:t>
      </w:r>
      <w:r w:rsidR="00572D1B">
        <w:t>melyik felhasználónak</w:t>
      </w:r>
      <w:r w:rsidR="005E71D7">
        <w:t>.</w:t>
      </w:r>
    </w:p>
    <w:p w14:paraId="6DF4DDA2" w14:textId="6F42AD1A" w:rsidR="00FF0624" w:rsidRDefault="00FF0624" w:rsidP="00AE6BA2">
      <w:r>
        <w:t>Minden játékos a játék alap Sushi Go verziójának paklijával tud kezdetben játszani, és elég pontot szerezve tudja magának feloldani a boltban vásárlási lehetőséget.</w:t>
      </w:r>
      <w:r w:rsidR="004F5EB4">
        <w:t xml:space="preserve"> Ezzel kicsit elrejtve a plusz ponthasználat szükségességét, de mégis újdonságot adva.</w:t>
      </w:r>
    </w:p>
    <w:p w14:paraId="2B39320C" w14:textId="73DE4AA9" w:rsidR="00A3233C" w:rsidRDefault="00A3233C" w:rsidP="00A3233C">
      <w:pPr>
        <w:pStyle w:val="Cmsor3"/>
      </w:pPr>
      <w:bookmarkStart w:id="37" w:name="_Toc152688581"/>
      <w:r>
        <w:t>Váróterem rendszer</w:t>
      </w:r>
      <w:bookmarkEnd w:id="37"/>
    </w:p>
    <w:p w14:paraId="6106F437" w14:textId="69B7C8E1" w:rsidR="00A3233C" w:rsidRDefault="007B3662" w:rsidP="00A3233C">
      <w:r>
        <w:t xml:space="preserve">Az alkalmazás várótermeket, </w:t>
      </w:r>
      <w:r w:rsidR="00106AC0">
        <w:t>lobby-</w:t>
      </w:r>
      <w:proofErr w:type="spellStart"/>
      <w:r>
        <w:t>kat</w:t>
      </w:r>
      <w:proofErr w:type="spellEnd"/>
      <w:r>
        <w:t xml:space="preserve"> kezel.</w:t>
      </w:r>
      <w:r w:rsidR="00106AC0">
        <w:t xml:space="preserve"> </w:t>
      </w:r>
      <w:r w:rsidR="00EC19E9">
        <w:t>Ennek a rendszernek a segítségével tudják a felhasználók megtalálni egymást egyes játékokra.</w:t>
      </w:r>
    </w:p>
    <w:p w14:paraId="175EEA96" w14:textId="32E64384" w:rsidR="007055D3" w:rsidRDefault="007055D3" w:rsidP="00A3233C">
      <w:r>
        <w:t>A várótermek</w:t>
      </w:r>
      <w:r w:rsidR="00134F4E">
        <w:t xml:space="preserve"> komplex funkciókkal lettek ellátva.</w:t>
      </w:r>
      <w:r w:rsidR="005A393D">
        <w:t xml:space="preserve"> Először is megtekinthetjük az aktív várótermek listáját, aminek az aktuális állapotát élőben látják változni a honlap megtekintői. Tehát ha valaki elindít egy szobát, akkor azt eg</w:t>
      </w:r>
      <w:r w:rsidR="00F76A07">
        <w:t>y másik felhasználó rögtön lát</w:t>
      </w:r>
      <w:r w:rsidR="00A552AD">
        <w:t>ja</w:t>
      </w:r>
      <w:r w:rsidR="00F76A07">
        <w:t xml:space="preserve"> a lista változásával. Ugyanez fordítva, ha egy szoba megszűnik, akkor arról minden megtekintő rögtön értesül.</w:t>
      </w:r>
    </w:p>
    <w:p w14:paraId="4F4ABDB8" w14:textId="71D2B205" w:rsidR="00D80E36" w:rsidRDefault="00D80E36" w:rsidP="00A3233C">
      <w:r>
        <w:t>Egy szobát névvel és jelszóval tudunk létrehozni, amibe a játékosok a jelszó segítségével tudnak belépni. Ezzel valamelyest levédve a szobát, hogy csak azok léphessenek be, akiknek elárultuk a jelszót.</w:t>
      </w:r>
    </w:p>
    <w:p w14:paraId="5F6BC886" w14:textId="77777777" w:rsidR="004A292D" w:rsidRDefault="004A292D" w:rsidP="004A292D">
      <w:pPr>
        <w:pStyle w:val="Kp"/>
      </w:pPr>
      <w:r>
        <w:rPr>
          <w:noProof/>
        </w:rPr>
        <w:drawing>
          <wp:inline distT="0" distB="0" distL="0" distR="0" wp14:anchorId="0F4D8480" wp14:editId="158D6B5B">
            <wp:extent cx="5400675" cy="2704830"/>
            <wp:effectExtent l="0" t="0" r="0" b="635"/>
            <wp:docPr id="983047885" name="Kép 983047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47885" name="Kép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0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58BE4" w14:textId="34FDEA02" w:rsidR="004A292D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815226">
        <w:rPr>
          <w:noProof/>
        </w:rPr>
        <w:t>3</w:t>
      </w:r>
      <w:r>
        <w:fldChar w:fldCharType="end"/>
      </w:r>
      <w:r w:rsidR="004A292D">
        <w:t>. ábra Váróterem használati esetei</w:t>
      </w:r>
    </w:p>
    <w:p w14:paraId="12198AC6" w14:textId="53F9E9CA" w:rsidR="00D74566" w:rsidRDefault="00FA5975" w:rsidP="00A3233C">
      <w:r>
        <w:lastRenderedPageBreak/>
        <w:t xml:space="preserve">A szobába lépve </w:t>
      </w:r>
      <w:r w:rsidR="000179E7">
        <w:t>a lehetséges funkciók aszerint változnak, hogy a felhasználó hozta-e létre, vagy csak utólag lépett</w:t>
      </w:r>
      <w:r w:rsidR="00E759B1">
        <w:t xml:space="preserve"> be</w:t>
      </w:r>
      <w:r w:rsidR="000179E7">
        <w:t>.</w:t>
      </w:r>
      <w:r w:rsidR="002C24CC">
        <w:t xml:space="preserve"> A szobában többféle információval találkozunk, kezdve a szoba nevével és </w:t>
      </w:r>
      <w:r w:rsidR="00A074C7">
        <w:t>jelszójával</w:t>
      </w:r>
      <w:r w:rsidR="002C24CC">
        <w:t xml:space="preserve">, </w:t>
      </w:r>
      <w:r w:rsidR="0002332E">
        <w:t>amivel</w:t>
      </w:r>
      <w:r w:rsidR="002C24CC">
        <w:t xml:space="preserve"> további játékosokat hívha</w:t>
      </w:r>
      <w:r w:rsidR="0002332E">
        <w:t>t</w:t>
      </w:r>
      <w:r w:rsidR="002C24CC">
        <w:t>unk meg.</w:t>
      </w:r>
    </w:p>
    <w:p w14:paraId="0C9D1E2D" w14:textId="6EA5FEBF" w:rsidR="00FA5975" w:rsidRDefault="00D74566" w:rsidP="00A3233C">
      <w:r>
        <w:t xml:space="preserve">Látjuk </w:t>
      </w:r>
      <w:r w:rsidR="002C24CC">
        <w:t xml:space="preserve">a már belépett játékosokat, a profilképüket és </w:t>
      </w:r>
      <w:r>
        <w:t>egy indikátort arról, hogy készen vannak-e a játékra. Ehhez minden játékosnál megjelenik egy gomb, amivel ki-be tudják ezt kapcsolni. Ez az indikátor is élőben követhető, frissítés nélkül az oldalon.</w:t>
      </w:r>
    </w:p>
    <w:p w14:paraId="538E7063" w14:textId="1B6D4F25" w:rsidR="00DC7290" w:rsidRDefault="00DC7290" w:rsidP="00A3233C">
      <w:r>
        <w:t>A szoba tulajdonosa külön jogokkal rendelkezik. Először is módosítani tudja, hogy milyen paklival akarjuk játszani a játékot. Ez automatikus kiveszi a kész állapot indikátorát minden játékostól. Olyan paklit tud választani, amihez megvette a boltban a paklit. Emellett a többi játékos olyan pakli mellett tud kész gombot nyomni, aminek ő is megvette a pakliját. Tehát csak olyan paklival indulhat a játék, amihez mindenki megvette a hozzá illő paklit.</w:t>
      </w:r>
    </w:p>
    <w:p w14:paraId="7C8AFA53" w14:textId="6B676EC2" w:rsidR="003D254B" w:rsidRDefault="003D254B" w:rsidP="00A3233C">
      <w:r>
        <w:t>A másik joga a szoba tulajdonosának maga a játék elindítása. Ezt akkor teheti meg, ha minden játékos kész van, és szerepet játszik az is, hogy az adott paklinak mi az ajánlott alsó és felső határa a játékosszámának.</w:t>
      </w:r>
      <w:r w:rsidR="00077581">
        <w:t xml:space="preserve"> Ha ez a két feltétel nem teljesül, akkor nem engedi elindítani a játékot a honlap.</w:t>
      </w:r>
    </w:p>
    <w:p w14:paraId="752F5376" w14:textId="50CFC193" w:rsidR="00640ED0" w:rsidRDefault="00640ED0" w:rsidP="00A3233C">
      <w:r>
        <w:t xml:space="preserve">Egy további funkció a szobában, hogy a belépett játékosok tudnak élőben </w:t>
      </w:r>
      <w:proofErr w:type="spellStart"/>
      <w:r>
        <w:t>chatelni</w:t>
      </w:r>
      <w:proofErr w:type="spellEnd"/>
      <w:r>
        <w:t xml:space="preserve"> egymással, míg a játék indítására várakoznak.</w:t>
      </w:r>
      <w:r w:rsidR="00FF7C73">
        <w:t xml:space="preserve"> Ez időrendben megjelenik a szoba alján, ahol látják ki és mit írt a szobában.</w:t>
      </w:r>
    </w:p>
    <w:p w14:paraId="4BA33C20" w14:textId="56DE4BE5" w:rsidR="00A3233C" w:rsidRDefault="00A3233C" w:rsidP="00A3233C">
      <w:pPr>
        <w:pStyle w:val="Cmsor3"/>
      </w:pPr>
      <w:bookmarkStart w:id="38" w:name="_Toc152688582"/>
      <w:r>
        <w:t>Játék rendszer</w:t>
      </w:r>
      <w:bookmarkEnd w:id="38"/>
    </w:p>
    <w:p w14:paraId="408A02AA" w14:textId="09E2D0B1" w:rsidR="00636C8C" w:rsidRDefault="00636C8C" w:rsidP="00636C8C">
      <w:r>
        <w:t>Az alkalmazás fő egysége maga a játéknak a megvalósítása.</w:t>
      </w:r>
      <w:r w:rsidR="00712F38">
        <w:t xml:space="preserve"> Erre a felületre egyedül a váróteremből elindított játék után lehet kerülni, és a játék befejezéséig vagy törléséig az oldalon bárhova lépve ide irányít át minket.</w:t>
      </w:r>
    </w:p>
    <w:p w14:paraId="073D0B06" w14:textId="36015597" w:rsidR="006571A8" w:rsidRDefault="006571A8" w:rsidP="00636C8C">
      <w:r>
        <w:t>A játékosok egy átlátható felületet kapnak a játék állásáról. Jobb oldalt egy listán látják a játékosok listáját és sorrendjét, amin az elemekre kattintva a baloldali mezőn megjelenik az adott játékos asztalára kirakott lapok listája.</w:t>
      </w:r>
      <w:r w:rsidR="00E653BC">
        <w:t xml:space="preserve"> Emellett a képernyő alján látják a saját kezükben található lapokat, amit átválthatnak az asztaluk nézetére, ha onnan akarnak indítani valamilyen akciót.</w:t>
      </w:r>
    </w:p>
    <w:p w14:paraId="7F8AF3CB" w14:textId="216CCB45" w:rsidR="006A731D" w:rsidRDefault="001B6378" w:rsidP="00636C8C">
      <w:r>
        <w:t>A játékban a körben első játékos felvesz egy vezető szerepet</w:t>
      </w:r>
      <w:r w:rsidR="00AA297F">
        <w:t>, n</w:t>
      </w:r>
      <w:r>
        <w:t>eki külön jogai vannak.</w:t>
      </w:r>
      <w:r w:rsidR="00AA297F">
        <w:t xml:space="preserve"> </w:t>
      </w:r>
      <w:r w:rsidR="00762E9E">
        <w:t xml:space="preserve">Minden játékos </w:t>
      </w:r>
      <w:r w:rsidR="00060853">
        <w:t xml:space="preserve">tudja, hogy kinek van az aktuális köre. Ennek a játékosnak az oldal jelzi, hogy hol és milyen akciókat tud végrehajtani. Így nem tud véletlen rossz lépést </w:t>
      </w:r>
      <w:r w:rsidR="00060853">
        <w:lastRenderedPageBreak/>
        <w:t>tenni.</w:t>
      </w:r>
      <w:r w:rsidR="00FA4736">
        <w:t xml:space="preserve"> Egy átlagos játékmenetben egyszerű lapokat, vagy lapokkal végrehajtott akciókat kell végrehajtaniuk. </w:t>
      </w:r>
      <w:r w:rsidR="000857C4">
        <w:t>További akciója van az első játékosnak, akinek a feladata elindítani az új kört és menetet</w:t>
      </w:r>
      <w:r w:rsidR="00B0180E">
        <w:t>, viszont ez is megtörténik a szerver által, ha egy idő után nem indítja el.</w:t>
      </w:r>
    </w:p>
    <w:p w14:paraId="63434324" w14:textId="77777777" w:rsidR="002C6617" w:rsidRDefault="002C6617" w:rsidP="002C6617">
      <w:pPr>
        <w:pStyle w:val="Kp"/>
      </w:pPr>
      <w:r>
        <w:rPr>
          <w:noProof/>
        </w:rPr>
        <w:drawing>
          <wp:inline distT="0" distB="0" distL="0" distR="0" wp14:anchorId="695A1D91" wp14:editId="79958B3C">
            <wp:extent cx="5029200" cy="2681621"/>
            <wp:effectExtent l="0" t="0" r="0" b="0"/>
            <wp:docPr id="619400437" name="Kép 619400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00437" name="Kép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8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40A4F" w14:textId="45F5D4E2" w:rsidR="002C6617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815226">
        <w:rPr>
          <w:noProof/>
        </w:rPr>
        <w:t>4</w:t>
      </w:r>
      <w:r>
        <w:fldChar w:fldCharType="end"/>
      </w:r>
      <w:r w:rsidR="002C6617">
        <w:t>. ábra Játék használati esetei</w:t>
      </w:r>
    </w:p>
    <w:p w14:paraId="41CF1625" w14:textId="5FE347BC" w:rsidR="002B0E69" w:rsidRPr="00636C8C" w:rsidRDefault="002B0E69" w:rsidP="00636C8C">
      <w:r>
        <w:t>A játékosok látják a játék aktuális állapotát, ke</w:t>
      </w:r>
      <w:r w:rsidR="006459F2">
        <w:t>z</w:t>
      </w:r>
      <w:r>
        <w:t>dve a nevétől, aktuális menettől a játékfázis állapotáig.</w:t>
      </w:r>
      <w:r w:rsidR="00E61D72">
        <w:t xml:space="preserve"> Emellett látják azt is, hogy ki hány pontot halmozott fel eddig a játékban.</w:t>
      </w:r>
      <w:r w:rsidR="00674B6E">
        <w:t xml:space="preserve"> Amikor a játék véget ér, akkor egy listában megtekinthetik a végső helyezésüket és pontjukat.</w:t>
      </w:r>
      <w:r w:rsidR="007F3E5F">
        <w:t xml:space="preserve"> Ekkor az első játékosnak van joga törölni a játékot, ami mindenkit visszadob a főoldalra.</w:t>
      </w:r>
    </w:p>
    <w:p w14:paraId="47B6C654" w14:textId="00BD2731" w:rsidR="00F2182B" w:rsidRDefault="00F2182B" w:rsidP="00F2182B">
      <w:pPr>
        <w:pStyle w:val="Cmsor2"/>
      </w:pPr>
      <w:bookmarkStart w:id="39" w:name="_Toc152688583"/>
      <w:r>
        <w:t>Architektúra</w:t>
      </w:r>
      <w:bookmarkEnd w:id="39"/>
    </w:p>
    <w:p w14:paraId="475BA85E" w14:textId="10BF45E2" w:rsidR="00AF5121" w:rsidRPr="00AF5121" w:rsidRDefault="00AF5121" w:rsidP="00AF5121">
      <w:pPr>
        <w:pStyle w:val="Cmsor3"/>
      </w:pPr>
      <w:bookmarkStart w:id="40" w:name="_Toc152688584"/>
      <w:r>
        <w:t>Áttekintő</w:t>
      </w:r>
      <w:bookmarkEnd w:id="40"/>
    </w:p>
    <w:p w14:paraId="5CD9A30E" w14:textId="5840C313" w:rsidR="007145A6" w:rsidRDefault="00330994" w:rsidP="007145A6">
      <w:r>
        <w:t>Az elkészült alkalmazás több szempont szerint is egységekre bontható. Ezekben az egységekben többféle architektúra és tervezési minta valósult meg vagy lett felhasználva.</w:t>
      </w:r>
    </w:p>
    <w:p w14:paraId="539764D0" w14:textId="23BBC7FC" w:rsidR="00AA495C" w:rsidRPr="007145A6" w:rsidRDefault="00AA495C" w:rsidP="007145A6">
      <w:r>
        <w:t xml:space="preserve">Mivel egy </w:t>
      </w:r>
      <w:proofErr w:type="spellStart"/>
      <w:r>
        <w:t>full-stack</w:t>
      </w:r>
      <w:proofErr w:type="spellEnd"/>
      <w:r>
        <w:t xml:space="preserve"> alkalmazás valósult meg, ezért elsősorban különválaszthatunk egy kliensoldali és egy szerveroldali komponenst.</w:t>
      </w:r>
      <w:r w:rsidR="006B6CD1">
        <w:t xml:space="preserve"> A kliensoldali része foglalkozik közvetlenül a felhasználói interakciókkal és a webes a környezet kezelésével.</w:t>
      </w:r>
      <w:r w:rsidR="00B735A7">
        <w:t xml:space="preserve"> A szerveroldali komponens pedig az alkalmazás logikájának megvalósításával és az adatok perzisztens tárolásával és transzformációjával.</w:t>
      </w:r>
    </w:p>
    <w:p w14:paraId="1814F8AF" w14:textId="77777777" w:rsidR="00FD54EC" w:rsidRDefault="00FD54EC" w:rsidP="00FD54EC">
      <w:pPr>
        <w:pStyle w:val="Kp"/>
      </w:pPr>
      <w:r>
        <w:rPr>
          <w:noProof/>
        </w:rPr>
        <w:lastRenderedPageBreak/>
        <w:drawing>
          <wp:inline distT="0" distB="0" distL="0" distR="0" wp14:anchorId="2EFB743D" wp14:editId="5B7C8CBC">
            <wp:extent cx="5400040" cy="3633470"/>
            <wp:effectExtent l="0" t="0" r="0" b="5080"/>
            <wp:docPr id="1237423742" name="Kép 1237423742" descr="Alkalmazás architektúrá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23742" name="Kép 1" descr="Alkalmazás architektúrája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E257" w14:textId="1BD43AFD" w:rsidR="002F407C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815226">
        <w:rPr>
          <w:noProof/>
        </w:rPr>
        <w:t>5</w:t>
      </w:r>
      <w:r>
        <w:fldChar w:fldCharType="end"/>
      </w:r>
      <w:r w:rsidR="00FD54EC">
        <w:t>. ábra Architektúra</w:t>
      </w:r>
    </w:p>
    <w:p w14:paraId="640C0DC8" w14:textId="52539316" w:rsidR="00BC16E8" w:rsidRDefault="00BC16E8" w:rsidP="00BC16E8">
      <w:pPr>
        <w:pStyle w:val="Cmsor3"/>
      </w:pPr>
      <w:bookmarkStart w:id="41" w:name="_Toc152688585"/>
      <w:r>
        <w:t>Adatbázis</w:t>
      </w:r>
      <w:bookmarkEnd w:id="41"/>
    </w:p>
    <w:p w14:paraId="38478BA1" w14:textId="716ABBC2" w:rsidR="00CD3EA7" w:rsidRDefault="00CD3EA7" w:rsidP="00CD3EA7">
      <w:r>
        <w:t>A szerver adatbázisa alatt két egységet érthetünk.</w:t>
      </w:r>
      <w:r w:rsidR="007818B1">
        <w:t xml:space="preserve"> Van a szervernek egy perzisztens</w:t>
      </w:r>
      <w:r w:rsidR="00ED31E2">
        <w:t>,</w:t>
      </w:r>
      <w:r w:rsidR="007818B1">
        <w:t xml:space="preserve"> relációs adatbázis alapú tárhelye, és egy ezt segítő gyorsítótárként funkcionáló tároló is.</w:t>
      </w:r>
    </w:p>
    <w:p w14:paraId="1C73017E" w14:textId="7CC30968" w:rsidR="00B92865" w:rsidRDefault="004E45BF" w:rsidP="00CD3EA7">
      <w:r>
        <w:t>Az alkalmazás perzisztens tárhelye MSSQL-ben lett megfogalmazva, amit egy külön konténerizált kapcsolaton keresztül érhetünk el.</w:t>
      </w:r>
      <w:r w:rsidR="0048268E">
        <w:t xml:space="preserve"> Tehát az egyes konténerek ugyanazzal az adatbázis szerverrel kommunikálnak, viszont külön megfogalmazott adatbázisokat kezelnek.</w:t>
      </w:r>
      <w:r w:rsidR="00910171">
        <w:t xml:space="preserve"> Ezáltal nincs olyan, hogy egymás tudta nélkül egymás keze alá dolgoznak.</w:t>
      </w:r>
      <w:r w:rsidR="005854E0">
        <w:t xml:space="preserve"> Az adatbázisokban robosztus, rögzített mezőkkel ellátott adatokat akarunk kezelni, ezért is előnyösebb a relációs adatbázis használata a </w:t>
      </w:r>
      <w:proofErr w:type="spellStart"/>
      <w:r w:rsidR="005854E0">
        <w:t>NoSQL</w:t>
      </w:r>
      <w:proofErr w:type="spellEnd"/>
      <w:r w:rsidR="005854E0">
        <w:t xml:space="preserve"> alapúakkal szemben. Emellett a sokfelé elágazó kapcsolatot az adatok között is hatékonyabban tudjuk kezelni relációs alapokon.</w:t>
      </w:r>
    </w:p>
    <w:p w14:paraId="760E3B1D" w14:textId="4552F026" w:rsidR="00A07794" w:rsidRDefault="00A07794" w:rsidP="00CD3EA7">
      <w:r>
        <w:t>Ezeknek az adatbázisoknak a sémáj</w:t>
      </w:r>
      <w:r w:rsidR="009D49AE">
        <w:t>a</w:t>
      </w:r>
      <w:r>
        <w:t xml:space="preserve"> az </w:t>
      </w:r>
      <w:proofErr w:type="spellStart"/>
      <w:r>
        <w:t>Entity</w:t>
      </w:r>
      <w:proofErr w:type="spellEnd"/>
      <w:r>
        <w:t xml:space="preserve"> Framework </w:t>
      </w:r>
      <w:proofErr w:type="spellStart"/>
      <w:r>
        <w:t>Code-First</w:t>
      </w:r>
      <w:proofErr w:type="spellEnd"/>
      <w:r>
        <w:t xml:space="preserve"> technikája segítségével, az adatelérési rétegből </w:t>
      </w:r>
      <w:r w:rsidR="000C3A8F">
        <w:t>lettek meg</w:t>
      </w:r>
      <w:r>
        <w:t>fogalmaz</w:t>
      </w:r>
      <w:r w:rsidR="000C3A8F">
        <w:t>va</w:t>
      </w:r>
      <w:r>
        <w:t>.</w:t>
      </w:r>
      <w:r w:rsidR="00E416D8">
        <w:t xml:space="preserve"> Itt megadható</w:t>
      </w:r>
      <w:r w:rsidR="009267E2">
        <w:t>ak</w:t>
      </w:r>
      <w:r w:rsidR="00E416D8">
        <w:t xml:space="preserve"> az egyes modellek, amiket adatbázisba</w:t>
      </w:r>
      <w:r w:rsidR="00E83694">
        <w:t>n</w:t>
      </w:r>
      <w:r w:rsidR="00E416D8">
        <w:t xml:space="preserve"> táblákra lehet fordítani. Továbbá megadhatóak táblák közötti kapcsolatok és </w:t>
      </w:r>
      <w:r w:rsidR="009A29CF">
        <w:t xml:space="preserve">azoknak </w:t>
      </w:r>
      <w:r w:rsidR="00E416D8">
        <w:t xml:space="preserve">fajtáik, változók és mezők közötti konverziók vagy </w:t>
      </w:r>
      <w:r w:rsidR="00E416D8">
        <w:lastRenderedPageBreak/>
        <w:t>inicializálási adatok is.</w:t>
      </w:r>
      <w:r w:rsidR="00416BC0">
        <w:t xml:space="preserve"> Tehát széleskörű támogatást biztosít az </w:t>
      </w:r>
      <w:proofErr w:type="spellStart"/>
      <w:r w:rsidR="00416BC0">
        <w:t>Entity</w:t>
      </w:r>
      <w:proofErr w:type="spellEnd"/>
      <w:r w:rsidR="00416BC0">
        <w:t xml:space="preserve"> Framework használata az adatbázis összeállítására.</w:t>
      </w:r>
    </w:p>
    <w:p w14:paraId="2EF9FDB7" w14:textId="038083A4" w:rsidR="005854E0" w:rsidRPr="00CD3EA7" w:rsidRDefault="004A3197" w:rsidP="00CD3EA7">
      <w:r>
        <w:t>A gyorsítótár adatbázisa egy ugyanúgy különálló konténerben futó Redis alapú szerver.</w:t>
      </w:r>
      <w:r w:rsidR="00C73E00">
        <w:t xml:space="preserve"> Ez a szerver a memóriában tárolja el az adatokat, így kisebb, rövidtávú értékek tárolására van tervezve.</w:t>
      </w:r>
      <w:r w:rsidR="00283C25">
        <w:t xml:space="preserve"> Benne az értékek kulcs-érték párokban szerepelnek, ami a jelen alkalmazásban szöveges azonosítókhoz JSON-be fordított objektumok formájában valósult meg.</w:t>
      </w:r>
      <w:r w:rsidR="00BE1241">
        <w:t xml:space="preserve"> Ebben az adatbázisban tároljuk el a ritkán változó, de gyakran lekérdezett adatokat, hogy meggyorsítsuk a szerver </w:t>
      </w:r>
      <w:proofErr w:type="spellStart"/>
      <w:r w:rsidR="00BE1241">
        <w:t>válaszidejét</w:t>
      </w:r>
      <w:proofErr w:type="spellEnd"/>
      <w:r w:rsidR="00BE1241">
        <w:t xml:space="preserve"> a kliensnek.</w:t>
      </w:r>
    </w:p>
    <w:p w14:paraId="5E988EEA" w14:textId="32D98D2A" w:rsidR="00BC16E8" w:rsidRDefault="00BC16E8" w:rsidP="00BC16E8">
      <w:pPr>
        <w:pStyle w:val="Cmsor3"/>
      </w:pPr>
      <w:bookmarkStart w:id="42" w:name="_Toc152688586"/>
      <w:r>
        <w:t>Szerveroldal</w:t>
      </w:r>
      <w:bookmarkEnd w:id="42"/>
    </w:p>
    <w:p w14:paraId="4380AC05" w14:textId="31EA5D6F" w:rsidR="00006A43" w:rsidRDefault="00006A43" w:rsidP="00006A43">
      <w:r>
        <w:t>Az alkalmazás szerveroldala a témából adottan konténerekre van felosztva.</w:t>
      </w:r>
      <w:r w:rsidR="00BD6A56">
        <w:t xml:space="preserve"> Ezek a konténerek funkciók, felelősségek mentén lettek felosztva. </w:t>
      </w:r>
      <w:r w:rsidR="006D0660">
        <w:t>Tehát úgy vannak egységekbe zárva, hogy csak a közös logikai elemek tartozzanak össze.</w:t>
      </w:r>
    </w:p>
    <w:p w14:paraId="0E5EA20E" w14:textId="2E65743E" w:rsidR="006316DA" w:rsidRDefault="006316DA" w:rsidP="00006A43">
      <w:r>
        <w:t>Ezeken a konténereken belül egy-egy háromrétegű architektúrát megvalósító szerveralkalmazás található</w:t>
      </w:r>
      <w:r w:rsidR="00651452">
        <w:t>. E</w:t>
      </w:r>
      <w:r>
        <w:t xml:space="preserve">gy API réteg, egy üzleti logikai réteg és egy adatelérési réteg. Ezeken az alkalmazásokon belül további ismert tervezési minták lettek megvalósítva, mint például a CQRS, </w:t>
      </w:r>
      <w:proofErr w:type="spellStart"/>
      <w:r>
        <w:t>repository</w:t>
      </w:r>
      <w:proofErr w:type="spellEnd"/>
      <w:r>
        <w:t xml:space="preserve"> vagy </w:t>
      </w:r>
      <w:r w:rsidR="005B6E75">
        <w:t xml:space="preserve">a </w:t>
      </w:r>
      <w:proofErr w:type="spellStart"/>
      <w:r>
        <w:t>unitofwork</w:t>
      </w:r>
      <w:proofErr w:type="spellEnd"/>
      <w:r>
        <w:t>.</w:t>
      </w:r>
    </w:p>
    <w:p w14:paraId="2F0DFC18" w14:textId="6F8DF1DB" w:rsidR="00624295" w:rsidRDefault="00B65805" w:rsidP="00006A43">
      <w:r>
        <w:t>Az egyes konténereken belül gyakran találhatóak olyan egységek, amik nagyon hasonló</w:t>
      </w:r>
      <w:r w:rsidR="00C00B37">
        <w:t>ak</w:t>
      </w:r>
      <w:r>
        <w:t>, vagy</w:t>
      </w:r>
      <w:r w:rsidR="009F3AA3">
        <w:t xml:space="preserve"> teljesen</w:t>
      </w:r>
      <w:r>
        <w:t xml:space="preserve"> megegyeznek egymással. Erre lett bevezetve egy „</w:t>
      </w:r>
      <w:proofErr w:type="spellStart"/>
      <w:r>
        <w:t>Shared</w:t>
      </w:r>
      <w:proofErr w:type="spellEnd"/>
      <w:r>
        <w:t>” komponens, ami egy-egy segédkönyvtárt ad az egyes rétegeknek. Erre a könyvtárra a konténerek közösen hivatkozhatnak, így nem kell feleslegesen duplikálni az implementációjukat.</w:t>
      </w:r>
    </w:p>
    <w:p w14:paraId="6CAAFCEC" w14:textId="2C9620AB" w:rsidR="00C246DB" w:rsidRPr="00006A43" w:rsidRDefault="00C246DB" w:rsidP="00006A43">
      <w:r>
        <w:t>Különösen hasznos a közös könyvtár a konténerek közötti kommunikáció megvalósításakor. A RabbitMQ üzenetküldő implementációjánál ugyanis egy-egy közös modellre kell hivatkozniuk a konténereknek, amikben adatot küldenek vagy fogadnak az esemény során.</w:t>
      </w:r>
      <w:r w:rsidR="001D7372">
        <w:t xml:space="preserve"> Ezeket a modelleket a közös segédkönyvtárban megfogalmazva könnyedén felhasználhatjuk.</w:t>
      </w:r>
    </w:p>
    <w:p w14:paraId="03636E2A" w14:textId="4ED47627" w:rsidR="00BC16E8" w:rsidRDefault="00BC16E8" w:rsidP="00BC16E8">
      <w:pPr>
        <w:pStyle w:val="Cmsor3"/>
      </w:pPr>
      <w:bookmarkStart w:id="43" w:name="_Toc152688587"/>
      <w:r>
        <w:t>Kliensoldal</w:t>
      </w:r>
      <w:bookmarkEnd w:id="43"/>
    </w:p>
    <w:p w14:paraId="7AD03711" w14:textId="1F37CFF0" w:rsidR="00E23631" w:rsidRPr="00E23631" w:rsidRDefault="00E23631" w:rsidP="00CF7801">
      <w:r>
        <w:t>A kliensoldali komponens felépítése egyszerűbben néz ki, mivel egy egységes Angular webalkalmazás készült el. Ezen az alkalmazáson belül lettek feldarabolva az egyes felületek komponensei, és a hozzájuk tartozó szolgáltatások, guard-ok vagy WebSocket hubok.</w:t>
      </w:r>
    </w:p>
    <w:p w14:paraId="6C6DB983" w14:textId="1E2FD2F5" w:rsidR="00850600" w:rsidRDefault="00850600" w:rsidP="00850600">
      <w:pPr>
        <w:pStyle w:val="Cmsor1"/>
      </w:pPr>
      <w:bookmarkStart w:id="44" w:name="_Toc152688588"/>
      <w:r>
        <w:lastRenderedPageBreak/>
        <w:t>Önálló munka bemutatása</w:t>
      </w:r>
      <w:bookmarkEnd w:id="44"/>
    </w:p>
    <w:p w14:paraId="56AD4084" w14:textId="13FEFE39" w:rsidR="00A93692" w:rsidRDefault="00A93692" w:rsidP="00A93692">
      <w:pPr>
        <w:pStyle w:val="Cmsor2"/>
      </w:pPr>
      <w:bookmarkStart w:id="45" w:name="_Toc152688589"/>
      <w:r>
        <w:t>Bevezetés</w:t>
      </w:r>
      <w:bookmarkEnd w:id="45"/>
    </w:p>
    <w:p w14:paraId="12D70CED" w14:textId="4172C4D4" w:rsidR="00A93692" w:rsidRDefault="002B1909" w:rsidP="005D018A">
      <w:r>
        <w:t>A szoftver bemutatásánál azt láttam célszerűnek, ha először általánosságban bemutatom alulról felfele a megvalósított komponenseket, és utána bemutatom funkciókra lebontva az egyes konténerek milyen feladatokat látnak el</w:t>
      </w:r>
      <w:r w:rsidR="00297697">
        <w:t>, hogyan valósulnak meg a webes kliensen.</w:t>
      </w:r>
    </w:p>
    <w:p w14:paraId="605A2826" w14:textId="73EFC596" w:rsidR="00EB1E10" w:rsidRDefault="00EB1E10" w:rsidP="00EB1E10">
      <w:pPr>
        <w:pStyle w:val="Cmsor2"/>
      </w:pPr>
      <w:bookmarkStart w:id="46" w:name="_Toc152688590"/>
      <w:r>
        <w:t>Szerveroldali funkciók</w:t>
      </w:r>
      <w:bookmarkEnd w:id="46"/>
    </w:p>
    <w:p w14:paraId="7F3F229C" w14:textId="697A5E2F" w:rsidR="00B507C7" w:rsidRDefault="00E10790" w:rsidP="00E10790">
      <w:pPr>
        <w:pStyle w:val="Cmsor3"/>
      </w:pPr>
      <w:bookmarkStart w:id="47" w:name="_Toc152688591"/>
      <w:r>
        <w:t>Adatelérési réteg</w:t>
      </w:r>
      <w:bookmarkEnd w:id="47"/>
    </w:p>
    <w:p w14:paraId="4F2007A9" w14:textId="63E9D883" w:rsidR="00C104AB" w:rsidRDefault="00C104AB" w:rsidP="00C104AB">
      <w:r>
        <w:t>A szoftverben minden konténerben megtalálható egy adatelérési réteg. Ennek a rétegnek a felelőssége az adatbázissal való</w:t>
      </w:r>
      <w:r w:rsidR="00AE34C6">
        <w:t xml:space="preserve"> kapcsolat kiépítése és a modellek megfogalmazása.</w:t>
      </w:r>
    </w:p>
    <w:p w14:paraId="49A743C3" w14:textId="02AF9CCF" w:rsidR="00D747A1" w:rsidRDefault="00D747A1" w:rsidP="00D747A1">
      <w:pPr>
        <w:pStyle w:val="Cmsor4"/>
      </w:pPr>
      <w:r>
        <w:t>Repository</w:t>
      </w:r>
    </w:p>
    <w:p w14:paraId="56D32BA8" w14:textId="286B314D" w:rsidR="001066EA" w:rsidRDefault="001066EA" w:rsidP="001066EA">
      <w:r>
        <w:t xml:space="preserve">Az adatbázis elérése elsősorban a </w:t>
      </w:r>
      <w:proofErr w:type="spellStart"/>
      <w:r>
        <w:t>repository</w:t>
      </w:r>
      <w:proofErr w:type="spellEnd"/>
      <w:r>
        <w:t xml:space="preserve"> minta segítségével van kialakítva.</w:t>
      </w:r>
      <w:r w:rsidR="00D574AF">
        <w:t xml:space="preserve"> Ennek a mintának az elsődleges feladata, hogy egy absztrakciós réteget</w:t>
      </w:r>
      <w:r w:rsidR="00B54DF3">
        <w:t xml:space="preserve"> </w:t>
      </w:r>
      <w:r w:rsidR="00D574AF">
        <w:t>biztosítson az adatbázis fölé az üzleti logikai rétegnek.</w:t>
      </w:r>
    </w:p>
    <w:p w14:paraId="69EEA0CA" w14:textId="3DF8C643" w:rsidR="00D336D4" w:rsidRDefault="00D336D4" w:rsidP="001066EA">
      <w:r>
        <w:t xml:space="preserve">A </w:t>
      </w:r>
      <w:r w:rsidR="00032C96">
        <w:t xml:space="preserve">megvalósított </w:t>
      </w:r>
      <w:proofErr w:type="spellStart"/>
      <w:r w:rsidR="00032C96">
        <w:t>repository</w:t>
      </w:r>
      <w:proofErr w:type="spellEnd"/>
      <w:r w:rsidR="00032C96">
        <w:t>-k egységes interfészt adnak az adatbázis fölé, amivel egy elszigetelt, lekorlátolt adatelérést biztosítanak. Ezáltal kontrollálni tudjuk, hogy milyen műveleteket biztosítunk a logikai réteg felé.</w:t>
      </w:r>
      <w:r w:rsidR="00061852">
        <w:t xml:space="preserve"> Ezek lefedik a CRUD műveleteket, és elrejtik a mögöttük megtalálható komplexitást, hogy a logikai réteg felől meghívva ne azon legyen a hangsúly.</w:t>
      </w:r>
    </w:p>
    <w:p w14:paraId="64C9E9F9" w14:textId="0A631717" w:rsidR="00217600" w:rsidRDefault="00217600" w:rsidP="001066EA">
      <w:r>
        <w:t xml:space="preserve">Ezenkívül mivel egy egységes interfészt bocsát ki, így tesztelés esetén is könnyen </w:t>
      </w:r>
      <w:proofErr w:type="spellStart"/>
      <w:r>
        <w:t>mockolhatóak</w:t>
      </w:r>
      <w:proofErr w:type="spellEnd"/>
      <w:r>
        <w:t xml:space="preserve"> ezen az interfészen végrehajtott műveletek.</w:t>
      </w:r>
    </w:p>
    <w:p w14:paraId="5B90E1EE" w14:textId="1DC8E881" w:rsidR="00A03C91" w:rsidRDefault="00A03C91" w:rsidP="00A03C91">
      <w:pPr>
        <w:pStyle w:val="Cmsor4"/>
      </w:pPr>
      <w:r>
        <w:t>Repository implementáció</w:t>
      </w:r>
    </w:p>
    <w:p w14:paraId="048AFAF5" w14:textId="5F3BBD1C" w:rsidR="00926561" w:rsidRDefault="00A03C91" w:rsidP="00926561">
      <w:r>
        <w:t>Mivel minden konténerben megegyezik az egységes interfész kialakításának módja, ezért ezt az elemet a közös „shared.dal” segédkönyvtárba emeltem ki.</w:t>
      </w:r>
      <w:r w:rsidR="00300118">
        <w:t xml:space="preserve"> Ez a megoldás viszont magával vonta, hogy az adatbázis kontextusát is generikusan kell megadni benne</w:t>
      </w:r>
      <w:r w:rsidR="00CA1F09">
        <w:t>, mivel az konténerenként változó.</w:t>
      </w:r>
    </w:p>
    <w:p w14:paraId="333611E3" w14:textId="77777777" w:rsidR="00926561" w:rsidRDefault="00926561" w:rsidP="00926561">
      <w:pPr>
        <w:pStyle w:val="Kp"/>
      </w:pPr>
      <w:r>
        <w:rPr>
          <w:noProof/>
        </w:rPr>
        <w:lastRenderedPageBreak/>
        <w:drawing>
          <wp:inline distT="0" distB="0" distL="0" distR="0" wp14:anchorId="013A1DA0" wp14:editId="1BEB3526">
            <wp:extent cx="5248275" cy="2486025"/>
            <wp:effectExtent l="0" t="0" r="9525" b="9525"/>
            <wp:docPr id="444736747" name="Kép 444736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DDC27" w14:textId="219BC71E" w:rsidR="00926561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815226">
        <w:rPr>
          <w:noProof/>
        </w:rPr>
        <w:t>6</w:t>
      </w:r>
      <w:r>
        <w:fldChar w:fldCharType="end"/>
      </w:r>
      <w:r w:rsidR="00926561">
        <w:t>. ábra Repository struktúra</w:t>
      </w:r>
    </w:p>
    <w:p w14:paraId="11D2CD97" w14:textId="0CA99778" w:rsidR="00926561" w:rsidRDefault="00926561" w:rsidP="00926561">
      <w:r>
        <w:t xml:space="preserve">Ehhez egy </w:t>
      </w:r>
      <w:proofErr w:type="spellStart"/>
      <w:r>
        <w:t>provider</w:t>
      </w:r>
      <w:proofErr w:type="spellEnd"/>
      <w:r>
        <w:t xml:space="preserve"> típusú segéd struktúrát alakítottam ki, ami egy segédfüggvényen keresztül szolgáltatja az adott kontextust. Ezt a segédosztályt az implementáció </w:t>
      </w:r>
      <w:r w:rsidR="00E06D8B">
        <w:t xml:space="preserve">a </w:t>
      </w:r>
      <w:r>
        <w:t>függőség injektálással kapja meg, így az injektált objektum típusa szabályozható az egyes konténerekben található tranziens regisztrációk során. Például:</w:t>
      </w:r>
    </w:p>
    <w:p w14:paraId="79D882D2" w14:textId="021FA9BB" w:rsidR="00926561" w:rsidRDefault="00926561" w:rsidP="00926561">
      <w:pPr>
        <w:pStyle w:val="Kd"/>
        <w:rPr>
          <w:lang w:eastAsia="hu-HU"/>
        </w:rPr>
      </w:pPr>
      <w:proofErr w:type="spellStart"/>
      <w:r>
        <w:rPr>
          <w:lang w:eastAsia="hu-HU"/>
        </w:rPr>
        <w:t>services.AddTransient</w:t>
      </w:r>
      <w:proofErr w:type="spellEnd"/>
      <w:r>
        <w:rPr>
          <w:lang w:eastAsia="hu-HU"/>
        </w:rPr>
        <w:t>(</w:t>
      </w:r>
      <w:proofErr w:type="spellStart"/>
      <w:r>
        <w:rPr>
          <w:color w:val="0000FF"/>
          <w:lang w:eastAsia="hu-HU"/>
        </w:rPr>
        <w:t>typeof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IDbContextProvider</w:t>
      </w:r>
      <w:proofErr w:type="spellEnd"/>
      <w:r>
        <w:rPr>
          <w:lang w:eastAsia="hu-HU"/>
        </w:rPr>
        <w:t xml:space="preserve">), </w:t>
      </w:r>
      <w:proofErr w:type="spellStart"/>
      <w:r>
        <w:rPr>
          <w:color w:val="0000FF"/>
          <w:lang w:eastAsia="hu-HU"/>
        </w:rPr>
        <w:t>typeof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DbContextProvider</w:t>
      </w:r>
      <w:proofErr w:type="spellEnd"/>
      <w:r>
        <w:rPr>
          <w:lang w:eastAsia="hu-HU"/>
        </w:rPr>
        <w:t>&lt;</w:t>
      </w:r>
      <w:proofErr w:type="spellStart"/>
      <w:r>
        <w:rPr>
          <w:lang w:eastAsia="hu-HU"/>
        </w:rPr>
        <w:t>GameDbContext</w:t>
      </w:r>
      <w:proofErr w:type="spellEnd"/>
      <w:r>
        <w:rPr>
          <w:lang w:eastAsia="hu-HU"/>
        </w:rPr>
        <w:t>&gt;));</w:t>
      </w:r>
    </w:p>
    <w:p w14:paraId="4C42301F" w14:textId="33B3244E" w:rsidR="00926561" w:rsidRDefault="0030545B" w:rsidP="00926561">
      <w:r>
        <w:t xml:space="preserve">Így az egyes </w:t>
      </w:r>
      <w:proofErr w:type="spellStart"/>
      <w:r>
        <w:t>repository</w:t>
      </w:r>
      <w:proofErr w:type="spellEnd"/>
      <w:r>
        <w:t xml:space="preserve"> komponensek a saját konténerük adatbázisával tudnak dolgozni a közös implementáció során is.</w:t>
      </w:r>
    </w:p>
    <w:p w14:paraId="4BCF005D" w14:textId="0318174C" w:rsidR="009B5F6E" w:rsidRDefault="009B5F6E" w:rsidP="00926561">
      <w:r>
        <w:t xml:space="preserve">Ezekben a generikus </w:t>
      </w:r>
      <w:proofErr w:type="spellStart"/>
      <w:r>
        <w:t>repository</w:t>
      </w:r>
      <w:proofErr w:type="spellEnd"/>
      <w:r>
        <w:t xml:space="preserve"> megvalósításokban elrejtjük</w:t>
      </w:r>
      <w:r w:rsidR="00BB313E">
        <w:t xml:space="preserve"> az adott </w:t>
      </w:r>
      <w:proofErr w:type="spellStart"/>
      <w:r>
        <w:t>DbSet</w:t>
      </w:r>
      <w:proofErr w:type="spellEnd"/>
      <w:r w:rsidR="00BB313E">
        <w:t xml:space="preserve"> entitásokon</w:t>
      </w:r>
      <w:r>
        <w:t xml:space="preserve"> megvalósított műveleteket egy-egy egységes CRUD </w:t>
      </w:r>
      <w:r w:rsidR="00BB313E">
        <w:t>művelettel</w:t>
      </w:r>
      <w:r>
        <w:t>.</w:t>
      </w:r>
      <w:r w:rsidR="007051F9">
        <w:t xml:space="preserve"> Itt kiemelt szerepet kap a </w:t>
      </w:r>
      <w:proofErr w:type="spellStart"/>
      <w:r w:rsidR="007051F9">
        <w:t>Get</w:t>
      </w:r>
      <w:proofErr w:type="spellEnd"/>
      <w:r w:rsidR="007051F9">
        <w:t xml:space="preserve"> függvény, ami részletes </w:t>
      </w:r>
      <w:proofErr w:type="spellStart"/>
      <w:r w:rsidR="007051F9">
        <w:t>paraméterezhetőséget</w:t>
      </w:r>
      <w:proofErr w:type="spellEnd"/>
      <w:r w:rsidR="007051F9">
        <w:t xml:space="preserve"> kap. Megadható rajta szűrő funkció, ami a bemenő paraméterként megadott „Expression” objektumot továbbítja az adatbázis lekérdezés szűrése felé.</w:t>
      </w:r>
      <w:r w:rsidR="00211FA7">
        <w:t xml:space="preserve"> Megadható egy transzformációs objektum, ami LINQ átalakításokat továbbít. Emellett megadható egy szöveges vesszővel ellátott lista, hogy az adatbázis kapcsolatokat milyen mélyen akarjuk szolgáltatni a kimenő eredményben.</w:t>
      </w:r>
    </w:p>
    <w:p w14:paraId="3AB09652" w14:textId="4D73A564" w:rsidR="00414ABA" w:rsidRDefault="00414ABA" w:rsidP="00414ABA">
      <w:pPr>
        <w:pStyle w:val="Cmsor4"/>
      </w:pPr>
      <w:proofErr w:type="spellStart"/>
      <w:r>
        <w:t>FileRepository</w:t>
      </w:r>
      <w:proofErr w:type="spellEnd"/>
    </w:p>
    <w:p w14:paraId="49F505C9" w14:textId="562101A5" w:rsidR="0019483D" w:rsidRDefault="00B92B80" w:rsidP="0019483D">
      <w:r>
        <w:t xml:space="preserve">A konténerek nem csak entitásokat tárolnak </w:t>
      </w:r>
      <w:proofErr w:type="spellStart"/>
      <w:r>
        <w:t>perzisztensen</w:t>
      </w:r>
      <w:proofErr w:type="spellEnd"/>
      <w:r>
        <w:t>, hanem fájlok kezelését is megvalósítják.</w:t>
      </w:r>
      <w:r w:rsidR="000F23F3">
        <w:t xml:space="preserve"> Ezek a fájlok lehetnek konstans értékek, amiket a szerver szolgáltat a kliens felé, vagy esetleg felhasználók által feltöltött és kezelt fájlok is.</w:t>
      </w:r>
    </w:p>
    <w:p w14:paraId="00FC3BC5" w14:textId="3007E52A" w:rsidR="002754F8" w:rsidRDefault="002754F8" w:rsidP="0019483D">
      <w:r>
        <w:lastRenderedPageBreak/>
        <w:t xml:space="preserve">Konstans érték például a megjelenítendő kártyák </w:t>
      </w:r>
      <w:r w:rsidR="00DA5D2D">
        <w:t>illusztrációi</w:t>
      </w:r>
      <w:r>
        <w:t xml:space="preserve">, felhasználó által kezelt </w:t>
      </w:r>
      <w:r w:rsidR="00F107D0">
        <w:t xml:space="preserve">érték </w:t>
      </w:r>
      <w:r>
        <w:t>meg lehet a profilképük. Mindkettő kezelésére ad lehetőséget a szerver.</w:t>
      </w:r>
    </w:p>
    <w:p w14:paraId="38C47146" w14:textId="77777777" w:rsidR="00A2677D" w:rsidRDefault="00A2677D" w:rsidP="00105C34">
      <w:pPr>
        <w:pStyle w:val="Kp"/>
      </w:pPr>
      <w:r w:rsidRPr="00105C34">
        <w:rPr>
          <w:noProof/>
        </w:rPr>
        <w:drawing>
          <wp:inline distT="0" distB="0" distL="0" distR="0" wp14:anchorId="5C1E1F20" wp14:editId="0F2252A3">
            <wp:extent cx="5364187" cy="2143125"/>
            <wp:effectExtent l="0" t="0" r="8255" b="0"/>
            <wp:docPr id="2031012878" name="Kép 2031012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12878" name="Kép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359" cy="216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F7460" w14:textId="4DF359B7" w:rsidR="00A2677D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815226">
        <w:rPr>
          <w:noProof/>
        </w:rPr>
        <w:t>7</w:t>
      </w:r>
      <w:r>
        <w:fldChar w:fldCharType="end"/>
      </w:r>
      <w:r w:rsidR="00A2677D">
        <w:t>. ábra Fájlkezelő struktúra</w:t>
      </w:r>
    </w:p>
    <w:p w14:paraId="3A3A7D2E" w14:textId="77777777" w:rsidR="00467CCC" w:rsidRDefault="00095100" w:rsidP="0019483D">
      <w:r>
        <w:t>Ugyanúgy, mint az entitások kezelésénél, itt is a fő implementáció a „shared.dal” könyvtárban található, mivel elsősorban közös módszerrel van megvalósítva.</w:t>
      </w:r>
      <w:r w:rsidR="00A2677D">
        <w:t xml:space="preserve"> A fájlok kezeléséhez is tehát van egy kialakított </w:t>
      </w:r>
      <w:proofErr w:type="spellStart"/>
      <w:r w:rsidR="00A2677D">
        <w:t>repository</w:t>
      </w:r>
      <w:proofErr w:type="spellEnd"/>
      <w:r w:rsidR="00A2677D">
        <w:t xml:space="preserve"> minta. Viszont itt nem kell adatbázis kontextussal bajlódnunk, mint az entitások kezelésénél, helyette a konténer szintű fájl konfigurációk kezelését kapja meg kívülről a </w:t>
      </w:r>
      <w:proofErr w:type="spellStart"/>
      <w:r w:rsidR="00A2677D">
        <w:t>repository</w:t>
      </w:r>
      <w:proofErr w:type="spellEnd"/>
      <w:r w:rsidR="00A2677D">
        <w:t>.</w:t>
      </w:r>
    </w:p>
    <w:p w14:paraId="45BA864A" w14:textId="6384FD1E" w:rsidR="00095100" w:rsidRDefault="00306FC5" w:rsidP="0019483D">
      <w:r>
        <w:t>Ezeket a konfigurációkat egy szolgáltatás adja át, amiben egy konfigurációs objektum segítségével van megoldva a függvények implementációja.</w:t>
      </w:r>
      <w:r w:rsidR="00467CCC">
        <w:t xml:space="preserve"> Ez az objektum konténer szinten az </w:t>
      </w:r>
      <w:proofErr w:type="spellStart"/>
      <w:r w:rsidR="00467CCC">
        <w:t>appsettings-ből</w:t>
      </w:r>
      <w:proofErr w:type="spellEnd"/>
      <w:r w:rsidR="00467CCC">
        <w:t xml:space="preserve"> van betöltve a tranziens regisztráció segítségével:</w:t>
      </w:r>
    </w:p>
    <w:p w14:paraId="1DEF8554" w14:textId="46534A1E" w:rsidR="00467CCC" w:rsidRDefault="00467CCC" w:rsidP="00467CCC">
      <w:pPr>
        <w:pStyle w:val="Kd"/>
        <w:rPr>
          <w:lang w:eastAsia="hu-HU"/>
        </w:rPr>
      </w:pPr>
      <w:r>
        <w:rPr>
          <w:lang w:eastAsia="hu-HU"/>
        </w:rPr>
        <w:t>services.Configure&lt;FileConfiguration&gt;(configuration.GetSection(</w:t>
      </w:r>
      <w:r>
        <w:rPr>
          <w:color w:val="A31515"/>
          <w:lang w:eastAsia="hu-HU"/>
        </w:rPr>
        <w:t>"FileConfiguration"</w:t>
      </w:r>
      <w:r>
        <w:rPr>
          <w:lang w:eastAsia="hu-HU"/>
        </w:rPr>
        <w:t>));</w:t>
      </w:r>
    </w:p>
    <w:p w14:paraId="56DF44C0" w14:textId="3380E533" w:rsidR="00467CCC" w:rsidRDefault="00467CCC" w:rsidP="00467CCC">
      <w:r>
        <w:t>Ezáltal külön tudjuk kezelni az esetleges konténer szintű beállításokat, viszont a jelen implementációban nem kapott nagyobb szerepet.</w:t>
      </w:r>
    </w:p>
    <w:p w14:paraId="44AABA0C" w14:textId="2B4ADF84" w:rsidR="0051621E" w:rsidRDefault="0051621E" w:rsidP="00467CCC">
      <w:r>
        <w:t>Ahhoz, hogy használni tudjuk a fájlokat, ezenkívül be kell állítani az egyes konténerekben, hogy szeretnénk statikus fájlokat kezelni. Ennek a beállítására is felhasználható a kialakított fájl konfigurációs szolgáltatás</w:t>
      </w:r>
      <w:r w:rsidR="00726A19">
        <w:t>:</w:t>
      </w:r>
    </w:p>
    <w:p w14:paraId="6194BE39" w14:textId="77777777" w:rsidR="00726A19" w:rsidRDefault="00726A19" w:rsidP="00C4401C">
      <w:pPr>
        <w:pStyle w:val="Kd"/>
        <w:jc w:val="left"/>
        <w:rPr>
          <w:lang w:eastAsia="hu-HU"/>
        </w:rPr>
      </w:pPr>
      <w:r>
        <w:rPr>
          <w:color w:val="0000FF"/>
          <w:lang w:eastAsia="hu-HU"/>
        </w:rPr>
        <w:t>var</w:t>
      </w:r>
      <w:r>
        <w:rPr>
          <w:lang w:eastAsia="hu-HU"/>
        </w:rPr>
        <w:t xml:space="preserve"> </w:t>
      </w:r>
      <w:proofErr w:type="spellStart"/>
      <w:r>
        <w:rPr>
          <w:lang w:eastAsia="hu-HU"/>
        </w:rPr>
        <w:t>configService</w:t>
      </w:r>
      <w:proofErr w:type="spellEnd"/>
      <w:r>
        <w:rPr>
          <w:lang w:eastAsia="hu-HU"/>
        </w:rPr>
        <w:t xml:space="preserve"> = </w:t>
      </w:r>
      <w:proofErr w:type="spellStart"/>
      <w:r>
        <w:rPr>
          <w:lang w:eastAsia="hu-HU"/>
        </w:rPr>
        <w:t>app.Services.GetRequiredService</w:t>
      </w:r>
      <w:proofErr w:type="spellEnd"/>
      <w:r>
        <w:rPr>
          <w:lang w:eastAsia="hu-HU"/>
        </w:rPr>
        <w:t>&lt;</w:t>
      </w:r>
      <w:proofErr w:type="spellStart"/>
      <w:r>
        <w:rPr>
          <w:lang w:eastAsia="hu-HU"/>
        </w:rPr>
        <w:t>IFileConfigurationService</w:t>
      </w:r>
      <w:proofErr w:type="spellEnd"/>
      <w:r>
        <w:rPr>
          <w:lang w:eastAsia="hu-HU"/>
        </w:rPr>
        <w:t>&gt;();</w:t>
      </w:r>
    </w:p>
    <w:p w14:paraId="2252763D" w14:textId="77777777" w:rsidR="00726A19" w:rsidRDefault="00726A19" w:rsidP="00C4401C">
      <w:pPr>
        <w:pStyle w:val="Kd"/>
        <w:jc w:val="left"/>
        <w:rPr>
          <w:lang w:eastAsia="hu-HU"/>
        </w:rPr>
      </w:pPr>
      <w:proofErr w:type="spellStart"/>
      <w:r>
        <w:rPr>
          <w:lang w:eastAsia="hu-HU"/>
        </w:rPr>
        <w:t>app.UseStaticFiles</w:t>
      </w:r>
      <w:proofErr w:type="spellEnd"/>
      <w:r>
        <w:rPr>
          <w:lang w:eastAsia="hu-HU"/>
        </w:rPr>
        <w:t>(</w:t>
      </w:r>
      <w:proofErr w:type="spellStart"/>
      <w:r>
        <w:rPr>
          <w:color w:val="0000FF"/>
          <w:lang w:eastAsia="hu-HU"/>
        </w:rPr>
        <w:t>new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StaticFileOptions</w:t>
      </w:r>
      <w:proofErr w:type="spellEnd"/>
    </w:p>
    <w:p w14:paraId="508EBA5B" w14:textId="77777777" w:rsidR="00726A19" w:rsidRDefault="00726A19" w:rsidP="00C4401C">
      <w:pPr>
        <w:pStyle w:val="Kd"/>
        <w:jc w:val="left"/>
        <w:rPr>
          <w:lang w:eastAsia="hu-HU"/>
        </w:rPr>
      </w:pPr>
      <w:r>
        <w:rPr>
          <w:lang w:eastAsia="hu-HU"/>
        </w:rPr>
        <w:t>{</w:t>
      </w:r>
    </w:p>
    <w:p w14:paraId="0E9017BE" w14:textId="77777777" w:rsidR="00726A19" w:rsidRDefault="00726A19" w:rsidP="00C4401C">
      <w:pPr>
        <w:pStyle w:val="Kd"/>
        <w:jc w:val="left"/>
        <w:rPr>
          <w:lang w:eastAsia="hu-HU"/>
        </w:rPr>
      </w:pPr>
      <w:r>
        <w:rPr>
          <w:lang w:eastAsia="hu-HU"/>
        </w:rPr>
        <w:t xml:space="preserve">    </w:t>
      </w:r>
      <w:proofErr w:type="spellStart"/>
      <w:r>
        <w:rPr>
          <w:lang w:eastAsia="hu-HU"/>
        </w:rPr>
        <w:t>FileProvider</w:t>
      </w:r>
      <w:proofErr w:type="spellEnd"/>
      <w:r>
        <w:rPr>
          <w:lang w:eastAsia="hu-HU"/>
        </w:rPr>
        <w:t xml:space="preserve"> = </w:t>
      </w:r>
      <w:proofErr w:type="spellStart"/>
      <w:r>
        <w:rPr>
          <w:color w:val="0000FF"/>
          <w:lang w:eastAsia="hu-HU"/>
        </w:rPr>
        <w:t>new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PhysicalFileProvider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configService.GetStaticFilePhysicalPath</w:t>
      </w:r>
      <w:proofErr w:type="spellEnd"/>
      <w:r>
        <w:rPr>
          <w:lang w:eastAsia="hu-HU"/>
        </w:rPr>
        <w:t>()),</w:t>
      </w:r>
    </w:p>
    <w:p w14:paraId="48EB8FF7" w14:textId="77777777" w:rsidR="00726A19" w:rsidRDefault="00726A19" w:rsidP="00C4401C">
      <w:pPr>
        <w:pStyle w:val="Kd"/>
        <w:jc w:val="left"/>
        <w:rPr>
          <w:lang w:eastAsia="hu-HU"/>
        </w:rPr>
      </w:pPr>
      <w:r>
        <w:rPr>
          <w:lang w:eastAsia="hu-HU"/>
        </w:rPr>
        <w:t xml:space="preserve">    </w:t>
      </w:r>
      <w:proofErr w:type="spellStart"/>
      <w:r>
        <w:rPr>
          <w:lang w:eastAsia="hu-HU"/>
        </w:rPr>
        <w:t>RequestPath</w:t>
      </w:r>
      <w:proofErr w:type="spellEnd"/>
      <w:r>
        <w:rPr>
          <w:lang w:eastAsia="hu-HU"/>
        </w:rPr>
        <w:t xml:space="preserve"> = </w:t>
      </w:r>
      <w:r>
        <w:rPr>
          <w:color w:val="A31515"/>
          <w:lang w:eastAsia="hu-HU"/>
        </w:rPr>
        <w:t>$"/</w:t>
      </w:r>
      <w:r>
        <w:rPr>
          <w:lang w:eastAsia="hu-HU"/>
        </w:rPr>
        <w:t>{</w:t>
      </w:r>
      <w:proofErr w:type="spellStart"/>
      <w:r>
        <w:rPr>
          <w:lang w:eastAsia="hu-HU"/>
        </w:rPr>
        <w:t>configService.GetStaticFileRequestPath</w:t>
      </w:r>
      <w:proofErr w:type="spellEnd"/>
      <w:r>
        <w:rPr>
          <w:lang w:eastAsia="hu-HU"/>
        </w:rPr>
        <w:t>()}</w:t>
      </w:r>
      <w:r>
        <w:rPr>
          <w:color w:val="A31515"/>
          <w:lang w:eastAsia="hu-HU"/>
        </w:rPr>
        <w:t>"</w:t>
      </w:r>
    </w:p>
    <w:p w14:paraId="6ED72546" w14:textId="0FFEDC90" w:rsidR="00726A19" w:rsidRPr="0019483D" w:rsidRDefault="00726A19" w:rsidP="00C4401C">
      <w:pPr>
        <w:pStyle w:val="Kd"/>
        <w:jc w:val="left"/>
      </w:pPr>
      <w:r>
        <w:rPr>
          <w:lang w:eastAsia="hu-HU"/>
        </w:rPr>
        <w:t>});</w:t>
      </w:r>
    </w:p>
    <w:p w14:paraId="45D4E09C" w14:textId="7FE4E759" w:rsidR="000D1537" w:rsidRPr="000D1537" w:rsidRDefault="00757BD5" w:rsidP="000D1537">
      <w:r>
        <w:lastRenderedPageBreak/>
        <w:t>Ezekkel a beállításokkal megoldottuk, hogy a szerver fájlokat kezeljen és szolgáltasson a beállított végpontokon keresztül.</w:t>
      </w:r>
    </w:p>
    <w:p w14:paraId="7AF88D16" w14:textId="57A79CC1" w:rsidR="00926561" w:rsidRDefault="00B546CE" w:rsidP="00D06EEF">
      <w:pPr>
        <w:pStyle w:val="Cmsor4"/>
      </w:pPr>
      <w:proofErr w:type="spellStart"/>
      <w:r>
        <w:t>Unit</w:t>
      </w:r>
      <w:r w:rsidR="00B9113D">
        <w:t>O</w:t>
      </w:r>
      <w:r>
        <w:t>f</w:t>
      </w:r>
      <w:r w:rsidR="00B9113D">
        <w:t>W</w:t>
      </w:r>
      <w:r>
        <w:t>ork</w:t>
      </w:r>
      <w:proofErr w:type="spellEnd"/>
    </w:p>
    <w:p w14:paraId="5130EFF2" w14:textId="4794C3F6" w:rsidR="00D06EEF" w:rsidRDefault="00ED6062" w:rsidP="00D06EEF">
      <w:r>
        <w:t xml:space="preserve">A </w:t>
      </w:r>
      <w:proofErr w:type="spellStart"/>
      <w:r>
        <w:t>repository</w:t>
      </w:r>
      <w:proofErr w:type="spellEnd"/>
      <w:r>
        <w:t>-k kezelését egyszerűsítve bevezetett szoftverfejlesztési minta.</w:t>
      </w:r>
      <w:r w:rsidR="00452F28">
        <w:t xml:space="preserve"> A célja, hogy összefogja az egyes </w:t>
      </w:r>
      <w:proofErr w:type="spellStart"/>
      <w:r w:rsidR="00452F28">
        <w:t>repository-kat</w:t>
      </w:r>
      <w:proofErr w:type="spellEnd"/>
      <w:r w:rsidR="00452F28">
        <w:t xml:space="preserve">, ezzel az összes adatbázis műveletet is egyetlen </w:t>
      </w:r>
      <w:r w:rsidR="002E176E">
        <w:t xml:space="preserve">konzisztens </w:t>
      </w:r>
      <w:r w:rsidR="00452F28">
        <w:t>interfész alá sűrítve.</w:t>
      </w:r>
    </w:p>
    <w:p w14:paraId="3F2376FA" w14:textId="012386E7" w:rsidR="0048784F" w:rsidRDefault="00E80F01" w:rsidP="00D06EEF">
      <w:r>
        <w:t xml:space="preserve">Az implementációban a szerepe az egyes generikus </w:t>
      </w:r>
      <w:proofErr w:type="spellStart"/>
      <w:r>
        <w:t>repository</w:t>
      </w:r>
      <w:proofErr w:type="spellEnd"/>
      <w:r>
        <w:t>-k betöltése függőség injektálással</w:t>
      </w:r>
      <w:r w:rsidR="00CE1BDE">
        <w:t>,</w:t>
      </w:r>
      <w:r>
        <w:t xml:space="preserve"> és </w:t>
      </w:r>
      <w:r w:rsidR="00CE1BDE">
        <w:t xml:space="preserve">ennek </w:t>
      </w:r>
      <w:proofErr w:type="spellStart"/>
      <w:r w:rsidR="00884FD3">
        <w:t>property</w:t>
      </w:r>
      <w:proofErr w:type="spellEnd"/>
      <w:r w:rsidR="00884FD3">
        <w:t>-k</w:t>
      </w:r>
      <w:r>
        <w:t xml:space="preserve"> segítségével a külvilág felé nyújtása.</w:t>
      </w:r>
      <w:r w:rsidR="00BB2273">
        <w:t xml:space="preserve"> Emellett az adatbázis kontextusát is elrejti az üzleti logikai rétegtől, és egy egységes tranzakciókezelési függvényt nyújt a külvilágnak.</w:t>
      </w:r>
    </w:p>
    <w:p w14:paraId="4D29AA9A" w14:textId="77777777" w:rsidR="00B9113D" w:rsidRDefault="0048784F" w:rsidP="00B9113D">
      <w:pPr>
        <w:pStyle w:val="Kp"/>
      </w:pPr>
      <w:r>
        <w:rPr>
          <w:noProof/>
        </w:rPr>
        <w:drawing>
          <wp:inline distT="0" distB="0" distL="0" distR="0" wp14:anchorId="6BBEA24D" wp14:editId="3F6A6912">
            <wp:extent cx="4105275" cy="1866900"/>
            <wp:effectExtent l="0" t="0" r="9525" b="0"/>
            <wp:docPr id="1479729638" name="Kép 1479729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29638" name="Kép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2BA80" w14:textId="4EF75433" w:rsidR="00B9113D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815226">
        <w:rPr>
          <w:noProof/>
        </w:rPr>
        <w:t>8</w:t>
      </w:r>
      <w:r>
        <w:fldChar w:fldCharType="end"/>
      </w:r>
      <w:r w:rsidR="00B9113D">
        <w:t xml:space="preserve">. ábra Bolt </w:t>
      </w:r>
      <w:proofErr w:type="spellStart"/>
      <w:r w:rsidR="00B9113D">
        <w:t>UnitOfWork</w:t>
      </w:r>
      <w:proofErr w:type="spellEnd"/>
      <w:r w:rsidR="00B9113D">
        <w:t xml:space="preserve"> komponense</w:t>
      </w:r>
    </w:p>
    <w:p w14:paraId="354CAD96" w14:textId="3DD854FE" w:rsidR="00E80F01" w:rsidRDefault="00CF5B81" w:rsidP="00CF5B81">
      <w:r>
        <w:t xml:space="preserve">Minden konténerben megtalálható ez a komponens, és a szükséges </w:t>
      </w:r>
      <w:proofErr w:type="spellStart"/>
      <w:r>
        <w:t>repository-kkal</w:t>
      </w:r>
      <w:proofErr w:type="spellEnd"/>
      <w:r>
        <w:t xml:space="preserve"> párhuzamosan tartalmaz rájuk egy-egy </w:t>
      </w:r>
      <w:proofErr w:type="spellStart"/>
      <w:r w:rsidR="00087013">
        <w:t>property</w:t>
      </w:r>
      <w:proofErr w:type="spellEnd"/>
      <w:r w:rsidR="00087013">
        <w:t>-t</w:t>
      </w:r>
      <w:r>
        <w:t>.</w:t>
      </w:r>
      <w:r w:rsidR="006A345A">
        <w:t xml:space="preserve"> Így az üzleti logikai rétegben egyedül ezt a komponenst kell kezelni és használni. </w:t>
      </w:r>
      <w:r w:rsidR="006452FF">
        <w:t>Ezáltal könnyen karbantartható és skálázható további entitásokkal az implementáció</w:t>
      </w:r>
      <w:r w:rsidR="00FF7C4E">
        <w:t>.</w:t>
      </w:r>
    </w:p>
    <w:p w14:paraId="3F8E4474" w14:textId="68A7FA9A" w:rsidR="003335B4" w:rsidRDefault="003335B4" w:rsidP="003335B4">
      <w:pPr>
        <w:pStyle w:val="Cmsor4"/>
      </w:pPr>
      <w:r>
        <w:t>Transzformációk</w:t>
      </w:r>
    </w:p>
    <w:p w14:paraId="51FCC011" w14:textId="7FE27B56" w:rsidR="00B05AE2" w:rsidRDefault="00E071A6" w:rsidP="00B05AE2">
      <w:r>
        <w:t>Az adatelérési rétegnél egy további általános kérdés a modellek és azok változóinak relációs adatbázis mezőire tábláira és mezőire való fordítása.</w:t>
      </w:r>
      <w:r w:rsidR="00472754">
        <w:t xml:space="preserve"> Gyakori probléma, hogy egy C# változót vagy nem tudunk közvetlenül SQL adatra fordítani, vagy máshogy szeretnénk megoldani, mint az alapértelmezett módja.</w:t>
      </w:r>
    </w:p>
    <w:p w14:paraId="23F2A7A9" w14:textId="65ED43F9" w:rsidR="003C35D5" w:rsidRDefault="003C35D5" w:rsidP="00B05AE2">
      <w:r>
        <w:t>Itt lehetőség van az alap működést felülírni vagy kiegészíteni saját megoldással.</w:t>
      </w:r>
      <w:r w:rsidR="00290EBB">
        <w:t xml:space="preserve"> A saját megoldás során két konfigurációs értéket kell megadni. Egy „</w:t>
      </w:r>
      <w:proofErr w:type="spellStart"/>
      <w:r w:rsidR="00290EBB">
        <w:t>Converter</w:t>
      </w:r>
      <w:proofErr w:type="spellEnd"/>
      <w:r w:rsidR="00290EBB">
        <w:t xml:space="preserve">” osztályt, ami a </w:t>
      </w:r>
      <w:proofErr w:type="spellStart"/>
      <w:r w:rsidR="00290EBB">
        <w:t>ValueConverterből</w:t>
      </w:r>
      <w:proofErr w:type="spellEnd"/>
      <w:r w:rsidR="00290EBB">
        <w:t xml:space="preserve"> leszármazva a nevéből adódóan azt adja meg, hogy mit mire </w:t>
      </w:r>
      <w:r w:rsidR="00290EBB">
        <w:lastRenderedPageBreak/>
        <w:t>fordítson oda és vissza.</w:t>
      </w:r>
      <w:r w:rsidR="006B0850">
        <w:t xml:space="preserve"> Ezután egy „</w:t>
      </w:r>
      <w:proofErr w:type="spellStart"/>
      <w:r w:rsidR="006B0850">
        <w:t>Comparer</w:t>
      </w:r>
      <w:proofErr w:type="spellEnd"/>
      <w:r w:rsidR="006B0850">
        <w:t xml:space="preserve">” osztályt, ami a </w:t>
      </w:r>
      <w:proofErr w:type="spellStart"/>
      <w:r w:rsidR="006B0850">
        <w:t>ValueComparerből</w:t>
      </w:r>
      <w:proofErr w:type="spellEnd"/>
      <w:r w:rsidR="006B0850">
        <w:t xml:space="preserve"> leszármazva a </w:t>
      </w:r>
      <w:proofErr w:type="spellStart"/>
      <w:r w:rsidR="006B0850">
        <w:t>converterrel</w:t>
      </w:r>
      <w:proofErr w:type="spellEnd"/>
      <w:r w:rsidR="006B0850">
        <w:t xml:space="preserve"> hasonlóan azt adja meg, hogy a</w:t>
      </w:r>
      <w:r w:rsidR="00F94653">
        <w:t xml:space="preserve"> kapott </w:t>
      </w:r>
      <w:r w:rsidR="006B0850">
        <w:t>generikus értéke</w:t>
      </w:r>
      <w:r w:rsidR="00F94653">
        <w:t>ke</w:t>
      </w:r>
      <w:r w:rsidR="006B0850">
        <w:t>t milyen módon hasonlítson egymáshoz</w:t>
      </w:r>
      <w:r w:rsidR="00D00F99">
        <w:t xml:space="preserve">. Erre azért van szükség, mivel egyes típusokat nem feltétlen az egyszerű </w:t>
      </w:r>
      <w:proofErr w:type="spellStart"/>
      <w:r w:rsidR="00D00F99">
        <w:t>equals</w:t>
      </w:r>
      <w:proofErr w:type="spellEnd"/>
      <w:r w:rsidR="00D00F99">
        <w:t xml:space="preserve"> segítségével akarunk összehasonlítani. Például</w:t>
      </w:r>
      <w:r w:rsidR="002912A1">
        <w:t>,</w:t>
      </w:r>
      <w:r w:rsidR="00D00F99">
        <w:t xml:space="preserve"> ha </w:t>
      </w:r>
      <w:proofErr w:type="spellStart"/>
      <w:r w:rsidR="00D00F99">
        <w:t>deep</w:t>
      </w:r>
      <w:proofErr w:type="spellEnd"/>
      <w:r w:rsidR="00D00F99">
        <w:t xml:space="preserve"> </w:t>
      </w:r>
      <w:proofErr w:type="spellStart"/>
      <w:r w:rsidR="00D00F99">
        <w:t>copy-ra</w:t>
      </w:r>
      <w:proofErr w:type="spellEnd"/>
      <w:r w:rsidR="00D00F99">
        <w:t xml:space="preserve"> van szükségünk.</w:t>
      </w:r>
    </w:p>
    <w:p w14:paraId="1A93A694" w14:textId="4117E04E" w:rsidR="003C2A94" w:rsidRDefault="003C2A94" w:rsidP="00B05AE2">
      <w:r>
        <w:t>A szoftverben háromféle transzformáció kiegészítés lett implementálva.</w:t>
      </w:r>
      <w:r w:rsidR="00FB5F65">
        <w:t xml:space="preserve"> Egy, amikor van egy lista a C# modellben, viszont ez egyszerű értékeket tartalmaz, így célszerű egyetlen mezőben eltárolni az adatbázisban. Ilyenkor ezt </w:t>
      </w:r>
      <w:proofErr w:type="spellStart"/>
      <w:r w:rsidR="00FB5F65">
        <w:t>Newtonsoft</w:t>
      </w:r>
      <w:proofErr w:type="spellEnd"/>
      <w:r w:rsidR="00FB5F65">
        <w:t xml:space="preserve"> segítségével JSON transzformációval szöveges értékké </w:t>
      </w:r>
      <w:r w:rsidR="00304E7C">
        <w:t>alakítva</w:t>
      </w:r>
      <w:r w:rsidR="00FB5F65">
        <w:t xml:space="preserve"> tárolja el.</w:t>
      </w:r>
      <w:r w:rsidR="005A3752">
        <w:t xml:space="preserve"> Ez a lista tartalmazhat akár primitíveket vagy </w:t>
      </w:r>
      <w:proofErr w:type="spellStart"/>
      <w:r w:rsidR="005A3752">
        <w:t>enum</w:t>
      </w:r>
      <w:proofErr w:type="spellEnd"/>
      <w:r w:rsidR="005A3752">
        <w:t xml:space="preserve"> értékeket</w:t>
      </w:r>
      <w:r w:rsidR="00C9129C">
        <w:t xml:space="preserve"> is</w:t>
      </w:r>
      <w:r w:rsidR="005A3752">
        <w:t>.</w:t>
      </w:r>
    </w:p>
    <w:p w14:paraId="645B23EB" w14:textId="430AD1EE" w:rsidR="000E20CD" w:rsidRDefault="000E20CD" w:rsidP="000E20CD">
      <w:pPr>
        <w:pStyle w:val="Kd"/>
        <w:jc w:val="left"/>
      </w:pPr>
      <w:proofErr w:type="spellStart"/>
      <w:r>
        <w:rPr>
          <w:color w:val="0000FF"/>
          <w:lang w:eastAsia="hu-HU"/>
        </w:rPr>
        <w:t>public</w:t>
      </w:r>
      <w:proofErr w:type="spellEnd"/>
      <w:r>
        <w:rPr>
          <w:lang w:eastAsia="hu-HU"/>
        </w:rPr>
        <w:t xml:space="preserve"> </w:t>
      </w:r>
      <w:proofErr w:type="spellStart"/>
      <w:r>
        <w:rPr>
          <w:color w:val="0000FF"/>
          <w:lang w:eastAsia="hu-HU"/>
        </w:rPr>
        <w:t>class</w:t>
      </w:r>
      <w:proofErr w:type="spellEnd"/>
      <w:r>
        <w:rPr>
          <w:lang w:eastAsia="hu-HU"/>
        </w:rPr>
        <w:t xml:space="preserve"> </w:t>
      </w:r>
      <w:proofErr w:type="spellStart"/>
      <w:r>
        <w:rPr>
          <w:color w:val="2B91AF"/>
          <w:lang w:eastAsia="hu-HU"/>
        </w:rPr>
        <w:t>CollectionJsonValueConverter</w:t>
      </w:r>
      <w:proofErr w:type="spellEnd"/>
      <w:r>
        <w:rPr>
          <w:lang w:eastAsia="hu-HU"/>
        </w:rPr>
        <w:t>&lt;</w:t>
      </w:r>
      <w:r>
        <w:rPr>
          <w:color w:val="2B91AF"/>
          <w:lang w:eastAsia="hu-HU"/>
        </w:rPr>
        <w:t>T</w:t>
      </w:r>
      <w:r>
        <w:rPr>
          <w:lang w:eastAsia="hu-HU"/>
        </w:rPr>
        <w:t>&gt;</w:t>
      </w:r>
      <w:r w:rsidR="008867BA">
        <w:rPr>
          <w:lang w:eastAsia="hu-HU"/>
        </w:rPr>
        <w:t xml:space="preserve"> </w:t>
      </w:r>
      <w:r>
        <w:rPr>
          <w:lang w:eastAsia="hu-HU"/>
        </w:rPr>
        <w:t>:</w:t>
      </w:r>
      <w:r w:rsidR="008867BA">
        <w:rPr>
          <w:lang w:eastAsia="hu-HU"/>
        </w:rPr>
        <w:t xml:space="preserve"> </w:t>
      </w:r>
      <w:proofErr w:type="spellStart"/>
      <w:r>
        <w:rPr>
          <w:lang w:eastAsia="hu-HU"/>
        </w:rPr>
        <w:t>ValueConverter</w:t>
      </w:r>
      <w:proofErr w:type="spellEnd"/>
      <w:r>
        <w:rPr>
          <w:lang w:eastAsia="hu-HU"/>
        </w:rPr>
        <w:t>&lt;</w:t>
      </w:r>
      <w:proofErr w:type="spellStart"/>
      <w:r>
        <w:rPr>
          <w:lang w:eastAsia="hu-HU"/>
        </w:rPr>
        <w:t>ICollection</w:t>
      </w:r>
      <w:proofErr w:type="spellEnd"/>
      <w:r>
        <w:rPr>
          <w:lang w:eastAsia="hu-HU"/>
        </w:rPr>
        <w:t xml:space="preserve">&lt;T&gt;, </w:t>
      </w:r>
      <w:proofErr w:type="spellStart"/>
      <w:r>
        <w:rPr>
          <w:color w:val="0000FF"/>
          <w:lang w:eastAsia="hu-HU"/>
        </w:rPr>
        <w:t>string</w:t>
      </w:r>
      <w:proofErr w:type="spellEnd"/>
      <w:r>
        <w:rPr>
          <w:lang w:eastAsia="hu-HU"/>
        </w:rPr>
        <w:t xml:space="preserve">&gt; </w:t>
      </w:r>
      <w:proofErr w:type="spellStart"/>
      <w:r>
        <w:rPr>
          <w:color w:val="0000FF"/>
          <w:lang w:eastAsia="hu-HU"/>
        </w:rPr>
        <w:t>where</w:t>
      </w:r>
      <w:proofErr w:type="spellEnd"/>
      <w:r>
        <w:rPr>
          <w:lang w:eastAsia="hu-HU"/>
        </w:rPr>
        <w:t xml:space="preserve"> T : </w:t>
      </w:r>
      <w:proofErr w:type="spellStart"/>
      <w:r>
        <w:rPr>
          <w:color w:val="0000FF"/>
          <w:lang w:eastAsia="hu-HU"/>
        </w:rPr>
        <w:t>notnull</w:t>
      </w:r>
      <w:proofErr w:type="spellEnd"/>
    </w:p>
    <w:p w14:paraId="11D11D6B" w14:textId="7994D079" w:rsidR="008C37A2" w:rsidRDefault="008C37A2" w:rsidP="00B05AE2">
      <w:r>
        <w:t xml:space="preserve">Másik kettő transzformáció a </w:t>
      </w:r>
      <w:proofErr w:type="spellStart"/>
      <w:r>
        <w:t>Dictionary</w:t>
      </w:r>
      <w:proofErr w:type="spellEnd"/>
      <w:r>
        <w:t xml:space="preserve"> modell értékek átalakításáért felel.</w:t>
      </w:r>
      <w:r w:rsidR="00676A5A">
        <w:t xml:space="preserve"> Van, hogy a modellben egy-egy kisebb konfigurációs értéket akarunk eltárolni szabad vagy részlegesen korlátozott kulcsokkal. Ilyenkor, mivel elég kicsi a mérete ezeknek az értékeknek, ezért nem éri meg külön struktúrát kialakítani az adatbázisban hozzájuk</w:t>
      </w:r>
      <w:r w:rsidR="00EC2CDB">
        <w:t>.</w:t>
      </w:r>
      <w:r w:rsidR="001C5047">
        <w:t xml:space="preserve"> Ha egyetlen mezőbe vannak besűrítve, akkor könnyen kiolvasható további művelet végrehajtása nélkül, ezáltal végeredményében növelve a teljesítményt.</w:t>
      </w:r>
    </w:p>
    <w:p w14:paraId="140CEC4D" w14:textId="66D070F9" w:rsidR="00F80147" w:rsidRPr="00B05AE2" w:rsidRDefault="00F80147" w:rsidP="00B05AE2">
      <w:r>
        <w:t xml:space="preserve">Tehát olyan transzformációs lehetőségek is vannak, ami vagy szöveges vagy enumerációs kulcs segítségével </w:t>
      </w:r>
      <w:proofErr w:type="spellStart"/>
      <w:r>
        <w:t>Dictionary</w:t>
      </w:r>
      <w:proofErr w:type="spellEnd"/>
      <w:r>
        <w:t xml:space="preserve"> változóban kezel</w:t>
      </w:r>
      <w:r w:rsidR="00F6205C">
        <w:t>i</w:t>
      </w:r>
      <w:r>
        <w:t xml:space="preserve"> adatokat. Ezeket az adatbázisba való mentés előtt szöveges JSON objektumba mentjük, és lekérdezés során olvassuk ki belőle.</w:t>
      </w:r>
    </w:p>
    <w:p w14:paraId="325386CE" w14:textId="4F5A2C34" w:rsidR="00E10790" w:rsidRDefault="00E10790" w:rsidP="00E10790">
      <w:pPr>
        <w:pStyle w:val="Cmsor3"/>
      </w:pPr>
      <w:bookmarkStart w:id="48" w:name="_Toc152688592"/>
      <w:r>
        <w:t>Üzleti logikai réteg</w:t>
      </w:r>
      <w:bookmarkEnd w:id="48"/>
    </w:p>
    <w:p w14:paraId="06DA8580" w14:textId="3DF41924" w:rsidR="00EE1620" w:rsidRDefault="00C53C7D" w:rsidP="00EE1620">
      <w:r>
        <w:t>Az üzleti logikai rétegben van megvalósítva az egyes funkcióknak az implementációja és logikai háttere.</w:t>
      </w:r>
      <w:r w:rsidR="00F10C70">
        <w:t xml:space="preserve"> Itt derül ki, hogy milyen bemenetek hatására milyen adatbázis műveletek kerüljenek végrehajtásra.</w:t>
      </w:r>
    </w:p>
    <w:p w14:paraId="0B2C9A5A" w14:textId="492A1715" w:rsidR="00944A45" w:rsidRDefault="00EE1620" w:rsidP="00944A45">
      <w:r>
        <w:t>Ugyanúgy, mint az adatelérési rétegnél, itt is beszélhetünk pár implementációról, ami általánosságban jelen van minden konténeren belül.</w:t>
      </w:r>
      <w:r w:rsidR="002942F9">
        <w:t xml:space="preserve"> Ezek a funkciók a „</w:t>
      </w:r>
      <w:proofErr w:type="spellStart"/>
      <w:r w:rsidR="002942F9">
        <w:t>shared.bll</w:t>
      </w:r>
      <w:proofErr w:type="spellEnd"/>
      <w:r w:rsidR="002942F9">
        <w:t>” segédkönyvtárba lettek kiszervezve, amit minden konténerből meghívva szabadon fel tudnak használni.</w:t>
      </w:r>
    </w:p>
    <w:p w14:paraId="39EB1C9F" w14:textId="55D27B8C" w:rsidR="00C35DF0" w:rsidRDefault="00C35DF0" w:rsidP="00EE1620">
      <w:pPr>
        <w:pStyle w:val="Cmsor4"/>
      </w:pPr>
      <w:bookmarkStart w:id="49" w:name="_Ref150641938"/>
      <w:proofErr w:type="spellStart"/>
      <w:r>
        <w:lastRenderedPageBreak/>
        <w:t>IValidator</w:t>
      </w:r>
      <w:bookmarkEnd w:id="49"/>
      <w:proofErr w:type="spellEnd"/>
    </w:p>
    <w:p w14:paraId="7D42A599" w14:textId="207052CA" w:rsidR="00944A45" w:rsidRDefault="00944A45" w:rsidP="00944A45">
      <w:r>
        <w:t>A logikai réteg egyes funkcióiban</w:t>
      </w:r>
      <w:r w:rsidR="005B68E0">
        <w:t xml:space="preserve"> </w:t>
      </w:r>
      <w:r w:rsidR="009741F1">
        <w:t>–</w:t>
      </w:r>
      <w:r w:rsidR="005B68E0">
        <w:t xml:space="preserve"> főleg</w:t>
      </w:r>
      <w:r w:rsidR="009741F1">
        <w:t>,</w:t>
      </w:r>
      <w:r w:rsidR="005B68E0">
        <w:t xml:space="preserve"> amik módosítást hajtanak végre – be lett vezetve egy </w:t>
      </w:r>
      <w:proofErr w:type="spellStart"/>
      <w:r w:rsidR="005B68E0">
        <w:t>validator</w:t>
      </w:r>
      <w:proofErr w:type="spellEnd"/>
      <w:r w:rsidR="005B68E0">
        <w:t xml:space="preserve"> szoftverfejlesztési mintát követő segéd</w:t>
      </w:r>
      <w:r w:rsidR="003E2102">
        <w:t xml:space="preserve"> struktúra</w:t>
      </w:r>
      <w:r w:rsidR="005B68E0">
        <w:t>, amivel egyszerűen lehet megfogalmazni, hogy az egyes műveletekhez milyen jogokra van szükség.</w:t>
      </w:r>
    </w:p>
    <w:p w14:paraId="10267E76" w14:textId="77777777" w:rsidR="009741F1" w:rsidRDefault="009741F1" w:rsidP="009741F1">
      <w:pPr>
        <w:pStyle w:val="Kp"/>
      </w:pPr>
      <w:r>
        <w:rPr>
          <w:noProof/>
        </w:rPr>
        <w:drawing>
          <wp:inline distT="0" distB="0" distL="0" distR="0" wp14:anchorId="5FB63F4A" wp14:editId="0A5637E2">
            <wp:extent cx="5400675" cy="3009900"/>
            <wp:effectExtent l="0" t="0" r="9525" b="0"/>
            <wp:docPr id="1263858218" name="Kép 1263858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50" w:name="_Ref151570955"/>
    <w:p w14:paraId="3C0126C3" w14:textId="17144499" w:rsidR="009741F1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51" w:name="_Ref151570940"/>
      <w:r w:rsidR="00815226">
        <w:rPr>
          <w:noProof/>
        </w:rPr>
        <w:t>9</w:t>
      </w:r>
      <w:bookmarkEnd w:id="51"/>
      <w:r>
        <w:fldChar w:fldCharType="end"/>
      </w:r>
      <w:r w:rsidR="009741F1">
        <w:t xml:space="preserve">. </w:t>
      </w:r>
      <w:bookmarkStart w:id="52" w:name="_Ref151570945"/>
      <w:r w:rsidR="009741F1">
        <w:t xml:space="preserve">ábra </w:t>
      </w:r>
      <w:proofErr w:type="spellStart"/>
      <w:r w:rsidR="009741F1">
        <w:t>IValidator</w:t>
      </w:r>
      <w:proofErr w:type="spellEnd"/>
      <w:r w:rsidR="009741F1">
        <w:t xml:space="preserve"> struktúra</w:t>
      </w:r>
      <w:bookmarkEnd w:id="50"/>
      <w:bookmarkEnd w:id="52"/>
    </w:p>
    <w:p w14:paraId="549BCCFF" w14:textId="336C05DC" w:rsidR="00B074EA" w:rsidRDefault="00E11C13" w:rsidP="00E11C13">
      <w:r>
        <w:t>A valid</w:t>
      </w:r>
      <w:r w:rsidR="00A075AA">
        <w:t>ációs</w:t>
      </w:r>
      <w:r>
        <w:t xml:space="preserve"> objektumokat szabadon tudjuk kombinálni az egyes logikai relációkat megvalósító segéd valid</w:t>
      </w:r>
      <w:r w:rsidR="00A075AA">
        <w:t>ációk</w:t>
      </w:r>
      <w:r>
        <w:t xml:space="preserve"> segítségével a saját feltétele</w:t>
      </w:r>
      <w:r w:rsidR="007E3107">
        <w:t>in</w:t>
      </w:r>
      <w:r w:rsidR="007C06DA">
        <w:t>k</w:t>
      </w:r>
      <w:r w:rsidR="007E3107">
        <w:t xml:space="preserve"> </w:t>
      </w:r>
      <w:r>
        <w:t>összevon</w:t>
      </w:r>
      <w:r w:rsidR="007C06DA">
        <w:t>ásánál</w:t>
      </w:r>
      <w:r>
        <w:t>.</w:t>
      </w:r>
      <w:r w:rsidR="00262A05">
        <w:t xml:space="preserve"> Az implementáció tehát ilyen </w:t>
      </w:r>
      <w:proofErr w:type="spellStart"/>
      <w:r w:rsidR="00262A05">
        <w:t>IValidator</w:t>
      </w:r>
      <w:proofErr w:type="spellEnd"/>
      <w:r w:rsidR="00262A05">
        <w:t xml:space="preserve"> interfészt megvalósító osztályokból képezett objektumok létrehozásával valósul meg.</w:t>
      </w:r>
    </w:p>
    <w:p w14:paraId="59AAB5A7" w14:textId="33C95EFA" w:rsidR="00E11C13" w:rsidRDefault="00262A05" w:rsidP="00E11C13">
      <w:r>
        <w:t xml:space="preserve">Ezek az objektumok szabadon kaphatnak paramétert a </w:t>
      </w:r>
      <w:r w:rsidR="00255357">
        <w:t>konstruktoraikban</w:t>
      </w:r>
      <w:r>
        <w:t>, amiket így fel tudnak használni a validációs függvényük megvalósításában</w:t>
      </w:r>
      <w:r w:rsidR="001C636C">
        <w:t>.</w:t>
      </w:r>
      <w:r w:rsidR="00B074EA">
        <w:t xml:space="preserve"> Tehát az így létrehozott validációs fa struktúrák ősén meghívott validációjából egyszerűen kideríthetjük, hogy a jogot</w:t>
      </w:r>
      <w:r w:rsidR="00A12E97">
        <w:t>,</w:t>
      </w:r>
      <w:r w:rsidR="00B074EA">
        <w:t xml:space="preserve"> amit meg akarunk adni a funkció további részéhez az jelen van-e a hívásban.</w:t>
      </w:r>
      <w:r w:rsidR="00A12E97">
        <w:t xml:space="preserve"> Például egy játékos eltávolításánál a váróteremből az a feltétel, hogy a saját várótermünk legyen, és hogy vagy mi vagyunk a váróterem tulajdonosai, vagy mi magunk akarunk kilépni:</w:t>
      </w:r>
    </w:p>
    <w:p w14:paraId="3CF70DEE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t>_</w:t>
      </w:r>
      <w:proofErr w:type="spellStart"/>
      <w:r>
        <w:rPr>
          <w:lang w:eastAsia="hu-HU"/>
        </w:rPr>
        <w:t>validator</w:t>
      </w:r>
      <w:proofErr w:type="spellEnd"/>
      <w:r>
        <w:rPr>
          <w:lang w:eastAsia="hu-HU"/>
        </w:rPr>
        <w:t xml:space="preserve"> = </w:t>
      </w:r>
      <w:proofErr w:type="spellStart"/>
      <w:r>
        <w:rPr>
          <w:color w:val="0000FF"/>
          <w:lang w:eastAsia="hu-HU"/>
        </w:rPr>
        <w:t>new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AndCondition</w:t>
      </w:r>
      <w:proofErr w:type="spellEnd"/>
      <w:r>
        <w:rPr>
          <w:lang w:eastAsia="hu-HU"/>
        </w:rPr>
        <w:t>(</w:t>
      </w:r>
    </w:p>
    <w:p w14:paraId="6CDE46AA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t xml:space="preserve">    </w:t>
      </w:r>
      <w:proofErr w:type="spellStart"/>
      <w:r>
        <w:rPr>
          <w:color w:val="0000FF"/>
          <w:lang w:eastAsia="hu-HU"/>
        </w:rPr>
        <w:t>new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OwnLobbyValidator</w:t>
      </w:r>
      <w:proofErr w:type="spellEnd"/>
      <w:r>
        <w:rPr>
          <w:lang w:eastAsia="hu-HU"/>
        </w:rPr>
        <w:t xml:space="preserve">(lobby, </w:t>
      </w:r>
      <w:proofErr w:type="spellStart"/>
      <w:r>
        <w:rPr>
          <w:lang w:eastAsia="hu-HU"/>
        </w:rPr>
        <w:t>request.User</w:t>
      </w:r>
      <w:proofErr w:type="spellEnd"/>
      <w:r>
        <w:rPr>
          <w:lang w:eastAsia="hu-HU"/>
        </w:rPr>
        <w:t>),</w:t>
      </w:r>
    </w:p>
    <w:p w14:paraId="2649D47B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t xml:space="preserve">    </w:t>
      </w:r>
      <w:proofErr w:type="spellStart"/>
      <w:r>
        <w:rPr>
          <w:color w:val="0000FF"/>
          <w:lang w:eastAsia="hu-HU"/>
        </w:rPr>
        <w:t>new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OrCondition</w:t>
      </w:r>
      <w:proofErr w:type="spellEnd"/>
      <w:r>
        <w:rPr>
          <w:lang w:eastAsia="hu-HU"/>
        </w:rPr>
        <w:t>(</w:t>
      </w:r>
    </w:p>
    <w:p w14:paraId="79693BBC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t xml:space="preserve">        </w:t>
      </w:r>
      <w:proofErr w:type="spellStart"/>
      <w:r>
        <w:rPr>
          <w:color w:val="0000FF"/>
          <w:lang w:eastAsia="hu-HU"/>
        </w:rPr>
        <w:t>new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LobbyCreatorValidator</w:t>
      </w:r>
      <w:proofErr w:type="spellEnd"/>
      <w:r>
        <w:rPr>
          <w:lang w:eastAsia="hu-HU"/>
        </w:rPr>
        <w:t xml:space="preserve">(lobby, </w:t>
      </w:r>
      <w:proofErr w:type="spellStart"/>
      <w:r>
        <w:rPr>
          <w:lang w:eastAsia="hu-HU"/>
        </w:rPr>
        <w:t>request.User</w:t>
      </w:r>
      <w:proofErr w:type="spellEnd"/>
      <w:r>
        <w:rPr>
          <w:lang w:eastAsia="hu-HU"/>
        </w:rPr>
        <w:t>),</w:t>
      </w:r>
    </w:p>
    <w:p w14:paraId="55259F52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t xml:space="preserve">        </w:t>
      </w:r>
      <w:proofErr w:type="spellStart"/>
      <w:r>
        <w:rPr>
          <w:color w:val="0000FF"/>
          <w:lang w:eastAsia="hu-HU"/>
        </w:rPr>
        <w:t>new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OwnPlayerValidator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player.UserId</w:t>
      </w:r>
      <w:proofErr w:type="spellEnd"/>
      <w:r>
        <w:rPr>
          <w:lang w:eastAsia="hu-HU"/>
        </w:rPr>
        <w:t xml:space="preserve">, </w:t>
      </w:r>
      <w:proofErr w:type="spellStart"/>
      <w:r>
        <w:rPr>
          <w:lang w:eastAsia="hu-HU"/>
        </w:rPr>
        <w:t>request.User</w:t>
      </w:r>
      <w:proofErr w:type="spellEnd"/>
      <w:r>
        <w:rPr>
          <w:lang w:eastAsia="hu-HU"/>
        </w:rPr>
        <w:t>)</w:t>
      </w:r>
    </w:p>
    <w:p w14:paraId="1F5DE8BA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lastRenderedPageBreak/>
        <w:t xml:space="preserve">    )</w:t>
      </w:r>
    </w:p>
    <w:p w14:paraId="70B5FC89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t>);</w:t>
      </w:r>
    </w:p>
    <w:p w14:paraId="10A6133A" w14:textId="77777777" w:rsidR="00A12E97" w:rsidRDefault="00A12E97" w:rsidP="00A12E97">
      <w:pPr>
        <w:pStyle w:val="Kd"/>
        <w:rPr>
          <w:lang w:eastAsia="hu-HU"/>
        </w:rPr>
      </w:pPr>
      <w:proofErr w:type="spellStart"/>
      <w:r>
        <w:rPr>
          <w:color w:val="0000FF"/>
          <w:lang w:eastAsia="hu-HU"/>
        </w:rPr>
        <w:t>if</w:t>
      </w:r>
      <w:proofErr w:type="spellEnd"/>
      <w:r>
        <w:rPr>
          <w:lang w:eastAsia="hu-HU"/>
        </w:rPr>
        <w:t xml:space="preserve"> (!_</w:t>
      </w:r>
      <w:proofErr w:type="spellStart"/>
      <w:r>
        <w:rPr>
          <w:lang w:eastAsia="hu-HU"/>
        </w:rPr>
        <w:t>validator.Validate</w:t>
      </w:r>
      <w:proofErr w:type="spellEnd"/>
      <w:r>
        <w:rPr>
          <w:lang w:eastAsia="hu-HU"/>
        </w:rPr>
        <w:t>())</w:t>
      </w:r>
    </w:p>
    <w:p w14:paraId="4E3C4A7F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t>{</w:t>
      </w:r>
    </w:p>
    <w:p w14:paraId="7A02CD57" w14:textId="77777777" w:rsidR="00A12E97" w:rsidRDefault="00A12E97" w:rsidP="00A12E97">
      <w:pPr>
        <w:pStyle w:val="Kd"/>
        <w:rPr>
          <w:lang w:eastAsia="hu-HU"/>
        </w:rPr>
      </w:pPr>
      <w:r>
        <w:rPr>
          <w:lang w:eastAsia="hu-HU"/>
        </w:rPr>
        <w:t xml:space="preserve">    </w:t>
      </w:r>
      <w:proofErr w:type="spellStart"/>
      <w:r>
        <w:rPr>
          <w:color w:val="0000FF"/>
          <w:lang w:eastAsia="hu-HU"/>
        </w:rPr>
        <w:t>throw</w:t>
      </w:r>
      <w:proofErr w:type="spellEnd"/>
      <w:r>
        <w:rPr>
          <w:lang w:eastAsia="hu-HU"/>
        </w:rPr>
        <w:t xml:space="preserve"> </w:t>
      </w:r>
      <w:proofErr w:type="spellStart"/>
      <w:r>
        <w:rPr>
          <w:color w:val="0000FF"/>
          <w:lang w:eastAsia="hu-HU"/>
        </w:rPr>
        <w:t>new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ValidationErrorException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nameof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RemovePlayerCommand</w:t>
      </w:r>
      <w:proofErr w:type="spellEnd"/>
      <w:r>
        <w:rPr>
          <w:lang w:eastAsia="hu-HU"/>
        </w:rPr>
        <w:t>));</w:t>
      </w:r>
    </w:p>
    <w:p w14:paraId="04E6E1F1" w14:textId="2BDB3487" w:rsidR="00A12E97" w:rsidRPr="00E11C13" w:rsidRDefault="00A12E97" w:rsidP="00A12E97">
      <w:pPr>
        <w:pStyle w:val="Kd"/>
      </w:pPr>
      <w:r>
        <w:rPr>
          <w:lang w:eastAsia="hu-HU"/>
        </w:rPr>
        <w:t>}</w:t>
      </w:r>
    </w:p>
    <w:p w14:paraId="459715C6" w14:textId="5A3387FC" w:rsidR="006842F3" w:rsidRDefault="006842F3" w:rsidP="006842F3">
      <w:pPr>
        <w:pStyle w:val="Cmsor4"/>
      </w:pPr>
      <w:proofErr w:type="spellStart"/>
      <w:r>
        <w:t>Pipeline</w:t>
      </w:r>
      <w:proofErr w:type="spellEnd"/>
    </w:p>
    <w:p w14:paraId="76E94BC7" w14:textId="29535643" w:rsidR="00991B4E" w:rsidRDefault="0057078A" w:rsidP="00991B4E">
      <w:r>
        <w:t xml:space="preserve">A </w:t>
      </w:r>
      <w:proofErr w:type="spellStart"/>
      <w:r>
        <w:t>MediatR</w:t>
      </w:r>
      <w:proofErr w:type="spellEnd"/>
      <w:r>
        <w:t xml:space="preserve"> könyvtár széleskörű támogatást nyújt a lekérdezések és parancsok futtatására. Ezekből az egyik a kérések fölé konfigurálható </w:t>
      </w:r>
      <w:proofErr w:type="spellStart"/>
      <w:r>
        <w:t>pipeline</w:t>
      </w:r>
      <w:proofErr w:type="spellEnd"/>
      <w:r>
        <w:t>-ok.</w:t>
      </w:r>
      <w:r w:rsidR="00395086">
        <w:t xml:space="preserve"> Ezek a </w:t>
      </w:r>
      <w:proofErr w:type="spellStart"/>
      <w:r w:rsidR="00395086">
        <w:t>pipeline</w:t>
      </w:r>
      <w:proofErr w:type="spellEnd"/>
      <w:r w:rsidR="00395086">
        <w:t xml:space="preserve">-ok </w:t>
      </w:r>
      <w:proofErr w:type="spellStart"/>
      <w:r w:rsidR="00395086">
        <w:t>middleware</w:t>
      </w:r>
      <w:proofErr w:type="spellEnd"/>
      <w:r w:rsidR="00395086">
        <w:t xml:space="preserve"> jelleggel működnek. Többféle felhasználásuk is lehet</w:t>
      </w:r>
      <w:r w:rsidR="00FC0D65">
        <w:t>.</w:t>
      </w:r>
      <w:r w:rsidR="00395086">
        <w:t xml:space="preserve"> </w:t>
      </w:r>
      <w:r w:rsidR="00FC0D65">
        <w:t>P</w:t>
      </w:r>
      <w:r w:rsidR="00395086">
        <w:t>éldául kérések előtt vagy után további folyamat megfogalmazása, vagy esetleg hibakezelési folyamat beépítése.</w:t>
      </w:r>
      <w:r w:rsidR="00A27378">
        <w:t xml:space="preserve"> Ezáltal szabadon tudjuk kiegészíteni a kérések működését.</w:t>
      </w:r>
    </w:p>
    <w:p w14:paraId="702B26BA" w14:textId="00CAD318" w:rsidR="00F60D74" w:rsidRDefault="00F60D74" w:rsidP="00991B4E">
      <w:r>
        <w:t xml:space="preserve">Az alkalmazás implementációjában kétféle </w:t>
      </w:r>
      <w:proofErr w:type="spellStart"/>
      <w:r>
        <w:t>pipeline</w:t>
      </w:r>
      <w:proofErr w:type="spellEnd"/>
      <w:r>
        <w:t xml:space="preserve"> lett beépítve. Egy gyorsítótár kezelő és egy naplózó </w:t>
      </w:r>
      <w:proofErr w:type="spellStart"/>
      <w:r>
        <w:t>pipeline</w:t>
      </w:r>
      <w:proofErr w:type="spellEnd"/>
      <w:r>
        <w:t>.</w:t>
      </w:r>
      <w:r w:rsidR="00EE4D29">
        <w:t xml:space="preserve"> Ezeket az egyes konténerek a többi függőség injektálással együtt tudja beépíteni az alkalmazásba az </w:t>
      </w:r>
      <w:proofErr w:type="spellStart"/>
      <w:r w:rsidR="00EE4D29" w:rsidRPr="00EE4D29">
        <w:t>IPipelineBehavior</w:t>
      </w:r>
      <w:proofErr w:type="spellEnd"/>
      <w:r w:rsidR="00EE4D29">
        <w:t xml:space="preserve"> típus alatt, </w:t>
      </w:r>
      <w:r w:rsidR="00960938">
        <w:t xml:space="preserve">konkrét </w:t>
      </w:r>
      <w:r w:rsidR="00EE4D29">
        <w:t>generikus kérés osztály megadása nélkül is:</w:t>
      </w:r>
    </w:p>
    <w:p w14:paraId="67399A8E" w14:textId="28CFF27B" w:rsidR="00EE4D29" w:rsidRDefault="00EE4D29" w:rsidP="000243A1">
      <w:pPr>
        <w:pStyle w:val="Kd"/>
        <w:rPr>
          <w:lang w:eastAsia="hu-HU"/>
        </w:rPr>
      </w:pPr>
      <w:proofErr w:type="spellStart"/>
      <w:r>
        <w:rPr>
          <w:lang w:eastAsia="hu-HU"/>
        </w:rPr>
        <w:t>services.AddTransient</w:t>
      </w:r>
      <w:proofErr w:type="spellEnd"/>
      <w:r>
        <w:rPr>
          <w:lang w:eastAsia="hu-HU"/>
        </w:rPr>
        <w:t>(</w:t>
      </w:r>
      <w:proofErr w:type="spellStart"/>
      <w:r>
        <w:rPr>
          <w:color w:val="0000FF"/>
          <w:lang w:eastAsia="hu-HU"/>
        </w:rPr>
        <w:t>typeof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IPipelineBehavior</w:t>
      </w:r>
      <w:proofErr w:type="spellEnd"/>
      <w:r>
        <w:rPr>
          <w:lang w:eastAsia="hu-HU"/>
        </w:rPr>
        <w:t xml:space="preserve">&lt;,&gt;), </w:t>
      </w:r>
      <w:proofErr w:type="spellStart"/>
      <w:r>
        <w:rPr>
          <w:color w:val="0000FF"/>
          <w:lang w:eastAsia="hu-HU"/>
        </w:rPr>
        <w:t>typeof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LoggingBehavior</w:t>
      </w:r>
      <w:proofErr w:type="spellEnd"/>
      <w:r>
        <w:rPr>
          <w:lang w:eastAsia="hu-HU"/>
        </w:rPr>
        <w:t>&lt;,&gt;));</w:t>
      </w:r>
    </w:p>
    <w:p w14:paraId="1C933CFD" w14:textId="5198FD31" w:rsidR="004B3B03" w:rsidRDefault="004B3B03" w:rsidP="004B3B03">
      <w:pPr>
        <w:pStyle w:val="Cmsor4"/>
      </w:pPr>
      <w:proofErr w:type="spellStart"/>
      <w:r>
        <w:t>LoggingBehavior</w:t>
      </w:r>
      <w:proofErr w:type="spellEnd"/>
    </w:p>
    <w:p w14:paraId="322065DF" w14:textId="4D452957" w:rsidR="003B4D9F" w:rsidRDefault="003B4D9F" w:rsidP="003B4D9F">
      <w:r>
        <w:t xml:space="preserve">Az egyes konténerekben megadható egy naplózó </w:t>
      </w:r>
      <w:proofErr w:type="spellStart"/>
      <w:r>
        <w:t>pipeline</w:t>
      </w:r>
      <w:proofErr w:type="spellEnd"/>
      <w:r>
        <w:t xml:space="preserve">. Ennek a </w:t>
      </w:r>
      <w:proofErr w:type="spellStart"/>
      <w:r>
        <w:t>pipeline-nak</w:t>
      </w:r>
      <w:proofErr w:type="spellEnd"/>
      <w:r>
        <w:t xml:space="preserve"> egyszerű feladata van. Először naplóznia kell az egyes kérések előtt, hogy mikor milyen kérés indult el, egy generált azonosítóval. Ezután pedig naplóznia kell a kérés végrehajtása után, hogy mennyi időt tett ki az adott kérés lefutása, ugyanezzel a generált azonosítóval címezve.</w:t>
      </w:r>
    </w:p>
    <w:p w14:paraId="3FDA62BA" w14:textId="107FC194" w:rsidR="0087505F" w:rsidRPr="003B4D9F" w:rsidRDefault="0087505F" w:rsidP="003B4D9F">
      <w:r>
        <w:t xml:space="preserve">Ezzel a </w:t>
      </w:r>
      <w:proofErr w:type="spellStart"/>
      <w:r>
        <w:t>pipeline-nal</w:t>
      </w:r>
      <w:proofErr w:type="spellEnd"/>
      <w:r>
        <w:t xml:space="preserve"> tehát fejlesztés közben átláthatóan tudjuk követni, hogy a lefuttatott kérések mikor jöttek létre, és hogy </w:t>
      </w:r>
      <w:r w:rsidR="006D5216">
        <w:t>megfelelően végre lettek-e hajtva.</w:t>
      </w:r>
    </w:p>
    <w:p w14:paraId="3A97157F" w14:textId="145AACE6" w:rsidR="004B3B03" w:rsidRDefault="004B3B03" w:rsidP="004B3B03">
      <w:pPr>
        <w:pStyle w:val="Cmsor4"/>
      </w:pPr>
      <w:proofErr w:type="spellStart"/>
      <w:r>
        <w:t>CachingBehavior</w:t>
      </w:r>
      <w:proofErr w:type="spellEnd"/>
    </w:p>
    <w:p w14:paraId="228AAB4E" w14:textId="5506BFEE" w:rsidR="00177D1A" w:rsidRDefault="0084010F" w:rsidP="00177D1A">
      <w:r>
        <w:t xml:space="preserve">Egy olyan </w:t>
      </w:r>
      <w:proofErr w:type="spellStart"/>
      <w:r>
        <w:t>pipeline</w:t>
      </w:r>
      <w:proofErr w:type="spellEnd"/>
      <w:r>
        <w:t xml:space="preserve"> a </w:t>
      </w:r>
      <w:proofErr w:type="spellStart"/>
      <w:r>
        <w:t>MediatR</w:t>
      </w:r>
      <w:proofErr w:type="spellEnd"/>
      <w:r>
        <w:t xml:space="preserve"> felett, aminek a gyorsítótár kezelése a feladata a megjelölt kérések felett.</w:t>
      </w:r>
      <w:r w:rsidR="00387627">
        <w:t xml:space="preserve"> Segítségével meg tudjuk mondani, hogy egyes kéréseket gyorsítótárból akarunk betölteni.</w:t>
      </w:r>
      <w:r w:rsidR="00566157">
        <w:t xml:space="preserve"> Kétféle módja van a </w:t>
      </w:r>
      <w:proofErr w:type="spellStart"/>
      <w:r w:rsidR="00566157">
        <w:t>pipeline-nak</w:t>
      </w:r>
      <w:proofErr w:type="spellEnd"/>
      <w:r w:rsidR="00566157">
        <w:t>. Egyik, ami be is tölti és el is rakja a gyorsítótárba. Másik, ami nem tölt be semmit, csak a kimenetét rakja el. Ez többnyire a parancsok eredményére van felhasználva.</w:t>
      </w:r>
    </w:p>
    <w:p w14:paraId="56E99DF1" w14:textId="77777777" w:rsidR="00177D1A" w:rsidRDefault="00177D1A" w:rsidP="00177D1A">
      <w:pPr>
        <w:pStyle w:val="Kp"/>
      </w:pPr>
      <w:r>
        <w:rPr>
          <w:noProof/>
        </w:rPr>
        <w:lastRenderedPageBreak/>
        <w:drawing>
          <wp:inline distT="0" distB="0" distL="0" distR="0" wp14:anchorId="2D4CE304" wp14:editId="569A817F">
            <wp:extent cx="4962525" cy="3248025"/>
            <wp:effectExtent l="0" t="0" r="9525" b="9525"/>
            <wp:docPr id="558555386" name="Kép 558555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1F8B4" w14:textId="2503D388" w:rsidR="00177D1A" w:rsidRDefault="00AA6AF9" w:rsidP="007B446B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r w:rsidR="00815226">
        <w:rPr>
          <w:noProof/>
        </w:rPr>
        <w:t>10</w:t>
      </w:r>
      <w:r>
        <w:fldChar w:fldCharType="end"/>
      </w:r>
      <w:r w:rsidR="00177D1A">
        <w:t xml:space="preserve">. ábra </w:t>
      </w:r>
      <w:r w:rsidR="00177D1A" w:rsidRPr="00F71D24">
        <w:t xml:space="preserve">Cache </w:t>
      </w:r>
      <w:proofErr w:type="spellStart"/>
      <w:r w:rsidR="00177D1A" w:rsidRPr="00F71D24">
        <w:t>pipeline</w:t>
      </w:r>
      <w:proofErr w:type="spellEnd"/>
      <w:r w:rsidR="00177D1A" w:rsidRPr="00F71D24">
        <w:t xml:space="preserve"> struktúra</w:t>
      </w:r>
    </w:p>
    <w:p w14:paraId="58255A75" w14:textId="21C3CDD9" w:rsidR="00BD461E" w:rsidRDefault="00BD461E" w:rsidP="00BD461E">
      <w:r>
        <w:t xml:space="preserve">Az implementáció úgy kezdődik, hogy azoknak a kéréseknek, amiknél be akarjuk kapcsolni a gyorsítótár </w:t>
      </w:r>
      <w:proofErr w:type="spellStart"/>
      <w:r>
        <w:t>pipeline</w:t>
      </w:r>
      <w:proofErr w:type="spellEnd"/>
      <w:r>
        <w:t xml:space="preserve">-t, azoknak meg kell valósítaniuk az alap </w:t>
      </w:r>
      <w:proofErr w:type="spellStart"/>
      <w:r>
        <w:t>IRequest</w:t>
      </w:r>
      <w:proofErr w:type="spellEnd"/>
      <w:r>
        <w:t xml:space="preserve"> </w:t>
      </w:r>
      <w:proofErr w:type="spellStart"/>
      <w:r>
        <w:t>MediatR</w:t>
      </w:r>
      <w:proofErr w:type="spellEnd"/>
      <w:r>
        <w:t xml:space="preserve"> interfész mellett egy további interfészt is, ami jelzi a </w:t>
      </w:r>
      <w:proofErr w:type="spellStart"/>
      <w:r>
        <w:t>pipeline-nak</w:t>
      </w:r>
      <w:proofErr w:type="spellEnd"/>
      <w:r>
        <w:t>, hogy ezzel a kéréssel foglalkoznia kell.</w:t>
      </w:r>
    </w:p>
    <w:p w14:paraId="2C399DE2" w14:textId="178C713D" w:rsidR="00AE357C" w:rsidRDefault="00AE357C" w:rsidP="00BD461E">
      <w:r>
        <w:t xml:space="preserve">Ez az interfész tartalmazza a cache működéséhez szükséges információkat, például, hogy mi a kulcsa a Redis adatbázisban ennek a kérésnek. Itt fontos információ, hogy ez a változó az interfészen van egy </w:t>
      </w:r>
      <w:proofErr w:type="spellStart"/>
      <w:r w:rsidR="00916182">
        <w:t>property</w:t>
      </w:r>
      <w:proofErr w:type="spellEnd"/>
      <w:r w:rsidR="00916182">
        <w:t>-vel</w:t>
      </w:r>
      <w:r>
        <w:t xml:space="preserve"> meghatározva, tehát a kérés további változóiból számított érték is lehet. Például egy adott játék lekérdezése a kérésben található felhasználó játék azonosítójából állítja össze a gyorsítótár kulcsát.</w:t>
      </w:r>
    </w:p>
    <w:p w14:paraId="512C0028" w14:textId="200ED141" w:rsidR="000F4F40" w:rsidRDefault="003F4FDB" w:rsidP="000F4F40">
      <w:r>
        <w:t xml:space="preserve">A </w:t>
      </w:r>
      <w:proofErr w:type="spellStart"/>
      <w:r>
        <w:t>pipeline</w:t>
      </w:r>
      <w:proofErr w:type="spellEnd"/>
      <w:r>
        <w:t xml:space="preserve"> logikája a </w:t>
      </w:r>
      <w:proofErr w:type="spellStart"/>
      <w:r>
        <w:t>Handle</w:t>
      </w:r>
      <w:proofErr w:type="spellEnd"/>
      <w:r>
        <w:t xml:space="preserve"> függvényében található. A függvényen belül több kisebb egység található. Ezek a gyorsítótár lekérdezése a kulccsal és objektumba fordítása, az adott kérés lefuttatása, és az eredmény lementése a gyorsítótárba ugyanúgy az adott kulccsal.</w:t>
      </w:r>
    </w:p>
    <w:p w14:paraId="54FA46DA" w14:textId="20534AE4" w:rsidR="000F4F40" w:rsidRPr="00BD461E" w:rsidRDefault="000F4F40" w:rsidP="000F4F40">
      <w:r>
        <w:t xml:space="preserve">Első lépés, hogy leellenőrizzük, hogy a </w:t>
      </w:r>
      <w:proofErr w:type="spellStart"/>
      <w:r>
        <w:t>BypassCache</w:t>
      </w:r>
      <w:proofErr w:type="spellEnd"/>
      <w:r>
        <w:t xml:space="preserve"> változó igaz-e. Ha igen, akkor lefuttatjuk a kérést a gyorsítótár kérdezése nélkül, és lementjük a gyorsítótárba is az eredményt.</w:t>
      </w:r>
      <w:r w:rsidR="00B4624E">
        <w:t xml:space="preserve"> Ha hamis, akkor először megnézzük a gyorsítótárban megtalálható-e a keresett és lefordítható objektum. Ha igen, akkor további lépés nélkül visszaadjuk. Ha nem találtuk meg a gyorsítótárban, akkor ugyanúgy lefuttatjuk a kérést és lementjük a végén az eredményt.</w:t>
      </w:r>
      <w:r w:rsidR="001D5462">
        <w:t xml:space="preserve"> Ezáltal egy könnyen kezelhető előellenőrzést kialakítva.</w:t>
      </w:r>
    </w:p>
    <w:p w14:paraId="6179F236" w14:textId="403A1AEB" w:rsidR="00EE4BE1" w:rsidRDefault="00EE4BE1" w:rsidP="00EE4BE1">
      <w:pPr>
        <w:pStyle w:val="Cmsor4"/>
      </w:pPr>
      <w:proofErr w:type="spellStart"/>
      <w:r>
        <w:lastRenderedPageBreak/>
        <w:t>Exception</w:t>
      </w:r>
      <w:r w:rsidR="001C61E4">
        <w:t>s</w:t>
      </w:r>
      <w:proofErr w:type="spellEnd"/>
    </w:p>
    <w:p w14:paraId="4747BC1F" w14:textId="0294ACAD" w:rsidR="002E0564" w:rsidRDefault="00D3362E" w:rsidP="002E0564">
      <w:r>
        <w:t>A szoftverben saját hibaosztályok vannak implementálva. Kevés jelentőségük van azonkívül, hogy</w:t>
      </w:r>
      <w:r w:rsidR="00A97FDD">
        <w:t xml:space="preserve"> velük</w:t>
      </w:r>
      <w:r>
        <w:t xml:space="preserve"> átláthatóan kezelhető a saját megfogalmazott hibáink. Ilyen például, mikor az </w:t>
      </w:r>
      <w:proofErr w:type="spellStart"/>
      <w:r>
        <w:t>IValidator</w:t>
      </w:r>
      <w:proofErr w:type="spellEnd"/>
      <w:r>
        <w:t xml:space="preserve"> ellenőrzése elbukik, vagy amikor üres eredménnyel zárul egy adatbázis lekérdezés.</w:t>
      </w:r>
    </w:p>
    <w:p w14:paraId="2D86ECE6" w14:textId="3E7123CC" w:rsidR="00575D56" w:rsidRPr="002E0564" w:rsidRDefault="002D6D89" w:rsidP="002E0564">
      <w:r>
        <w:t xml:space="preserve">Lekezelésük egységesen van megfogalmazva a </w:t>
      </w:r>
      <w:proofErr w:type="spellStart"/>
      <w:r>
        <w:t>ProblemDetails</w:t>
      </w:r>
      <w:proofErr w:type="spellEnd"/>
      <w:r>
        <w:t xml:space="preserve"> segítségével, validációs hibára 400-as hibával, üres eredményre pedig 404-es hibával válaszolva.</w:t>
      </w:r>
      <w:r w:rsidR="007F7018">
        <w:t xml:space="preserve"> Az így kialakított hibarendszer további jövőbeli bővítésre is könnyedén ad lehetőséget. A hiba osztályok száma és bonyolultsága </w:t>
      </w:r>
      <w:r w:rsidR="009768C8">
        <w:t>ezáltal</w:t>
      </w:r>
      <w:r w:rsidR="007F7018">
        <w:t xml:space="preserve"> könnyedén </w:t>
      </w:r>
      <w:proofErr w:type="spellStart"/>
      <w:r w:rsidR="007F7018">
        <w:t>skálázódik</w:t>
      </w:r>
      <w:proofErr w:type="spellEnd"/>
      <w:r w:rsidR="007F7018">
        <w:t>.</w:t>
      </w:r>
    </w:p>
    <w:p w14:paraId="58516FBC" w14:textId="11DE7E0E" w:rsidR="001C61E4" w:rsidRDefault="001C61E4" w:rsidP="001C61E4">
      <w:pPr>
        <w:pStyle w:val="Cmsor4"/>
      </w:pPr>
      <w:proofErr w:type="spellStart"/>
      <w:r>
        <w:t>Extensions</w:t>
      </w:r>
      <w:proofErr w:type="spellEnd"/>
    </w:p>
    <w:p w14:paraId="0675F68C" w14:textId="5AB3CB1F" w:rsidR="00D062E5" w:rsidRDefault="00614F8F" w:rsidP="00D062E5">
      <w:r>
        <w:t>Egy egyszerű de fontos egysége a konténereknek a kiegészítő segédfüggvények.</w:t>
      </w:r>
      <w:r w:rsidR="00AE1C6D">
        <w:t xml:space="preserve"> Elsősorban a felhasználó </w:t>
      </w:r>
      <w:proofErr w:type="spellStart"/>
      <w:r w:rsidR="00AE1C6D">
        <w:t>tokenében</w:t>
      </w:r>
      <w:proofErr w:type="spellEnd"/>
      <w:r w:rsidR="00AE1C6D">
        <w:t xml:space="preserve"> található adatok kiolvasására lettek bevezetve. A szerepük tehát a bejelentkezett felhasználót jelképező </w:t>
      </w:r>
      <w:proofErr w:type="spellStart"/>
      <w:r w:rsidR="00AE1C6D">
        <w:t>ClaimsPrincipal</w:t>
      </w:r>
      <w:proofErr w:type="spellEnd"/>
      <w:r w:rsidR="00AE1C6D">
        <w:t xml:space="preserve"> objektumból a megfelelő Claim értékének kiolvasásának kiszervezése egy-egy átláthatóbb függvény mögé. Ezáltal átláthatóbbá téve a felhasználókezelést az egyes lekérdezések implementációjában.</w:t>
      </w:r>
    </w:p>
    <w:p w14:paraId="74ADC1D4" w14:textId="33B3E417" w:rsidR="00CE0F55" w:rsidRDefault="00CE0F55" w:rsidP="00D062E5">
      <w:r>
        <w:t>Például a felhasználó azonosítójának lekérdezése:</w:t>
      </w:r>
    </w:p>
    <w:p w14:paraId="4920400B" w14:textId="77777777" w:rsidR="0025467F" w:rsidRDefault="0025467F" w:rsidP="000C1F96">
      <w:pPr>
        <w:pStyle w:val="Kd"/>
        <w:jc w:val="left"/>
        <w:rPr>
          <w:lang w:eastAsia="hu-HU"/>
        </w:rPr>
      </w:pPr>
      <w:proofErr w:type="spellStart"/>
      <w:r>
        <w:rPr>
          <w:color w:val="0000FF"/>
          <w:lang w:eastAsia="hu-HU"/>
        </w:rPr>
        <w:t>public</w:t>
      </w:r>
      <w:proofErr w:type="spellEnd"/>
      <w:r>
        <w:rPr>
          <w:lang w:eastAsia="hu-HU"/>
        </w:rPr>
        <w:t xml:space="preserve"> </w:t>
      </w:r>
      <w:proofErr w:type="spellStart"/>
      <w:r>
        <w:rPr>
          <w:color w:val="0000FF"/>
          <w:lang w:eastAsia="hu-HU"/>
        </w:rPr>
        <w:t>static</w:t>
      </w:r>
      <w:proofErr w:type="spellEnd"/>
      <w:r>
        <w:rPr>
          <w:lang w:eastAsia="hu-HU"/>
        </w:rPr>
        <w:t xml:space="preserve"> </w:t>
      </w:r>
      <w:proofErr w:type="spellStart"/>
      <w:r>
        <w:rPr>
          <w:color w:val="0000FF"/>
          <w:lang w:eastAsia="hu-HU"/>
        </w:rPr>
        <w:t>string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GetUserIdFromJwt</w:t>
      </w:r>
      <w:proofErr w:type="spellEnd"/>
      <w:r>
        <w:rPr>
          <w:lang w:eastAsia="hu-HU"/>
        </w:rPr>
        <w:t>(</w:t>
      </w:r>
      <w:proofErr w:type="spellStart"/>
      <w:r>
        <w:rPr>
          <w:color w:val="0000FF"/>
          <w:lang w:eastAsia="hu-HU"/>
        </w:rPr>
        <w:t>this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ClaimsPrincipal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claimsPrincipal</w:t>
      </w:r>
      <w:proofErr w:type="spellEnd"/>
      <w:r>
        <w:rPr>
          <w:lang w:eastAsia="hu-HU"/>
        </w:rPr>
        <w:t>)</w:t>
      </w:r>
    </w:p>
    <w:p w14:paraId="7545CD9E" w14:textId="77777777" w:rsidR="0025467F" w:rsidRDefault="0025467F" w:rsidP="000C1F96">
      <w:pPr>
        <w:pStyle w:val="Kd"/>
        <w:jc w:val="left"/>
        <w:rPr>
          <w:lang w:eastAsia="hu-HU"/>
        </w:rPr>
      </w:pPr>
      <w:r>
        <w:rPr>
          <w:lang w:eastAsia="hu-HU"/>
        </w:rPr>
        <w:t>{</w:t>
      </w:r>
    </w:p>
    <w:p w14:paraId="11EE2E9F" w14:textId="77777777" w:rsidR="0025467F" w:rsidRDefault="0025467F" w:rsidP="000C1F96">
      <w:pPr>
        <w:pStyle w:val="Kd"/>
        <w:jc w:val="left"/>
        <w:rPr>
          <w:lang w:eastAsia="hu-HU"/>
        </w:rPr>
      </w:pPr>
      <w:r>
        <w:rPr>
          <w:lang w:eastAsia="hu-HU"/>
        </w:rPr>
        <w:t xml:space="preserve">    </w:t>
      </w:r>
      <w:proofErr w:type="spellStart"/>
      <w:r>
        <w:rPr>
          <w:color w:val="0000FF"/>
          <w:lang w:eastAsia="hu-HU"/>
        </w:rPr>
        <w:t>return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claimsPrincipal.Claims.FirstOrDefault</w:t>
      </w:r>
      <w:proofErr w:type="spellEnd"/>
      <w:r>
        <w:rPr>
          <w:lang w:eastAsia="hu-HU"/>
        </w:rPr>
        <w:t xml:space="preserve">(x =&gt; </w:t>
      </w:r>
      <w:proofErr w:type="spellStart"/>
      <w:r>
        <w:rPr>
          <w:lang w:eastAsia="hu-HU"/>
        </w:rPr>
        <w:t>x.Type</w:t>
      </w:r>
      <w:proofErr w:type="spellEnd"/>
      <w:r>
        <w:rPr>
          <w:lang w:eastAsia="hu-HU"/>
        </w:rPr>
        <w:t xml:space="preserve"> == </w:t>
      </w:r>
      <w:proofErr w:type="spellStart"/>
      <w:r>
        <w:rPr>
          <w:lang w:eastAsia="hu-HU"/>
        </w:rPr>
        <w:t>JwtClaimTypes.Subject</w:t>
      </w:r>
      <w:proofErr w:type="spellEnd"/>
      <w:r>
        <w:rPr>
          <w:lang w:eastAsia="hu-HU"/>
        </w:rPr>
        <w:t>)?.</w:t>
      </w:r>
      <w:proofErr w:type="spellStart"/>
      <w:r>
        <w:rPr>
          <w:lang w:eastAsia="hu-HU"/>
        </w:rPr>
        <w:t>Value</w:t>
      </w:r>
      <w:proofErr w:type="spellEnd"/>
      <w:r>
        <w:rPr>
          <w:lang w:eastAsia="hu-HU"/>
        </w:rPr>
        <w:t xml:space="preserve"> ?? </w:t>
      </w:r>
      <w:proofErr w:type="spellStart"/>
      <w:r>
        <w:rPr>
          <w:color w:val="0000FF"/>
          <w:lang w:eastAsia="hu-HU"/>
        </w:rPr>
        <w:t>string</w:t>
      </w:r>
      <w:r>
        <w:rPr>
          <w:lang w:eastAsia="hu-HU"/>
        </w:rPr>
        <w:t>.Empty</w:t>
      </w:r>
      <w:proofErr w:type="spellEnd"/>
      <w:r>
        <w:rPr>
          <w:lang w:eastAsia="hu-HU"/>
        </w:rPr>
        <w:t>;</w:t>
      </w:r>
    </w:p>
    <w:p w14:paraId="5BF45133" w14:textId="797F45ED" w:rsidR="00CE0F55" w:rsidRPr="00D062E5" w:rsidRDefault="0025467F" w:rsidP="000C1F96">
      <w:pPr>
        <w:pStyle w:val="Kd"/>
        <w:jc w:val="left"/>
      </w:pPr>
      <w:r>
        <w:rPr>
          <w:lang w:eastAsia="hu-HU"/>
        </w:rPr>
        <w:t>}</w:t>
      </w:r>
    </w:p>
    <w:p w14:paraId="45486D57" w14:textId="73FB8F00" w:rsidR="00FF6FB9" w:rsidRDefault="00FF6FB9" w:rsidP="00FF6FB9">
      <w:pPr>
        <w:pStyle w:val="Cmsor3"/>
      </w:pPr>
      <w:bookmarkStart w:id="53" w:name="_Toc152688593"/>
      <w:r>
        <w:t>API réteg</w:t>
      </w:r>
      <w:bookmarkEnd w:id="53"/>
    </w:p>
    <w:p w14:paraId="7296A0AF" w14:textId="2F1C684B" w:rsidR="00406BF4" w:rsidRDefault="00406BF4" w:rsidP="00406BF4">
      <w:r>
        <w:t>Az egyes konténerekben az API rétegben számos funkció található.</w:t>
      </w:r>
      <w:r w:rsidR="002F469E">
        <w:t xml:space="preserve"> Az itt megvalósított kiegészítő </w:t>
      </w:r>
      <w:r w:rsidR="000A7A5F">
        <w:t>komponensek</w:t>
      </w:r>
      <w:r w:rsidR="002F469E">
        <w:t xml:space="preserve"> nagyban különböznek konténerektől függően</w:t>
      </w:r>
      <w:r w:rsidR="002A5075">
        <w:t>,</w:t>
      </w:r>
      <w:r w:rsidR="002F469E">
        <w:t xml:space="preserve"> </w:t>
      </w:r>
      <w:r w:rsidR="002A5075">
        <w:t>i</w:t>
      </w:r>
      <w:r w:rsidR="002F469E">
        <w:t>lyen például a felhasználókezelés vagy Hangfire ütemezés.</w:t>
      </w:r>
    </w:p>
    <w:p w14:paraId="43513E46" w14:textId="132FAF5C" w:rsidR="00AE27D5" w:rsidRDefault="009A6640" w:rsidP="00B53A4F">
      <w:r>
        <w:t>Ebbe a részlegbe azok a funkciók kerülnek</w:t>
      </w:r>
      <w:r w:rsidR="00E11845">
        <w:t xml:space="preserve">, amik általánosságban megtalálhatóak </w:t>
      </w:r>
      <w:r w:rsidR="00B53A4F">
        <w:t>az egyes konténerek megvalósítása közben.</w:t>
      </w:r>
    </w:p>
    <w:p w14:paraId="49BFFA70" w14:textId="08169954" w:rsidR="00406BF4" w:rsidRDefault="00406BF4" w:rsidP="00406BF4">
      <w:pPr>
        <w:pStyle w:val="Cmsor4"/>
      </w:pPr>
      <w:proofErr w:type="spellStart"/>
      <w:r>
        <w:t>Authentication</w:t>
      </w:r>
      <w:proofErr w:type="spellEnd"/>
    </w:p>
    <w:p w14:paraId="17DAD4D5" w14:textId="38902C01" w:rsidR="00256298" w:rsidRDefault="006D00AD" w:rsidP="00256298">
      <w:r>
        <w:t xml:space="preserve">A szoftverben be van építve </w:t>
      </w:r>
      <w:r w:rsidR="000758BE">
        <w:t xml:space="preserve">felhasználókezelés. Ez a funkció egy azonosító tokent ad át a </w:t>
      </w:r>
      <w:r w:rsidR="002C7C62">
        <w:t>kliensnek, amit az egyes kérések előtt érv</w:t>
      </w:r>
      <w:r w:rsidR="00B607A5">
        <w:t>é</w:t>
      </w:r>
      <w:r w:rsidR="002C7C62">
        <w:t>nyesít</w:t>
      </w:r>
      <w:r w:rsidR="00B607A5">
        <w:t xml:space="preserve"> a szerver</w:t>
      </w:r>
      <w:r w:rsidR="002C7C62">
        <w:t>.</w:t>
      </w:r>
      <w:r w:rsidR="00972FA5">
        <w:t xml:space="preserve"> Ezt az érvényesítést nevezzük </w:t>
      </w:r>
      <w:proofErr w:type="spellStart"/>
      <w:r w:rsidR="00972FA5">
        <w:t>authentikációnak</w:t>
      </w:r>
      <w:proofErr w:type="spellEnd"/>
      <w:r w:rsidR="00972FA5">
        <w:t xml:space="preserve">, amit minden </w:t>
      </w:r>
      <w:r w:rsidR="003D1F7D">
        <w:t>konténer elvégez.</w:t>
      </w:r>
    </w:p>
    <w:p w14:paraId="20CD4CFF" w14:textId="4A1BF896" w:rsidR="00B62F1D" w:rsidRDefault="00A91D00" w:rsidP="00256298">
      <w:r>
        <w:lastRenderedPageBreak/>
        <w:t xml:space="preserve">A </w:t>
      </w:r>
      <w:r w:rsidR="00911AEB">
        <w:t>JWT alapú authentikáció beállítás</w:t>
      </w:r>
      <w:r w:rsidR="009F65DD">
        <w:t>a</w:t>
      </w:r>
      <w:r w:rsidR="00B03774">
        <w:t xml:space="preserve"> az API rétegen valós</w:t>
      </w:r>
      <w:r w:rsidR="009F65DD">
        <w:t>ult</w:t>
      </w:r>
      <w:r w:rsidR="00B03774">
        <w:t xml:space="preserve"> meg.</w:t>
      </w:r>
      <w:r w:rsidR="009167BB">
        <w:t xml:space="preserve"> Ehhez az IdentityServer</w:t>
      </w:r>
      <w:r w:rsidR="00956BD1">
        <w:t xml:space="preserve"> modulhoz beállított </w:t>
      </w:r>
      <w:r w:rsidR="004E318A">
        <w:t>értékek</w:t>
      </w:r>
      <w:r w:rsidR="003601B5">
        <w:t xml:space="preserve"> lettek</w:t>
      </w:r>
      <w:r w:rsidR="004E318A">
        <w:t xml:space="preserve"> </w:t>
      </w:r>
      <w:r w:rsidR="003601B5">
        <w:t>fel</w:t>
      </w:r>
      <w:r w:rsidR="004E318A">
        <w:t>használ</w:t>
      </w:r>
      <w:r w:rsidR="003601B5">
        <w:t>va</w:t>
      </w:r>
      <w:r w:rsidR="004E318A">
        <w:t xml:space="preserve"> az </w:t>
      </w:r>
      <w:r w:rsidR="00865A59">
        <w:t>„</w:t>
      </w:r>
      <w:proofErr w:type="spellStart"/>
      <w:r w:rsidR="004E318A">
        <w:t>appsettings.json</w:t>
      </w:r>
      <w:proofErr w:type="spellEnd"/>
      <w:r w:rsidR="00865A59">
        <w:t>”</w:t>
      </w:r>
      <w:r w:rsidR="009B35C3">
        <w:t xml:space="preserve"> konfigurációs</w:t>
      </w:r>
      <w:r w:rsidR="004E318A">
        <w:t xml:space="preserve"> fájlból kiolvasva.</w:t>
      </w:r>
    </w:p>
    <w:p w14:paraId="4654B480" w14:textId="5185C14B" w:rsidR="002C2131" w:rsidRDefault="002C2131" w:rsidP="00256298">
      <w:r>
        <w:t xml:space="preserve">További biztonsági beállítás a CORS bevezetése. </w:t>
      </w:r>
      <w:r w:rsidR="003F60E3" w:rsidRPr="003F60E3">
        <w:t xml:space="preserve">CORS segítségével meghatározhatjuk, hogy a szerver milyen klienssel és milyen módon akar kommunikálni. A módszer alapja, hogy a szervertől eltérő címtől érkező kérések előtt a böngésző egy </w:t>
      </w:r>
      <w:proofErr w:type="spellStart"/>
      <w:r w:rsidR="003F60E3" w:rsidRPr="003F60E3">
        <w:t>preflight</w:t>
      </w:r>
      <w:proofErr w:type="spellEnd"/>
      <w:r w:rsidR="003F60E3" w:rsidRPr="003F60E3">
        <w:t xml:space="preserve"> kérést küld, amivel megkérdezi a szervert, hogy az adott címről, ilyen http fejlécekkel és http metódussal hajlandó-e kommunikálni. Ez egy </w:t>
      </w:r>
      <w:proofErr w:type="spellStart"/>
      <w:r w:rsidR="003F60E3" w:rsidRPr="003F60E3">
        <w:t>options</w:t>
      </w:r>
      <w:proofErr w:type="spellEnd"/>
      <w:r w:rsidR="003F60E3" w:rsidRPr="003F60E3">
        <w:t xml:space="preserve"> http metódusú kérés. Ha a szervernek megfelelő, akkor engedélyezi és elindul a kérés</w:t>
      </w:r>
      <w:r w:rsidR="00BF05F8">
        <w:t>.</w:t>
      </w:r>
      <w:r w:rsidR="003F60E3" w:rsidRPr="003F60E3">
        <w:t xml:space="preserve"> </w:t>
      </w:r>
      <w:r w:rsidR="00BF05F8">
        <w:t>H</w:t>
      </w:r>
      <w:r w:rsidR="003F60E3" w:rsidRPr="003F60E3">
        <w:t>a nem</w:t>
      </w:r>
      <w:r w:rsidR="0029686D">
        <w:t>,</w:t>
      </w:r>
      <w:r w:rsidR="003F60E3" w:rsidRPr="003F60E3">
        <w:t xml:space="preserve"> akkor 403 </w:t>
      </w:r>
      <w:r w:rsidR="00FD2C29">
        <w:t>CORS</w:t>
      </w:r>
      <w:r w:rsidR="003F60E3" w:rsidRPr="003F60E3">
        <w:t xml:space="preserve"> hibával tér vissza.</w:t>
      </w:r>
    </w:p>
    <w:p w14:paraId="39B559D2" w14:textId="2C630313" w:rsidR="0073478A" w:rsidRDefault="0073478A" w:rsidP="00256298">
      <w:r>
        <w:t>A szerveroldali alkalmazásban ezzel be</w:t>
      </w:r>
      <w:r w:rsidR="000A7575">
        <w:t xml:space="preserve"> lett </w:t>
      </w:r>
      <w:r>
        <w:t>állít</w:t>
      </w:r>
      <w:r w:rsidR="000A7575">
        <w:t>va</w:t>
      </w:r>
      <w:r>
        <w:t xml:space="preserve">, hogy </w:t>
      </w:r>
      <w:r w:rsidR="002048A8">
        <w:t xml:space="preserve">az egyes konténerek vagy egymással, vagy a </w:t>
      </w:r>
      <w:r w:rsidR="00BC6BDA">
        <w:t>kliens alkalmazással kommunikálhatnak.</w:t>
      </w:r>
    </w:p>
    <w:p w14:paraId="72F84992" w14:textId="552340F1" w:rsidR="00383CDC" w:rsidRDefault="00383CDC" w:rsidP="00256298">
      <w:r>
        <w:t xml:space="preserve">Emellett </w:t>
      </w:r>
      <w:r w:rsidR="00CF1C11">
        <w:t xml:space="preserve">egy egyszerű segédfilter is bevezetésre került, ami arra szolgál, hogy ha nincs megadva authentikáció az adott kérésen, akkor ránéz a </w:t>
      </w:r>
      <w:r w:rsidR="00477D46">
        <w:t xml:space="preserve">kérés </w:t>
      </w:r>
      <w:proofErr w:type="spellStart"/>
      <w:r w:rsidR="00CF1C11">
        <w:t>query</w:t>
      </w:r>
      <w:proofErr w:type="spellEnd"/>
      <w:r w:rsidR="00CF1C11">
        <w:t xml:space="preserve"> paramétere</w:t>
      </w:r>
      <w:r w:rsidR="00477D46">
        <w:t>i</w:t>
      </w:r>
      <w:r w:rsidR="00CF1C11">
        <w:t xml:space="preserve"> közé is, hogy nem lett-e megadva ott a token értéke. Ez </w:t>
      </w:r>
      <w:r w:rsidR="00C8272D">
        <w:t>például</w:t>
      </w:r>
      <w:r w:rsidR="00CF1C11">
        <w:t xml:space="preserve"> a </w:t>
      </w:r>
      <w:r w:rsidR="00A51E63">
        <w:t>WebSocket kapcsolatnál vagy az egyes képek lekérdezésénél hasznos.</w:t>
      </w:r>
      <w:r w:rsidR="00E32AC3">
        <w:t xml:space="preserve"> A filter függvény bekötése az alkalmazás</w:t>
      </w:r>
      <w:r w:rsidR="00363A3A">
        <w:t xml:space="preserve"> kérései elé</w:t>
      </w:r>
      <w:r w:rsidR="00E32AC3">
        <w:t xml:space="preserve"> elég egyszerűen megoldható</w:t>
      </w:r>
      <w:r w:rsidR="0021564E">
        <w:t xml:space="preserve"> a</w:t>
      </w:r>
      <w:r w:rsidR="0011671B">
        <w:t xml:space="preserve">z </w:t>
      </w:r>
      <w:proofErr w:type="spellStart"/>
      <w:r w:rsidR="00FA1EA1" w:rsidRPr="00FA1EA1">
        <w:t>inicializáció</w:t>
      </w:r>
      <w:proofErr w:type="spellEnd"/>
      <w:r w:rsidR="00FA1EA1">
        <w:t xml:space="preserve"> </w:t>
      </w:r>
      <w:r w:rsidR="0021564E">
        <w:t>konfiguráció</w:t>
      </w:r>
      <w:r w:rsidR="0011671B">
        <w:t>i</w:t>
      </w:r>
      <w:r w:rsidR="0021564E">
        <w:t xml:space="preserve"> között:</w:t>
      </w:r>
    </w:p>
    <w:p w14:paraId="4A540595" w14:textId="57947BE6" w:rsidR="00D77F22" w:rsidRDefault="0021564E" w:rsidP="00D77F22">
      <w:pPr>
        <w:pStyle w:val="Kd"/>
      </w:pPr>
      <w:proofErr w:type="spellStart"/>
      <w:r w:rsidRPr="0021564E">
        <w:t>app.Use</w:t>
      </w:r>
      <w:proofErr w:type="spellEnd"/>
      <w:r w:rsidRPr="0021564E">
        <w:t>(</w:t>
      </w:r>
      <w:proofErr w:type="spellStart"/>
      <w:r w:rsidRPr="0021564E">
        <w:t>AuthenticationExtension.AuthQueryStringToHeader</w:t>
      </w:r>
      <w:proofErr w:type="spellEnd"/>
      <w:r w:rsidRPr="0021564E">
        <w:t>);</w:t>
      </w:r>
    </w:p>
    <w:p w14:paraId="40F41107" w14:textId="2E16DC8C" w:rsidR="003D0F2B" w:rsidRDefault="00880189" w:rsidP="0010046E">
      <w:pPr>
        <w:pStyle w:val="Cmsor4"/>
      </w:pPr>
      <w:r>
        <w:t>Swagger</w:t>
      </w:r>
    </w:p>
    <w:p w14:paraId="1A15DA2F" w14:textId="1F9E0E69" w:rsidR="00880189" w:rsidRDefault="00BC748B" w:rsidP="00880189">
      <w:r>
        <w:t>A Swagger fejlesztői felület beállítása is egységesen történt meg.</w:t>
      </w:r>
      <w:r w:rsidR="000A0894">
        <w:t xml:space="preserve"> Ezzel a felülettel könnyedén tudjuk tesztelni az egyes konténerek működését azáltal, hogy az API réteg </w:t>
      </w:r>
      <w:r w:rsidR="004D0902">
        <w:t>interfészét</w:t>
      </w:r>
      <w:r w:rsidR="00566BE8">
        <w:t xml:space="preserve"> kivetítjük egy webes felületre.</w:t>
      </w:r>
    </w:p>
    <w:p w14:paraId="6541691A" w14:textId="5FF7A079" w:rsidR="000C2F86" w:rsidRPr="00880189" w:rsidRDefault="000C2F86" w:rsidP="00880189">
      <w:r>
        <w:t xml:space="preserve">A </w:t>
      </w:r>
      <w:r w:rsidR="00083995">
        <w:t>S</w:t>
      </w:r>
      <w:r>
        <w:t>wagger felület</w:t>
      </w:r>
      <w:r w:rsidR="009A54B2">
        <w:t>e</w:t>
      </w:r>
      <w:r w:rsidR="00BB0D84">
        <w:t>t</w:t>
      </w:r>
      <w:r>
        <w:t xml:space="preserve"> a controllerek függvényei</w:t>
      </w:r>
      <w:r w:rsidR="00BB0D84">
        <w:t>ből</w:t>
      </w:r>
      <w:r>
        <w:t xml:space="preserve"> automatikusan hozz</w:t>
      </w:r>
      <w:r w:rsidR="00B13246">
        <w:t>ák</w:t>
      </w:r>
      <w:r>
        <w:t xml:space="preserve"> létre</w:t>
      </w:r>
      <w:r w:rsidR="00B13246">
        <w:t xml:space="preserve"> az egyes konténerek</w:t>
      </w:r>
      <w:r w:rsidR="000D0D9E">
        <w:t>. Emellett szükség van a bejelentkezés megoldására is a felületről</w:t>
      </w:r>
      <w:r w:rsidR="00381345">
        <w:t>, mivel a kérések nagyrésze egy bejelentkezett felhasználót követel.</w:t>
      </w:r>
      <w:r w:rsidR="000D0D9E">
        <w:t xml:space="preserve"> </w:t>
      </w:r>
      <w:r w:rsidR="00381345">
        <w:t>E</w:t>
      </w:r>
      <w:r w:rsidR="000D0D9E">
        <w:t>zért a Swagger ko</w:t>
      </w:r>
      <w:r w:rsidR="002E132A">
        <w:t xml:space="preserve">nfigurációjánál </w:t>
      </w:r>
      <w:r w:rsidR="00D37692">
        <w:t xml:space="preserve">biztonsági sémaként be van kötve a felhasználókezelési konténer </w:t>
      </w:r>
      <w:r w:rsidR="004963F6">
        <w:t>IdentityServer beléptetési végpontja és a hozzá tartozó azonosító és jelszó.</w:t>
      </w:r>
    </w:p>
    <w:p w14:paraId="6195A2D8" w14:textId="20711EB2" w:rsidR="00406BF4" w:rsidRDefault="00880189" w:rsidP="00406BF4">
      <w:pPr>
        <w:pStyle w:val="Cmsor4"/>
      </w:pPr>
      <w:r>
        <w:t>WebSocket</w:t>
      </w:r>
    </w:p>
    <w:p w14:paraId="12FE6FE8" w14:textId="285431D8" w:rsidR="00D76A87" w:rsidRDefault="003A20AB" w:rsidP="00880189">
      <w:r>
        <w:t xml:space="preserve">A konténerekben megvalósított </w:t>
      </w:r>
      <w:proofErr w:type="spellStart"/>
      <w:r w:rsidR="00DB7FC0">
        <w:t>kétirányú</w:t>
      </w:r>
      <w:proofErr w:type="spellEnd"/>
      <w:r w:rsidR="00DB7FC0">
        <w:t xml:space="preserve"> kapcsolat</w:t>
      </w:r>
      <w:r w:rsidR="003C36B7">
        <w:t>ok</w:t>
      </w:r>
      <w:r w:rsidR="000754CD">
        <w:t>nak</w:t>
      </w:r>
      <w:r w:rsidR="00DB7FC0">
        <w:t xml:space="preserve"> </w:t>
      </w:r>
      <w:r w:rsidR="000754CD">
        <w:t xml:space="preserve">is </w:t>
      </w:r>
      <w:r w:rsidR="00DB7FC0">
        <w:t>azonos logik</w:t>
      </w:r>
      <w:r w:rsidR="000754CD">
        <w:t>ai</w:t>
      </w:r>
      <w:r w:rsidR="00DB7FC0">
        <w:t xml:space="preserve"> alap</w:t>
      </w:r>
      <w:r w:rsidR="000754CD">
        <w:t>jaik</w:t>
      </w:r>
      <w:r w:rsidR="00D600B0">
        <w:t xml:space="preserve"> vannak</w:t>
      </w:r>
      <w:r w:rsidR="00DB7FC0">
        <w:t>.</w:t>
      </w:r>
      <w:r w:rsidR="005401E8">
        <w:t xml:space="preserve"> </w:t>
      </w:r>
      <w:r w:rsidR="00A440AB">
        <w:t xml:space="preserve">Egy </w:t>
      </w:r>
      <w:proofErr w:type="spellStart"/>
      <w:r w:rsidR="00A440AB">
        <w:t>kétirányú</w:t>
      </w:r>
      <w:proofErr w:type="spellEnd"/>
      <w:r w:rsidR="00A440AB">
        <w:t xml:space="preserve"> kapcsolat kiépítéséhez először </w:t>
      </w:r>
      <w:r w:rsidR="00CC6AB6">
        <w:t>ki kell alakítani egy központi osztályt, aminek a Hub ősosztályból kell leszármaznia.</w:t>
      </w:r>
      <w:r w:rsidR="00F61B7B">
        <w:t xml:space="preserve"> Ezen az ősosztályon </w:t>
      </w:r>
      <w:r w:rsidR="00F61B7B">
        <w:lastRenderedPageBreak/>
        <w:t>generikusan megadhatunk egy interfészt, ami konkrét felületet ad arra, hogy a kliens felé milyen eseményeket akarunk továbbítani</w:t>
      </w:r>
      <w:r w:rsidR="00E23392">
        <w:t>,</w:t>
      </w:r>
      <w:r w:rsidR="009F21B7">
        <w:t xml:space="preserve"> milyen paraméterekkel</w:t>
      </w:r>
      <w:r w:rsidR="00F61B7B">
        <w:t>.</w:t>
      </w:r>
    </w:p>
    <w:p w14:paraId="611A5469" w14:textId="54881BAD" w:rsidR="00CB2401" w:rsidRDefault="00BF7640" w:rsidP="00880189">
      <w:r>
        <w:t>Ebből az ősosztályból kapunk két fontos függvényt. Egyik egy kliens csatlakozásának az eseménye, a másik pedig a lecsatlakozása.</w:t>
      </w:r>
      <w:r w:rsidR="00E70ACE">
        <w:t xml:space="preserve"> Mindkettőre tudunk implementációt kötni, </w:t>
      </w:r>
      <w:r w:rsidR="002C697E">
        <w:t xml:space="preserve">kapcsolatot </w:t>
      </w:r>
      <w:r w:rsidR="00E70ACE">
        <w:t>csoportba rendezni.</w:t>
      </w:r>
      <w:r w:rsidR="00A43464">
        <w:t xml:space="preserve"> </w:t>
      </w:r>
      <w:r w:rsidR="00D10BFF">
        <w:t xml:space="preserve">A csatlakozás </w:t>
      </w:r>
      <w:r w:rsidR="009F3031">
        <w:t>eseményén</w:t>
      </w:r>
      <w:r w:rsidR="00DB4463">
        <w:t xml:space="preserve"> a kontextusból kapunk egy </w:t>
      </w:r>
      <w:proofErr w:type="spellStart"/>
      <w:r w:rsidR="00DB4463">
        <w:t>ConnectionId</w:t>
      </w:r>
      <w:proofErr w:type="spellEnd"/>
      <w:r w:rsidR="00DB4463">
        <w:t xml:space="preserve"> azonosítót, </w:t>
      </w:r>
      <w:r w:rsidR="00882933">
        <w:t>ami az adott kapcsolatot jelképezi. Ez különbözik a felhasználó azonosítójától, így további implementációt igényel a komplex alkalmazása.</w:t>
      </w:r>
    </w:p>
    <w:p w14:paraId="318D829C" w14:textId="51BF8CBE" w:rsidR="00880189" w:rsidRDefault="00A43464" w:rsidP="00880189">
      <w:r>
        <w:t xml:space="preserve">Mivel korábban implementáltunk authentikációs filtert, így </w:t>
      </w:r>
      <w:r w:rsidR="005B29D4">
        <w:t>a Hub kontextusán is</w:t>
      </w:r>
      <w:r>
        <w:t xml:space="preserve"> el tudjuk érni az adott felhasználó</w:t>
      </w:r>
      <w:r w:rsidR="0083543E">
        <w:t>nak az adatait</w:t>
      </w:r>
      <w:r>
        <w:t>.</w:t>
      </w:r>
      <w:r w:rsidR="005401E8">
        <w:t xml:space="preserve"> </w:t>
      </w:r>
      <w:r w:rsidR="003E603A">
        <w:t xml:space="preserve">Ezáltal a felcsatlakozás eseményén ki tudjuk olvasni </w:t>
      </w:r>
      <w:r w:rsidR="0083543E">
        <w:t>mindkét azonosítót.</w:t>
      </w:r>
    </w:p>
    <w:p w14:paraId="30306B9A" w14:textId="16A1C8A8" w:rsidR="00235223" w:rsidRDefault="0008029D" w:rsidP="00880189">
      <w:r>
        <w:t xml:space="preserve">A SignalR nem tartja számon a létrehozott kapcsolatokat, úgyhogy </w:t>
      </w:r>
      <w:r w:rsidR="00B95F02">
        <w:t xml:space="preserve">komplexebb feladatok támogatására be lett vezetve a </w:t>
      </w:r>
      <w:proofErr w:type="spellStart"/>
      <w:r w:rsidR="00B95F02">
        <w:t>ConnectionMapping</w:t>
      </w:r>
      <w:proofErr w:type="spellEnd"/>
      <w:r w:rsidR="00B95F02">
        <w:t xml:space="preserve"> struktúra.</w:t>
      </w:r>
      <w:r w:rsidR="00D0316A">
        <w:t xml:space="preserve"> Ez egy egyszerű tárhely, amiben generikusan lehet </w:t>
      </w:r>
      <w:r w:rsidR="00D0510D">
        <w:t xml:space="preserve">tárolni kulcshoz értékeket, és azon segédfüggvényeket hívni. Elsősorban </w:t>
      </w:r>
      <w:r w:rsidR="0068042D">
        <w:t xml:space="preserve">a </w:t>
      </w:r>
      <w:r w:rsidR="00766637">
        <w:t xml:space="preserve">szöveges kapcsolat és felhasználó azonosítók </w:t>
      </w:r>
      <w:r w:rsidR="009F7647">
        <w:t>összekötésére</w:t>
      </w:r>
      <w:r w:rsidR="00766637">
        <w:t xml:space="preserve"> van felhasználva.</w:t>
      </w:r>
      <w:r w:rsidR="00F86553">
        <w:t xml:space="preserve"> Például a barátok kezelésénél szeretnénk látni, hogy ki van jelenleg </w:t>
      </w:r>
      <w:r w:rsidR="00014ED4">
        <w:t>online</w:t>
      </w:r>
      <w:r w:rsidR="00047B49">
        <w:t>. Ezt</w:t>
      </w:r>
      <w:r w:rsidR="00014ED4">
        <w:t xml:space="preserve"> ki tud</w:t>
      </w:r>
      <w:r w:rsidR="0031333F">
        <w:t>j</w:t>
      </w:r>
      <w:r w:rsidR="00014ED4">
        <w:t>uk nyerni abból,</w:t>
      </w:r>
      <w:r w:rsidR="001F152D">
        <w:t xml:space="preserve"> hogy a</w:t>
      </w:r>
      <w:r w:rsidR="00D32304">
        <w:t xml:space="preserve">z </w:t>
      </w:r>
      <w:r w:rsidR="001F152D">
        <w:t>aktív kapcsolatok között jelen van-e a</w:t>
      </w:r>
      <w:r w:rsidR="00D32304">
        <w:t>z adott barátnak a felhaszn</w:t>
      </w:r>
      <w:r w:rsidR="003C4685">
        <w:t>álói azonosítója a segéd tárhelyben</w:t>
      </w:r>
      <w:r w:rsidR="00F26347">
        <w:t xml:space="preserve"> </w:t>
      </w:r>
      <w:r w:rsidR="00F25C3E">
        <w:t>kulcsként</w:t>
      </w:r>
      <w:r w:rsidR="003C4685">
        <w:t>.</w:t>
      </w:r>
    </w:p>
    <w:p w14:paraId="293614C6" w14:textId="18EA36CA" w:rsidR="0055782F" w:rsidRDefault="0055782F" w:rsidP="00880189">
      <w:r>
        <w:t xml:space="preserve">Mivel ez a </w:t>
      </w:r>
      <w:proofErr w:type="spellStart"/>
      <w:r>
        <w:t>ConnectionMapping</w:t>
      </w:r>
      <w:proofErr w:type="spellEnd"/>
      <w:r>
        <w:t xml:space="preserve"> osztály</w:t>
      </w:r>
      <w:r w:rsidR="00796BAC">
        <w:t xml:space="preserve"> egy változóban kezeli</w:t>
      </w:r>
      <w:r w:rsidR="00AF13D4">
        <w:t>,</w:t>
      </w:r>
      <w:r w:rsidR="009B54CE">
        <w:t xml:space="preserve"> perzisztens</w:t>
      </w:r>
      <w:r w:rsidR="00796BAC">
        <w:t xml:space="preserve"> adatbázis nélkül a kapcsolatokat, ezért használata közvetetten egy statikus központ</w:t>
      </w:r>
      <w:r w:rsidR="00857D17">
        <w:t>i osztályon</w:t>
      </w:r>
      <w:r w:rsidR="00796BAC">
        <w:t xml:space="preserve"> keresztül történik. Itt az egyes konténerek a </w:t>
      </w:r>
      <w:proofErr w:type="spellStart"/>
      <w:r w:rsidR="00796BAC">
        <w:t>hubjaikkal</w:t>
      </w:r>
      <w:proofErr w:type="spellEnd"/>
      <w:r w:rsidR="00796BAC">
        <w:t xml:space="preserve"> párhuzamos</w:t>
      </w:r>
      <w:r w:rsidR="00C3022E">
        <w:t xml:space="preserve"> darabszámmal tartalmaznak </w:t>
      </w:r>
      <w:proofErr w:type="spellStart"/>
      <w:r w:rsidR="00C3022E">
        <w:t>ConnectionMapping</w:t>
      </w:r>
      <w:proofErr w:type="spellEnd"/>
      <w:r w:rsidR="00C3022E">
        <w:t xml:space="preserve"> típusú statikus </w:t>
      </w:r>
      <w:proofErr w:type="spellStart"/>
      <w:r w:rsidR="00C3022E">
        <w:t>property</w:t>
      </w:r>
      <w:proofErr w:type="spellEnd"/>
      <w:r w:rsidR="00C3022E">
        <w:t>-ket, amik</w:t>
      </w:r>
      <w:r w:rsidR="00EA04C2">
        <w:t>en hozzáadjuk és töröljük az adott csatlakozó és lecsatlakozó felhasználókat</w:t>
      </w:r>
      <w:r w:rsidR="00AA57BF">
        <w:t xml:space="preserve"> az eseményeik</w:t>
      </w:r>
      <w:r w:rsidR="009B4E59">
        <w:t xml:space="preserve"> mentén</w:t>
      </w:r>
      <w:r w:rsidR="00EA04C2">
        <w:t>.</w:t>
      </w:r>
    </w:p>
    <w:p w14:paraId="26A65546" w14:textId="371EEE28" w:rsidR="00AB1971" w:rsidRDefault="00AB1971" w:rsidP="00880189">
      <w:r>
        <w:t xml:space="preserve">Ez a fajta </w:t>
      </w:r>
      <w:r w:rsidR="00D96F2C">
        <w:t xml:space="preserve">tárhely nagyban hasonlít a Hub beépített csoportkezelőjéhez, viszont ezen </w:t>
      </w:r>
      <w:r w:rsidR="00C01564">
        <w:t xml:space="preserve">ismerjük a tárhely elemeit, és ki tudjuk keresni mi a tartalma. A beépített csoportkezelő így </w:t>
      </w:r>
      <w:r w:rsidR="00E61D7D">
        <w:t>megmaradhat az általános csoport és kapcsolatazonosítók kapcsolatára, amit ez kiegészít, támogat.</w:t>
      </w:r>
    </w:p>
    <w:p w14:paraId="0AE25854" w14:textId="77777777" w:rsidR="00801945" w:rsidRDefault="003C76ED" w:rsidP="00801945">
      <w:pPr>
        <w:pStyle w:val="Kp"/>
      </w:pPr>
      <w:r>
        <w:rPr>
          <w:noProof/>
        </w:rPr>
        <w:lastRenderedPageBreak/>
        <w:drawing>
          <wp:inline distT="0" distB="0" distL="0" distR="0" wp14:anchorId="5A0D1601" wp14:editId="39C2E665">
            <wp:extent cx="5394960" cy="3474720"/>
            <wp:effectExtent l="0" t="0" r="0" b="0"/>
            <wp:docPr id="13908824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34B03" w14:textId="5EF3C9B4" w:rsidR="000F6FD5" w:rsidRDefault="00000000" w:rsidP="007B446B">
      <w:pPr>
        <w:pStyle w:val="Kpalrs"/>
      </w:pPr>
      <w:fldSimple w:instr=" SEQ ábra \* ARABIC ">
        <w:r w:rsidR="00815226">
          <w:rPr>
            <w:noProof/>
          </w:rPr>
          <w:t>11</w:t>
        </w:r>
      </w:fldSimple>
      <w:r w:rsidR="00801945">
        <w:t xml:space="preserve">. ábra </w:t>
      </w:r>
      <w:r w:rsidR="005A08C3">
        <w:t>Szerveroldali h</w:t>
      </w:r>
      <w:r w:rsidR="00801945">
        <w:t>ub struktúra</w:t>
      </w:r>
    </w:p>
    <w:p w14:paraId="4AB13D31" w14:textId="2EE50631" w:rsidR="00E05F76" w:rsidRDefault="004B5CB3" w:rsidP="00880189">
      <w:r>
        <w:t>A kapcsolatok és csoportok kiépülésével készenállnak a konténerek a</w:t>
      </w:r>
      <w:r w:rsidR="00AA5A93">
        <w:t xml:space="preserve">z események küldésére. Ezeket megfogalmazhatnánk az egyes </w:t>
      </w:r>
      <w:proofErr w:type="spellStart"/>
      <w:r w:rsidR="00AA5A93">
        <w:t>hubokon</w:t>
      </w:r>
      <w:proofErr w:type="spellEnd"/>
      <w:r w:rsidR="00AA5A93">
        <w:t xml:space="preserve"> is, viszont letisztultabb és egyszerűbb implementációt kapunk </w:t>
      </w:r>
      <w:r w:rsidR="00F64C88">
        <w:t xml:space="preserve">a </w:t>
      </w:r>
      <w:proofErr w:type="spellStart"/>
      <w:r w:rsidR="00F64C88">
        <w:t>dispatcher</w:t>
      </w:r>
      <w:proofErr w:type="spellEnd"/>
      <w:r w:rsidR="00F64C88">
        <w:t xml:space="preserve"> minta felhasználásával.</w:t>
      </w:r>
    </w:p>
    <w:p w14:paraId="1A47580B" w14:textId="735136C1" w:rsidR="00205B5A" w:rsidRDefault="00E012BE" w:rsidP="00880189">
      <w:r>
        <w:t xml:space="preserve">A </w:t>
      </w:r>
      <w:proofErr w:type="spellStart"/>
      <w:r>
        <w:t>hubokon</w:t>
      </w:r>
      <w:proofErr w:type="spellEnd"/>
      <w:r>
        <w:t xml:space="preserve"> </w:t>
      </w:r>
      <w:r w:rsidR="00955561">
        <w:t>üzenet küldése a kliens felé elsősorban valamilyen esemény hatására szokott történni. Ezért, hogy a</w:t>
      </w:r>
      <w:r w:rsidR="001D3A0C">
        <w:t xml:space="preserve">z alap </w:t>
      </w:r>
      <w:r w:rsidR="0055005B">
        <w:t xml:space="preserve">logikai </w:t>
      </w:r>
      <w:r w:rsidR="001D3A0C">
        <w:t xml:space="preserve">funkciók implementációja </w:t>
      </w:r>
      <w:r w:rsidR="0055005B">
        <w:t>elkülönített</w:t>
      </w:r>
      <w:r w:rsidR="001D3A0C">
        <w:t xml:space="preserve"> maradjon, felhasználjuk a </w:t>
      </w:r>
      <w:proofErr w:type="spellStart"/>
      <w:r w:rsidR="001D3A0C">
        <w:t>MediatR</w:t>
      </w:r>
      <w:proofErr w:type="spellEnd"/>
      <w:r w:rsidR="001D3A0C">
        <w:t xml:space="preserve"> </w:t>
      </w:r>
      <w:proofErr w:type="spellStart"/>
      <w:r w:rsidR="0063149A">
        <w:t>p</w:t>
      </w:r>
      <w:r w:rsidR="0063149A" w:rsidRPr="0063149A">
        <w:t>ublish</w:t>
      </w:r>
      <w:proofErr w:type="spellEnd"/>
      <w:r w:rsidR="0063149A" w:rsidRPr="0063149A">
        <w:t>–</w:t>
      </w:r>
      <w:proofErr w:type="spellStart"/>
      <w:r w:rsidR="0063149A" w:rsidRPr="0063149A">
        <w:t>subscribe</w:t>
      </w:r>
      <w:proofErr w:type="spellEnd"/>
      <w:r w:rsidR="0063149A">
        <w:t xml:space="preserve"> </w:t>
      </w:r>
      <w:r w:rsidR="00FE2686">
        <w:t xml:space="preserve">mintára épülő funkcióját. </w:t>
      </w:r>
      <w:r w:rsidR="009863E3">
        <w:t xml:space="preserve">Ezzel a mintával </w:t>
      </w:r>
      <w:proofErr w:type="spellStart"/>
      <w:r w:rsidR="009863E3" w:rsidRPr="009863E3">
        <w:t>INotification</w:t>
      </w:r>
      <w:proofErr w:type="spellEnd"/>
      <w:r w:rsidR="009863E3">
        <w:t xml:space="preserve"> </w:t>
      </w:r>
      <w:r w:rsidR="00AE1C19">
        <w:t xml:space="preserve">osztályból leszármazó </w:t>
      </w:r>
      <w:proofErr w:type="spellStart"/>
      <w:r w:rsidR="00AE1C19">
        <w:t>MediatR</w:t>
      </w:r>
      <w:proofErr w:type="spellEnd"/>
      <w:r w:rsidR="00AE1C19">
        <w:t xml:space="preserve"> események</w:t>
      </w:r>
      <w:r w:rsidR="00B41357">
        <w:t>et tudunk elküldeni</w:t>
      </w:r>
      <w:r w:rsidR="007819EE">
        <w:t xml:space="preserve">, amikre az egyes </w:t>
      </w:r>
      <w:proofErr w:type="spellStart"/>
      <w:r w:rsidR="007819EE">
        <w:t>dispatcher</w:t>
      </w:r>
      <w:proofErr w:type="spellEnd"/>
      <w:r w:rsidR="007819EE">
        <w:t xml:space="preserve"> osztályok feliratkozhatnak.</w:t>
      </w:r>
    </w:p>
    <w:p w14:paraId="3035FD5A" w14:textId="724B6F45" w:rsidR="00E012BE" w:rsidRDefault="0036400C" w:rsidP="00880189">
      <w:r>
        <w:t>Az ilyen elkapott eseményekből kinyerjük, hogy milyen azonosítójú vagy csoportú kliensek felé szeretnénk elküldeni a</w:t>
      </w:r>
      <w:r w:rsidR="00AB6DB9">
        <w:t>z esemény adatait</w:t>
      </w:r>
      <w:r w:rsidR="00205B5A">
        <w:t xml:space="preserve">. Ezután a </w:t>
      </w:r>
      <w:r w:rsidR="009A6EA0">
        <w:t>generikusan megadott interfész segítségével megadhatjuk, hogy a</w:t>
      </w:r>
      <w:r w:rsidR="005E0533">
        <w:t xml:space="preserve"> kiválasztott kliensek csoportja </w:t>
      </w:r>
      <w:r w:rsidR="009A6EA0">
        <w:t xml:space="preserve">felé milyen függvénnyel és paraméterekkel szeretnénk továbbítani az adatokat. </w:t>
      </w:r>
      <w:r w:rsidR="00AA077E">
        <w:t xml:space="preserve">Itt nem kell feltétlen továbbítanunk </w:t>
      </w:r>
      <w:r w:rsidR="0002678D">
        <w:t>paramétert</w:t>
      </w:r>
      <w:r w:rsidR="00AA077E">
        <w:t>, mivel maga az esemény küldése is információt ad a kliensnek.</w:t>
      </w:r>
    </w:p>
    <w:p w14:paraId="34D86FD6" w14:textId="62178042" w:rsidR="00880189" w:rsidRDefault="00880189" w:rsidP="00880189">
      <w:pPr>
        <w:pStyle w:val="Cmsor4"/>
      </w:pPr>
      <w:r>
        <w:t>RabbitMQ</w:t>
      </w:r>
    </w:p>
    <w:p w14:paraId="7C4A4BB7" w14:textId="1F35FFDA" w:rsidR="009952E9" w:rsidRDefault="009952E9" w:rsidP="009952E9">
      <w:r>
        <w:t xml:space="preserve">Ennek a komponensnek az elsődleges és egyetlen feladata események továbbítása konténerek között. Mivel a konténerek határai jól lettek meghúzva, ezért ritkán van </w:t>
      </w:r>
      <w:r>
        <w:lastRenderedPageBreak/>
        <w:t xml:space="preserve">szükség adatok </w:t>
      </w:r>
      <w:r w:rsidR="0032034E">
        <w:t>közvetítésére</w:t>
      </w:r>
      <w:r>
        <w:t xml:space="preserve"> közöttük, viszont </w:t>
      </w:r>
      <w:r w:rsidR="00236E79">
        <w:t>fontos szerepet töltenek be</w:t>
      </w:r>
      <w:r w:rsidR="0032034E">
        <w:t xml:space="preserve"> a funkciók megvalósításakor</w:t>
      </w:r>
      <w:r w:rsidR="00236E79">
        <w:t>.</w:t>
      </w:r>
    </w:p>
    <w:p w14:paraId="21D7FD69" w14:textId="030DA546" w:rsidR="00150A02" w:rsidRDefault="00150A02" w:rsidP="009952E9">
      <w:r>
        <w:t>A jelek továbbításának megvalósítása a MassTransit könyvtár segítségével a producer-consumer mintát követi.</w:t>
      </w:r>
      <w:r w:rsidR="000729AB">
        <w:t xml:space="preserve"> Ez egy gyakori minta elosztott rendszerek közötti kommunikáció implementálása során.</w:t>
      </w:r>
      <w:r w:rsidR="0077219F">
        <w:t xml:space="preserve"> A mint</w:t>
      </w:r>
      <w:r w:rsidR="007D1A54">
        <w:t xml:space="preserve">ában </w:t>
      </w:r>
      <w:r w:rsidR="0077219F">
        <w:t>a producer küldő fél eseményeket pakol egy üzenetsoron, amiről a fogadó consumer rendszer leveszi őket</w:t>
      </w:r>
      <w:r w:rsidR="00E0603B">
        <w:t xml:space="preserve"> és feldolgozza a kapott adatokat</w:t>
      </w:r>
      <w:r w:rsidR="0077219F">
        <w:t>.</w:t>
      </w:r>
      <w:r w:rsidR="00E0603B">
        <w:t xml:space="preserve"> Az alkalmazásban a minta csak korlátozottan van felhasználva egy-egy kommunikáció megvalósítására, de komplexebb problémák megoldására is ad lehetőséget.</w:t>
      </w:r>
    </w:p>
    <w:p w14:paraId="506BF033" w14:textId="30D064FB" w:rsidR="009B1443" w:rsidRDefault="009B1443" w:rsidP="009952E9">
      <w:r>
        <w:t xml:space="preserve">A RabbitMQ egy </w:t>
      </w:r>
      <w:r w:rsidR="00ED7DAE">
        <w:t xml:space="preserve">különálló konténer, ami elvégzi az üzenetek továbbítását. </w:t>
      </w:r>
      <w:r w:rsidR="00D55C5F">
        <w:t>Ahhoz, hogy küldeni lehessen először is szükség van modellekre, amik</w:t>
      </w:r>
      <w:r w:rsidR="00AE297A">
        <w:t xml:space="preserve">ben továbbítjuk az információt a konténerek között. Mivel ennek a modellnek meg kell egyeznie mindkét oldalon, ezért célszerűen a „shared.dal” segédkönyvtárban lett </w:t>
      </w:r>
      <w:r w:rsidR="001E2379">
        <w:t xml:space="preserve">megadva, ahol közösen lehet szerkeszteni vagy bővíteni </w:t>
      </w:r>
      <w:r w:rsidR="006E0F22">
        <w:t xml:space="preserve">változóit </w:t>
      </w:r>
      <w:r w:rsidR="001E2379">
        <w:t xml:space="preserve">mindkét </w:t>
      </w:r>
      <w:r w:rsidR="001A45F0">
        <w:t>oldal</w:t>
      </w:r>
      <w:r w:rsidR="00C25DEB">
        <w:t>nak</w:t>
      </w:r>
      <w:r w:rsidR="001E2379">
        <w:t>.</w:t>
      </w:r>
    </w:p>
    <w:p w14:paraId="23A6C10D" w14:textId="77777777" w:rsidR="00AC1EBD" w:rsidRDefault="00AC1EBD" w:rsidP="00AC1EBD">
      <w:pPr>
        <w:pStyle w:val="Kp"/>
      </w:pPr>
      <w:r>
        <w:rPr>
          <w:noProof/>
        </w:rPr>
        <w:drawing>
          <wp:inline distT="0" distB="0" distL="0" distR="0" wp14:anchorId="2FEF8901" wp14:editId="1367AE47">
            <wp:extent cx="5394960" cy="1775460"/>
            <wp:effectExtent l="0" t="0" r="0" b="0"/>
            <wp:docPr id="2007254747" name="Kép 2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54747" name="Kép 2" descr="A képen szöveg, képernyőkép, Betűtípus, so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3154D" w14:textId="15D733B9" w:rsidR="00AC1EBD" w:rsidRDefault="00000000" w:rsidP="007B446B">
      <w:pPr>
        <w:pStyle w:val="Kpalrs"/>
      </w:pPr>
      <w:fldSimple w:instr=" SEQ ábra \* ARABIC ">
        <w:r w:rsidR="00815226">
          <w:rPr>
            <w:noProof/>
          </w:rPr>
          <w:t>12</w:t>
        </w:r>
      </w:fldSimple>
      <w:r w:rsidR="00AC1EBD">
        <w:t xml:space="preserve">. ábra </w:t>
      </w:r>
      <w:r w:rsidR="00AC1EBD" w:rsidRPr="00AD1AE1">
        <w:t>Consumer példa minta</w:t>
      </w:r>
    </w:p>
    <w:p w14:paraId="1564967A" w14:textId="2EA9B950" w:rsidR="00DC0093" w:rsidRDefault="00CF7223" w:rsidP="009952E9">
      <w:r>
        <w:t xml:space="preserve">A küldő oldalról </w:t>
      </w:r>
      <w:r w:rsidR="008B0330">
        <w:t xml:space="preserve">tehát egy ilyen modellt kell létrehozni az események előtt. Ezeket a modelleket az </w:t>
      </w:r>
      <w:r w:rsidR="0052393D" w:rsidRPr="0052393D">
        <w:t>IPublishEndpoint</w:t>
      </w:r>
      <w:r w:rsidR="0052393D">
        <w:t xml:space="preserve"> injektál</w:t>
      </w:r>
      <w:r w:rsidR="00F638C5">
        <w:t xml:space="preserve">t </w:t>
      </w:r>
      <w:r w:rsidR="00D05A8D">
        <w:t>szolgáltatásával</w:t>
      </w:r>
      <w:r w:rsidR="0052393D">
        <w:t xml:space="preserve"> kell elküldeni a RabbitMQ </w:t>
      </w:r>
      <w:r w:rsidR="005302FB">
        <w:t xml:space="preserve">konténere </w:t>
      </w:r>
      <w:r w:rsidR="0052393D">
        <w:t>felé</w:t>
      </w:r>
      <w:r w:rsidR="006549BC">
        <w:t>.</w:t>
      </w:r>
      <w:r w:rsidR="00104488">
        <w:t xml:space="preserve"> Például </w:t>
      </w:r>
      <w:r w:rsidR="006547F1">
        <w:t xml:space="preserve">amikor egy felhasználó csatlakozik egy váróteremhez, akkor azt el kell küldeni a felhasználókezelő konténernek is, hogy </w:t>
      </w:r>
      <w:r w:rsidR="008D672A">
        <w:t>eltárolhassuk a felhasználó adatai között is</w:t>
      </w:r>
      <w:r w:rsidR="00AF50B6">
        <w:t>:</w:t>
      </w:r>
    </w:p>
    <w:p w14:paraId="0D4C5E37" w14:textId="77777777" w:rsidR="00AF50B6" w:rsidRDefault="00AF50B6" w:rsidP="00AF50B6">
      <w:pPr>
        <w:pStyle w:val="Kd"/>
      </w:pPr>
      <w:proofErr w:type="spellStart"/>
      <w:r>
        <w:t>await</w:t>
      </w:r>
      <w:proofErr w:type="spellEnd"/>
      <w:r>
        <w:t xml:space="preserve"> _</w:t>
      </w:r>
      <w:proofErr w:type="spellStart"/>
      <w:r>
        <w:t>endpoint.Publish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LobbyJoinedDTO</w:t>
      </w:r>
      <w:proofErr w:type="spellEnd"/>
    </w:p>
    <w:p w14:paraId="45C72219" w14:textId="77777777" w:rsidR="00AF50B6" w:rsidRDefault="00AF50B6" w:rsidP="00AF50B6">
      <w:pPr>
        <w:pStyle w:val="Kd"/>
      </w:pPr>
      <w:r>
        <w:t>{</w:t>
      </w:r>
    </w:p>
    <w:p w14:paraId="0373E2D1" w14:textId="77777777" w:rsidR="00AF50B6" w:rsidRDefault="00AF50B6" w:rsidP="00AF50B6">
      <w:pPr>
        <w:pStyle w:val="Kd"/>
      </w:pPr>
      <w:r>
        <w:t xml:space="preserve">    </w:t>
      </w:r>
      <w:proofErr w:type="spellStart"/>
      <w:r>
        <w:t>UserId</w:t>
      </w:r>
      <w:proofErr w:type="spellEnd"/>
      <w:r>
        <w:t xml:space="preserve"> = </w:t>
      </w:r>
      <w:proofErr w:type="spellStart"/>
      <w:r>
        <w:t>request.PlayerDTO.UserId</w:t>
      </w:r>
      <w:proofErr w:type="spellEnd"/>
      <w:r>
        <w:t>,</w:t>
      </w:r>
    </w:p>
    <w:p w14:paraId="0FD11537" w14:textId="77777777" w:rsidR="00AF50B6" w:rsidRDefault="00AF50B6" w:rsidP="00AF50B6">
      <w:pPr>
        <w:pStyle w:val="Kd"/>
      </w:pPr>
      <w:r>
        <w:t xml:space="preserve">    </w:t>
      </w:r>
      <w:proofErr w:type="spellStart"/>
      <w:r>
        <w:t>LobbyId</w:t>
      </w:r>
      <w:proofErr w:type="spellEnd"/>
      <w:r>
        <w:t xml:space="preserve"> = </w:t>
      </w:r>
      <w:proofErr w:type="spellStart"/>
      <w:r>
        <w:t>request.PlayerDTO.LobbyId</w:t>
      </w:r>
      <w:proofErr w:type="spellEnd"/>
    </w:p>
    <w:p w14:paraId="2105F9FA" w14:textId="632795AD" w:rsidR="00AF50B6" w:rsidRDefault="00AF50B6" w:rsidP="00AF50B6">
      <w:pPr>
        <w:pStyle w:val="Kd"/>
      </w:pPr>
      <w:r>
        <w:t xml:space="preserve">}, </w:t>
      </w:r>
      <w:proofErr w:type="spellStart"/>
      <w:r>
        <w:t>cancellationToken</w:t>
      </w:r>
      <w:proofErr w:type="spellEnd"/>
      <w:r>
        <w:t>);</w:t>
      </w:r>
    </w:p>
    <w:p w14:paraId="055D16CC" w14:textId="33DB4043" w:rsidR="00AF50B6" w:rsidRDefault="00B502F3" w:rsidP="00AF50B6">
      <w:r>
        <w:lastRenderedPageBreak/>
        <w:t xml:space="preserve">Ahhoz, hogy küldeni vagy fogadni tudjunk </w:t>
      </w:r>
      <w:r w:rsidR="00F35F65">
        <w:t>üzeneteket</w:t>
      </w:r>
      <w:r w:rsidR="00653BB1">
        <w:t>, definiálnunk kell az API rétegben a MassTransit kapcsolatot.</w:t>
      </w:r>
      <w:r w:rsidR="00A62D37">
        <w:t xml:space="preserve"> MassTransit egy olyan keretrendszer, ami .NET-es alkalmazásokban </w:t>
      </w:r>
      <w:r w:rsidR="00E409EA">
        <w:t xml:space="preserve">segít kialakítani </w:t>
      </w:r>
      <w:r w:rsidR="00DD4200">
        <w:t xml:space="preserve">aszinkron kommunikációt applikációk és szolgáltatások között, többek között a RabbitMQ segítségével is. Az </w:t>
      </w:r>
      <w:r w:rsidR="00DD4200" w:rsidRPr="0052393D">
        <w:t>IPublishEndpoint</w:t>
      </w:r>
      <w:r w:rsidR="00DD4200">
        <w:t xml:space="preserve"> is ennek a </w:t>
      </w:r>
      <w:r w:rsidR="00D11C33">
        <w:t>könyvtárnak a része.</w:t>
      </w:r>
    </w:p>
    <w:p w14:paraId="4C9F44DC" w14:textId="089124BF" w:rsidR="008F5B11" w:rsidRDefault="008F5B11" w:rsidP="00AF50B6">
      <w:r>
        <w:t>Az alkalmazásban a kapcsolat elég alapszintű, mivel kevés funkciój</w:t>
      </w:r>
      <w:r w:rsidR="00F42753">
        <w:t>a</w:t>
      </w:r>
      <w:r>
        <w:t xml:space="preserve"> </w:t>
      </w:r>
      <w:r w:rsidR="00F42753">
        <w:t>van ki</w:t>
      </w:r>
      <w:r>
        <w:t>használ</w:t>
      </w:r>
      <w:r w:rsidR="00F42753">
        <w:t>va</w:t>
      </w:r>
      <w:r>
        <w:t xml:space="preserve">. Viszont </w:t>
      </w:r>
      <w:r w:rsidR="00CB0B41">
        <w:t>sokszínű</w:t>
      </w:r>
      <w:r w:rsidR="00131089">
        <w:t>, komplex</w:t>
      </w:r>
      <w:r w:rsidR="00CB0B41">
        <w:t xml:space="preserve"> kialakítást tesz lehetővé.</w:t>
      </w:r>
      <w:r w:rsidR="00AF04D7">
        <w:t xml:space="preserve"> A kapcsolat </w:t>
      </w:r>
      <w:r w:rsidR="00194D6C">
        <w:t>létrehozása</w:t>
      </w:r>
      <w:r w:rsidR="00AF04D7">
        <w:t xml:space="preserve"> nagyvonalakban így néz ki:</w:t>
      </w:r>
    </w:p>
    <w:p w14:paraId="4024D71D" w14:textId="77777777" w:rsidR="00DF7E1B" w:rsidRDefault="00DF7E1B" w:rsidP="00DF7E1B">
      <w:pPr>
        <w:pStyle w:val="Kd"/>
      </w:pPr>
      <w:proofErr w:type="spellStart"/>
      <w:r>
        <w:t>services.AddMassTransit</w:t>
      </w:r>
      <w:proofErr w:type="spellEnd"/>
      <w:r>
        <w:t>(</w:t>
      </w:r>
      <w:proofErr w:type="spellStart"/>
      <w:r>
        <w:t>options</w:t>
      </w:r>
      <w:proofErr w:type="spellEnd"/>
      <w:r>
        <w:t xml:space="preserve"> =&gt;</w:t>
      </w:r>
    </w:p>
    <w:p w14:paraId="605D5098" w14:textId="77777777" w:rsidR="00DF7E1B" w:rsidRDefault="00DF7E1B" w:rsidP="00DF7E1B">
      <w:pPr>
        <w:pStyle w:val="Kd"/>
      </w:pPr>
      <w:r>
        <w:t>{</w:t>
      </w:r>
    </w:p>
    <w:p w14:paraId="76E9C7FC" w14:textId="77777777" w:rsidR="00DF7E1B" w:rsidRDefault="00DF7E1B" w:rsidP="00DF7E1B">
      <w:pPr>
        <w:pStyle w:val="Kd"/>
      </w:pPr>
      <w:r>
        <w:t xml:space="preserve">    </w:t>
      </w:r>
      <w:proofErr w:type="spellStart"/>
      <w:r>
        <w:t>options.AddConsumer</w:t>
      </w:r>
      <w:proofErr w:type="spellEnd"/>
      <w:r>
        <w:t>&lt;</w:t>
      </w:r>
      <w:proofErr w:type="spellStart"/>
      <w:r>
        <w:t>LobbyRemoveConsumer</w:t>
      </w:r>
      <w:proofErr w:type="spellEnd"/>
      <w:r>
        <w:t>&gt;();</w:t>
      </w:r>
    </w:p>
    <w:p w14:paraId="01A9F68D" w14:textId="77777777" w:rsidR="00DF7E1B" w:rsidRDefault="00DF7E1B" w:rsidP="00DF7E1B">
      <w:pPr>
        <w:pStyle w:val="Kd"/>
      </w:pPr>
      <w:r>
        <w:t xml:space="preserve">    </w:t>
      </w:r>
      <w:proofErr w:type="spellStart"/>
      <w:r>
        <w:t>options.SetKebabCaseEndpointNameFormatter</w:t>
      </w:r>
      <w:proofErr w:type="spellEnd"/>
      <w:r>
        <w:t>();</w:t>
      </w:r>
    </w:p>
    <w:p w14:paraId="70643731" w14:textId="77777777" w:rsidR="00DF7E1B" w:rsidRDefault="00DF7E1B" w:rsidP="00DF7E1B">
      <w:pPr>
        <w:pStyle w:val="Kd"/>
      </w:pPr>
    </w:p>
    <w:p w14:paraId="4FA646F1" w14:textId="77777777" w:rsidR="00DF7E1B" w:rsidRDefault="00DF7E1B" w:rsidP="00DF7E1B">
      <w:pPr>
        <w:pStyle w:val="Kd"/>
      </w:pPr>
      <w:r>
        <w:t xml:space="preserve">    </w:t>
      </w:r>
      <w:proofErr w:type="spellStart"/>
      <w:r>
        <w:t>options.UsingRabbitMq</w:t>
      </w:r>
      <w:proofErr w:type="spellEnd"/>
      <w:r>
        <w:t xml:space="preserve">((context, </w:t>
      </w:r>
      <w:proofErr w:type="spellStart"/>
      <w:r>
        <w:t>cfg</w:t>
      </w:r>
      <w:proofErr w:type="spellEnd"/>
      <w:r>
        <w:t>) =&gt;</w:t>
      </w:r>
    </w:p>
    <w:p w14:paraId="38FC5F65" w14:textId="77777777" w:rsidR="00DF7E1B" w:rsidRDefault="00DF7E1B" w:rsidP="00DF7E1B">
      <w:pPr>
        <w:pStyle w:val="Kd"/>
      </w:pPr>
      <w:r>
        <w:t xml:space="preserve">    {</w:t>
      </w:r>
    </w:p>
    <w:p w14:paraId="44E48959" w14:textId="77777777" w:rsidR="00DF7E1B" w:rsidRDefault="00DF7E1B" w:rsidP="00DF7E1B">
      <w:pPr>
        <w:pStyle w:val="Kd"/>
      </w:pPr>
      <w:r>
        <w:t xml:space="preserve">        </w:t>
      </w:r>
      <w:proofErr w:type="spellStart"/>
      <w:r>
        <w:t>cfg.Host</w:t>
      </w:r>
      <w:proofErr w:type="spellEnd"/>
      <w:r>
        <w:t>("</w:t>
      </w:r>
      <w:proofErr w:type="spellStart"/>
      <w:r>
        <w:t>rabbitmq</w:t>
      </w:r>
      <w:proofErr w:type="spellEnd"/>
      <w:r>
        <w:t>", "/", h =&gt;</w:t>
      </w:r>
    </w:p>
    <w:p w14:paraId="0E75E524" w14:textId="77777777" w:rsidR="00DF7E1B" w:rsidRDefault="00DF7E1B" w:rsidP="00DF7E1B">
      <w:pPr>
        <w:pStyle w:val="Kd"/>
      </w:pPr>
      <w:r>
        <w:t xml:space="preserve">        {</w:t>
      </w:r>
    </w:p>
    <w:p w14:paraId="532B5078" w14:textId="616F96AB" w:rsidR="00DF7E1B" w:rsidRDefault="00DF7E1B" w:rsidP="00572584">
      <w:pPr>
        <w:pStyle w:val="Kd"/>
      </w:pPr>
      <w:r>
        <w:t xml:space="preserve">            </w:t>
      </w:r>
      <w:r w:rsidR="00572584">
        <w:t>…</w:t>
      </w:r>
    </w:p>
    <w:p w14:paraId="3FBAFC83" w14:textId="77777777" w:rsidR="00DF7E1B" w:rsidRDefault="00DF7E1B" w:rsidP="00DF7E1B">
      <w:pPr>
        <w:pStyle w:val="Kd"/>
      </w:pPr>
      <w:r>
        <w:t xml:space="preserve">        });</w:t>
      </w:r>
    </w:p>
    <w:p w14:paraId="0375FD2B" w14:textId="77777777" w:rsidR="00DF7E1B" w:rsidRDefault="00DF7E1B" w:rsidP="00DF7E1B">
      <w:pPr>
        <w:pStyle w:val="Kd"/>
      </w:pPr>
      <w:r>
        <w:t xml:space="preserve">        </w:t>
      </w:r>
      <w:proofErr w:type="spellStart"/>
      <w:r>
        <w:t>cfg.ConfigureEndpoints</w:t>
      </w:r>
      <w:proofErr w:type="spellEnd"/>
      <w:r>
        <w:t>(context);</w:t>
      </w:r>
    </w:p>
    <w:p w14:paraId="607E0A59" w14:textId="77777777" w:rsidR="00DF7E1B" w:rsidRDefault="00DF7E1B" w:rsidP="00DF7E1B">
      <w:pPr>
        <w:pStyle w:val="Kd"/>
      </w:pPr>
      <w:r>
        <w:t xml:space="preserve">    });</w:t>
      </w:r>
    </w:p>
    <w:p w14:paraId="6E158F64" w14:textId="5E5FED38" w:rsidR="00DF7E1B" w:rsidRDefault="00DF7E1B" w:rsidP="00DF7E1B">
      <w:pPr>
        <w:pStyle w:val="Kd"/>
      </w:pPr>
      <w:r>
        <w:t>});</w:t>
      </w:r>
    </w:p>
    <w:p w14:paraId="73298224" w14:textId="78567D64" w:rsidR="002404A7" w:rsidRDefault="00875E71" w:rsidP="00AC1EBD">
      <w:r>
        <w:t>A kapcsolatban a</w:t>
      </w:r>
      <w:r w:rsidR="00736A4C">
        <w:t xml:space="preserve"> hozzáadott consumerek teszik ki a fogadó oldalát az eseményeknek. Ezekből tetszőleges számút definiálhatunk az alkalmazásokban.</w:t>
      </w:r>
      <w:r w:rsidR="00DB1B65">
        <w:t xml:space="preserve"> A</w:t>
      </w:r>
      <w:r w:rsidR="00620F6A">
        <w:t xml:space="preserve"> regisztráció során a</w:t>
      </w:r>
      <w:r w:rsidR="00DB1B65">
        <w:t xml:space="preserve"> host beállítása tartalmaz további </w:t>
      </w:r>
      <w:r w:rsidR="00741C10">
        <w:t>konfigurációkat</w:t>
      </w:r>
      <w:r w:rsidR="00DB1B65">
        <w:t>, mint például a felhasználónév és jelszó megadása a RabbitMQ konténerhez.</w:t>
      </w:r>
    </w:p>
    <w:p w14:paraId="017A6480" w14:textId="79D0F629" w:rsidR="006B7AB2" w:rsidRDefault="006B7AB2" w:rsidP="006B7AB2">
      <w:pPr>
        <w:pStyle w:val="Cmsor3"/>
      </w:pPr>
      <w:bookmarkStart w:id="54" w:name="_Toc152688594"/>
      <w:r>
        <w:t>API Gateway</w:t>
      </w:r>
      <w:bookmarkEnd w:id="54"/>
    </w:p>
    <w:p w14:paraId="00CCBDEF" w14:textId="38F10024" w:rsidR="001F421E" w:rsidRDefault="001F421E" w:rsidP="001F421E">
      <w:r>
        <w:t xml:space="preserve">A Gateway alapvető feladata a </w:t>
      </w:r>
      <w:r w:rsidR="00F11276">
        <w:t>konténerek elfedése, és egy közös interfész definiálása</w:t>
      </w:r>
      <w:r w:rsidR="00E95D93">
        <w:t xml:space="preserve"> felettük</w:t>
      </w:r>
      <w:r w:rsidR="00F11276">
        <w:t xml:space="preserve">. Tehát </w:t>
      </w:r>
      <w:r w:rsidR="00606BFC">
        <w:t>meg kell benne határozni, hogy</w:t>
      </w:r>
      <w:r w:rsidR="00792909">
        <w:t xml:space="preserve"> milyen konténerekben, milyen végpontok hova legyenek bekötve.</w:t>
      </w:r>
      <w:r w:rsidR="005225A0">
        <w:t xml:space="preserve"> Erre az Ocelot </w:t>
      </w:r>
      <w:r w:rsidR="000C1ED2">
        <w:t xml:space="preserve">keretrendszer </w:t>
      </w:r>
      <w:r w:rsidR="005225A0">
        <w:t xml:space="preserve">egy </w:t>
      </w:r>
      <w:r w:rsidR="0034534B">
        <w:t>„</w:t>
      </w:r>
      <w:r w:rsidR="005225A0">
        <w:t>ocelot.json</w:t>
      </w:r>
      <w:r w:rsidR="0034534B">
        <w:t>”</w:t>
      </w:r>
      <w:r w:rsidR="005225A0">
        <w:t xml:space="preserve"> nevű konfigurációs fájl létrehozásaként ad lehetőséget, ahol az átkötés mellett tetszőleges további </w:t>
      </w:r>
      <w:r w:rsidR="00E64B14">
        <w:t xml:space="preserve">beállítást tudunk hozzáadni a végpontokhoz. Ilyen </w:t>
      </w:r>
      <w:r w:rsidR="0034534B">
        <w:t xml:space="preserve">beállítás </w:t>
      </w:r>
      <w:r w:rsidR="00E64B14">
        <w:t>például az authentikáció ellenőrzése.</w:t>
      </w:r>
    </w:p>
    <w:p w14:paraId="1657937B" w14:textId="374563C4" w:rsidR="007218A7" w:rsidRPr="001F421E" w:rsidRDefault="00CA20D8" w:rsidP="001F421E">
      <w:r>
        <w:t>A JSON fájlban konténeren belüli útvonalat és konfiguráció</w:t>
      </w:r>
      <w:r w:rsidR="00C21461">
        <w:t xml:space="preserve">t a downstream </w:t>
      </w:r>
      <w:r w:rsidR="00895A1F">
        <w:t xml:space="preserve">előtagú </w:t>
      </w:r>
      <w:r w:rsidR="00C21461">
        <w:t>értékek jelölik, és a külvilág felé irányított értékek pedig az upstream</w:t>
      </w:r>
      <w:r w:rsidR="00F926FC">
        <w:t xml:space="preserve"> előtaggal vannak ellátva</w:t>
      </w:r>
      <w:r w:rsidR="00C21461">
        <w:t>.</w:t>
      </w:r>
      <w:r w:rsidR="004823D7">
        <w:t xml:space="preserve"> </w:t>
      </w:r>
      <w:r w:rsidR="00E94749">
        <w:t>Például a</w:t>
      </w:r>
      <w:r w:rsidR="004823D7">
        <w:t xml:space="preserve"> „</w:t>
      </w:r>
      <w:r w:rsidR="004823D7" w:rsidRPr="004823D7">
        <w:t>DownstreamHostAndPorts</w:t>
      </w:r>
      <w:r w:rsidR="004823D7">
        <w:t>” tartalmazza, hogy pontosan m</w:t>
      </w:r>
      <w:r w:rsidR="005C44A9">
        <w:t>ilyen</w:t>
      </w:r>
      <w:r w:rsidR="004823D7">
        <w:t xml:space="preserve"> konténer </w:t>
      </w:r>
      <w:r w:rsidR="005C44A9">
        <w:t xml:space="preserve">cím </w:t>
      </w:r>
      <w:r w:rsidR="004823D7">
        <w:t>felé irányítjuk</w:t>
      </w:r>
      <w:r w:rsidR="005469F4">
        <w:t xml:space="preserve"> </w:t>
      </w:r>
      <w:r w:rsidR="005C558A">
        <w:t>az adott kérést</w:t>
      </w:r>
      <w:r w:rsidR="004823D7">
        <w:t>.</w:t>
      </w:r>
    </w:p>
    <w:p w14:paraId="6F0B74CC" w14:textId="20A98A4B" w:rsidR="003C369D" w:rsidRDefault="003C369D" w:rsidP="003C369D">
      <w:pPr>
        <w:pStyle w:val="Cmsor4"/>
      </w:pPr>
      <w:r>
        <w:lastRenderedPageBreak/>
        <w:t>SwaggerForOcelot</w:t>
      </w:r>
    </w:p>
    <w:p w14:paraId="5B37EDD5" w14:textId="5E84230F" w:rsidR="001A032D" w:rsidRDefault="001A032D" w:rsidP="001A032D">
      <w:r>
        <w:t xml:space="preserve">Egy praktikus segédkönyvtár, aminek a segítségével </w:t>
      </w:r>
      <w:r w:rsidR="00EF69BA">
        <w:t>S</w:t>
      </w:r>
      <w:r w:rsidR="00B92E1A">
        <w:t>wagger felületet tudunk biztosítani az ocelot által kezelt interfésznek</w:t>
      </w:r>
      <w:r w:rsidR="00AE286D">
        <w:t>.</w:t>
      </w:r>
      <w:r w:rsidR="007B7F97">
        <w:t xml:space="preserve"> Mivel az interfész mindenféle konténerből tartalmaz végpontokat, ezért lehetőség</w:t>
      </w:r>
      <w:r w:rsidR="00605C3D">
        <w:t>et</w:t>
      </w:r>
      <w:r w:rsidR="007B7F97">
        <w:t xml:space="preserve"> </w:t>
      </w:r>
      <w:r w:rsidR="00605C3D">
        <w:t>ad</w:t>
      </w:r>
      <w:r w:rsidR="007B7F97">
        <w:t xml:space="preserve"> saját </w:t>
      </w:r>
      <w:r w:rsidR="00F87F5F">
        <w:t>elválasztást adni a konfigurációk</w:t>
      </w:r>
      <w:r w:rsidR="002A71F4">
        <w:t xml:space="preserve"> megjelenítésének</w:t>
      </w:r>
      <w:r w:rsidR="00F87F5F">
        <w:t xml:space="preserve">. Ezáltal a </w:t>
      </w:r>
      <w:r w:rsidR="00950CD2">
        <w:t>S</w:t>
      </w:r>
      <w:r w:rsidR="00F87F5F">
        <w:t xml:space="preserve">wagger beépített lapozója </w:t>
      </w:r>
      <w:r w:rsidR="00404BEF">
        <w:t xml:space="preserve">segítségével tudjuk kiválasztani a megtekintendő konténerek </w:t>
      </w:r>
      <w:r w:rsidR="00950CD2">
        <w:t>S</w:t>
      </w:r>
      <w:r w:rsidR="00404BEF">
        <w:t>wagger sémáit.</w:t>
      </w:r>
    </w:p>
    <w:p w14:paraId="66602168" w14:textId="2BF2ED89" w:rsidR="0099786C" w:rsidRDefault="0056318A" w:rsidP="001A032D">
      <w:r>
        <w:t xml:space="preserve">A könyvtár felhasználásánál nem csak a </w:t>
      </w:r>
      <w:r w:rsidR="00DB605C">
        <w:t>S</w:t>
      </w:r>
      <w:r w:rsidR="00717717">
        <w:t xml:space="preserve">wagger felületet tudjuk felosztani, hanem az ocelot.json konfigurációs értékeket is szétszedhetjük külön JSON fájlokba. </w:t>
      </w:r>
      <w:r w:rsidR="00817479">
        <w:t xml:space="preserve">Ehhez a könyvtár regisztrálásakor meg kell határoznunk, hogy milyen útvonalon található ez a könyvtár. </w:t>
      </w:r>
      <w:r w:rsidR="00312A6D">
        <w:t>Ebben a projektben</w:t>
      </w:r>
      <w:r w:rsidR="00817479">
        <w:t xml:space="preserve"> a Routes mappába</w:t>
      </w:r>
      <w:r w:rsidR="00BA0E0C">
        <w:t xml:space="preserve"> lett szervezve</w:t>
      </w:r>
      <w:r w:rsidR="00817479">
        <w:t xml:space="preserve"> minden </w:t>
      </w:r>
      <w:r w:rsidR="00301B3A">
        <w:t>ocelot konfigurációs fájl:</w:t>
      </w:r>
    </w:p>
    <w:p w14:paraId="2D611ADA" w14:textId="6574FD19" w:rsidR="00301B3A" w:rsidRDefault="00301B3A" w:rsidP="001D33F1">
      <w:pPr>
        <w:pStyle w:val="Kd"/>
      </w:pPr>
      <w:proofErr w:type="spellStart"/>
      <w:r>
        <w:t>builder.Configuration</w:t>
      </w:r>
      <w:proofErr w:type="spellEnd"/>
    </w:p>
    <w:p w14:paraId="014FD8FE" w14:textId="77777777" w:rsidR="00301B3A" w:rsidRDefault="00301B3A" w:rsidP="00301B3A">
      <w:pPr>
        <w:pStyle w:val="Kd"/>
      </w:pPr>
      <w:r>
        <w:t xml:space="preserve">    .</w:t>
      </w:r>
      <w:proofErr w:type="spellStart"/>
      <w:r>
        <w:t>AddOcelotWithSwaggerSupport</w:t>
      </w:r>
      <w:proofErr w:type="spellEnd"/>
      <w:r>
        <w:t>((</w:t>
      </w:r>
      <w:proofErr w:type="spellStart"/>
      <w:r>
        <w:t>options</w:t>
      </w:r>
      <w:proofErr w:type="spellEnd"/>
      <w:r>
        <w:t>) =&gt;</w:t>
      </w:r>
    </w:p>
    <w:p w14:paraId="6F4439CC" w14:textId="77777777" w:rsidR="00301B3A" w:rsidRDefault="00301B3A" w:rsidP="00301B3A">
      <w:pPr>
        <w:pStyle w:val="Kd"/>
      </w:pPr>
      <w:r>
        <w:t xml:space="preserve">    {</w:t>
      </w:r>
    </w:p>
    <w:p w14:paraId="276A49CA" w14:textId="77777777" w:rsidR="00301B3A" w:rsidRDefault="00301B3A" w:rsidP="00301B3A">
      <w:pPr>
        <w:pStyle w:val="Kd"/>
      </w:pPr>
      <w:r>
        <w:t xml:space="preserve">        </w:t>
      </w:r>
      <w:proofErr w:type="spellStart"/>
      <w:r>
        <w:t>options.Folder</w:t>
      </w:r>
      <w:proofErr w:type="spellEnd"/>
      <w:r>
        <w:t xml:space="preserve"> = "Routes";</w:t>
      </w:r>
    </w:p>
    <w:p w14:paraId="339D8102" w14:textId="77777777" w:rsidR="00301B3A" w:rsidRDefault="00301B3A" w:rsidP="00301B3A">
      <w:pPr>
        <w:pStyle w:val="Kd"/>
      </w:pPr>
      <w:r>
        <w:t xml:space="preserve">        </w:t>
      </w:r>
      <w:proofErr w:type="spellStart"/>
      <w:r>
        <w:t>options.FileOfSwaggerEndPoints</w:t>
      </w:r>
      <w:proofErr w:type="spellEnd"/>
      <w:r>
        <w:t xml:space="preserve"> = "</w:t>
      </w:r>
      <w:proofErr w:type="spellStart"/>
      <w:r>
        <w:t>ocelot.swagger</w:t>
      </w:r>
      <w:proofErr w:type="spellEnd"/>
      <w:r>
        <w:t>";</w:t>
      </w:r>
    </w:p>
    <w:p w14:paraId="64A3261D" w14:textId="5BDCA2D5" w:rsidR="00301B3A" w:rsidRDefault="00301B3A" w:rsidP="00301B3A">
      <w:pPr>
        <w:pStyle w:val="Kd"/>
      </w:pPr>
      <w:r>
        <w:t xml:space="preserve">    })</w:t>
      </w:r>
      <w:r w:rsidR="001D33F1">
        <w:t>;</w:t>
      </w:r>
    </w:p>
    <w:p w14:paraId="014C5A71" w14:textId="318F2FC2" w:rsidR="001D33F1" w:rsidRDefault="001D33F1" w:rsidP="001D33F1">
      <w:r>
        <w:t>A</w:t>
      </w:r>
      <w:r w:rsidR="00073F29">
        <w:t xml:space="preserve"> fájlok olyan konvenciót kaptak, hogy „ocelot.{konténer neve}.json”. </w:t>
      </w:r>
      <w:r w:rsidR="00E24785">
        <w:t xml:space="preserve">Emellett található egy </w:t>
      </w:r>
      <w:r w:rsidR="001D2B46">
        <w:t>„</w:t>
      </w:r>
      <w:r w:rsidR="00E24785">
        <w:t>ocelot.ws.json</w:t>
      </w:r>
      <w:r w:rsidR="001D2B46">
        <w:t>”</w:t>
      </w:r>
      <w:r w:rsidR="00E24785">
        <w:t xml:space="preserve"> fájl, ami a WebSocket </w:t>
      </w:r>
      <w:r w:rsidR="002B666C">
        <w:t>útvonalak megfelelő átirányításáért felel</w:t>
      </w:r>
      <w:r w:rsidR="00E832B6">
        <w:t>,</w:t>
      </w:r>
      <w:r w:rsidR="002B666C">
        <w:t xml:space="preserve"> </w:t>
      </w:r>
      <w:r w:rsidR="00E832B6">
        <w:t xml:space="preserve">és </w:t>
      </w:r>
      <w:r w:rsidR="002B666C">
        <w:t xml:space="preserve">egy </w:t>
      </w:r>
      <w:r w:rsidR="001D2B46">
        <w:t>„</w:t>
      </w:r>
      <w:r w:rsidR="002B666C">
        <w:t>ocelot.swagger.json</w:t>
      </w:r>
      <w:r w:rsidR="001D2B46">
        <w:t>”</w:t>
      </w:r>
      <w:r w:rsidR="002B666C">
        <w:t xml:space="preserve">, ami a </w:t>
      </w:r>
      <w:r w:rsidR="00C4112E">
        <w:t>Swagger feldarabolásának beállításáért felel.</w:t>
      </w:r>
    </w:p>
    <w:p w14:paraId="048A6650" w14:textId="08AEF6D9" w:rsidR="00A77AB9" w:rsidRDefault="00D5106B" w:rsidP="001D33F1">
      <w:r>
        <w:t xml:space="preserve">Ahhoz, hogy </w:t>
      </w:r>
      <w:r w:rsidR="00771F02">
        <w:t xml:space="preserve">fel tudjuk darabolni a kéréseket külön felületekre, ahhoz minden kérésnek tartalmaznia kell egy „SwaggerKey’ konfigurációs értéket, ami az ocelot.swagger.json </w:t>
      </w:r>
      <w:r w:rsidR="007E4830">
        <w:t>fájlban hozzápárosít egy belső swagger konfigurációt. E</w:t>
      </w:r>
      <w:r w:rsidR="000F33B2">
        <w:t>nnek</w:t>
      </w:r>
      <w:r w:rsidR="007E4830">
        <w:t xml:space="preserve"> a fájl</w:t>
      </w:r>
      <w:r w:rsidR="000F33B2">
        <w:t>nak</w:t>
      </w:r>
      <w:r w:rsidR="007E4830">
        <w:t xml:space="preserve"> az </w:t>
      </w:r>
      <w:r w:rsidR="000F33B2">
        <w:t>elemei</w:t>
      </w:r>
      <w:r w:rsidR="007E4830">
        <w:t xml:space="preserve"> tartalmazzák a kulcsot, amit a kérésekbe rakunk, és</w:t>
      </w:r>
      <w:r w:rsidR="00D05A1B">
        <w:t xml:space="preserve"> mellette</w:t>
      </w:r>
      <w:r w:rsidR="007E4830">
        <w:t xml:space="preserve"> a swagger felület beállításait. Például a felhasználókezelő konténer</w:t>
      </w:r>
      <w:r w:rsidR="00332E15">
        <w:t xml:space="preserve"> konfigurációs</w:t>
      </w:r>
      <w:r w:rsidR="007E4830">
        <w:t xml:space="preserve"> </w:t>
      </w:r>
      <w:r w:rsidR="00CC01FC">
        <w:t>értéke:</w:t>
      </w:r>
    </w:p>
    <w:p w14:paraId="6DC5568C" w14:textId="77777777" w:rsidR="00CC01FC" w:rsidRDefault="00CC01FC" w:rsidP="00CC01FC">
      <w:pPr>
        <w:pStyle w:val="Kd"/>
      </w:pPr>
      <w:r>
        <w:t>{</w:t>
      </w:r>
    </w:p>
    <w:p w14:paraId="469622CF" w14:textId="77777777" w:rsidR="00CC01FC" w:rsidRDefault="00CC01FC" w:rsidP="00CC01FC">
      <w:pPr>
        <w:pStyle w:val="Kd"/>
      </w:pPr>
      <w:r>
        <w:t xml:space="preserve">  "Key": "</w:t>
      </w:r>
      <w:proofErr w:type="spellStart"/>
      <w:r>
        <w:t>user</w:t>
      </w:r>
      <w:proofErr w:type="spellEnd"/>
      <w:r>
        <w:t>",</w:t>
      </w:r>
    </w:p>
    <w:p w14:paraId="08C2330C" w14:textId="77777777" w:rsidR="00CC01FC" w:rsidRDefault="00CC01FC" w:rsidP="00CC01FC">
      <w:pPr>
        <w:pStyle w:val="Kd"/>
      </w:pPr>
      <w:r>
        <w:t xml:space="preserve">  "Config": [</w:t>
      </w:r>
    </w:p>
    <w:p w14:paraId="1D2D10A7" w14:textId="77777777" w:rsidR="00CC01FC" w:rsidRDefault="00CC01FC" w:rsidP="00CC01FC">
      <w:pPr>
        <w:pStyle w:val="Kd"/>
      </w:pPr>
      <w:r>
        <w:t xml:space="preserve">    {</w:t>
      </w:r>
    </w:p>
    <w:p w14:paraId="64E4A078" w14:textId="77777777" w:rsidR="00CC01FC" w:rsidRDefault="00CC01FC" w:rsidP="00CC01FC">
      <w:pPr>
        <w:pStyle w:val="Kd"/>
      </w:pPr>
      <w:r>
        <w:t xml:space="preserve">      "Name": "User API",</w:t>
      </w:r>
    </w:p>
    <w:p w14:paraId="31ED1893" w14:textId="77777777" w:rsidR="00CC01FC" w:rsidRDefault="00CC01FC" w:rsidP="00CC01FC">
      <w:pPr>
        <w:pStyle w:val="Kd"/>
      </w:pPr>
      <w:r>
        <w:t xml:space="preserve">      "Version": "v1",</w:t>
      </w:r>
    </w:p>
    <w:p w14:paraId="6FD49857" w14:textId="77777777" w:rsidR="00CC01FC" w:rsidRDefault="00CC01FC" w:rsidP="00CC01FC">
      <w:pPr>
        <w:pStyle w:val="Kd"/>
      </w:pPr>
      <w:r>
        <w:t xml:space="preserve">      "</w:t>
      </w:r>
      <w:proofErr w:type="spellStart"/>
      <w:r>
        <w:t>Url</w:t>
      </w:r>
      <w:proofErr w:type="spellEnd"/>
      <w:r>
        <w:t>": "http://user.api/swagger/v1/swagger.json"</w:t>
      </w:r>
    </w:p>
    <w:p w14:paraId="49E532BF" w14:textId="77777777" w:rsidR="00CC01FC" w:rsidRDefault="00CC01FC" w:rsidP="00CC01FC">
      <w:pPr>
        <w:pStyle w:val="Kd"/>
      </w:pPr>
      <w:r>
        <w:t xml:space="preserve">    }</w:t>
      </w:r>
    </w:p>
    <w:p w14:paraId="78D8AE03" w14:textId="77777777" w:rsidR="00CC01FC" w:rsidRDefault="00CC01FC" w:rsidP="00CC01FC">
      <w:pPr>
        <w:pStyle w:val="Kd"/>
      </w:pPr>
      <w:r>
        <w:t xml:space="preserve">  ]</w:t>
      </w:r>
    </w:p>
    <w:p w14:paraId="370A564C" w14:textId="2B98A71F" w:rsidR="00CC01FC" w:rsidRDefault="00CC01FC" w:rsidP="00CC01FC">
      <w:pPr>
        <w:pStyle w:val="Kd"/>
      </w:pPr>
      <w:r>
        <w:t>}</w:t>
      </w:r>
    </w:p>
    <w:p w14:paraId="3E684B1C" w14:textId="71FE91C8" w:rsidR="00B507C7" w:rsidRDefault="00B507C7" w:rsidP="00B507C7">
      <w:pPr>
        <w:pStyle w:val="Cmsor2"/>
      </w:pPr>
      <w:bookmarkStart w:id="55" w:name="_Toc152688595"/>
      <w:r>
        <w:lastRenderedPageBreak/>
        <w:t>Kliensoldali funkciók</w:t>
      </w:r>
      <w:bookmarkEnd w:id="55"/>
    </w:p>
    <w:p w14:paraId="7A44C926" w14:textId="417DCE4D" w:rsidR="00B507C7" w:rsidRDefault="00732509" w:rsidP="00732509">
      <w:pPr>
        <w:pStyle w:val="Cmsor3"/>
      </w:pPr>
      <w:bookmarkStart w:id="56" w:name="_Toc152688596"/>
      <w:r>
        <w:t>Dotenv</w:t>
      </w:r>
      <w:bookmarkEnd w:id="56"/>
    </w:p>
    <w:p w14:paraId="45A56AE1" w14:textId="27798A97" w:rsidR="00C03597" w:rsidRDefault="00BF73E9" w:rsidP="00C03597">
      <w:r>
        <w:t xml:space="preserve">A könyvtár felhasználásánál a cél az volt, hogy verziókezelés nélkül, de a beépített </w:t>
      </w:r>
      <w:r w:rsidR="00577D39">
        <w:t xml:space="preserve">Angular </w:t>
      </w:r>
      <w:r w:rsidR="004475DC">
        <w:t>módszerrel lehessen kezelni a környezeti változókat.</w:t>
      </w:r>
      <w:r w:rsidR="00515E07">
        <w:t xml:space="preserve"> Az implementáció során egy </w:t>
      </w:r>
      <w:r w:rsidR="006159E3">
        <w:t>„</w:t>
      </w:r>
      <w:r w:rsidR="00515E07">
        <w:t>.env</w:t>
      </w:r>
      <w:r w:rsidR="006159E3">
        <w:t>”</w:t>
      </w:r>
      <w:r w:rsidR="00515E07">
        <w:t xml:space="preserve"> nevű verziókezeletlen fájlban helyezzük el a </w:t>
      </w:r>
      <w:r w:rsidR="002E612B">
        <w:t>konfigurációs értékeket, például</w:t>
      </w:r>
      <w:r w:rsidR="00BF19EF">
        <w:t xml:space="preserve"> a szerver címét</w:t>
      </w:r>
      <w:r w:rsidR="002E612B">
        <w:t>:</w:t>
      </w:r>
    </w:p>
    <w:p w14:paraId="406E308D" w14:textId="0AE9C371" w:rsidR="002E612B" w:rsidRDefault="002E612B" w:rsidP="0082413F">
      <w:pPr>
        <w:pStyle w:val="Kd"/>
      </w:pPr>
      <w:r w:rsidRPr="002E612B">
        <w:t>baseUrl=http://localhost:5000/api</w:t>
      </w:r>
    </w:p>
    <w:p w14:paraId="0D7D3BB7" w14:textId="2655E90D" w:rsidR="0082413F" w:rsidRDefault="005F1197" w:rsidP="0082413F">
      <w:r>
        <w:t xml:space="preserve">Viszont ezeket az értékeket a </w:t>
      </w:r>
      <w:r w:rsidR="00D71174">
        <w:t>környezetfüggő environment konfigurációs fájlokból akarjuk felhasználni.</w:t>
      </w:r>
      <w:r w:rsidR="00F43908">
        <w:t xml:space="preserve"> Ehhez ezek a</w:t>
      </w:r>
      <w:r w:rsidR="00382F41">
        <w:t>z environment</w:t>
      </w:r>
      <w:r w:rsidR="00F43908">
        <w:t xml:space="preserve"> fájlok kikerültek a verziókezelésből, és megvalósításra került egy </w:t>
      </w:r>
      <w:r w:rsidR="008F7E81">
        <w:t xml:space="preserve">config script, ami a .env értékekkel </w:t>
      </w:r>
      <w:r w:rsidR="007C7773">
        <w:t>feltöltve</w:t>
      </w:r>
      <w:r w:rsidR="008F7E81">
        <w:t xml:space="preserve"> létrehozza ezeket az environment fájlokat.</w:t>
      </w:r>
      <w:r w:rsidR="00822A57">
        <w:t xml:space="preserve"> Ez a script a ts-node segítségével futtatható, és a package.jsonbe</w:t>
      </w:r>
      <w:r w:rsidR="009C3A6F">
        <w:t xml:space="preserve"> is</w:t>
      </w:r>
      <w:r w:rsidR="00A457A6">
        <w:t xml:space="preserve"> beépítésre került</w:t>
      </w:r>
      <w:r w:rsidR="00187809">
        <w:t xml:space="preserve"> az alábbi módon:</w:t>
      </w:r>
    </w:p>
    <w:p w14:paraId="2ADCA327" w14:textId="77777777" w:rsidR="00981F2D" w:rsidRDefault="00981F2D" w:rsidP="00981F2D">
      <w:pPr>
        <w:pStyle w:val="Kd"/>
      </w:pPr>
      <w:r>
        <w:t>"config": "ts-node ./</w:t>
      </w:r>
      <w:proofErr w:type="spellStart"/>
      <w:r>
        <w:t>scripts</w:t>
      </w:r>
      <w:proofErr w:type="spellEnd"/>
      <w:r>
        <w:t>/</w:t>
      </w:r>
      <w:proofErr w:type="spellStart"/>
      <w:r>
        <w:t>setenv.ts</w:t>
      </w:r>
      <w:proofErr w:type="spellEnd"/>
      <w:r>
        <w:t>",</w:t>
      </w:r>
    </w:p>
    <w:p w14:paraId="6D6BCF4E" w14:textId="62A919AE" w:rsidR="00981F2D" w:rsidRDefault="00981F2D" w:rsidP="00981F2D">
      <w:pPr>
        <w:pStyle w:val="Kd"/>
      </w:pPr>
      <w:r>
        <w:t>"start": "</w:t>
      </w:r>
      <w:proofErr w:type="spellStart"/>
      <w:r>
        <w:t>npm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config -- --env=</w:t>
      </w:r>
      <w:proofErr w:type="spellStart"/>
      <w:r>
        <w:t>dev</w:t>
      </w:r>
      <w:proofErr w:type="spellEnd"/>
      <w:r>
        <w:t xml:space="preserve"> &amp;&amp; </w:t>
      </w:r>
      <w:proofErr w:type="spellStart"/>
      <w:r>
        <w:t>ng</w:t>
      </w:r>
      <w:proofErr w:type="spellEnd"/>
      <w:r>
        <w:t xml:space="preserve"> </w:t>
      </w:r>
      <w:proofErr w:type="spellStart"/>
      <w:r>
        <w:t>serve</w:t>
      </w:r>
      <w:proofErr w:type="spellEnd"/>
      <w:r>
        <w:t>",</w:t>
      </w:r>
    </w:p>
    <w:p w14:paraId="4C90BA5D" w14:textId="4464FA0A" w:rsidR="00187809" w:rsidRDefault="00981F2D" w:rsidP="00981F2D">
      <w:pPr>
        <w:pStyle w:val="Kd"/>
      </w:pPr>
      <w:r>
        <w:t>"</w:t>
      </w:r>
      <w:proofErr w:type="spellStart"/>
      <w:r>
        <w:t>build</w:t>
      </w:r>
      <w:proofErr w:type="spellEnd"/>
      <w:r>
        <w:t>": "</w:t>
      </w:r>
      <w:proofErr w:type="spellStart"/>
      <w:r>
        <w:t>npm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config -- --env=</w:t>
      </w:r>
      <w:proofErr w:type="spellStart"/>
      <w:r>
        <w:t>prod</w:t>
      </w:r>
      <w:proofErr w:type="spellEnd"/>
      <w:r>
        <w:t xml:space="preserve"> &amp;&amp; </w:t>
      </w:r>
      <w:proofErr w:type="spellStart"/>
      <w:r>
        <w:t>ng</w:t>
      </w:r>
      <w:proofErr w:type="spellEnd"/>
      <w:r>
        <w:t xml:space="preserve"> </w:t>
      </w:r>
      <w:proofErr w:type="spellStart"/>
      <w:r>
        <w:t>build</w:t>
      </w:r>
      <w:proofErr w:type="spellEnd"/>
      <w:r>
        <w:t>",</w:t>
      </w:r>
    </w:p>
    <w:p w14:paraId="5AF454D1" w14:textId="7560ABCB" w:rsidR="00C16FC1" w:rsidRDefault="00C16FC1" w:rsidP="00981F2D">
      <w:r>
        <w:t>Itt átadjuk a konfigurációs scriptnek, hogy fejlesztői vagy éles környezetben akarjuk futtatni, ami szerint a megfelelő environment fájlokba tölti be az értékeket.</w:t>
      </w:r>
      <w:r w:rsidR="00913073">
        <w:t xml:space="preserve"> Ezáltal beépül az általános alkalmazás indítási scriptekbe a </w:t>
      </w:r>
      <w:r w:rsidR="00C86633">
        <w:t xml:space="preserve">környezeti </w:t>
      </w:r>
      <w:r w:rsidR="00913073">
        <w:t>változók betöltése is, ha szükséges</w:t>
      </w:r>
      <w:r w:rsidR="002601D4">
        <w:t xml:space="preserve"> a kitöltésük</w:t>
      </w:r>
      <w:r w:rsidR="00913073">
        <w:t>.</w:t>
      </w:r>
    </w:p>
    <w:p w14:paraId="11C484A9" w14:textId="4B831B7B" w:rsidR="00732509" w:rsidRDefault="00732509" w:rsidP="00732509">
      <w:pPr>
        <w:pStyle w:val="Cmsor3"/>
      </w:pPr>
      <w:bookmarkStart w:id="57" w:name="_Toc152688597"/>
      <w:r>
        <w:t>Témák</w:t>
      </w:r>
      <w:bookmarkEnd w:id="57"/>
    </w:p>
    <w:p w14:paraId="6985AEA8" w14:textId="7D447DC5" w:rsidR="00B81E0E" w:rsidRDefault="003E7BAE" w:rsidP="00B81E0E">
      <w:r>
        <w:t xml:space="preserve">Kétféle Angular Material alapú </w:t>
      </w:r>
      <w:r w:rsidR="00EA41E8">
        <w:t>téma lett megvalósítva. Egy kék alapú világos, és egy rózsaszín alapú sötét téma.</w:t>
      </w:r>
      <w:r w:rsidR="00495C56">
        <w:t xml:space="preserve"> A </w:t>
      </w:r>
      <w:r w:rsidR="007F0057">
        <w:t>tém</w:t>
      </w:r>
      <w:r w:rsidR="006732B5">
        <w:t xml:space="preserve">ák beállításai </w:t>
      </w:r>
      <w:r w:rsidR="007A610C">
        <w:t xml:space="preserve">ki lettek szervezve a sushi-theme.scss fájlba, amit egyedül a styles.scss </w:t>
      </w:r>
      <w:r w:rsidR="00B74997">
        <w:t>fő stílus</w:t>
      </w:r>
      <w:r w:rsidR="00442B28">
        <w:t>fájl</w:t>
      </w:r>
      <w:r w:rsidR="007A610C">
        <w:t xml:space="preserve"> </w:t>
      </w:r>
      <w:r w:rsidR="00B74997">
        <w:t>tölt be</w:t>
      </w:r>
      <w:r w:rsidR="007A610C">
        <w:t>.</w:t>
      </w:r>
    </w:p>
    <w:p w14:paraId="7A021950" w14:textId="6ACFF9D1" w:rsidR="00D67087" w:rsidRDefault="00D67087" w:rsidP="00B81E0E">
      <w:r>
        <w:t>Az alkalmazás alapértelmezett témája a világos, ami</w:t>
      </w:r>
      <w:r w:rsidR="006C60C0">
        <w:t xml:space="preserve">t a sötéttel tudunk felülírni </w:t>
      </w:r>
      <w:r w:rsidR="004F01A0">
        <w:t xml:space="preserve">felhasználó által </w:t>
      </w:r>
      <w:r w:rsidR="006C60C0">
        <w:t>Cookie-</w:t>
      </w:r>
      <w:proofErr w:type="spellStart"/>
      <w:r w:rsidR="006C60C0">
        <w:t>val</w:t>
      </w:r>
      <w:proofErr w:type="spellEnd"/>
      <w:r w:rsidR="006C60C0">
        <w:t xml:space="preserve"> vezérelve.</w:t>
      </w:r>
      <w:r w:rsidR="00E73528">
        <w:t xml:space="preserve"> Ez a vezérlés úgy működik, hogy a </w:t>
      </w:r>
      <w:r w:rsidR="001E5988">
        <w:t xml:space="preserve">body tagnek a css osztályát állítjuk </w:t>
      </w:r>
      <w:r w:rsidR="00CF5A7B">
        <w:t>„</w:t>
      </w:r>
      <w:r w:rsidR="001E5988">
        <w:t>light-theme</w:t>
      </w:r>
      <w:r w:rsidR="00CF5A7B">
        <w:t>”</w:t>
      </w:r>
      <w:r w:rsidR="001E5988">
        <w:t xml:space="preserve"> vagy </w:t>
      </w:r>
      <w:r w:rsidR="00CF5A7B">
        <w:t>„</w:t>
      </w:r>
      <w:r w:rsidR="001E5988">
        <w:t>dark-theme</w:t>
      </w:r>
      <w:r w:rsidR="00CF5A7B">
        <w:t>”</w:t>
      </w:r>
      <w:r w:rsidR="005C2B9D">
        <w:t xml:space="preserve"> értékre</w:t>
      </w:r>
      <w:r w:rsidR="001E5988">
        <w:t>.</w:t>
      </w:r>
      <w:r w:rsidR="00944199">
        <w:t xml:space="preserve"> Ezáltal tudjuk a témát css osztályokon belül kezelni</w:t>
      </w:r>
      <w:r w:rsidR="009F7C87">
        <w:t xml:space="preserve"> és felülírni</w:t>
      </w:r>
      <w:r w:rsidR="00944199">
        <w:t xml:space="preserve">. Például a fő </w:t>
      </w:r>
      <w:r w:rsidR="00B52368">
        <w:t>téma regisztráció:</w:t>
      </w:r>
    </w:p>
    <w:p w14:paraId="6C66A820" w14:textId="77777777" w:rsidR="00B52368" w:rsidRDefault="00B52368" w:rsidP="00B52368">
      <w:pPr>
        <w:pStyle w:val="Kd"/>
      </w:pPr>
      <w:r>
        <w:t xml:space="preserve">@include </w:t>
      </w:r>
      <w:proofErr w:type="spellStart"/>
      <w:r>
        <w:t>mat.all-component-themes</w:t>
      </w:r>
      <w:proofErr w:type="spellEnd"/>
      <w:r>
        <w:t>($light-theme);</w:t>
      </w:r>
    </w:p>
    <w:p w14:paraId="394CCF08" w14:textId="77777777" w:rsidR="00B52368" w:rsidRDefault="00B52368" w:rsidP="00B52368">
      <w:pPr>
        <w:pStyle w:val="Kd"/>
      </w:pPr>
      <w:r>
        <w:t>.dark-theme {</w:t>
      </w:r>
    </w:p>
    <w:p w14:paraId="52AF460A" w14:textId="77777777" w:rsidR="00B52368" w:rsidRDefault="00B52368" w:rsidP="00B52368">
      <w:pPr>
        <w:pStyle w:val="Kd"/>
      </w:pPr>
      <w:r>
        <w:t xml:space="preserve">  @include </w:t>
      </w:r>
      <w:proofErr w:type="spellStart"/>
      <w:r>
        <w:t>mat.all-component-colors</w:t>
      </w:r>
      <w:proofErr w:type="spellEnd"/>
      <w:r>
        <w:t>($dark-theme);</w:t>
      </w:r>
    </w:p>
    <w:p w14:paraId="0DAF56E5" w14:textId="291EC932" w:rsidR="00B52368" w:rsidRDefault="00B52368" w:rsidP="00B52368">
      <w:pPr>
        <w:pStyle w:val="Kd"/>
      </w:pPr>
      <w:r>
        <w:t>}</w:t>
      </w:r>
    </w:p>
    <w:p w14:paraId="5932E460" w14:textId="2993E70F" w:rsidR="00782CC0" w:rsidRDefault="00782CC0" w:rsidP="00782CC0">
      <w:r>
        <w:lastRenderedPageBreak/>
        <w:t xml:space="preserve">Ezzel betöltjük alapértelmezetten a világos téma beállításait. Ettől a sötét téma csak a színbeállításokban tér el, ezért elegendő a sötét osztályon belül csak a </w:t>
      </w:r>
      <w:r w:rsidR="00DF6676">
        <w:t>színek</w:t>
      </w:r>
      <w:r w:rsidR="006A5760">
        <w:t xml:space="preserve"> regisztrációját</w:t>
      </w:r>
      <w:r w:rsidR="00DF6676">
        <w:t xml:space="preserve"> átállítani.</w:t>
      </w:r>
    </w:p>
    <w:p w14:paraId="0275B718" w14:textId="01437C7F" w:rsidR="00573074" w:rsidRDefault="0016329B" w:rsidP="00782CC0">
      <w:r>
        <w:t>Ahhoz, hogy</w:t>
      </w:r>
      <w:r w:rsidR="00F43292">
        <w:t xml:space="preserve"> a Material színeit hatékonyan lehessen használni nem Angular komponenseken is, </w:t>
      </w:r>
      <w:r w:rsidR="009F3884">
        <w:t xml:space="preserve">segédváltozók lettek bevezetve. A segédváltozók nélkül minden komponensben </w:t>
      </w:r>
      <w:r w:rsidR="00247276">
        <w:t>hivatkozni kéne a Material könyvtárra, ami megterheli a stílus</w:t>
      </w:r>
      <w:r w:rsidR="00F362C3">
        <w:t>ok</w:t>
      </w:r>
      <w:r w:rsidR="00247276">
        <w:t xml:space="preserve"> betöltését. </w:t>
      </w:r>
      <w:r w:rsidR="00640B27">
        <w:t>A h</w:t>
      </w:r>
      <w:r w:rsidR="00247276">
        <w:t xml:space="preserve">elyette </w:t>
      </w:r>
      <w:r w:rsidR="00640B27">
        <w:t>beveze</w:t>
      </w:r>
      <w:r w:rsidR="00D863B4">
        <w:t>te</w:t>
      </w:r>
      <w:r w:rsidR="00640B27">
        <w:t>tt</w:t>
      </w:r>
      <w:r w:rsidR="00247276">
        <w:t xml:space="preserve"> segédváltozók </w:t>
      </w:r>
      <w:r w:rsidR="008C7673">
        <w:t xml:space="preserve">globálisan megtalálhatóak az alkalmazásban, így </w:t>
      </w:r>
      <w:r w:rsidR="00BC5E32">
        <w:t>egyéb komponensek betöltése nélkül lehet rájuk hivatkozni</w:t>
      </w:r>
      <w:r w:rsidR="00AB7BB2">
        <w:t>, például:</w:t>
      </w:r>
    </w:p>
    <w:p w14:paraId="47A34229" w14:textId="7B76B88A" w:rsidR="00AB7BB2" w:rsidRDefault="00AB7BB2" w:rsidP="00AB7BB2">
      <w:pPr>
        <w:pStyle w:val="Kd"/>
      </w:pPr>
      <w:proofErr w:type="spellStart"/>
      <w:r w:rsidRPr="00AB7BB2">
        <w:t>background-color</w:t>
      </w:r>
      <w:proofErr w:type="spellEnd"/>
      <w:r w:rsidRPr="00AB7BB2">
        <w:t>: var(--</w:t>
      </w:r>
      <w:proofErr w:type="spellStart"/>
      <w:r w:rsidRPr="00AB7BB2">
        <w:t>color-primary</w:t>
      </w:r>
      <w:proofErr w:type="spellEnd"/>
      <w:r w:rsidRPr="00AB7BB2">
        <w:t>);</w:t>
      </w:r>
    </w:p>
    <w:p w14:paraId="0E5E5A4D" w14:textId="436406B6" w:rsidR="00AB7BB2" w:rsidRDefault="0049358C" w:rsidP="00AB7BB2">
      <w:r>
        <w:t>A</w:t>
      </w:r>
      <w:r w:rsidR="00F1293C">
        <w:t>z egyes</w:t>
      </w:r>
      <w:r>
        <w:t xml:space="preserve"> </w:t>
      </w:r>
      <w:r w:rsidR="005F36BB">
        <w:t>változókat egy mixin segítségével tölt</w:t>
      </w:r>
      <w:r w:rsidR="00FF364D">
        <w:t>i</w:t>
      </w:r>
      <w:r w:rsidR="005F36BB">
        <w:t xml:space="preserve"> be, ami létrehoz egyszerre egy hex alapú és egy rgb alapó </w:t>
      </w:r>
      <w:r w:rsidR="0087782B">
        <w:t>szín</w:t>
      </w:r>
      <w:r w:rsidR="005F36BB">
        <w:t>változót is:</w:t>
      </w:r>
    </w:p>
    <w:p w14:paraId="7D271B46" w14:textId="77777777" w:rsidR="005F36BB" w:rsidRDefault="005F36BB" w:rsidP="005F36BB">
      <w:pPr>
        <w:pStyle w:val="Kd"/>
      </w:pPr>
      <w:r>
        <w:t xml:space="preserve">@mixin </w:t>
      </w:r>
      <w:proofErr w:type="spellStart"/>
      <w:r>
        <w:t>addColor</w:t>
      </w:r>
      <w:proofErr w:type="spellEnd"/>
      <w:r>
        <w:t>($</w:t>
      </w:r>
      <w:proofErr w:type="spellStart"/>
      <w:r>
        <w:t>color</w:t>
      </w:r>
      <w:proofErr w:type="spellEnd"/>
      <w:r>
        <w:t>, $</w:t>
      </w:r>
      <w:proofErr w:type="spellStart"/>
      <w:r>
        <w:t>value</w:t>
      </w:r>
      <w:proofErr w:type="spellEnd"/>
      <w:r>
        <w:t>) {</w:t>
      </w:r>
    </w:p>
    <w:p w14:paraId="604E4344" w14:textId="77777777" w:rsidR="005F36BB" w:rsidRDefault="005F36BB" w:rsidP="005F36BB">
      <w:pPr>
        <w:pStyle w:val="Kd"/>
      </w:pPr>
      <w:r>
        <w:t xml:space="preserve">  --</w:t>
      </w:r>
      <w:proofErr w:type="spellStart"/>
      <w:r>
        <w:t>color</w:t>
      </w:r>
      <w:proofErr w:type="spellEnd"/>
      <w:r>
        <w:t>-#{$</w:t>
      </w:r>
      <w:proofErr w:type="spellStart"/>
      <w:r>
        <w:t>color</w:t>
      </w:r>
      <w:proofErr w:type="spellEnd"/>
      <w:r>
        <w:t>}: #{$value};</w:t>
      </w:r>
    </w:p>
    <w:p w14:paraId="357764D7" w14:textId="77777777" w:rsidR="005F36BB" w:rsidRDefault="005F36BB" w:rsidP="005F36BB">
      <w:pPr>
        <w:pStyle w:val="Kd"/>
      </w:pPr>
      <w:r>
        <w:t xml:space="preserve">  --</w:t>
      </w:r>
      <w:proofErr w:type="spellStart"/>
      <w:r>
        <w:t>color</w:t>
      </w:r>
      <w:proofErr w:type="spellEnd"/>
      <w:r>
        <w:t>-#{$</w:t>
      </w:r>
      <w:proofErr w:type="spellStart"/>
      <w:r>
        <w:t>color</w:t>
      </w:r>
      <w:proofErr w:type="spellEnd"/>
      <w:r>
        <w:t>}-rgb: #{red($value)}, #{green($value)}, #{blue($value)};</w:t>
      </w:r>
    </w:p>
    <w:p w14:paraId="14E39B64" w14:textId="40645D7A" w:rsidR="005F36BB" w:rsidRDefault="005F36BB" w:rsidP="005F36BB">
      <w:pPr>
        <w:pStyle w:val="Kd"/>
      </w:pPr>
      <w:r>
        <w:t>}</w:t>
      </w:r>
    </w:p>
    <w:p w14:paraId="5EE5AC91" w14:textId="698B57FA" w:rsidR="005F36BB" w:rsidRDefault="00CF7D54" w:rsidP="005F36BB">
      <w:r>
        <w:t>Ehhez a mixinhez a változókat egy</w:t>
      </w:r>
      <w:r w:rsidR="00C32C4A">
        <w:t xml:space="preserve"> manuálisan definiált</w:t>
      </w:r>
      <w:r>
        <w:t xml:space="preserve"> listából olvass</w:t>
      </w:r>
      <w:r w:rsidR="00F97E11">
        <w:t>a ki</w:t>
      </w:r>
      <w:r>
        <w:t>, ami tartalmaz Materialból hozott értékeket és saját értékeket is.</w:t>
      </w:r>
    </w:p>
    <w:p w14:paraId="08BD264D" w14:textId="77777777" w:rsidR="00717E39" w:rsidRDefault="00717E39" w:rsidP="00717E39">
      <w:pPr>
        <w:pStyle w:val="Kd"/>
      </w:pPr>
      <w:r>
        <w:t>:</w:t>
      </w:r>
      <w:proofErr w:type="spellStart"/>
      <w:r>
        <w:t>root</w:t>
      </w:r>
      <w:proofErr w:type="spellEnd"/>
      <w:r>
        <w:t xml:space="preserve"> {</w:t>
      </w:r>
    </w:p>
    <w:p w14:paraId="5B730095" w14:textId="77777777" w:rsidR="00717E39" w:rsidRDefault="00717E39" w:rsidP="00717E39">
      <w:pPr>
        <w:pStyle w:val="Kd"/>
      </w:pPr>
      <w:r>
        <w:t xml:space="preserve">  .light-theme {</w:t>
      </w:r>
    </w:p>
    <w:p w14:paraId="65EA3F33" w14:textId="77777777" w:rsidR="00717E39" w:rsidRDefault="00717E39" w:rsidP="00717E39">
      <w:pPr>
        <w:pStyle w:val="Kd"/>
      </w:pPr>
      <w:r>
        <w:t xml:space="preserve">    @each $</w:t>
      </w:r>
      <w:proofErr w:type="spellStart"/>
      <w:r>
        <w:t>color</w:t>
      </w:r>
      <w:proofErr w:type="spellEnd"/>
      <w:r>
        <w:t xml:space="preserve"> in $</w:t>
      </w:r>
      <w:proofErr w:type="spellStart"/>
      <w:r>
        <w:t>colors</w:t>
      </w:r>
      <w:proofErr w:type="spellEnd"/>
      <w:r>
        <w:t xml:space="preserve"> {</w:t>
      </w:r>
    </w:p>
    <w:p w14:paraId="2509374A" w14:textId="3988E2B4" w:rsidR="00717E39" w:rsidRDefault="00717E39" w:rsidP="00717E39">
      <w:pPr>
        <w:pStyle w:val="Kd"/>
      </w:pPr>
      <w:r>
        <w:t xml:space="preserve">      @include </w:t>
      </w:r>
      <w:proofErr w:type="spellStart"/>
      <w:r>
        <w:t>addColor</w:t>
      </w:r>
      <w:proofErr w:type="spellEnd"/>
      <w:r>
        <w:t>(…);</w:t>
      </w:r>
    </w:p>
    <w:p w14:paraId="6D9AC548" w14:textId="77777777" w:rsidR="00717E39" w:rsidRDefault="00717E39" w:rsidP="00717E39">
      <w:pPr>
        <w:pStyle w:val="Kd"/>
      </w:pPr>
      <w:r>
        <w:t xml:space="preserve">    }</w:t>
      </w:r>
    </w:p>
    <w:p w14:paraId="658F4C39" w14:textId="77777777" w:rsidR="00717E39" w:rsidRDefault="00717E39" w:rsidP="00717E39">
      <w:pPr>
        <w:pStyle w:val="Kd"/>
      </w:pPr>
      <w:r>
        <w:t xml:space="preserve">  }</w:t>
      </w:r>
    </w:p>
    <w:p w14:paraId="456C044B" w14:textId="77777777" w:rsidR="00717E39" w:rsidRDefault="00717E39" w:rsidP="00717E39">
      <w:pPr>
        <w:pStyle w:val="Kd"/>
      </w:pPr>
      <w:r>
        <w:t xml:space="preserve">  .dark-theme {</w:t>
      </w:r>
    </w:p>
    <w:p w14:paraId="5BED8610" w14:textId="77777777" w:rsidR="00717E39" w:rsidRDefault="00717E39" w:rsidP="00717E39">
      <w:pPr>
        <w:pStyle w:val="Kd"/>
      </w:pPr>
      <w:r>
        <w:t xml:space="preserve">    @each $</w:t>
      </w:r>
      <w:proofErr w:type="spellStart"/>
      <w:r>
        <w:t>color</w:t>
      </w:r>
      <w:proofErr w:type="spellEnd"/>
      <w:r>
        <w:t xml:space="preserve"> in $</w:t>
      </w:r>
      <w:proofErr w:type="spellStart"/>
      <w:r>
        <w:t>colors-dark</w:t>
      </w:r>
      <w:proofErr w:type="spellEnd"/>
      <w:r>
        <w:t xml:space="preserve"> {</w:t>
      </w:r>
    </w:p>
    <w:p w14:paraId="1E3E355E" w14:textId="349A8CA4" w:rsidR="00717E39" w:rsidRDefault="00717E39" w:rsidP="00717E39">
      <w:pPr>
        <w:pStyle w:val="Kd"/>
      </w:pPr>
      <w:r>
        <w:t xml:space="preserve">      @include </w:t>
      </w:r>
      <w:proofErr w:type="spellStart"/>
      <w:r>
        <w:t>addColor</w:t>
      </w:r>
      <w:proofErr w:type="spellEnd"/>
      <w:r>
        <w:t>(…);</w:t>
      </w:r>
    </w:p>
    <w:p w14:paraId="5392211A" w14:textId="77777777" w:rsidR="00717E39" w:rsidRDefault="00717E39" w:rsidP="00717E39">
      <w:pPr>
        <w:pStyle w:val="Kd"/>
      </w:pPr>
      <w:r>
        <w:t xml:space="preserve">    }</w:t>
      </w:r>
    </w:p>
    <w:p w14:paraId="280CC700" w14:textId="77777777" w:rsidR="00717E39" w:rsidRDefault="00717E39" w:rsidP="00717E39">
      <w:pPr>
        <w:pStyle w:val="Kd"/>
      </w:pPr>
      <w:r>
        <w:t xml:space="preserve">  }</w:t>
      </w:r>
    </w:p>
    <w:p w14:paraId="09ABCD2D" w14:textId="0D3B1BB4" w:rsidR="00717E39" w:rsidRPr="00B81E0E" w:rsidRDefault="00717E39" w:rsidP="00717E39">
      <w:pPr>
        <w:pStyle w:val="Kd"/>
      </w:pPr>
      <w:r>
        <w:t>}</w:t>
      </w:r>
    </w:p>
    <w:p w14:paraId="56C4E20E" w14:textId="6A17E19A" w:rsidR="00732509" w:rsidRDefault="00AC71F5" w:rsidP="00732509">
      <w:pPr>
        <w:pStyle w:val="Cmsor3"/>
      </w:pPr>
      <w:bookmarkStart w:id="58" w:name="_Toc152688598"/>
      <w:r>
        <w:t>Nyelvesítés</w:t>
      </w:r>
      <w:bookmarkEnd w:id="58"/>
    </w:p>
    <w:p w14:paraId="44F2D460" w14:textId="3A902D64" w:rsidR="00642163" w:rsidRDefault="00BE35D6" w:rsidP="00642163">
      <w:r>
        <w:t>A nyelvesítés megvalósításához az ngx-translate könyvtár volt használva.</w:t>
      </w:r>
      <w:r w:rsidR="00692A78">
        <w:t xml:space="preserve"> Az alkalmazásban két nyelv található</w:t>
      </w:r>
      <w:r w:rsidR="00347CDC">
        <w:t>.</w:t>
      </w:r>
      <w:r w:rsidR="00692A78">
        <w:t xml:space="preserve"> </w:t>
      </w:r>
      <w:r w:rsidR="00347CDC">
        <w:t>Ez a m</w:t>
      </w:r>
      <w:r w:rsidR="00692A78">
        <w:t xml:space="preserve">agyar és </w:t>
      </w:r>
      <w:r w:rsidR="00347CDC">
        <w:t xml:space="preserve">az </w:t>
      </w:r>
      <w:r w:rsidR="00692A78">
        <w:t>angol, de tetszőlegesen bővíthető.</w:t>
      </w:r>
      <w:r w:rsidR="006A1580">
        <w:t xml:space="preserve"> A megvalósítás részeként az </w:t>
      </w:r>
      <w:r w:rsidR="007E4A0A">
        <w:t>a</w:t>
      </w:r>
      <w:r w:rsidR="006A1580">
        <w:t>sset</w:t>
      </w:r>
      <w:r w:rsidR="00714E2C">
        <w:t>s</w:t>
      </w:r>
      <w:r w:rsidR="006A1580">
        <w:t xml:space="preserve"> mappában az i18n almappában lett kialakítva az en.json és hu.json fájl, ami egymással párhuzamosan, hierarchikusan kialakítva tartalmazza a nyelv specifikus konstans értékeket.</w:t>
      </w:r>
    </w:p>
    <w:p w14:paraId="458B7503" w14:textId="17544DA8" w:rsidR="00664247" w:rsidRDefault="00664247" w:rsidP="00642163">
      <w:r>
        <w:t>Ezeket az értékeket ki tudjuk olvasni komponens osztályán belül is szolgáltatás segítségével, de gyakoribb és egyszerűbb megoldás a</w:t>
      </w:r>
      <w:r w:rsidR="00DC4AE5">
        <w:t>z ngx-translate csővezetékének a használata a HTML kódon belül.</w:t>
      </w:r>
      <w:r w:rsidR="001E7042">
        <w:t xml:space="preserve"> Például:</w:t>
      </w:r>
    </w:p>
    <w:p w14:paraId="2E904449" w14:textId="2D4D80A0" w:rsidR="00B05B14" w:rsidRDefault="001E7042" w:rsidP="00B05B14">
      <w:pPr>
        <w:pStyle w:val="Kd"/>
      </w:pPr>
      <w:r w:rsidRPr="001E7042">
        <w:lastRenderedPageBreak/>
        <w:t>{{ '</w:t>
      </w:r>
      <w:proofErr w:type="spellStart"/>
      <w:r w:rsidRPr="001E7042">
        <w:t>confirm.buttons.yes</w:t>
      </w:r>
      <w:proofErr w:type="spellEnd"/>
      <w:r w:rsidRPr="001E7042">
        <w:t xml:space="preserve">' | </w:t>
      </w:r>
      <w:proofErr w:type="spellStart"/>
      <w:r w:rsidRPr="001E7042">
        <w:t>translate</w:t>
      </w:r>
      <w:proofErr w:type="spellEnd"/>
      <w:r w:rsidRPr="001E7042">
        <w:t xml:space="preserve"> }}</w:t>
      </w:r>
    </w:p>
    <w:p w14:paraId="62243E33" w14:textId="41B6089A" w:rsidR="00B05B14" w:rsidRDefault="009F644A" w:rsidP="001E7042">
      <w:r>
        <w:t>Az alkalmazás nyelvét vezérlő Cookie alapértelmezett értéke angol. Ezt az oldal megtekintője böngésző specifikusan tudja vezérelni felhasználótól függetlenül.</w:t>
      </w:r>
      <w:r w:rsidR="00CD5307">
        <w:t xml:space="preserve"> Ezáltal az oldal vagy a böngésző bezárása után is ugyanazzal a beállítással találkozik, ha belépett</w:t>
      </w:r>
      <w:r w:rsidR="006C183E">
        <w:t>,</w:t>
      </w:r>
      <w:r w:rsidR="00CD5307">
        <w:t xml:space="preserve"> ha nem.</w:t>
      </w:r>
      <w:r w:rsidR="006C183E">
        <w:t xml:space="preserve"> Az alkalmazás stílusa is megegyező módszerrel állítható be.</w:t>
      </w:r>
    </w:p>
    <w:p w14:paraId="02CE2A21" w14:textId="432B948E" w:rsidR="0083412B" w:rsidRDefault="00C23564" w:rsidP="0083412B">
      <w:pPr>
        <w:pStyle w:val="Cmsor3"/>
      </w:pPr>
      <w:bookmarkStart w:id="59" w:name="_Toc152688599"/>
      <w:r>
        <w:t>WebSocket</w:t>
      </w:r>
      <w:bookmarkEnd w:id="59"/>
    </w:p>
    <w:p w14:paraId="4C6D0D1A" w14:textId="06A64759" w:rsidR="008D2266" w:rsidRDefault="00B96881" w:rsidP="008D2266">
      <w:r>
        <w:t>A SignalR alapú kommunikáció kiépítése elkészült kliensoldalon is. A</w:t>
      </w:r>
      <w:r w:rsidR="006F4405">
        <w:t>z implementáció ki lett szervezve a komponensektől független szolgáltatásokba. Mivel a kapcsolat kiépítésének a módszere</w:t>
      </w:r>
      <w:r w:rsidR="00EE55B6">
        <w:t xml:space="preserve"> </w:t>
      </w:r>
      <w:r w:rsidR="007F41CD">
        <w:t>megegyezik az egyes hub kapcsolatokban</w:t>
      </w:r>
      <w:r w:rsidR="006F4405">
        <w:t>, ezért annak az alap implementációja egy közös absztrakt ősben valósult meg.</w:t>
      </w:r>
      <w:r w:rsidR="006C3330">
        <w:t xml:space="preserve"> Minden </w:t>
      </w:r>
      <w:r w:rsidR="00CC7259">
        <w:t>kapcsolat ebből a közös ősből leszármazva készült el.</w:t>
      </w:r>
    </w:p>
    <w:p w14:paraId="6C0AECBB" w14:textId="18B9BDC0" w:rsidR="009F1B4E" w:rsidRDefault="009F1B4E" w:rsidP="009F1B4E">
      <w:pPr>
        <w:pStyle w:val="Kp"/>
      </w:pPr>
      <w:r>
        <w:rPr>
          <w:noProof/>
        </w:rPr>
        <w:drawing>
          <wp:inline distT="0" distB="0" distL="0" distR="0" wp14:anchorId="28B13137" wp14:editId="0C01D7F1">
            <wp:extent cx="5394958" cy="3660539"/>
            <wp:effectExtent l="0" t="0" r="0" b="0"/>
            <wp:docPr id="34879371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93710" name="Kép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58" cy="366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D7338" w14:textId="5AC6474D" w:rsidR="00A5157B" w:rsidRDefault="00A5157B" w:rsidP="008D2266">
      <w:r>
        <w:t xml:space="preserve">A közös ős szolgáltat egy </w:t>
      </w:r>
      <w:r w:rsidR="0054025D">
        <w:t xml:space="preserve">kapcsolat indítási és leállítási függvényt. Emellett lehetőséget ad a leszármazottaknak </w:t>
      </w:r>
      <w:r w:rsidR="00EF4C12">
        <w:t>további implementáció hozzáadására a kapcsolat kiépítésének fázisaiban.</w:t>
      </w:r>
      <w:r w:rsidR="008B193A">
        <w:t xml:space="preserve"> A kapcsolat kiépítésének állapotáról is ad két jelző flag változót.</w:t>
      </w:r>
    </w:p>
    <w:p w14:paraId="78819B81" w14:textId="31B2658E" w:rsidR="002714A0" w:rsidRDefault="00547BB7" w:rsidP="00351A54">
      <w:r>
        <w:t>Egy</w:t>
      </w:r>
      <w:r w:rsidR="00485A9F">
        <w:t xml:space="preserve">ik </w:t>
      </w:r>
      <w:r>
        <w:t>megvalósítandó függvény</w:t>
      </w:r>
      <w:r w:rsidR="009D4FC2">
        <w:t>e</w:t>
      </w:r>
      <w:r>
        <w:t xml:space="preserve"> a leszármazottaknak a </w:t>
      </w:r>
      <w:r w:rsidR="00D13BC1">
        <w:t>szerver</w:t>
      </w:r>
      <w:r w:rsidR="00FF1E5B">
        <w:t xml:space="preserve"> hub</w:t>
      </w:r>
      <w:r w:rsidR="00D13BC1">
        <w:t xml:space="preserve"> eseményeire való feliratkozások regisztrációja. Itt tudjuk elkapni azokat az eseményeket, amiket a szerverben </w:t>
      </w:r>
      <w:r w:rsidR="00FF059A">
        <w:t>megadott</w:t>
      </w:r>
      <w:r w:rsidR="00F45EE0">
        <w:t xml:space="preserve"> hub</w:t>
      </w:r>
      <w:r w:rsidR="00FF059A">
        <w:t xml:space="preserve"> interfészen határoztunk meg.</w:t>
      </w:r>
      <w:r w:rsidR="00550AE6">
        <w:t xml:space="preserve"> </w:t>
      </w:r>
      <w:r w:rsidR="002714A0">
        <w:t>Ezért a feliratkozások az ottani interfészekkel párhuzamos nevekkel és paraméter modellekkel lett kialakítva.</w:t>
      </w:r>
    </w:p>
    <w:p w14:paraId="6D98CC14" w14:textId="1A51AA3E" w:rsidR="0026615A" w:rsidRPr="0026615A" w:rsidRDefault="00EC2135" w:rsidP="00E90344">
      <w:r>
        <w:lastRenderedPageBreak/>
        <w:t xml:space="preserve">A kapcsolat kiépítése a startConnection függvényben történik meg. </w:t>
      </w:r>
      <w:r w:rsidR="009D03F8">
        <w:t>A</w:t>
      </w:r>
      <w:r w:rsidR="00F33E6D">
        <w:t>latta a</w:t>
      </w:r>
      <w:r w:rsidR="009D03F8">
        <w:t xml:space="preserve"> </w:t>
      </w:r>
      <w:r w:rsidR="00B36E93">
        <w:t xml:space="preserve">SignalR </w:t>
      </w:r>
      <w:r w:rsidR="009D03F8" w:rsidRPr="009D03F8">
        <w:t>HubConnectionBuilder</w:t>
      </w:r>
      <w:r w:rsidR="00B36E93">
        <w:t xml:space="preserve"> </w:t>
      </w:r>
      <w:r w:rsidR="000A003A">
        <w:t>komponensének</w:t>
      </w:r>
      <w:r w:rsidR="009D03F8">
        <w:t xml:space="preserve"> segítségével sokféle beállítást tudunk megadni. Ilyen a logolás szintjének beállítása, vagy a kapcsolat kiépítése alatt </w:t>
      </w:r>
      <w:r w:rsidR="00515B46">
        <w:t>az authentikáció beállítása. Az authentikáció során beállításra került, hogy</w:t>
      </w:r>
      <w:r w:rsidR="00DE1A46">
        <w:t xml:space="preserve"> a Cookie-ban</w:t>
      </w:r>
      <w:r w:rsidR="00515B46">
        <w:t xml:space="preserve"> eltárolt access token legyen továbbítva a szerver felé, ami azonosítja a felhasználót.</w:t>
      </w:r>
    </w:p>
    <w:p w14:paraId="5D23956C" w14:textId="002ABC9F" w:rsidR="00C23564" w:rsidRDefault="00C23564" w:rsidP="00C23564">
      <w:pPr>
        <w:pStyle w:val="Cmsor3"/>
      </w:pPr>
      <w:bookmarkStart w:id="60" w:name="_Toc152688600"/>
      <w:r>
        <w:t>Interceptor</w:t>
      </w:r>
      <w:bookmarkEnd w:id="60"/>
    </w:p>
    <w:p w14:paraId="0D52BD51" w14:textId="743FF8A5" w:rsidR="009E5BE7" w:rsidRDefault="00DD7435" w:rsidP="009E5BE7">
      <w:r>
        <w:t xml:space="preserve">Az interceptorok feladata, hogy az Angular HttpClient </w:t>
      </w:r>
      <w:r w:rsidR="00D04C2F">
        <w:t>eszköze segítségével elküldött</w:t>
      </w:r>
      <w:r w:rsidR="007C6A98">
        <w:t xml:space="preserve"> kérések előtt és után további </w:t>
      </w:r>
      <w:r w:rsidR="00CD69F3">
        <w:t xml:space="preserve">egységes </w:t>
      </w:r>
      <w:r w:rsidR="00F01FF5">
        <w:t>logikát implementáljanak.</w:t>
      </w:r>
      <w:r w:rsidR="008D0553">
        <w:t xml:space="preserve"> Az alkalmazás</w:t>
      </w:r>
      <w:r w:rsidR="00101C74">
        <w:t>hoz</w:t>
      </w:r>
      <w:r w:rsidR="008D0553">
        <w:t xml:space="preserve"> egyetlen interceptor lett hozzáadva</w:t>
      </w:r>
      <w:r w:rsidR="00101C74">
        <w:t>, de tetszőleges</w:t>
      </w:r>
      <w:r w:rsidR="00385F4C">
        <w:t>en</w:t>
      </w:r>
      <w:r w:rsidR="00101C74">
        <w:t xml:space="preserve"> bővíthető</w:t>
      </w:r>
      <w:r w:rsidR="009D6BA7">
        <w:t xml:space="preserve"> továbbiakkal</w:t>
      </w:r>
      <w:r w:rsidR="008D0553">
        <w:t>.</w:t>
      </w:r>
    </w:p>
    <w:p w14:paraId="3A538FC4" w14:textId="7492857F" w:rsidR="009E5BE7" w:rsidRPr="00471D5A" w:rsidRDefault="008D0553" w:rsidP="009E5BE7">
      <w:r>
        <w:t xml:space="preserve">Ennek az </w:t>
      </w:r>
      <w:r w:rsidR="008E60C2" w:rsidRPr="008E60C2">
        <w:t>AuthInterceptor</w:t>
      </w:r>
      <w:r w:rsidR="008E60C2">
        <w:t xml:space="preserve"> osztálynak az a feladata, hogy a kérések fejlécébe felhelyezze auth</w:t>
      </w:r>
      <w:r w:rsidR="00284FD7">
        <w:t xml:space="preserve">orization </w:t>
      </w:r>
      <w:r w:rsidR="00067D2C">
        <w:t>értékként</w:t>
      </w:r>
      <w:r w:rsidR="00284FD7">
        <w:t xml:space="preserve"> a bearer tokent az alkalmazás</w:t>
      </w:r>
      <w:r w:rsidR="00B61BFB">
        <w:t xml:space="preserve"> access token</w:t>
      </w:r>
      <w:r w:rsidR="00284FD7">
        <w:t xml:space="preserve"> Cookie-</w:t>
      </w:r>
      <w:proofErr w:type="spellStart"/>
      <w:r w:rsidR="00284FD7">
        <w:t>j</w:t>
      </w:r>
      <w:r w:rsidR="00B61BFB">
        <w:t>á</w:t>
      </w:r>
      <w:r w:rsidR="00284FD7">
        <w:t>ból</w:t>
      </w:r>
      <w:proofErr w:type="spellEnd"/>
      <w:r w:rsidR="009E5BE7">
        <w:t xml:space="preserve">. </w:t>
      </w:r>
      <w:r w:rsidR="009001E6">
        <w:t xml:space="preserve">A felhelyezés mellett további feladata, hogy </w:t>
      </w:r>
      <w:r w:rsidR="00F82FAE">
        <w:t>elkapja a hibákat azután, hogy elküldte a</w:t>
      </w:r>
      <w:r w:rsidR="005C26A4">
        <w:t>z egyes</w:t>
      </w:r>
      <w:r w:rsidR="00F82FAE">
        <w:t xml:space="preserve"> kérés</w:t>
      </w:r>
      <w:r w:rsidR="005C26A4">
        <w:t>eket</w:t>
      </w:r>
      <w:r w:rsidR="00F82FAE">
        <w:t>.</w:t>
      </w:r>
      <w:r w:rsidR="00FF7B32">
        <w:t xml:space="preserve"> </w:t>
      </w:r>
      <w:r w:rsidR="00E95C04">
        <w:t>Ha a</w:t>
      </w:r>
      <w:r w:rsidR="00FF7B32">
        <w:t xml:space="preserve">z elkapott kérésben authentikációs vagy authorizációs hibával találkozott, akkor </w:t>
      </w:r>
      <w:r w:rsidR="007168FA">
        <w:t>letisztítja a tokeneket, mivel azok vagy érvénytelenek vagy lejártak. Emellett egy egyszerű hibaüzenetet is kiír a felhasználónak a kapott hiba alapján.</w:t>
      </w:r>
    </w:p>
    <w:p w14:paraId="54826B0F" w14:textId="23720C99" w:rsidR="00C23564" w:rsidRDefault="00C23564" w:rsidP="00C23564">
      <w:pPr>
        <w:pStyle w:val="Cmsor3"/>
      </w:pPr>
      <w:bookmarkStart w:id="61" w:name="_Toc152688601"/>
      <w:r>
        <w:t>Guard</w:t>
      </w:r>
      <w:bookmarkEnd w:id="61"/>
    </w:p>
    <w:p w14:paraId="19876447" w14:textId="729685A5" w:rsidR="005E79F4" w:rsidRDefault="001E63CD" w:rsidP="00B772AE">
      <w:r>
        <w:t>Olyan kompone</w:t>
      </w:r>
      <w:r w:rsidR="00F015D3">
        <w:t xml:space="preserve">ns, </w:t>
      </w:r>
      <w:r w:rsidR="00F015D3" w:rsidRPr="00F015D3">
        <w:t xml:space="preserve">aminek a segítségével eldönthető, hogy egy útvonal </w:t>
      </w:r>
      <w:r w:rsidR="00AF7E63">
        <w:t xml:space="preserve">az alkalmazásban </w:t>
      </w:r>
      <w:r w:rsidR="00F015D3" w:rsidRPr="00F015D3">
        <w:t>megnyitható-e vagy sem</w:t>
      </w:r>
      <w:r w:rsidR="008C2067">
        <w:t>.</w:t>
      </w:r>
      <w:r w:rsidR="00F015D3" w:rsidRPr="00F015D3">
        <w:t xml:space="preserve"> </w:t>
      </w:r>
      <w:r w:rsidR="008C2067">
        <w:t>Emellett</w:t>
      </w:r>
      <w:r w:rsidR="00F015D3" w:rsidRPr="00F015D3">
        <w:t xml:space="preserve"> további logikák</w:t>
      </w:r>
      <w:r w:rsidR="006F3C8A">
        <w:t xml:space="preserve"> is</w:t>
      </w:r>
      <w:r w:rsidR="00F015D3" w:rsidRPr="00F015D3">
        <w:t xml:space="preserve"> hozzáadhatóak egy oldalra lépéskor, mint például átirányítás.</w:t>
      </w:r>
      <w:r w:rsidR="00E014B0">
        <w:t xml:space="preserve"> Az alkalmazás sokféle guardot tartalmaz. Ezeket az útvonalak beregisztrálásakor tudjuk nekik megadni, akár többet is.</w:t>
      </w:r>
    </w:p>
    <w:p w14:paraId="20034E82" w14:textId="4B7464FD" w:rsidR="000239D6" w:rsidRDefault="000239D6" w:rsidP="000239D6">
      <w:pPr>
        <w:pStyle w:val="Cmsor4"/>
      </w:pPr>
      <w:r>
        <w:t>AclGuard</w:t>
      </w:r>
    </w:p>
    <w:p w14:paraId="220DD6BC" w14:textId="78DCBB45" w:rsidR="00300267" w:rsidRDefault="007B1EC3" w:rsidP="00CE729D">
      <w:r>
        <w:t xml:space="preserve">Ennek a guardnak a szerepe, hogy </w:t>
      </w:r>
      <w:r w:rsidR="000C0586">
        <w:t>kliensoldali authorizációt hajtson végre az oldalakra lépéskor</w:t>
      </w:r>
      <w:r w:rsidR="002A1B79">
        <w:t>.</w:t>
      </w:r>
      <w:r w:rsidR="00CE729D">
        <w:t xml:space="preserve"> </w:t>
      </w:r>
      <w:r w:rsidR="00CC7CCD">
        <w:t>Előkészítésnek i</w:t>
      </w:r>
      <w:r w:rsidR="00CD1CD8">
        <w:t>de tartozik, hogy a</w:t>
      </w:r>
      <w:r w:rsidR="00300267">
        <w:t>z egyes útvonalakon meghatározhatunk kiegészítő konstans adatokat</w:t>
      </w:r>
      <w:r w:rsidR="002B5F7A">
        <w:t xml:space="preserve"> a data blokkon belül.</w:t>
      </w:r>
      <w:r w:rsidR="00E34209">
        <w:t xml:space="preserve"> Ebben a data blokkban megadunk minden </w:t>
      </w:r>
      <w:r w:rsidR="00966762">
        <w:t xml:space="preserve">útvonalnak egy „name” értéket, amit az AclGuard felhasznál, mint kulcs </w:t>
      </w:r>
      <w:r w:rsidR="00CD1CD8">
        <w:t>az authorizáció során.</w:t>
      </w:r>
    </w:p>
    <w:p w14:paraId="6479C2C4" w14:textId="08E4571C" w:rsidR="002C6678" w:rsidRDefault="002C6678" w:rsidP="00C5199A">
      <w:r>
        <w:t xml:space="preserve">Az authorizáció implementációjában egy konfigurációs ACL modellből olvassa ki, hogy adott kulcsokhoz milyen felhasználói Claimekre van szükség. Ezek a kulcsok tetszőleges szöveges értékek lehetnek, amiket itt a guard a name </w:t>
      </w:r>
      <w:r w:rsidR="003928B4">
        <w:t xml:space="preserve">data </w:t>
      </w:r>
      <w:r>
        <w:t>értékből olvas ki.</w:t>
      </w:r>
      <w:r w:rsidR="002A1B79">
        <w:t xml:space="preserve"> </w:t>
      </w:r>
      <w:r w:rsidR="002A1B79">
        <w:lastRenderedPageBreak/>
        <w:t>Az így megkapott Claim listából kell, hogy meglegyen legalább egy a felhasználónak, hogy megtekinthesse az adott oldalt.</w:t>
      </w:r>
    </w:p>
    <w:p w14:paraId="3911B08F" w14:textId="7B3A8E3A" w:rsidR="000475F4" w:rsidRPr="00C5199A" w:rsidRDefault="000475F4" w:rsidP="00C5199A">
      <w:r>
        <w:t>Emellett</w:t>
      </w:r>
      <w:r w:rsidR="0045559F">
        <w:t xml:space="preserve"> a guard</w:t>
      </w:r>
      <w:r>
        <w:t xml:space="preserve"> további </w:t>
      </w:r>
      <w:r w:rsidR="00422BE7">
        <w:t>kiegészítő ellenőrzéseket végez el, például</w:t>
      </w:r>
      <w:r w:rsidR="0012663C">
        <w:t>,</w:t>
      </w:r>
      <w:r w:rsidR="00422BE7">
        <w:t xml:space="preserve"> ha van a felhasználónak váróterem vagy játék azonosító megadva, akkor ugorjon át a megfelelő oldalukra</w:t>
      </w:r>
      <w:r w:rsidR="00267A47">
        <w:t>,</w:t>
      </w:r>
      <w:r w:rsidR="00422BE7">
        <w:t xml:space="preserve"> akárhol van</w:t>
      </w:r>
      <w:r w:rsidR="00267A47">
        <w:t xml:space="preserve"> éppen</w:t>
      </w:r>
      <w:r w:rsidR="00422BE7">
        <w:t>.</w:t>
      </w:r>
    </w:p>
    <w:p w14:paraId="4C8100E8" w14:textId="6F9BC9B3" w:rsidR="000239D6" w:rsidRDefault="0041002B" w:rsidP="000239D6">
      <w:pPr>
        <w:pStyle w:val="Cmsor4"/>
      </w:pPr>
      <w:r>
        <w:t>LoginGuard</w:t>
      </w:r>
    </w:p>
    <w:p w14:paraId="7731D423" w14:textId="678C59E3" w:rsidR="0012663C" w:rsidRPr="0012663C" w:rsidRDefault="0012663C" w:rsidP="0012663C">
      <w:r>
        <w:t xml:space="preserve">Egy egyszerű ellenőrző réteg a bejelentkező és regisztrációs oldal felett. Feladata, hogy ha </w:t>
      </w:r>
      <w:r w:rsidR="007F6A4A">
        <w:t>van az oldal megtekintőjének érvényes felhasználója a böngészőben</w:t>
      </w:r>
      <w:r w:rsidR="0085407E">
        <w:t xml:space="preserve"> elmentve</w:t>
      </w:r>
      <w:r w:rsidR="007F6A4A">
        <w:t>, akkor dobja tovább az alkalmazásba</w:t>
      </w:r>
      <w:r w:rsidR="000A184A">
        <w:t xml:space="preserve">. </w:t>
      </w:r>
      <w:r w:rsidR="00D86E08">
        <w:t>Ez abból hasznos, hogy a felhasználóknak ne kelljen belépniük</w:t>
      </w:r>
      <w:r w:rsidR="000672E4">
        <w:t xml:space="preserve"> újra</w:t>
      </w:r>
      <w:r w:rsidR="00D86E08">
        <w:t>, ha egyszer már bejelentkeztek korábban.</w:t>
      </w:r>
    </w:p>
    <w:p w14:paraId="7A64C5E8" w14:textId="678A5409" w:rsidR="0041002B" w:rsidRDefault="0041002B" w:rsidP="0041002B">
      <w:pPr>
        <w:pStyle w:val="Cmsor4"/>
      </w:pPr>
      <w:r>
        <w:t>HubGuard</w:t>
      </w:r>
    </w:p>
    <w:p w14:paraId="33AA6DC8" w14:textId="02DDE03A" w:rsidR="008D29E0" w:rsidRDefault="002376B3" w:rsidP="008D29E0">
      <w:r>
        <w:t>Feladata, hogy kezelje az egyes hubok elindítását és leállítását</w:t>
      </w:r>
      <w:r w:rsidR="00817926">
        <w:t xml:space="preserve"> a </w:t>
      </w:r>
      <w:r w:rsidR="00E97B7B">
        <w:t>szolgáltatásaikon meghívott startConnection és stopConnection függvények meghívásával.</w:t>
      </w:r>
    </w:p>
    <w:p w14:paraId="4E4E1548" w14:textId="3CF660D6" w:rsidR="00A91663" w:rsidRPr="008D29E0" w:rsidRDefault="00A91663" w:rsidP="008D29E0">
      <w:r>
        <w:t xml:space="preserve">A vezérlés úgy működik, hogy a data </w:t>
      </w:r>
      <w:r w:rsidR="00BA09A4">
        <w:t xml:space="preserve">értékek tartalmaznak egy „hub” listát is, amiben szövegesen kulcsok vannak átadva. Ezek a kulcsok alapján a </w:t>
      </w:r>
      <w:r w:rsidR="00CE6BDD">
        <w:t>guard eldönti, hogy mik azok a hubok</w:t>
      </w:r>
      <w:r w:rsidR="00A54BE8">
        <w:t>,</w:t>
      </w:r>
      <w:r w:rsidR="00CE6BDD">
        <w:t xml:space="preserve"> amiket el kell indítani. Minden más </w:t>
      </w:r>
      <w:r w:rsidR="007543FD">
        <w:t>hubot leállít.</w:t>
      </w:r>
      <w:r w:rsidR="0098266F">
        <w:t xml:space="preserve"> Ebben benne van, hogy azok a hubok, amik már el vannak indítva nem indulnak újra</w:t>
      </w:r>
      <w:r w:rsidR="00371B2D">
        <w:t>, hanem üzemelnek folytonosan.</w:t>
      </w:r>
    </w:p>
    <w:p w14:paraId="25487DDE" w14:textId="5A4566F4" w:rsidR="0041002B" w:rsidRDefault="0041002B" w:rsidP="0041002B">
      <w:pPr>
        <w:pStyle w:val="Cmsor4"/>
      </w:pPr>
      <w:r>
        <w:t>GameGuard és LobbyGuard</w:t>
      </w:r>
    </w:p>
    <w:p w14:paraId="229E9DE7" w14:textId="01C4C5B9" w:rsidR="002117C0" w:rsidRPr="002117C0" w:rsidRDefault="006F3F89" w:rsidP="002117C0">
      <w:r>
        <w:t>Egyszerű ellen</w:t>
      </w:r>
      <w:r w:rsidR="00C84679">
        <w:t xml:space="preserve">őrző egységek. Feladatuk, hogy </w:t>
      </w:r>
      <w:r w:rsidR="005B636E">
        <w:t>megnézzék van-e a felhasználónak érvényes váróterem vagy játék azonosítója, és az megegyezik</w:t>
      </w:r>
      <w:r w:rsidR="004632E0">
        <w:t>-e</w:t>
      </w:r>
      <w:r w:rsidR="005B636E">
        <w:t xml:space="preserve"> a </w:t>
      </w:r>
      <w:r w:rsidR="00566A0F">
        <w:t>meg</w:t>
      </w:r>
      <w:r w:rsidR="002F7F34">
        <w:t>nyitott oldallal</w:t>
      </w:r>
      <w:r w:rsidR="00566A0F">
        <w:t>.</w:t>
      </w:r>
      <w:r w:rsidR="00821BC5">
        <w:t xml:space="preserve"> Ha nem megfelelő helyen van a felhasználó, akkor </w:t>
      </w:r>
      <w:r w:rsidR="00B40AD2">
        <w:t>egyszerűen át lesz irányítva a főoldalra.</w:t>
      </w:r>
    </w:p>
    <w:p w14:paraId="3F2AF925" w14:textId="3CCEB004" w:rsidR="00C23564" w:rsidRDefault="00C23564" w:rsidP="00C23564">
      <w:pPr>
        <w:pStyle w:val="Cmsor3"/>
      </w:pPr>
      <w:bookmarkStart w:id="62" w:name="_Toc152688602"/>
      <w:r>
        <w:t>Directive</w:t>
      </w:r>
      <w:bookmarkEnd w:id="62"/>
    </w:p>
    <w:p w14:paraId="7CB48788" w14:textId="77777777" w:rsidR="00BB4404" w:rsidRDefault="00BC2642" w:rsidP="009F294F">
      <w:r>
        <w:t>Az Angular lehetőséget ad rá, hogy saját magunk is létrehozzunk directive komponenseket.</w:t>
      </w:r>
      <w:r w:rsidR="00953A1E">
        <w:t xml:space="preserve"> Ezek olyan komponensek, amiket az Angular a HTML kódjának közvetlen irányítására használ Angular kódon keresztül.</w:t>
      </w:r>
      <w:r w:rsidR="00B955A7">
        <w:t xml:space="preserve"> Ezáltal olyan vezérlő elemeket tudunk hozzáadni az oldalakhoz, amik különálló egységes logikát igényelnek. Használatuk csökkenti a megvalósított HTML oldalak komplexitását.</w:t>
      </w:r>
      <w:r w:rsidR="00BB4404">
        <w:t xml:space="preserve"> </w:t>
      </w:r>
    </w:p>
    <w:p w14:paraId="2F815603" w14:textId="37BF52DB" w:rsidR="009F294F" w:rsidRDefault="00BB4404" w:rsidP="009F294F">
      <w:r>
        <w:t>Az alkalmazásban két directive implementáció került be, de tetszőlegesen bővíthető.</w:t>
      </w:r>
      <w:r w:rsidR="005B17C6">
        <w:t xml:space="preserve"> Minden directive implementáció esetén meg kell adni egy </w:t>
      </w:r>
      <w:proofErr w:type="spellStart"/>
      <w:r w:rsidR="005B17C6">
        <w:t>selector</w:t>
      </w:r>
      <w:proofErr w:type="spellEnd"/>
      <w:r w:rsidR="005B17C6">
        <w:t xml:space="preserve"> értéket, </w:t>
      </w:r>
      <w:r w:rsidR="005B17C6">
        <w:lastRenderedPageBreak/>
        <w:t xml:space="preserve">amivel az Angular beazonosítja a használt komponenst. Ezen a </w:t>
      </w:r>
      <w:proofErr w:type="spellStart"/>
      <w:r w:rsidR="005B17C6">
        <w:t>selectoron</w:t>
      </w:r>
      <w:proofErr w:type="spellEnd"/>
      <w:r w:rsidR="005B17C6">
        <w:t xml:space="preserve"> keresztül paramétereket is tudunk átadni az implementációnak.</w:t>
      </w:r>
      <w:r w:rsidR="00FA0FE8">
        <w:t xml:space="preserve"> </w:t>
      </w:r>
      <w:proofErr w:type="spellStart"/>
      <w:r w:rsidR="00FA0FE8">
        <w:t>Selector</w:t>
      </w:r>
      <w:proofErr w:type="spellEnd"/>
      <w:r w:rsidR="00FA0FE8">
        <w:t xml:space="preserve"> megadása</w:t>
      </w:r>
      <w:r w:rsidR="005B17C6">
        <w:t xml:space="preserve"> </w:t>
      </w:r>
      <w:r w:rsidR="00FA0FE8">
        <w:t>p</w:t>
      </w:r>
      <w:r w:rsidR="005B17C6">
        <w:t>éldául:</w:t>
      </w:r>
    </w:p>
    <w:p w14:paraId="708240F5" w14:textId="77777777" w:rsidR="005B17C6" w:rsidRPr="005B17C6" w:rsidRDefault="005B17C6" w:rsidP="005B17C6">
      <w:pPr>
        <w:pStyle w:val="Kd"/>
        <w:rPr>
          <w:lang w:eastAsia="ja-JP"/>
        </w:rPr>
      </w:pPr>
      <w:r w:rsidRPr="005B17C6">
        <w:rPr>
          <w:lang w:eastAsia="ja-JP"/>
        </w:rPr>
        <w:t>@Directive({</w:t>
      </w:r>
    </w:p>
    <w:p w14:paraId="5002ECCA" w14:textId="77777777" w:rsidR="005B17C6" w:rsidRPr="005B17C6" w:rsidRDefault="005B17C6" w:rsidP="005B17C6">
      <w:pPr>
        <w:pStyle w:val="Kd"/>
        <w:rPr>
          <w:lang w:eastAsia="ja-JP"/>
        </w:rPr>
      </w:pPr>
      <w:r w:rsidRPr="005B17C6">
        <w:rPr>
          <w:lang w:eastAsia="ja-JP"/>
        </w:rPr>
        <w:t xml:space="preserve">  </w:t>
      </w:r>
      <w:proofErr w:type="spellStart"/>
      <w:r w:rsidRPr="005B17C6">
        <w:rPr>
          <w:lang w:eastAsia="ja-JP"/>
        </w:rPr>
        <w:t>selector</w:t>
      </w:r>
      <w:proofErr w:type="spellEnd"/>
      <w:r w:rsidRPr="005B17C6">
        <w:rPr>
          <w:lang w:eastAsia="ja-JP"/>
        </w:rPr>
        <w:t>: '[</w:t>
      </w:r>
      <w:proofErr w:type="spellStart"/>
      <w:r w:rsidRPr="005B17C6">
        <w:rPr>
          <w:lang w:eastAsia="ja-JP"/>
        </w:rPr>
        <w:t>can</w:t>
      </w:r>
      <w:proofErr w:type="spellEnd"/>
      <w:r w:rsidRPr="005B17C6">
        <w:rPr>
          <w:lang w:eastAsia="ja-JP"/>
        </w:rPr>
        <w:t>]',</w:t>
      </w:r>
    </w:p>
    <w:p w14:paraId="6235F5A2" w14:textId="1B42EFE8" w:rsidR="005B17C6" w:rsidRDefault="005B17C6" w:rsidP="005B17C6">
      <w:pPr>
        <w:pStyle w:val="Kd"/>
        <w:rPr>
          <w:lang w:eastAsia="ja-JP"/>
        </w:rPr>
      </w:pPr>
      <w:r w:rsidRPr="005B17C6">
        <w:rPr>
          <w:lang w:eastAsia="ja-JP"/>
        </w:rPr>
        <w:t>})</w:t>
      </w:r>
    </w:p>
    <w:p w14:paraId="7EF0F338" w14:textId="4CF3541E" w:rsidR="005B17C6" w:rsidRDefault="005B17C6" w:rsidP="005E345B">
      <w:pPr>
        <w:pStyle w:val="Kd"/>
        <w:rPr>
          <w:lang w:eastAsia="ja-JP"/>
        </w:rPr>
      </w:pPr>
      <w:r w:rsidRPr="005B17C6">
        <w:rPr>
          <w:lang w:eastAsia="ja-JP"/>
        </w:rPr>
        <w:t xml:space="preserve">export </w:t>
      </w:r>
      <w:proofErr w:type="spellStart"/>
      <w:r w:rsidRPr="005B17C6">
        <w:rPr>
          <w:lang w:eastAsia="ja-JP"/>
        </w:rPr>
        <w:t>class</w:t>
      </w:r>
      <w:proofErr w:type="spellEnd"/>
      <w:r w:rsidRPr="005B17C6">
        <w:rPr>
          <w:lang w:eastAsia="ja-JP"/>
        </w:rPr>
        <w:t xml:space="preserve"> CanDirective {</w:t>
      </w:r>
      <w:r>
        <w:rPr>
          <w:lang w:eastAsia="ja-JP"/>
        </w:rPr>
        <w:t xml:space="preserve"> … }</w:t>
      </w:r>
    </w:p>
    <w:p w14:paraId="115978A8" w14:textId="342F9DF4" w:rsidR="00716A1B" w:rsidRDefault="00716A1B" w:rsidP="00716A1B">
      <w:pPr>
        <w:pStyle w:val="Cmsor4"/>
      </w:pPr>
      <w:r w:rsidRPr="00716A1B">
        <w:t>CanDirective</w:t>
      </w:r>
    </w:p>
    <w:p w14:paraId="6378C447" w14:textId="35C90B1F" w:rsidR="00AD4F16" w:rsidRDefault="00AD4F16" w:rsidP="00AD4F16">
      <w:r>
        <w:t>Feladata és logikája sokban egyezik az AclGuard implementációjával. Szerepe, hogy a felhasználó Claim értékeitől függően jelenítsen meg vagy sem HTML kódrészleteket.</w:t>
      </w:r>
    </w:p>
    <w:p w14:paraId="03A42C18" w14:textId="77777777" w:rsidR="00E8089A" w:rsidRDefault="001067DA" w:rsidP="00AD4F16">
      <w:r>
        <w:t>Az implementáció során átadhatjuk paraméterként akár szöveges vagy tömbös értékként a</w:t>
      </w:r>
      <w:r w:rsidR="00D714BD">
        <w:t xml:space="preserve">z ellenőrizendő Claim értékeket. </w:t>
      </w:r>
      <w:r w:rsidR="002674BF">
        <w:t>A logika megvalósítása során fontos szempont volt, hogy egy felhasználónak a Claim listája nem konstans érték az alkalmazás futása során, ezért nem elegendő, ha az alapértelmezett statikus módon hozza létre a megjelölt komponenseket.</w:t>
      </w:r>
      <w:r w:rsidR="00C941F4">
        <w:t xml:space="preserve"> </w:t>
      </w:r>
    </w:p>
    <w:p w14:paraId="313845CC" w14:textId="13C888DC" w:rsidR="001067DA" w:rsidRDefault="00C941F4" w:rsidP="00AD4F16">
      <w:r>
        <w:t>A CanDirective tehát dinamikusan tölti vagy üríti ki a megjelölt HTML komponenst a felhasználó tokenének változás</w:t>
      </w:r>
      <w:r w:rsidR="00BA7437">
        <w:t>ával párhuzamosan.</w:t>
      </w:r>
      <w:r w:rsidR="009E40EB">
        <w:t xml:space="preserve"> Például:</w:t>
      </w:r>
    </w:p>
    <w:p w14:paraId="4D5D93D5" w14:textId="4B358AEC" w:rsidR="009E40EB" w:rsidRPr="00AD4F16" w:rsidRDefault="009E40EB" w:rsidP="009E40EB">
      <w:pPr>
        <w:pStyle w:val="Kd"/>
      </w:pPr>
      <w:r w:rsidRPr="009E40EB">
        <w:t>&lt;</w:t>
      </w:r>
      <w:proofErr w:type="spellStart"/>
      <w:r w:rsidRPr="009E40EB">
        <w:t>mat</w:t>
      </w:r>
      <w:proofErr w:type="spellEnd"/>
      <w:r w:rsidRPr="009E40EB">
        <w:t>-grid-</w:t>
      </w:r>
      <w:proofErr w:type="spellStart"/>
      <w:r w:rsidRPr="009E40EB">
        <w:t>tile</w:t>
      </w:r>
      <w:proofErr w:type="spellEnd"/>
      <w:r w:rsidRPr="009E40EB">
        <w:t xml:space="preserve"> [colspan]="12" [</w:t>
      </w:r>
      <w:proofErr w:type="spellStart"/>
      <w:r w:rsidRPr="009E40EB">
        <w:t>rowspan</w:t>
      </w:r>
      <w:proofErr w:type="spellEnd"/>
      <w:r w:rsidRPr="009E40EB">
        <w:t>]="1" *</w:t>
      </w:r>
      <w:proofErr w:type="spellStart"/>
      <w:r w:rsidRPr="009E40EB">
        <w:t>can</w:t>
      </w:r>
      <w:proofErr w:type="spellEnd"/>
      <w:r w:rsidRPr="009E40EB">
        <w:t>="'Party'"&gt;</w:t>
      </w:r>
    </w:p>
    <w:p w14:paraId="12962454" w14:textId="2D953415" w:rsidR="00716A1B" w:rsidRDefault="00716A1B" w:rsidP="00716A1B">
      <w:pPr>
        <w:pStyle w:val="Cmsor4"/>
      </w:pPr>
      <w:r w:rsidRPr="00716A1B">
        <w:t>RespMatGridTileDirective</w:t>
      </w:r>
    </w:p>
    <w:p w14:paraId="11608506" w14:textId="21718D7A" w:rsidR="00E25BAB" w:rsidRDefault="00E25BAB" w:rsidP="00E25BAB">
      <w:r>
        <w:t xml:space="preserve">Egy olyan segédkomponens, aminek a feladata az Angular Material Grid </w:t>
      </w:r>
      <w:r w:rsidR="00D518BA">
        <w:t>rendszeré</w:t>
      </w:r>
      <w:r w:rsidR="00E958CC">
        <w:t>ben</w:t>
      </w:r>
      <w:r>
        <w:t xml:space="preserve"> reszponzív beállítás biztosítása.</w:t>
      </w:r>
      <w:r w:rsidR="00E90DA8">
        <w:t xml:space="preserve"> A directive</w:t>
      </w:r>
      <w:r w:rsidR="0041511A">
        <w:t xml:space="preserve"> </w:t>
      </w:r>
      <w:r w:rsidR="00E90DA8">
        <w:t>r</w:t>
      </w:r>
      <w:r w:rsidR="0041511A">
        <w:t xml:space="preserve">egisztrációja során felülírjuk a Material colspan értéket a saját </w:t>
      </w:r>
      <w:proofErr w:type="spellStart"/>
      <w:r w:rsidR="0041511A">
        <w:t>selector</w:t>
      </w:r>
      <w:r w:rsidR="00A13E41">
        <w:t>r</w:t>
      </w:r>
      <w:r w:rsidR="0041511A">
        <w:t>al</w:t>
      </w:r>
      <w:proofErr w:type="spellEnd"/>
      <w:r w:rsidR="00E90DA8">
        <w:t>, ezáltal a komponens transzparensen használható a Material elemek felett</w:t>
      </w:r>
      <w:r w:rsidR="00FA5444">
        <w:t>.</w:t>
      </w:r>
    </w:p>
    <w:p w14:paraId="06BB5B1D" w14:textId="0EE57E24" w:rsidR="006605C0" w:rsidRDefault="006605C0" w:rsidP="00E25BAB">
      <w:r>
        <w:t>A grid elemnek az alapértelmezett logikája, hogy a szülő lista elemen megadjuk, hogy hány oszlopegységből álljon a listánk. Ebbe a listába van annyi oszlopba sűrítve elhelyezve az elem, amennyi értéket megadunk a colspan paramétereként.</w:t>
      </w:r>
      <w:r w:rsidR="003742EC">
        <w:t xml:space="preserve"> Ez a logika lett kiegészítve a directive által úgy, hogy további értékek megadásával a HTML kódban felülírhatjuk bizonyos képernyőméreteken ezt az oszlop méretet. Tehát az elem betöltésekor és a képernyő méretének változtatásakor dinamikusan erre a segéd értékre állítja be a méretet.</w:t>
      </w:r>
    </w:p>
    <w:p w14:paraId="419C2463" w14:textId="21534D1C" w:rsidR="006A72EA" w:rsidRDefault="00EE64E2" w:rsidP="006A72EA">
      <w:r>
        <w:t>Ugyanez a logika be lett vezetve a sorméreten is, tehát az elemek magassága is dinamikusan és reszponzívan beállítható az egyes grid elemeknek.</w:t>
      </w:r>
      <w:r w:rsidR="006A72EA">
        <w:t xml:space="preserve"> Például:</w:t>
      </w:r>
    </w:p>
    <w:p w14:paraId="0FD2149E" w14:textId="13BA3148" w:rsidR="006A72EA" w:rsidRDefault="006A72EA" w:rsidP="006A72EA">
      <w:pPr>
        <w:pStyle w:val="Kd"/>
      </w:pPr>
      <w:r w:rsidRPr="006A72EA">
        <w:lastRenderedPageBreak/>
        <w:t>&lt;</w:t>
      </w:r>
      <w:proofErr w:type="spellStart"/>
      <w:r w:rsidRPr="006A72EA">
        <w:t>mat</w:t>
      </w:r>
      <w:proofErr w:type="spellEnd"/>
      <w:r w:rsidRPr="006A72EA">
        <w:t>-grid-</w:t>
      </w:r>
      <w:proofErr w:type="spellStart"/>
      <w:r w:rsidRPr="006A72EA">
        <w:t>tile</w:t>
      </w:r>
      <w:proofErr w:type="spellEnd"/>
      <w:r w:rsidRPr="006A72EA">
        <w:t xml:space="preserve"> [colspan]="8" [</w:t>
      </w:r>
      <w:proofErr w:type="spellStart"/>
      <w:r w:rsidRPr="006A72EA">
        <w:t>rowspan</w:t>
      </w:r>
      <w:proofErr w:type="spellEnd"/>
      <w:r w:rsidRPr="006A72EA">
        <w:t>]="4" [md]="12" [</w:t>
      </w:r>
      <w:proofErr w:type="spellStart"/>
      <w:r w:rsidRPr="006A72EA">
        <w:t>smr</w:t>
      </w:r>
      <w:proofErr w:type="spellEnd"/>
      <w:r w:rsidRPr="006A72EA">
        <w:t>]="6"&gt;</w:t>
      </w:r>
    </w:p>
    <w:p w14:paraId="43B5C3DD" w14:textId="796080CD" w:rsidR="00DF1247" w:rsidRPr="00E25BAB" w:rsidRDefault="00DF1247" w:rsidP="00DF1247">
      <w:r>
        <w:t>Ebben a példában az elem alapértelmezetten 8 oszlop és 4 sorban van elhelyezve. Ezt Small méreten felülírj</w:t>
      </w:r>
      <w:r w:rsidR="001D370D">
        <w:t>a</w:t>
      </w:r>
      <w:r>
        <w:t xml:space="preserve"> 6 sorra, és Medium méreten pedig 12 oszlopra.</w:t>
      </w:r>
    </w:p>
    <w:p w14:paraId="77D2AC3A" w14:textId="27D7FC1E" w:rsidR="00B507C7" w:rsidRDefault="00850A79" w:rsidP="00850A79">
      <w:pPr>
        <w:pStyle w:val="Cmsor2"/>
      </w:pPr>
      <w:bookmarkStart w:id="63" w:name="_Toc152688603"/>
      <w:r>
        <w:t>Felhasználókezelés</w:t>
      </w:r>
      <w:bookmarkEnd w:id="63"/>
    </w:p>
    <w:p w14:paraId="51D1212A" w14:textId="1BB41CA7" w:rsidR="005B7998" w:rsidRDefault="003865B4" w:rsidP="005B7998">
      <w:r>
        <w:t xml:space="preserve">Az alkalmazásban megvalósított felhasználókezelés és annak a konténere </w:t>
      </w:r>
      <w:r w:rsidR="002B2BCB">
        <w:t>nagyban függött az IdentityServer által szolgáltatott funkcióktól.</w:t>
      </w:r>
    </w:p>
    <w:p w14:paraId="44E44438" w14:textId="38C6903B" w:rsidR="00B57F27" w:rsidRDefault="00B57F27" w:rsidP="00B57F27">
      <w:pPr>
        <w:pStyle w:val="Cmsor3"/>
      </w:pPr>
      <w:bookmarkStart w:id="64" w:name="_Toc152688604"/>
      <w:r>
        <w:t>Adatbázis és adatelérés</w:t>
      </w:r>
      <w:bookmarkEnd w:id="64"/>
    </w:p>
    <w:p w14:paraId="65A4CE17" w14:textId="37BD2E31" w:rsidR="00E97B3F" w:rsidRDefault="00E97B3F" w:rsidP="00E97B3F">
      <w:r>
        <w:t>A felhasználókezelő adatbázis kontextusa a többi konténerrel ellentétben nem a EF-</w:t>
      </w:r>
      <w:proofErr w:type="spellStart"/>
      <w:r>
        <w:t>ből</w:t>
      </w:r>
      <w:proofErr w:type="spellEnd"/>
      <w:r>
        <w:t xml:space="preserve"> származó </w:t>
      </w:r>
      <w:proofErr w:type="spellStart"/>
      <w:r>
        <w:t>DbContext</w:t>
      </w:r>
      <w:proofErr w:type="spellEnd"/>
      <w:r>
        <w:t xml:space="preserve"> ősosztályból származik le, hanem ennek az </w:t>
      </w:r>
      <w:proofErr w:type="spellStart"/>
      <w:r>
        <w:t>IdentityServeres</w:t>
      </w:r>
      <w:proofErr w:type="spellEnd"/>
      <w:r>
        <w:t xml:space="preserve"> </w:t>
      </w:r>
      <w:proofErr w:type="spellStart"/>
      <w:r>
        <w:t>IdentityDbContext</w:t>
      </w:r>
      <w:proofErr w:type="spellEnd"/>
      <w:r>
        <w:t xml:space="preserve"> változatával. Ez az ősosztály létrehozza a háttérben a felhasználókhoz szükséges beállításokat, amikhez további konfigurációs lehetőséget biztosít.</w:t>
      </w:r>
    </w:p>
    <w:p w14:paraId="0F60E864" w14:textId="77777777" w:rsidR="00F857F2" w:rsidRDefault="00F857F2" w:rsidP="00F857F2">
      <w:pPr>
        <w:pStyle w:val="Kp"/>
      </w:pPr>
      <w:r>
        <w:rPr>
          <w:noProof/>
        </w:rPr>
        <w:drawing>
          <wp:inline distT="0" distB="0" distL="0" distR="0" wp14:anchorId="58BBAACC" wp14:editId="76FF7A50">
            <wp:extent cx="4376017" cy="2771775"/>
            <wp:effectExtent l="0" t="0" r="5715" b="0"/>
            <wp:docPr id="19869847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84799" name="Kép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017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39A15" w14:textId="583B8A55" w:rsidR="00F857F2" w:rsidRDefault="00000000" w:rsidP="007B446B">
      <w:pPr>
        <w:pStyle w:val="Kpalrs"/>
      </w:pPr>
      <w:fldSimple w:instr=" SEQ ábra \* ARABIC ">
        <w:r w:rsidR="00815226">
          <w:rPr>
            <w:noProof/>
          </w:rPr>
          <w:t>13</w:t>
        </w:r>
      </w:fldSimple>
      <w:r w:rsidR="00F857F2">
        <w:t xml:space="preserve">. ábra </w:t>
      </w:r>
      <w:proofErr w:type="spellStart"/>
      <w:r w:rsidR="00F857F2">
        <w:t>UserDbContext</w:t>
      </w:r>
      <w:proofErr w:type="spellEnd"/>
      <w:r w:rsidR="00F857F2">
        <w:t xml:space="preserve"> struktúrája</w:t>
      </w:r>
    </w:p>
    <w:p w14:paraId="633018D7" w14:textId="18DE4149" w:rsidR="0095278B" w:rsidRDefault="005D05E0" w:rsidP="0095278B">
      <w:r>
        <w:t xml:space="preserve">Az </w:t>
      </w:r>
      <w:proofErr w:type="spellStart"/>
      <w:r>
        <w:t>IdentityDbContext</w:t>
      </w:r>
      <w:proofErr w:type="spellEnd"/>
      <w:r>
        <w:t xml:space="preserve"> alapértelmezetten a beépített </w:t>
      </w:r>
      <w:proofErr w:type="spellStart"/>
      <w:r>
        <w:t>IdentityUser</w:t>
      </w:r>
      <w:proofErr w:type="spellEnd"/>
      <w:r>
        <w:t xml:space="preserve"> és </w:t>
      </w:r>
      <w:proofErr w:type="spellStart"/>
      <w:r>
        <w:t>IdentityRole</w:t>
      </w:r>
      <w:proofErr w:type="spellEnd"/>
      <w:r>
        <w:t xml:space="preserve"> </w:t>
      </w:r>
      <w:r w:rsidR="00C66798">
        <w:t>osztályok segítségével hozza létre az egyes felhasználókat és szerepeiket, viszont lehetőséget ad ezeket kiegészíteni. Erre generikusan és az ősosztályból leszármazással ad módot.</w:t>
      </w:r>
      <w:r w:rsidR="00705076">
        <w:t xml:space="preserve"> Minden más felhasználókhoz köthető tábláját a háttérben létrehozza, és lehetőséget ad a logika kialakításánál a felhasználásukra. Ilyen például a kiadott Claimek vagy </w:t>
      </w:r>
      <w:proofErr w:type="spellStart"/>
      <w:r w:rsidR="00705076">
        <w:t>tokenek</w:t>
      </w:r>
      <w:proofErr w:type="spellEnd"/>
      <w:r w:rsidR="00705076">
        <w:t xml:space="preserve"> perzisztens kezelése.</w:t>
      </w:r>
    </w:p>
    <w:p w14:paraId="6FBC9A7D" w14:textId="291D218D" w:rsidR="00D4781A" w:rsidRDefault="00D4781A" w:rsidP="0095278B">
      <w:r>
        <w:lastRenderedPageBreak/>
        <w:t>A felhasználókhoz köthető saját segéd táblák is itt lettek implementálva. Ilyen a barátok kezelése, ahol két felhasználó között alakít ki egy kapcsolótáblát.</w:t>
      </w:r>
      <w:r w:rsidR="003E76D4">
        <w:t xml:space="preserve"> Ebben a táblában egy-egy azonosítóval jelöli a küldő és fogadó felet, és egy flag </w:t>
      </w:r>
      <w:proofErr w:type="spellStart"/>
      <w:r w:rsidR="003E76D4">
        <w:t>bool</w:t>
      </w:r>
      <w:proofErr w:type="spellEnd"/>
      <w:r w:rsidR="003E76D4">
        <w:t xml:space="preserve"> értékkel tárolja, hogy a kérés el lett-e már fogadva.</w:t>
      </w:r>
      <w:r w:rsidR="00B51BEC">
        <w:t xml:space="preserve"> Egy másik implementáció a játékelőzmények tárolása, ahol időbélyeggel ellátva tartalmazza az egyes felhasználók korábbi játékokban elért eredményeit.</w:t>
      </w:r>
    </w:p>
    <w:p w14:paraId="6241D050" w14:textId="77777777" w:rsidR="00BA6BB7" w:rsidRDefault="00BA6BB7" w:rsidP="00BA6BB7">
      <w:pPr>
        <w:pStyle w:val="Kp"/>
      </w:pPr>
      <w:r>
        <w:rPr>
          <w:noProof/>
        </w:rPr>
        <w:drawing>
          <wp:inline distT="0" distB="0" distL="0" distR="0" wp14:anchorId="612B6607" wp14:editId="3FF4F176">
            <wp:extent cx="5391150" cy="2857500"/>
            <wp:effectExtent l="0" t="0" r="0" b="0"/>
            <wp:docPr id="76613944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54B1B" w14:textId="1C767200" w:rsidR="00BA6BB7" w:rsidRPr="0095278B" w:rsidRDefault="00000000" w:rsidP="007B446B">
      <w:pPr>
        <w:pStyle w:val="Kpalrs"/>
      </w:pPr>
      <w:fldSimple w:instr=" SEQ ábra \* ARABIC ">
        <w:r w:rsidR="00815226">
          <w:rPr>
            <w:noProof/>
          </w:rPr>
          <w:t>14</w:t>
        </w:r>
      </w:fldSimple>
      <w:r w:rsidR="00BA6BB7">
        <w:t>. ábra Felhasználókezelő adatbázis struktúra</w:t>
      </w:r>
    </w:p>
    <w:p w14:paraId="43B28BEA" w14:textId="36DAFD82" w:rsidR="00B57F27" w:rsidRDefault="00B57F27" w:rsidP="00B57F27">
      <w:pPr>
        <w:pStyle w:val="Cmsor3"/>
      </w:pPr>
      <w:bookmarkStart w:id="65" w:name="_Toc152688605"/>
      <w:r>
        <w:t>Üzleti logika</w:t>
      </w:r>
      <w:bookmarkEnd w:id="65"/>
    </w:p>
    <w:p w14:paraId="0A628EAE" w14:textId="02086D53" w:rsidR="002C3534" w:rsidRDefault="00A9118D" w:rsidP="00A9118D">
      <w:r>
        <w:t xml:space="preserve">Ha a konténer logikája a téma, akkor központi elemnek tekinthetjük mindegyikben a CQRS mintát megvalósító </w:t>
      </w:r>
      <w:proofErr w:type="spellStart"/>
      <w:r>
        <w:t>MediatR-ra</w:t>
      </w:r>
      <w:proofErr w:type="spellEnd"/>
      <w:r>
        <w:t xml:space="preserve"> épülő </w:t>
      </w:r>
      <w:proofErr w:type="spellStart"/>
      <w:r>
        <w:t>Handler</w:t>
      </w:r>
      <w:proofErr w:type="spellEnd"/>
      <w:r>
        <w:t xml:space="preserve"> osztályokat.</w:t>
      </w:r>
      <w:r w:rsidR="00154D09">
        <w:t xml:space="preserve"> Ezeknek az osztályoknak a feladata, hogy az API rétegtől kapott kérésekre a DAL rétegen a Repository-k mentén a megfelelő műveleteket hajtsák végre.</w:t>
      </w:r>
    </w:p>
    <w:p w14:paraId="0B07B75D" w14:textId="45109DCF" w:rsidR="00A9118D" w:rsidRDefault="007B143F" w:rsidP="00A9118D">
      <w:r>
        <w:t>A felhasználókezelő konténerben ezért megvalósításra került a barát és felhasználó funkciók mentén egy-egy lekérdezés és parancs kezelő központi egység. Emellett az előzmények kezelésére is létrejött egy központi elem, de csak esemény</w:t>
      </w:r>
      <w:r w:rsidR="00BD2321">
        <w:t>einek</w:t>
      </w:r>
      <w:r>
        <w:t xml:space="preserve"> feliratkozásra.</w:t>
      </w:r>
    </w:p>
    <w:p w14:paraId="51C7163A" w14:textId="45B94EDE" w:rsidR="00314F0E" w:rsidRDefault="00314F0E" w:rsidP="00A9118D">
      <w:r>
        <w:t>Külön megemlítendő, hogy a bejelentkezés megvalósítása szerver oldalon nem itt történik meg, mivel az IdentityServer biztosít hozzá az API rétegen egy különálló végpontot.</w:t>
      </w:r>
      <w:r w:rsidR="00481B31">
        <w:t xml:space="preserve"> Ez a végpont a „</w:t>
      </w:r>
      <w:r w:rsidR="00834C17" w:rsidRPr="00834C17">
        <w:t>/</w:t>
      </w:r>
      <w:proofErr w:type="spellStart"/>
      <w:r w:rsidR="00834C17" w:rsidRPr="00834C17">
        <w:t>connect</w:t>
      </w:r>
      <w:proofErr w:type="spellEnd"/>
      <w:r w:rsidR="00834C17" w:rsidRPr="00834C17">
        <w:t>/token</w:t>
      </w:r>
      <w:r w:rsidR="00834C17">
        <w:t>” útvonalon található. Itt cserél a felhasználónév és jelszó párosra egy JWT alapú tokent a felhasználónak, amit a kliens kezel le</w:t>
      </w:r>
      <w:r w:rsidR="00A358FA">
        <w:t xml:space="preserve">. A token </w:t>
      </w:r>
      <w:proofErr w:type="spellStart"/>
      <w:r w:rsidR="00A54E51">
        <w:t>claimekkel</w:t>
      </w:r>
      <w:proofErr w:type="spellEnd"/>
      <w:r w:rsidR="00A358FA">
        <w:t xml:space="preserve"> kiegészítésére is ad lehetőséget</w:t>
      </w:r>
      <w:r w:rsidR="00834C17">
        <w:t>.</w:t>
      </w:r>
      <w:r w:rsidR="00591A59">
        <w:t xml:space="preserve"> Emellett nem csak a </w:t>
      </w:r>
      <w:r w:rsidR="00591A59">
        <w:lastRenderedPageBreak/>
        <w:t xml:space="preserve">bejelentkezésre, hanem a </w:t>
      </w:r>
      <w:proofErr w:type="spellStart"/>
      <w:r w:rsidR="00591A59">
        <w:t>tokenben</w:t>
      </w:r>
      <w:proofErr w:type="spellEnd"/>
      <w:r w:rsidR="00591A59">
        <w:t xml:space="preserve"> található adatok frissítésére is felhasználható a végpont a </w:t>
      </w:r>
      <w:proofErr w:type="spellStart"/>
      <w:r w:rsidR="00591A59">
        <w:t>refresh_token</w:t>
      </w:r>
      <w:proofErr w:type="spellEnd"/>
      <w:r w:rsidR="00591A59">
        <w:t xml:space="preserve"> segítségével, amit az </w:t>
      </w:r>
      <w:proofErr w:type="spellStart"/>
      <w:r w:rsidR="00591A59">
        <w:t>access_token</w:t>
      </w:r>
      <w:proofErr w:type="spellEnd"/>
      <w:r w:rsidR="00591A59">
        <w:t xml:space="preserve"> mellett szolgáltat a bejelentkezés során.</w:t>
      </w:r>
    </w:p>
    <w:p w14:paraId="4DE4AE71" w14:textId="763340EC" w:rsidR="000108CA" w:rsidRDefault="000108CA" w:rsidP="000108CA">
      <w:pPr>
        <w:pStyle w:val="Cmsor4"/>
      </w:pPr>
      <w:r w:rsidRPr="000108CA">
        <w:t>FriendCommandHandler</w:t>
      </w:r>
    </w:p>
    <w:p w14:paraId="4E0F1FE4" w14:textId="58C0AA2F" w:rsidR="00A111BA" w:rsidRDefault="00FC2CDC" w:rsidP="00A111BA">
      <w:r>
        <w:t>Feladata a barátokhoz köthető parancsok lekezelése.</w:t>
      </w:r>
      <w:r w:rsidR="002152B3">
        <w:t xml:space="preserve"> Ebből az egyik a barát hozzáadása. Itt egyetlen függvény kezeli le azt is, ha újonnan adunk hozzá valakit barátnak, és azt is, ha visszaigazoljuk.</w:t>
      </w:r>
      <w:r w:rsidR="00B13451">
        <w:t xml:space="preserve"> Új barátkérés esetén létrehozzuk az új rekordot, míg visszajelölés esetén a </w:t>
      </w:r>
      <w:r w:rsidR="00555867">
        <w:t>„</w:t>
      </w:r>
      <w:proofErr w:type="spellStart"/>
      <w:r w:rsidR="00B13451">
        <w:t>Pending</w:t>
      </w:r>
      <w:proofErr w:type="spellEnd"/>
      <w:r w:rsidR="00555867">
        <w:t>”</w:t>
      </w:r>
      <w:r w:rsidR="00B13451">
        <w:t xml:space="preserve"> flag értékét állítjuk hamisra</w:t>
      </w:r>
      <w:r w:rsidR="004D3A34">
        <w:t>, ezzel teljesértékűvé téve a kapcsolatot</w:t>
      </w:r>
      <w:r w:rsidR="00B13451">
        <w:t>.</w:t>
      </w:r>
    </w:p>
    <w:p w14:paraId="2D6A61BB" w14:textId="7C04FCF0" w:rsidR="00BB3AF4" w:rsidRDefault="00BB3AF4" w:rsidP="00A111BA">
      <w:r>
        <w:t>Másik funkció</w:t>
      </w:r>
      <w:r w:rsidR="00A836FE">
        <w:t>,</w:t>
      </w:r>
      <w:r>
        <w:t xml:space="preserve"> ami itt van lekezelve az a barát törlése.</w:t>
      </w:r>
      <w:r w:rsidR="00A836FE">
        <w:t xml:space="preserve"> Mivel</w:t>
      </w:r>
      <w:r w:rsidR="00EB732B">
        <w:t xml:space="preserve"> a barátkérelem elutasítása és a már létrejött barátság törlése is ugyanazt az eredményt vonzza maga után, ezért egy közös függvényben vannak lekezelve.</w:t>
      </w:r>
      <w:r w:rsidR="00066EE6">
        <w:t xml:space="preserve"> Ez a barát rekord törlését jelenti.</w:t>
      </w:r>
    </w:p>
    <w:p w14:paraId="6DD18C17" w14:textId="22980894" w:rsidR="001E4344" w:rsidRDefault="001E4344" w:rsidP="00A111BA">
      <w:r>
        <w:t>Harmadik funkció az nem végez változtatást az adatbázisban, csak az offline státuszok értékének frissítésére küld eseményt.</w:t>
      </w:r>
      <w:r w:rsidR="00DA164A">
        <w:t xml:space="preserve"> </w:t>
      </w:r>
      <w:r w:rsidR="000D0263">
        <w:t>Egyébként</w:t>
      </w:r>
      <w:r w:rsidR="00DA164A">
        <w:t xml:space="preserve"> a másik két funkció is küld eseményeket </w:t>
      </w:r>
      <w:r w:rsidR="001367E4">
        <w:t xml:space="preserve">a kliensnek </w:t>
      </w:r>
      <w:r w:rsidR="00DA164A">
        <w:t>a sikeres változtatás után.</w:t>
      </w:r>
    </w:p>
    <w:p w14:paraId="59418E67" w14:textId="1803D999" w:rsidR="00BD7C6B" w:rsidRDefault="00BD7C6B" w:rsidP="00BD7C6B">
      <w:pPr>
        <w:pStyle w:val="Cmsor4"/>
      </w:pPr>
      <w:r w:rsidRPr="00BD7C6B">
        <w:t>FriendQueryHandler</w:t>
      </w:r>
    </w:p>
    <w:p w14:paraId="4F8901F1" w14:textId="35E1829C" w:rsidR="00D455B6" w:rsidRDefault="00D455B6" w:rsidP="00D455B6">
      <w:r>
        <w:t>Ennek a komponensnek az egyetlen célja, hogy az egyes felhasználóknak a barátlistáját szolgáltassa.</w:t>
      </w:r>
      <w:r w:rsidR="00F05F10">
        <w:t xml:space="preserve"> Ezt úgy teszi meg, hogy azelőtt, hogy odaadná az API rétegnek, különválogatja fajtája szerint a kapcsolatokat.</w:t>
      </w:r>
      <w:r w:rsidR="008D433B">
        <w:t xml:space="preserve"> Két felhasználó között háromféle baráti kapcsolat állhat fent, nem számítva</w:t>
      </w:r>
      <w:r w:rsidR="00F907C2">
        <w:t>, ha nincs semmilyen</w:t>
      </w:r>
      <w:r w:rsidR="008D433B">
        <w:t>.</w:t>
      </w:r>
      <w:r w:rsidR="00223108">
        <w:t xml:space="preserve"> Lehetnek teljesértékű barátok, vagy barátkérelmet küldők</w:t>
      </w:r>
      <w:r w:rsidR="00F907C2">
        <w:t xml:space="preserve"> </w:t>
      </w:r>
      <w:r w:rsidR="00223108">
        <w:t>vagy fogadottak.</w:t>
      </w:r>
      <w:r w:rsidR="005221A6">
        <w:t xml:space="preserve"> Eszerint külön-külön listában szolgáltatja tovább őket.</w:t>
      </w:r>
    </w:p>
    <w:p w14:paraId="48569D1F" w14:textId="65ED6745" w:rsidR="000D2075" w:rsidRDefault="000D2075" w:rsidP="000D2075">
      <w:pPr>
        <w:pStyle w:val="Cmsor4"/>
      </w:pPr>
      <w:r w:rsidRPr="000D2075">
        <w:t>UserCommandHandler</w:t>
      </w:r>
    </w:p>
    <w:p w14:paraId="1491133B" w14:textId="27B281A2" w:rsidR="00C76126" w:rsidRDefault="006A289A" w:rsidP="006A289A">
      <w:r>
        <w:t>Logikai réteg legfontosabb eleme, mivel ennek a feladata a felhasználók létrehozása vagy módosítása.</w:t>
      </w:r>
      <w:r w:rsidR="00AB5437">
        <w:t xml:space="preserve"> Az </w:t>
      </w:r>
      <w:proofErr w:type="spellStart"/>
      <w:r w:rsidR="00AB5437">
        <w:t>Identity</w:t>
      </w:r>
      <w:proofErr w:type="spellEnd"/>
      <w:r w:rsidR="00AB5437">
        <w:t xml:space="preserve"> alapú belső működéshez</w:t>
      </w:r>
      <w:r w:rsidR="005C71EE">
        <w:t xml:space="preserve"> </w:t>
      </w:r>
      <w:r w:rsidR="00AB5437">
        <w:t>a felhasználókhoz és szerepekhez köthető funkciók</w:t>
      </w:r>
      <w:r w:rsidR="00B35919">
        <w:t>at</w:t>
      </w:r>
      <w:r w:rsidR="00AB5437">
        <w:t xml:space="preserve"> megvalósít</w:t>
      </w:r>
      <w:r w:rsidR="00DD493F">
        <w:t>ó</w:t>
      </w:r>
      <w:r w:rsidR="00AB5437">
        <w:t xml:space="preserve"> beépített </w:t>
      </w:r>
      <w:proofErr w:type="spellStart"/>
      <w:r w:rsidR="00AB5437" w:rsidRPr="00AB5437">
        <w:t>UserManager</w:t>
      </w:r>
      <w:proofErr w:type="spellEnd"/>
      <w:r w:rsidR="00AB5437" w:rsidRPr="00AB5437">
        <w:t>&lt;</w:t>
      </w:r>
      <w:proofErr w:type="spellStart"/>
      <w:r w:rsidR="00AB5437" w:rsidRPr="00AB5437">
        <w:t>ApplicationUser</w:t>
      </w:r>
      <w:proofErr w:type="spellEnd"/>
      <w:r w:rsidR="00AB5437" w:rsidRPr="00AB5437">
        <w:t>&gt;</w:t>
      </w:r>
      <w:r w:rsidR="00AB5437">
        <w:t xml:space="preserve"> szolgáltatás volt felhasználva.</w:t>
      </w:r>
      <w:r w:rsidR="00A1408F">
        <w:t xml:space="preserve"> Segítségével könnyedén lehet új felhasználókat regisztrálni, módosítani, szerepeiket kezelni vagy esetleg törölni is.</w:t>
      </w:r>
    </w:p>
    <w:p w14:paraId="5313733B" w14:textId="1F9B49EB" w:rsidR="006A289A" w:rsidRDefault="00B83156" w:rsidP="006A289A">
      <w:r>
        <w:t>Ezenfelül a saját kiegészítések kezelésére, mint például a felhasználó megvett paklijai</w:t>
      </w:r>
      <w:r w:rsidR="00283FED">
        <w:t>,</w:t>
      </w:r>
      <w:r>
        <w:t xml:space="preserve"> a megszokott Repository alapú implementáció is elegendő volt.</w:t>
      </w:r>
      <w:r w:rsidR="006D2A41">
        <w:t xml:space="preserve"> Több olyan </w:t>
      </w:r>
      <w:r w:rsidR="000111E7">
        <w:lastRenderedPageBreak/>
        <w:t>parancs</w:t>
      </w:r>
      <w:r w:rsidR="006D2A41">
        <w:t xml:space="preserve"> is megtalálható itt, ami nem a controllerek felől, hanem más konténerektől eseményeken keresztül érkezett.</w:t>
      </w:r>
    </w:p>
    <w:p w14:paraId="77DD5AEE" w14:textId="35B61F62" w:rsidR="00D314F9" w:rsidRDefault="00D314F9" w:rsidP="00D314F9">
      <w:pPr>
        <w:pStyle w:val="Cmsor4"/>
      </w:pPr>
      <w:r w:rsidRPr="00D314F9">
        <w:t>UserQueryHandler</w:t>
      </w:r>
    </w:p>
    <w:p w14:paraId="44FD6FEB" w14:textId="684A5DFF" w:rsidR="00457CBE" w:rsidRPr="00457CBE" w:rsidRDefault="00FC2BD4" w:rsidP="00457CBE">
      <w:r>
        <w:t>Feladata a felhasználó</w:t>
      </w:r>
      <w:r w:rsidR="0093757B">
        <w:t>nak a közvetlen adatainak a szolgáltatása.</w:t>
      </w:r>
      <w:r w:rsidR="006D0CA5">
        <w:t xml:space="preserve"> Ezek az adatok nagyrészt a bejelentkezés utáni kezdőoldalon kapnak helyet, és emiatt gyakran gyorsítótár segítséget kapnak a felhasználói élmény</w:t>
      </w:r>
      <w:r w:rsidR="00986003">
        <w:t xml:space="preserve"> magasabb szintű</w:t>
      </w:r>
      <w:r w:rsidR="006D0CA5">
        <w:t xml:space="preserve"> szolgáltatásáért.</w:t>
      </w:r>
    </w:p>
    <w:p w14:paraId="448A7F52" w14:textId="5EBA03A4" w:rsidR="00B57F27" w:rsidRDefault="00B57F27" w:rsidP="00B57F27">
      <w:pPr>
        <w:pStyle w:val="Cmsor3"/>
      </w:pPr>
      <w:bookmarkStart w:id="66" w:name="_Toc152688606"/>
      <w:r>
        <w:t>Felület</w:t>
      </w:r>
      <w:bookmarkEnd w:id="66"/>
    </w:p>
    <w:p w14:paraId="2162887C" w14:textId="629ECF24" w:rsidR="00DB46BC" w:rsidRDefault="00DB46BC" w:rsidP="00DB46BC">
      <w:r>
        <w:t>A felhasználókezeléshez sorolhatjuk a bejelentkezési, regisztrációs és a kezdőoldal felületeteket.</w:t>
      </w:r>
      <w:r w:rsidR="007F5E23">
        <w:t xml:space="preserve"> Az oldal megtekintői először itt találják magukat, ahol az Angular </w:t>
      </w:r>
      <w:proofErr w:type="spellStart"/>
      <w:r w:rsidR="007F5E23">
        <w:t>Form</w:t>
      </w:r>
      <w:proofErr w:type="spellEnd"/>
      <w:r w:rsidR="007F5E23">
        <w:t xml:space="preserve"> alapú </w:t>
      </w:r>
      <w:r w:rsidR="001B4B0F">
        <w:t>komponensein</w:t>
      </w:r>
      <w:r w:rsidR="007F5E23">
        <w:t xml:space="preserve"> keresztül </w:t>
      </w:r>
      <w:r w:rsidR="00EF16D6">
        <w:t>tudják</w:t>
      </w:r>
      <w:r w:rsidR="007F5E23">
        <w:t xml:space="preserve"> megadni a szükséges adat</w:t>
      </w:r>
      <w:r w:rsidR="00BD593C">
        <w:t>ai</w:t>
      </w:r>
      <w:r w:rsidR="007F5E23">
        <w:t>kat.</w:t>
      </w:r>
    </w:p>
    <w:p w14:paraId="1565C48E" w14:textId="3E7EA569" w:rsidR="004B03C0" w:rsidRDefault="004B03C0" w:rsidP="00DB46BC">
      <w:r>
        <w:t xml:space="preserve">A bejelentkezési és a regisztrációs oldal </w:t>
      </w:r>
      <w:r w:rsidR="00D17288">
        <w:t>alapjai és dizájnjai megegyeznek és oda-vissza lépési lehetőség van közöttük a fejlécen található linkre kattintva.</w:t>
      </w:r>
      <w:r w:rsidR="00D509F4">
        <w:t xml:space="preserve"> Mindkettő felületen egy-egy kártya található, ami mutatja milyen értékeket szükséges megadni bennük.</w:t>
      </w:r>
      <w:r w:rsidR="00B06A7A">
        <w:t xml:space="preserve"> Ezekben a kártyákban az egyes értékek mentén kliensoldali validáció is megtalálható. Segítségével a felhasználó rögtön megtudja, ha valamilyen alap hibát vétett a mezők kitöltésében, ezáltal segítséget nyújtva neki.</w:t>
      </w:r>
      <w:r w:rsidR="00996F30">
        <w:t xml:space="preserve"> Az elküldési gombok is akkor akt</w:t>
      </w:r>
      <w:r w:rsidR="0095582B">
        <w:t>i</w:t>
      </w:r>
      <w:r w:rsidR="00996F30">
        <w:t>válódnak, ha minden validáció sikeres. Ilyen validáció például az e-mail cím formátumának ellenőrzése, de olyat például nem tud előre ellenőrizni, hogy létezik-e már felhasználó vele.</w:t>
      </w:r>
    </w:p>
    <w:p w14:paraId="0C36492A" w14:textId="77777777" w:rsidR="00323399" w:rsidRDefault="005469BA" w:rsidP="00323399">
      <w:pPr>
        <w:pStyle w:val="Kp"/>
      </w:pPr>
      <w:r>
        <w:rPr>
          <w:noProof/>
        </w:rPr>
        <w:drawing>
          <wp:inline distT="0" distB="0" distL="0" distR="0" wp14:anchorId="590CA191" wp14:editId="089AE39A">
            <wp:extent cx="4267200" cy="2953019"/>
            <wp:effectExtent l="0" t="0" r="0" b="0"/>
            <wp:docPr id="1490634238" name="Kép 1" descr="A képen szöveg, képernyőkép, szoftver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34238" name="Kép 1" descr="A képen szöveg, képernyőkép, szoftver, tervezés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2196" cy="296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799D" w14:textId="677763DE" w:rsidR="005469BA" w:rsidRDefault="00000000" w:rsidP="00323399">
      <w:pPr>
        <w:pStyle w:val="Kpalrs"/>
      </w:pPr>
      <w:fldSimple w:instr=" SEQ ábra \* ARABIC ">
        <w:r w:rsidR="00815226">
          <w:rPr>
            <w:noProof/>
          </w:rPr>
          <w:t>15</w:t>
        </w:r>
      </w:fldSimple>
      <w:r w:rsidR="00323399">
        <w:t>. ábra Bejelentkezési és regisztrációs felület</w:t>
      </w:r>
    </w:p>
    <w:p w14:paraId="09300ECB" w14:textId="5BA91E6E" w:rsidR="00AB2DD5" w:rsidRDefault="00E00E15" w:rsidP="00AB2DD5">
      <w:r>
        <w:lastRenderedPageBreak/>
        <w:t>Bejelentkezés után a felhasználók a kezdőoldalon találják magukat.</w:t>
      </w:r>
      <w:r w:rsidR="006126E7">
        <w:t xml:space="preserve"> Ezen a felületen a grid rendszer segítségével reszponzívan vannak az egyes egységek téglalapjai elhelyezve.</w:t>
      </w:r>
      <w:r w:rsidR="00E27E2A">
        <w:t xml:space="preserve"> Ezekben az egységekben találhatóak külön-külön funkcióhoz köthető kártyák vagy egyéb elemek.</w:t>
      </w:r>
      <w:r w:rsidR="00710F26">
        <w:t xml:space="preserve"> Van egy fejléc, ami mindig felül található meg, és </w:t>
      </w:r>
      <w:r w:rsidR="00AB13D3">
        <w:t xml:space="preserve">még </w:t>
      </w:r>
      <w:r w:rsidR="00710F26">
        <w:t xml:space="preserve">két navigációs gomb más oldalakra, amik mindig alul. </w:t>
      </w:r>
      <w:r w:rsidR="00602CCC">
        <w:t>A bolt navigációjához szüksége van a felhasználónak a Party szerepre, ami nélkül meg sem jelenik a kártyája a grid rendszerben.</w:t>
      </w:r>
    </w:p>
    <w:p w14:paraId="6C5FB448" w14:textId="522CDD58" w:rsidR="00592C61" w:rsidRDefault="00592C61" w:rsidP="00AB2DD5">
      <w:r>
        <w:t>Ezek</w:t>
      </w:r>
      <w:r w:rsidR="00E15658">
        <w:t xml:space="preserve"> az elemek</w:t>
      </w:r>
      <w:r>
        <w:t xml:space="preserve"> között található a felhasználó profilja és az előzményei, amik a képernyőmérettől függően egymás alá csúsznak, így kis képernyőn is olvashatóak maradnak a bennük található adatok.</w:t>
      </w:r>
      <w:r w:rsidR="00752501">
        <w:t xml:space="preserve"> A felhasználó profilján képernyőmérettől függően elrendezve található meg az általános adatai, mint a neve, e-mail címe vagy profilképe.</w:t>
      </w:r>
      <w:r w:rsidR="0067231D">
        <w:t xml:space="preserve"> Emellett megjelenik neki, hogy a játékok során hány pontot gyűjtött össze, és hogy milyen szerep</w:t>
      </w:r>
      <w:r w:rsidR="00210DC2">
        <w:t>e</w:t>
      </w:r>
      <w:r w:rsidR="0067231D">
        <w:t xml:space="preserve"> van aktiválva.</w:t>
      </w:r>
      <w:r w:rsidR="00886C76">
        <w:t xml:space="preserve"> Elegendő ponttal itt lehet rögtön aktiválni is a Party játékmódhoz szükséges szerepet, ami azonnal életbe lép után</w:t>
      </w:r>
      <w:r w:rsidR="000E0CC3">
        <w:t>a</w:t>
      </w:r>
      <w:r w:rsidR="00886C76">
        <w:t xml:space="preserve"> a </w:t>
      </w:r>
      <w:r w:rsidR="0078659A">
        <w:t>szerver</w:t>
      </w:r>
      <w:r w:rsidR="00886C76">
        <w:t xml:space="preserve"> segítségével.</w:t>
      </w:r>
    </w:p>
    <w:p w14:paraId="649964F8" w14:textId="61FBDA93" w:rsidR="009E4D11" w:rsidRPr="00AB2DD5" w:rsidRDefault="009E4D11" w:rsidP="00AB2DD5">
      <w:r>
        <w:t>A felhasználóhoz köthető változtatások kezelése a stílus és nyelvkezelővel hasonlóan egy kinyíló fül mögé lett szervezve.</w:t>
      </w:r>
      <w:r w:rsidR="004C4C65">
        <w:t xml:space="preserve"> Ez azt segítette elő, hogy a kezdőoldal letisztultabb maradhat kisebb és nagyobb képernyőn is, és akár más-más oldalakról megtekintve is rögtön elérhető opciót ad.</w:t>
      </w:r>
      <w:r w:rsidR="00256049">
        <w:t xml:space="preserve"> Ezek a funkciók a kijelentkezés, profilszerkesztés és </w:t>
      </w:r>
      <w:r w:rsidR="005825FE">
        <w:t xml:space="preserve">a </w:t>
      </w:r>
      <w:r w:rsidR="00256049">
        <w:t>felhasználó törlésének indítása.</w:t>
      </w:r>
    </w:p>
    <w:p w14:paraId="73D2C895" w14:textId="77777777" w:rsidR="00BB7DB2" w:rsidRDefault="00BB7DB2" w:rsidP="00BB7DB2">
      <w:pPr>
        <w:pStyle w:val="Kp"/>
      </w:pPr>
      <w:r>
        <w:rPr>
          <w:noProof/>
        </w:rPr>
        <w:drawing>
          <wp:inline distT="0" distB="0" distL="0" distR="0" wp14:anchorId="51410E20" wp14:editId="42A3DE60">
            <wp:extent cx="4800600" cy="2723765"/>
            <wp:effectExtent l="0" t="0" r="0" b="635"/>
            <wp:docPr id="1368120470" name="Kép 1" descr="A képen szöveg, képernyőkép, Webhely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20470" name="Kép 1" descr="A képen szöveg, képernyőkép, Webhely, Weblap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6838" cy="272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CB57" w14:textId="7059D17E" w:rsidR="00BB7DB2" w:rsidRDefault="00000000" w:rsidP="00BB7DB2">
      <w:pPr>
        <w:pStyle w:val="Kpalrs"/>
      </w:pPr>
      <w:fldSimple w:instr=" SEQ ábra \* ARABIC ">
        <w:r w:rsidR="00815226">
          <w:rPr>
            <w:noProof/>
          </w:rPr>
          <w:t>16</w:t>
        </w:r>
      </w:fldSimple>
      <w:r w:rsidR="00BB7DB2">
        <w:t>. ábra Kezdőoldal felülete</w:t>
      </w:r>
    </w:p>
    <w:p w14:paraId="0CD48755" w14:textId="70890058" w:rsidR="00B04F7B" w:rsidRPr="00B04F7B" w:rsidRDefault="00393AEB" w:rsidP="00B04F7B">
      <w:r>
        <w:t xml:space="preserve">Bejelentkezés után az általános kinyíló elemek mellett lehetősége van a felhasználónak a barátkezelő felület lenyitására is, ami a jobb felső sarokban jelenik meg </w:t>
      </w:r>
      <w:r>
        <w:lastRenderedPageBreak/>
        <w:t xml:space="preserve">bármelyik oldalon, ha van </w:t>
      </w:r>
      <w:r w:rsidR="00AF1E13">
        <w:t xml:space="preserve">neki </w:t>
      </w:r>
      <w:r>
        <w:t xml:space="preserve">érvényes </w:t>
      </w:r>
      <w:r w:rsidR="004C14B5">
        <w:t>authentikációs</w:t>
      </w:r>
      <w:r>
        <w:t xml:space="preserve"> </w:t>
      </w:r>
      <w:proofErr w:type="spellStart"/>
      <w:r>
        <w:t>tokene</w:t>
      </w:r>
      <w:proofErr w:type="spellEnd"/>
      <w:r>
        <w:t>.</w:t>
      </w:r>
      <w:r w:rsidR="0099047F">
        <w:t xml:space="preserve"> Ebből a gombból lenyitva tudjuk böngészni a 3 féle típusú barátainkat vagy barátjelöltjeinket. Látjuk, hogy mikor vannak aktívak, törölhetjük </w:t>
      </w:r>
      <w:r w:rsidR="001F3ADE">
        <w:t xml:space="preserve">vagy elfogadhatjuk </w:t>
      </w:r>
      <w:r w:rsidR="0099047F">
        <w:t>őket</w:t>
      </w:r>
      <w:r w:rsidR="001F3ADE">
        <w:t>,</w:t>
      </w:r>
      <w:r w:rsidR="0099047F">
        <w:t xml:space="preserve"> vagy hozzáadhatunk új felhasználót.</w:t>
      </w:r>
    </w:p>
    <w:p w14:paraId="6DB81DA6" w14:textId="3A53DEB8" w:rsidR="00850A79" w:rsidRDefault="00DD3CF7" w:rsidP="00DD3CF7">
      <w:pPr>
        <w:pStyle w:val="Cmsor2"/>
      </w:pPr>
      <w:bookmarkStart w:id="67" w:name="_Toc152688607"/>
      <w:r>
        <w:t>Bolt kialakítása</w:t>
      </w:r>
      <w:bookmarkEnd w:id="67"/>
    </w:p>
    <w:p w14:paraId="4E113E1D" w14:textId="027EC6E4" w:rsidR="00DD3CF7" w:rsidRDefault="00E62629" w:rsidP="00DD3CF7">
      <w:r>
        <w:t>Az alkalmazásban kialakított bolt elég egyszerű alapokra épít, mivel funkciói részben túlmutatnak a konténerének a határain.</w:t>
      </w:r>
      <w:r w:rsidR="004C4B6C">
        <w:t xml:space="preserve"> Elsődleges feladata a boltfelülethez az adatok nyilvántartása</w:t>
      </w:r>
      <w:r w:rsidR="002F0EB7">
        <w:t>,</w:t>
      </w:r>
      <w:r w:rsidR="004C4B6C">
        <w:t xml:space="preserve"> </w:t>
      </w:r>
      <w:r w:rsidR="002F0EB7">
        <w:t>emellett</w:t>
      </w:r>
      <w:r w:rsidR="004C4B6C">
        <w:t xml:space="preserve"> az elvégzett műveletek </w:t>
      </w:r>
      <w:proofErr w:type="spellStart"/>
      <w:r w:rsidR="004C4B6C">
        <w:t>validálása</w:t>
      </w:r>
      <w:proofErr w:type="spellEnd"/>
      <w:r w:rsidR="004C4B6C">
        <w:t xml:space="preserve"> és a megfelelő irányba továbbítása.</w:t>
      </w:r>
    </w:p>
    <w:p w14:paraId="16B2EB94" w14:textId="6594AD9D" w:rsidR="00554405" w:rsidRDefault="00554405" w:rsidP="00554405">
      <w:pPr>
        <w:pStyle w:val="Cmsor3"/>
      </w:pPr>
      <w:bookmarkStart w:id="68" w:name="_Toc152688608"/>
      <w:r>
        <w:t>Adatbázis és adatelérés</w:t>
      </w:r>
      <w:bookmarkEnd w:id="68"/>
    </w:p>
    <w:p w14:paraId="22343B1B" w14:textId="3901BC75" w:rsidR="007B6E01" w:rsidRDefault="000751A1" w:rsidP="007B6E01">
      <w:r>
        <w:t xml:space="preserve">A konténerek közül a legegyszerűbb adatbázis struktúrával rendelkezik. </w:t>
      </w:r>
      <w:r w:rsidR="009067FC">
        <w:t>Egyetlen feladata, hogy a bolt tartalmát szolgáltassa a felületnek, így csak az egyes paklik alap adatai találhatóak meg az adatbázisban.</w:t>
      </w:r>
    </w:p>
    <w:p w14:paraId="7EF8B4FD" w14:textId="77777777" w:rsidR="00297ABC" w:rsidRDefault="007B6E01" w:rsidP="00297ABC">
      <w:pPr>
        <w:pStyle w:val="Kp"/>
      </w:pPr>
      <w:r>
        <w:rPr>
          <w:noProof/>
        </w:rPr>
        <w:drawing>
          <wp:inline distT="0" distB="0" distL="0" distR="0" wp14:anchorId="671805FC" wp14:editId="41B5E9FB">
            <wp:extent cx="5400040" cy="1081405"/>
            <wp:effectExtent l="0" t="0" r="0" b="4445"/>
            <wp:docPr id="96773885" name="Kép 1" descr="A képen szöveg, képernyőkép, so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3885" name="Kép 1" descr="A képen szöveg, képernyőkép, sor, Betűtípus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9325" w14:textId="512CAED3" w:rsidR="007B6E01" w:rsidRDefault="00000000" w:rsidP="00297ABC">
      <w:pPr>
        <w:pStyle w:val="Kpalrs"/>
      </w:pPr>
      <w:fldSimple w:instr=" SEQ ábra \* ARABIC ">
        <w:r w:rsidR="00815226">
          <w:rPr>
            <w:noProof/>
          </w:rPr>
          <w:t>17</w:t>
        </w:r>
      </w:fldSimple>
      <w:r w:rsidR="00297ABC">
        <w:t>. ábra Bolt adatbázis struktúra</w:t>
      </w:r>
    </w:p>
    <w:p w14:paraId="66605D8D" w14:textId="1CBB2D74" w:rsidR="00806E13" w:rsidRDefault="00806E13" w:rsidP="00806E13">
      <w:r>
        <w:t>Úgy, mint a felhasználókezelőnél a profilképek</w:t>
      </w:r>
      <w:r w:rsidR="0052338C">
        <w:t>kel</w:t>
      </w:r>
      <w:r>
        <w:t>, itt is foglalkozunk fájlok kezelésével.</w:t>
      </w:r>
      <w:r w:rsidR="00347918">
        <w:t xml:space="preserve"> Annyi a különbség, hogy mivel itt csak az egyes paklik illusztrációit tároljuk el, ezért nincs lehetőség módosításra, csak lekérdezésre.</w:t>
      </w:r>
      <w:r w:rsidR="00DB6D61">
        <w:t xml:space="preserve"> Tehát nincs fájlkezelés </w:t>
      </w:r>
      <w:proofErr w:type="spellStart"/>
      <w:r w:rsidR="000664D0">
        <w:t>teljeskörűen</w:t>
      </w:r>
      <w:proofErr w:type="spellEnd"/>
      <w:r w:rsidR="00DB6D61">
        <w:t xml:space="preserve"> bekötve, csak a lekérdezésük engedélyezése az alkalmazásban.</w:t>
      </w:r>
    </w:p>
    <w:p w14:paraId="339FED75" w14:textId="7C01E465" w:rsidR="00AA61A0" w:rsidRPr="00806E13" w:rsidRDefault="00AA61A0" w:rsidP="00806E13">
      <w:r>
        <w:t>A fájlok bevezetése látszik az adatbázis struktúrából is, mivel a felhasználásuk megkönnyítéséért az egyes rekordokon fel van tüntetve, hogy az illusztrációjuk milyen útvonalon található</w:t>
      </w:r>
      <w:r w:rsidR="00B70A8F">
        <w:t>ak</w:t>
      </w:r>
      <w:r>
        <w:t>.</w:t>
      </w:r>
    </w:p>
    <w:p w14:paraId="76BB10CD" w14:textId="7E27E44D" w:rsidR="00554405" w:rsidRDefault="00554405" w:rsidP="00554405">
      <w:pPr>
        <w:pStyle w:val="Cmsor3"/>
      </w:pPr>
      <w:bookmarkStart w:id="69" w:name="_Toc152688609"/>
      <w:r>
        <w:t>Üzleti logika</w:t>
      </w:r>
      <w:bookmarkEnd w:id="69"/>
    </w:p>
    <w:p w14:paraId="0B782D31" w14:textId="61A0C99E" w:rsidR="001E015C" w:rsidRDefault="001E015C" w:rsidP="001E015C">
      <w:r>
        <w:t>A boltkezelő logikája az adatbázis sémával párhuzamosan elég vékony réteget tesz ki. Tartalmaz egy-egy</w:t>
      </w:r>
      <w:r w:rsidR="00CE1464">
        <w:t xml:space="preserve"> </w:t>
      </w:r>
      <w:proofErr w:type="spellStart"/>
      <w:r w:rsidR="00CE1464">
        <w:t>MediatR</w:t>
      </w:r>
      <w:proofErr w:type="spellEnd"/>
      <w:r>
        <w:t xml:space="preserve"> kezelő osztályt a lekérdezésekhez és parancsokhoz, amiken keresztül kommunikál az API réteg a konténerben.</w:t>
      </w:r>
    </w:p>
    <w:p w14:paraId="0FEBFDD6" w14:textId="5F2964C9" w:rsidR="005C04FB" w:rsidRDefault="005C04FB" w:rsidP="005C04FB">
      <w:pPr>
        <w:pStyle w:val="Cmsor4"/>
      </w:pPr>
      <w:r w:rsidRPr="005C04FB">
        <w:lastRenderedPageBreak/>
        <w:t>ShopQueryHandler</w:t>
      </w:r>
    </w:p>
    <w:p w14:paraId="4B85963F" w14:textId="7D48B14F" w:rsidR="005C04FB" w:rsidRPr="005C04FB" w:rsidRDefault="005C04FB" w:rsidP="005C04FB">
      <w:r>
        <w:t>Kétféle lekérdezést kezel. Egyik a paklik teljes listájának lekérdezése, amit a boltfelületen akarunk majd felsorolni. A másik pedig egy specifikus paklinak a lekérdezése az enumerációs típusa alapján.</w:t>
      </w:r>
      <w:r w:rsidR="0019697B">
        <w:t xml:space="preserve"> Megvalósított logikájuk egyszerű, így különösebb figyelmet nem igényel.</w:t>
      </w:r>
    </w:p>
    <w:p w14:paraId="3CB6C80D" w14:textId="172F5E1E" w:rsidR="005C04FB" w:rsidRDefault="005C04FB" w:rsidP="005C04FB">
      <w:pPr>
        <w:pStyle w:val="Cmsor4"/>
      </w:pPr>
      <w:r w:rsidRPr="005C04FB">
        <w:t>ShopCommandHandler</w:t>
      </w:r>
    </w:p>
    <w:p w14:paraId="1AF3964F" w14:textId="2B97082A" w:rsidR="00D715A4" w:rsidRDefault="0027062F" w:rsidP="00D715A4">
      <w:r>
        <w:t>A konténer alapvetően nem kezel változtatást az adatbázisán, mégis van két funkció, ami ide köthető. Ez a bolt használatához való jog megvásárlása, és a boltban pakliknak a vásárlása.</w:t>
      </w:r>
    </w:p>
    <w:p w14:paraId="662DBAAE" w14:textId="6AEA21DE" w:rsidR="006956AD" w:rsidRPr="00D715A4" w:rsidRDefault="006956AD" w:rsidP="00D715A4">
      <w:r>
        <w:t>Mindkét funkció egy jelet küld a felhasználókezelőnek a RabbitMQ segítségével, hogy frissítse a felhasználó adatait és jelezzen a</w:t>
      </w:r>
      <w:r w:rsidR="00E94DDE">
        <w:t>z aktív klienseinek</w:t>
      </w:r>
      <w:r>
        <w:t>.</w:t>
      </w:r>
      <w:r w:rsidR="00C24A70">
        <w:t xml:space="preserve"> Ezeken a funkciókon még a boltkezelő oldalon validációk találhatóak.</w:t>
      </w:r>
      <w:r w:rsidR="006A17E5">
        <w:t xml:space="preserve"> </w:t>
      </w:r>
      <w:r w:rsidR="001F7A8B">
        <w:t>Ez e</w:t>
      </w:r>
      <w:r w:rsidR="006A17E5">
        <w:t>gy-egy validáció, hogy az aktuális felhasználónak van-e elegendő pontja a vásárlásra.</w:t>
      </w:r>
      <w:r w:rsidR="00AF380F">
        <w:t xml:space="preserve"> Ezt a konténer a tokenből kiolvasott Claimek alapján áll</w:t>
      </w:r>
      <w:r w:rsidR="00652BB5">
        <w:t>ap</w:t>
      </w:r>
      <w:r w:rsidR="00AF380F">
        <w:t xml:space="preserve">ítja meg. </w:t>
      </w:r>
      <w:r w:rsidR="002B71CD">
        <w:t>Ezután a felhasználókezelő oldalon is ráellenőriz a biztonság kedvéért a valódi adatok alapján.</w:t>
      </w:r>
      <w:r w:rsidR="000E2D51">
        <w:t xml:space="preserve"> A paklivásárlás ezenkívül használ egy további validációt arra, hogy ne próbáljon megvásárolni olyan paklit, ami megva</w:t>
      </w:r>
      <w:r w:rsidR="001036ED">
        <w:t>n</w:t>
      </w:r>
      <w:r w:rsidR="000E2D51">
        <w:t xml:space="preserve"> már a felhasználónak. Ezt is hasonlóan a Claimek segítségével.</w:t>
      </w:r>
    </w:p>
    <w:p w14:paraId="2523DD3E" w14:textId="33BD000E" w:rsidR="00DD7FD9" w:rsidRDefault="00554405" w:rsidP="00E36DC9">
      <w:pPr>
        <w:pStyle w:val="Cmsor3"/>
      </w:pPr>
      <w:bookmarkStart w:id="70" w:name="_Toc152688610"/>
      <w:r>
        <w:t>Felület</w:t>
      </w:r>
      <w:bookmarkEnd w:id="70"/>
    </w:p>
    <w:p w14:paraId="7C689886" w14:textId="77777777" w:rsidR="00763A32" w:rsidRDefault="00DD7FD9" w:rsidP="00763A32">
      <w:pPr>
        <w:pStyle w:val="Kp"/>
      </w:pPr>
      <w:r>
        <w:rPr>
          <w:noProof/>
        </w:rPr>
        <w:drawing>
          <wp:inline distT="0" distB="0" distL="0" distR="0" wp14:anchorId="2567F6CD" wp14:editId="731499AB">
            <wp:extent cx="4629150" cy="3193158"/>
            <wp:effectExtent l="0" t="0" r="0" b="7620"/>
            <wp:docPr id="124707206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720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9516" cy="321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D4A7" w14:textId="6401A513" w:rsidR="00DD7FD9" w:rsidRDefault="00000000" w:rsidP="00763A32">
      <w:pPr>
        <w:pStyle w:val="Kpalrs"/>
      </w:pPr>
      <w:fldSimple w:instr=" SEQ ábra \* ARABIC ">
        <w:r w:rsidR="00815226">
          <w:rPr>
            <w:noProof/>
          </w:rPr>
          <w:t>18</w:t>
        </w:r>
      </w:fldSimple>
      <w:r w:rsidR="00763A32">
        <w:t>. ábra Bolt felület</w:t>
      </w:r>
    </w:p>
    <w:p w14:paraId="72214EBE" w14:textId="2FA956CC" w:rsidR="00A43E51" w:rsidRDefault="004E7359" w:rsidP="00A43E51">
      <w:r>
        <w:lastRenderedPageBreak/>
        <w:t>A boltkezeléshez egyetlen felület tartozik. Itt egy kártyás rendszerben látjuk felsorolva a játéknak az egyes paklijait.</w:t>
      </w:r>
      <w:r w:rsidR="00583962">
        <w:t xml:space="preserve"> </w:t>
      </w:r>
      <w:r w:rsidR="000D441B">
        <w:t>A paklilistát felülről és alulról közrefogja egy-egy sor a más oldalakra való navigációval, hogy az aljáról se kelljen feltekerni.</w:t>
      </w:r>
    </w:p>
    <w:p w14:paraId="1B1981EB" w14:textId="39B813EA" w:rsidR="00FC6B54" w:rsidRDefault="00FC6B54" w:rsidP="00A43E51">
      <w:r>
        <w:t>A paklik kártyái reszponzívan vannak elosztva, tehát aszerint van az egy sorban megjelenő darabszámuk elosztva, hogy mekkora a képernyő</w:t>
      </w:r>
      <w:r w:rsidR="00120C0C">
        <w:t xml:space="preserve"> mérete</w:t>
      </w:r>
      <w:r>
        <w:t>. Ezáltal kicsi és nagy méretben a legkényelmesebb módon böngészhető.</w:t>
      </w:r>
    </w:p>
    <w:p w14:paraId="0AE324A4" w14:textId="33DC4021" w:rsidR="00C77CD5" w:rsidRDefault="00C77CD5" w:rsidP="00A43E51">
      <w:r>
        <w:t xml:space="preserve">Az egyes kártyák teljesmértékben </w:t>
      </w:r>
      <w:proofErr w:type="spellStart"/>
      <w:r>
        <w:t>nyelvesítve</w:t>
      </w:r>
      <w:proofErr w:type="spellEnd"/>
      <w:r>
        <w:t xml:space="preserve"> és sötét-világos téma szerint stílussal ellátva vannak.</w:t>
      </w:r>
      <w:r w:rsidR="00573F37">
        <w:t xml:space="preserve"> Legfelül található a pakli neve, alatta </w:t>
      </w:r>
      <w:r w:rsidR="007F049A">
        <w:t xml:space="preserve">pedig </w:t>
      </w:r>
      <w:r w:rsidR="00573F37">
        <w:t>egy egyszerű illusztráció a beazonosítására.</w:t>
      </w:r>
      <w:r w:rsidR="00B078D1">
        <w:t xml:space="preserve"> A kép alatt található a hivatalos leírása a pakliknak angolul és magyarul is.</w:t>
      </w:r>
      <w:r w:rsidR="0023501D">
        <w:t xml:space="preserve"> Végül a legalján található a gomb, amivel megvehető az adott pakli.</w:t>
      </w:r>
      <w:r w:rsidR="002C1EED">
        <w:t xml:space="preserve"> Ez a gomb kliensoldali validációval van ellátva. Tehát ha egy felhasználó megvette már a paklit, vagy nincsen rá elég pontja, akkor egy magyarázó üzenettel ellátva nem engedi, hogy megvegye.</w:t>
      </w:r>
      <w:r w:rsidR="004644DD">
        <w:t xml:space="preserve"> Ehhez a validációhoz a kliens a tokenből könnyedén ki tudja olvasni a szükséges információkat.</w:t>
      </w:r>
    </w:p>
    <w:p w14:paraId="49A9D30A" w14:textId="3AD38BF1" w:rsidR="00B2366A" w:rsidRPr="00A43E51" w:rsidRDefault="00B2366A" w:rsidP="00A43E51">
      <w:r>
        <w:t>Az egyes paklik megvétele után rögtön visszajelzést is ad a megvételről és az új validációval kerül</w:t>
      </w:r>
      <w:r w:rsidR="00F84B76">
        <w:t>nek</w:t>
      </w:r>
      <w:r>
        <w:t xml:space="preserve"> kiszámolva a paklik gombjai</w:t>
      </w:r>
      <w:r w:rsidR="00E62F1C">
        <w:t>nak szabályai</w:t>
      </w:r>
      <w:r>
        <w:t>.</w:t>
      </w:r>
    </w:p>
    <w:p w14:paraId="45B450F2" w14:textId="2E814DEB" w:rsidR="00DD3CF7" w:rsidRDefault="00DD3CF7" w:rsidP="00DD3CF7">
      <w:pPr>
        <w:pStyle w:val="Cmsor2"/>
      </w:pPr>
      <w:bookmarkStart w:id="71" w:name="_Toc152688611"/>
      <w:r>
        <w:t>Váróterem megvalósítása</w:t>
      </w:r>
      <w:bookmarkEnd w:id="71"/>
    </w:p>
    <w:p w14:paraId="0A9D8939" w14:textId="545F9514" w:rsidR="00DD3CF7" w:rsidRDefault="00BE013F" w:rsidP="00DD3CF7">
      <w:r>
        <w:t xml:space="preserve">A váróterem megvalósításánál egy komplex problémát kellett megoldani. A konténernek kezelnie kellett a létrehozott várótermek listáját, a hozzájuk való csatlakozást vagy kilépést, és a bennük található beszélgető és </w:t>
      </w:r>
      <w:r w:rsidR="00F01D2E">
        <w:t>más-más</w:t>
      </w:r>
      <w:r>
        <w:t xml:space="preserve"> funkciókat is. Mindezt a klienssel összefogva kétoldalú kommunikáció segítségével.</w:t>
      </w:r>
    </w:p>
    <w:p w14:paraId="56180752" w14:textId="679AADB9" w:rsidR="00E33BAF" w:rsidRPr="00E33BAF" w:rsidRDefault="003429B4" w:rsidP="00874A4F">
      <w:pPr>
        <w:pStyle w:val="Cmsor3"/>
      </w:pPr>
      <w:bookmarkStart w:id="72" w:name="_Toc152688612"/>
      <w:r>
        <w:t>Adatbázis és adatelérés</w:t>
      </w:r>
      <w:bookmarkEnd w:id="72"/>
    </w:p>
    <w:p w14:paraId="724F3AE1" w14:textId="77777777" w:rsidR="00E33BAF" w:rsidRDefault="00E33BAF" w:rsidP="00E33BAF">
      <w:pPr>
        <w:pStyle w:val="Kp"/>
      </w:pPr>
      <w:r>
        <w:rPr>
          <w:noProof/>
        </w:rPr>
        <w:drawing>
          <wp:inline distT="0" distB="0" distL="0" distR="0" wp14:anchorId="192FF47C" wp14:editId="66B4C6D3">
            <wp:extent cx="5400040" cy="1212215"/>
            <wp:effectExtent l="0" t="0" r="0" b="6985"/>
            <wp:docPr id="21124576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576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95E7" w14:textId="7349108F" w:rsidR="00E33BAF" w:rsidRDefault="00000000" w:rsidP="00E33BAF">
      <w:pPr>
        <w:pStyle w:val="Kpalrs"/>
      </w:pPr>
      <w:fldSimple w:instr=" SEQ ábra \* ARABIC ">
        <w:r w:rsidR="00815226">
          <w:rPr>
            <w:noProof/>
          </w:rPr>
          <w:t>19</w:t>
        </w:r>
      </w:fldSimple>
      <w:r w:rsidR="00E33BAF">
        <w:t>. ábra Váróterem adatbázis struktúra</w:t>
      </w:r>
    </w:p>
    <w:p w14:paraId="75B9119A" w14:textId="0380F4A3" w:rsidR="00874A4F" w:rsidRDefault="008157BD" w:rsidP="00874A4F">
      <w:r>
        <w:t>A váróterem adatstruktúrája összesen 3 táblából áll, mindegyik az alkalmazás egy-egy komponensét reprezentálva.</w:t>
      </w:r>
      <w:r w:rsidR="00A56581">
        <w:t xml:space="preserve"> Vannak a várótermek, amiket kezelünk az </w:t>
      </w:r>
      <w:r w:rsidR="00A56581">
        <w:lastRenderedPageBreak/>
        <w:t xml:space="preserve">alkalmazásban. Ezeknek van egy neve és egy </w:t>
      </w:r>
      <w:proofErr w:type="spellStart"/>
      <w:r w:rsidR="00A56581">
        <w:t>jelszava</w:t>
      </w:r>
      <w:proofErr w:type="spellEnd"/>
      <w:r w:rsidR="00A56581">
        <w:t>, egy tulajdonosa, egy létrehozási dátuma és az aktuális kiválasztott paklinak az azonosítója.</w:t>
      </w:r>
      <w:r w:rsidR="002C1A09">
        <w:t xml:space="preserve"> Ezek mind olyan adatok, amiket a létrehozás során kap meg a szerver, és később csak a </w:t>
      </w:r>
      <w:r w:rsidR="00914E6E">
        <w:t xml:space="preserve">beállított </w:t>
      </w:r>
      <w:r w:rsidR="002C1A09">
        <w:t>paklinak a módosítására lesz lehetőség.</w:t>
      </w:r>
    </w:p>
    <w:p w14:paraId="5C57772E" w14:textId="580134DB" w:rsidR="004F23A0" w:rsidRDefault="004F23A0" w:rsidP="00874A4F">
      <w:r>
        <w:t>Az egyes várótermekben kezeljük a csatlakozott felhasználókat, akikből a játék játékosai lesznek.</w:t>
      </w:r>
      <w:r w:rsidR="002027A7">
        <w:t xml:space="preserve"> Náluk csak az alap felhasználói adataikat tároljuk, mint a név, azonosító és </w:t>
      </w:r>
      <w:r w:rsidR="00664A64">
        <w:t xml:space="preserve">a </w:t>
      </w:r>
      <w:r w:rsidR="002027A7">
        <w:t>profilkép</w:t>
      </w:r>
      <w:r w:rsidR="002D4CE2">
        <w:t xml:space="preserve"> útvonala</w:t>
      </w:r>
      <w:r w:rsidR="002027A7">
        <w:t>.</w:t>
      </w:r>
      <w:r w:rsidR="005F09B4">
        <w:t xml:space="preserve"> Emellett minden játékos kap egy „</w:t>
      </w:r>
      <w:proofErr w:type="spellStart"/>
      <w:r w:rsidR="005F09B4">
        <w:t>Ready</w:t>
      </w:r>
      <w:proofErr w:type="spellEnd"/>
      <w:r w:rsidR="005F09B4">
        <w:t xml:space="preserve">” </w:t>
      </w:r>
      <w:proofErr w:type="spellStart"/>
      <w:r w:rsidR="005F09B4">
        <w:t>flaget</w:t>
      </w:r>
      <w:proofErr w:type="spellEnd"/>
      <w:r w:rsidR="005F09B4">
        <w:t>, aminek a segítségével tároljuk el, hogy készenállnak-e a játékra.</w:t>
      </w:r>
    </w:p>
    <w:p w14:paraId="114C1382" w14:textId="1E66204A" w:rsidR="00A30E74" w:rsidRPr="00874A4F" w:rsidRDefault="00A30E74" w:rsidP="00874A4F">
      <w:r>
        <w:t>Az alkalmazásnak egy további funkciója a beszélgetés megvalósítása a termekben, ezért az egyes üzenetek is kapnak egy-egy rekordot az adatbázisban.</w:t>
      </w:r>
      <w:r w:rsidR="006B43EF">
        <w:t xml:space="preserve"> Ezekben a rekordokban csak alapadatok vannak feljegyezve, minthogy ki, mikor és milyen üzenetet</w:t>
      </w:r>
      <w:r w:rsidR="00604E1B">
        <w:t xml:space="preserve"> írt</w:t>
      </w:r>
      <w:r w:rsidR="009F11C9">
        <w:t xml:space="preserve"> az adott teremben</w:t>
      </w:r>
      <w:r w:rsidR="006B43EF">
        <w:t>.</w:t>
      </w:r>
    </w:p>
    <w:p w14:paraId="204898D7" w14:textId="2284E5A8" w:rsidR="00DE6239" w:rsidRDefault="00DE6239" w:rsidP="00DE6239">
      <w:pPr>
        <w:pStyle w:val="Cmsor3"/>
      </w:pPr>
      <w:bookmarkStart w:id="73" w:name="_Toc152688613"/>
      <w:r>
        <w:t>Üzleti logika</w:t>
      </w:r>
      <w:bookmarkEnd w:id="73"/>
    </w:p>
    <w:p w14:paraId="1704180C" w14:textId="2B431FD2" w:rsidR="00AC339D" w:rsidRDefault="006F2A36" w:rsidP="006F2A36">
      <w:r>
        <w:t>A váróteremkezelő logikában számos és változatos funkció megvalósult. Ezeket fedi le a külön-külön kialakított lekérdezés, parancs és eseménykezelő központi osztályok a várótermek és üzenetek funkciói</w:t>
      </w:r>
      <w:r w:rsidR="007679C5">
        <w:t xml:space="preserve"> mentén</w:t>
      </w:r>
      <w:r>
        <w:t>.</w:t>
      </w:r>
    </w:p>
    <w:p w14:paraId="6C96C381" w14:textId="203A5724" w:rsidR="00DF3E64" w:rsidRDefault="001755E4" w:rsidP="00AC339D">
      <w:r>
        <w:t>Az itt megvalósított fun</w:t>
      </w:r>
      <w:r w:rsidR="004532B4">
        <w:t>k</w:t>
      </w:r>
      <w:r>
        <w:t>ciók</w:t>
      </w:r>
      <w:r w:rsidR="00702E6E">
        <w:t xml:space="preserve"> során meghatározó szempont volt az élő és gyors információcsere a klienssel.</w:t>
      </w:r>
      <w:r w:rsidR="003E6E39">
        <w:t xml:space="preserve"> </w:t>
      </w:r>
      <w:r w:rsidR="004444AC">
        <w:t>Emiatt részletes támogatást kapott a gyorsítótárral és a kétoldalú kommunikációval összekapcsolt eseményekkel</w:t>
      </w:r>
      <w:r w:rsidR="00AC4A2C">
        <w:t xml:space="preserve"> is</w:t>
      </w:r>
      <w:r w:rsidR="004444AC">
        <w:t>.</w:t>
      </w:r>
    </w:p>
    <w:p w14:paraId="44BC0E08" w14:textId="5C435208" w:rsidR="00DB2D52" w:rsidRDefault="00DB2D52" w:rsidP="00DB2D52">
      <w:pPr>
        <w:pStyle w:val="Cmsor4"/>
      </w:pPr>
      <w:r w:rsidRPr="00DB2D52">
        <w:t>LobbyQueryHandler</w:t>
      </w:r>
    </w:p>
    <w:p w14:paraId="41158577" w14:textId="0BD4172D" w:rsidR="00335CB5" w:rsidRPr="00335CB5" w:rsidRDefault="00335CB5" w:rsidP="00335CB5">
      <w:r>
        <w:t>Tartalmaz egy lekérést a várótermek listájára, és egyet egy bizonyos terem lekérdezésére. Mindkettő fölött gyorsítótár támogatás van bekapcsolva, így a felhasználók gyorsan megkapják a kért információt.</w:t>
      </w:r>
      <w:r w:rsidR="004B0E87">
        <w:t xml:space="preserve"> A lista lekérdezés során </w:t>
      </w:r>
      <w:r w:rsidR="00302602">
        <w:t xml:space="preserve">a kliensen az aktuális termeket akarjuk megjeleníteni, ezért csak a nevük és azonosítójuk kerül lekérdezésre. Az azonosító alapú lekérdezésben pedig egy részletes státuszt kapunk a teremről, viszont már validáció is védi, </w:t>
      </w:r>
      <w:r w:rsidR="00DC2E5A">
        <w:t>amivel</w:t>
      </w:r>
      <w:r w:rsidR="00302602">
        <w:t xml:space="preserve"> csak a saját termünket kérdezhetjük le.</w:t>
      </w:r>
    </w:p>
    <w:p w14:paraId="58F81D78" w14:textId="58A7D653" w:rsidR="00DB2D52" w:rsidRDefault="00DB2D52" w:rsidP="00DB2D52">
      <w:pPr>
        <w:pStyle w:val="Cmsor4"/>
      </w:pPr>
      <w:r w:rsidRPr="00DB2D52">
        <w:t>LobbyCommandHandler</w:t>
      </w:r>
    </w:p>
    <w:p w14:paraId="0128145E" w14:textId="357B12F5" w:rsidR="00461093" w:rsidRDefault="00C31519" w:rsidP="00461093">
      <w:r>
        <w:t>A várótermeknél megvalósított módosít</w:t>
      </w:r>
      <w:r w:rsidR="00904645">
        <w:t>ásoknál meghatározó volt, hogy a módosítások során ügyelni kellett arra is, hogy a felhasználókezelés</w:t>
      </w:r>
      <w:r w:rsidR="009342AB">
        <w:t xml:space="preserve"> felé</w:t>
      </w:r>
      <w:r w:rsidR="00904645">
        <w:t xml:space="preserve"> is szólni kell</w:t>
      </w:r>
      <w:r w:rsidR="009342AB">
        <w:t xml:space="preserve"> a</w:t>
      </w:r>
      <w:r w:rsidR="00904645">
        <w:t xml:space="preserve"> változásról, és a gyorsítótárnak is frissítenie kell magát, ha a terem változott.</w:t>
      </w:r>
    </w:p>
    <w:p w14:paraId="0BB88BF8" w14:textId="7BE8251E" w:rsidR="00762309" w:rsidRDefault="00762309" w:rsidP="00461093">
      <w:r>
        <w:lastRenderedPageBreak/>
        <w:t xml:space="preserve">Egy terem létrehozása során a felhasználó egyedül a nevét és jelszavát adja meg. Ezt a nevet </w:t>
      </w:r>
      <w:proofErr w:type="spellStart"/>
      <w:r>
        <w:t>levalidálja</w:t>
      </w:r>
      <w:proofErr w:type="spellEnd"/>
      <w:r>
        <w:t>, hogy nincs-e ilyen aktuális terem az adatbázisban. Ezután kiegészíti a dátummal, az alapértelmezett paklival és a saját felhasználójával.</w:t>
      </w:r>
      <w:r w:rsidR="00842D62">
        <w:t xml:space="preserve"> Ha minden elkészült, akkor küld egy jelet a </w:t>
      </w:r>
      <w:proofErr w:type="spellStart"/>
      <w:r w:rsidR="00842D62">
        <w:t>MediatR</w:t>
      </w:r>
      <w:proofErr w:type="spellEnd"/>
      <w:r w:rsidR="00842D62">
        <w:t xml:space="preserve"> eseménykezelőn keresztül, és egy jelet a RabbitMQ-n keresztül, hogy csatlakozott egy teremhez.</w:t>
      </w:r>
    </w:p>
    <w:p w14:paraId="6D765E19" w14:textId="118328ED" w:rsidR="005D7AA0" w:rsidRDefault="00566F59" w:rsidP="003866E4">
      <w:pPr>
        <w:rPr>
          <w:lang w:eastAsia="hu-HU"/>
        </w:rPr>
      </w:pPr>
      <w:r>
        <w:t xml:space="preserve">Minden egyes parancs küld egy jelet a </w:t>
      </w:r>
      <w:proofErr w:type="spellStart"/>
      <w:r>
        <w:t>MediatR</w:t>
      </w:r>
      <w:proofErr w:type="spellEnd"/>
      <w:r>
        <w:t xml:space="preserve"> eseménykezelőnek</w:t>
      </w:r>
      <w:r w:rsidR="000A3186">
        <w:t>.</w:t>
      </w:r>
      <w:r>
        <w:t xml:space="preserve"> </w:t>
      </w:r>
      <w:r w:rsidR="000A3186">
        <w:t>E</w:t>
      </w:r>
      <w:r>
        <w:t>mellett a felhasználóhoz köthető parancsok, mint a teremhez csatlakozás vagy kilépés</w:t>
      </w:r>
      <w:r w:rsidR="000A3186">
        <w:t>,</w:t>
      </w:r>
      <w:r>
        <w:t xml:space="preserve"> az küld a RabbitMQ-n keresztül is a létrehozással párhuzamosan.</w:t>
      </w:r>
      <w:r w:rsidR="005D7AA0">
        <w:t xml:space="preserve"> A parancsok emellett részletes validációval vannak ellátva, ami lefedi az előfordulható jogokat a termek kezelésénél, mint például, hogy a saját termünkön dolgozunk, vagy hogy mi vagyunk-e a terem tulajdonosa. A játékos kirúgása például akkor történhet meg, ha a saját termünkből akarjuk kirúgni, és vagy mi vagyunk a terem tulaj</w:t>
      </w:r>
      <w:r w:rsidR="00290EE7">
        <w:t>donos</w:t>
      </w:r>
      <w:r w:rsidR="005D7AA0">
        <w:t>ai vagy magunkat akarjuk kiléptetni</w:t>
      </w:r>
      <w:r w:rsidR="0008747C">
        <w:t xml:space="preserve"> [</w:t>
      </w:r>
      <w:proofErr w:type="spellStart"/>
      <w:r w:rsidR="0008747C">
        <w:fldChar w:fldCharType="begin"/>
      </w:r>
      <w:r w:rsidR="0008747C">
        <w:instrText xml:space="preserve"> REF _Ref150641938 \h </w:instrText>
      </w:r>
      <w:r w:rsidR="0008747C">
        <w:fldChar w:fldCharType="separate"/>
      </w:r>
      <w:r w:rsidR="00815226">
        <w:t>IValidator</w:t>
      </w:r>
      <w:proofErr w:type="spellEnd"/>
      <w:r w:rsidR="0008747C">
        <w:fldChar w:fldCharType="end"/>
      </w:r>
      <w:r w:rsidR="0008747C">
        <w:t>]</w:t>
      </w:r>
      <w:r w:rsidR="00E02BF9">
        <w:t>.</w:t>
      </w:r>
    </w:p>
    <w:p w14:paraId="71A7090C" w14:textId="7DB54EA1" w:rsidR="00745324" w:rsidRPr="00461093" w:rsidRDefault="00A23C5F" w:rsidP="00745324">
      <w:r>
        <w:t xml:space="preserve">További módosítás a pakli lecserélése, ami automatikusan leszedi a </w:t>
      </w:r>
      <w:proofErr w:type="spellStart"/>
      <w:r>
        <w:t>Ready</w:t>
      </w:r>
      <w:proofErr w:type="spellEnd"/>
      <w:r>
        <w:t xml:space="preserve"> </w:t>
      </w:r>
      <w:proofErr w:type="spellStart"/>
      <w:r>
        <w:t>flaget</w:t>
      </w:r>
      <w:proofErr w:type="spellEnd"/>
      <w:r>
        <w:t xml:space="preserve"> minden játékosról</w:t>
      </w:r>
      <w:r w:rsidR="00372B87">
        <w:t>.</w:t>
      </w:r>
      <w:r>
        <w:t xml:space="preserve"> </w:t>
      </w:r>
      <w:r w:rsidR="00372B87">
        <w:t>E</w:t>
      </w:r>
      <w:r>
        <w:t>gy másik parancs</w:t>
      </w:r>
      <w:r w:rsidR="00372B87">
        <w:t xml:space="preserve"> pedig</w:t>
      </w:r>
      <w:r>
        <w:t>, ami ezt</w:t>
      </w:r>
      <w:r w:rsidR="000E3EF0">
        <w:t xml:space="preserve"> a </w:t>
      </w:r>
      <w:proofErr w:type="spellStart"/>
      <w:r w:rsidR="000E3EF0">
        <w:t>flaget</w:t>
      </w:r>
      <w:proofErr w:type="spellEnd"/>
      <w:r>
        <w:t xml:space="preserve"> cserélgetni tudja a saját játékosunknak.</w:t>
      </w:r>
      <w:r w:rsidR="00BC73A3">
        <w:t xml:space="preserve"> Ezáltal nem kerülnek a játékosok olyan paklival a játékba, amivel nem szeretnének játszani.</w:t>
      </w:r>
      <w:r w:rsidR="008E24CD">
        <w:t xml:space="preserve"> Emellett megemlítendő, hogy a termek törlése kétféleképpen mehet végbe. Vagy elindul egy törlési parancs, például a játék indítása után, vagy a terem tulajdonosa elhagyja a szobát, ezzel kiléptetve mindenki mást is.</w:t>
      </w:r>
    </w:p>
    <w:p w14:paraId="62B5902D" w14:textId="072D75DD" w:rsidR="00DB2D52" w:rsidRDefault="00DB2D52" w:rsidP="00DB2D52">
      <w:pPr>
        <w:pStyle w:val="Cmsor4"/>
      </w:pPr>
      <w:r w:rsidRPr="00DB2D52">
        <w:t>LobbyEventHandler</w:t>
      </w:r>
    </w:p>
    <w:p w14:paraId="7440F618" w14:textId="7B2DF7D1" w:rsidR="00DE39F9" w:rsidRDefault="00F02700" w:rsidP="00266CF6">
      <w:r>
        <w:t xml:space="preserve">Feladata a parancsok által kibocsájtott események szerveroldali logikájának lekezelése. Ez a </w:t>
      </w:r>
      <w:r w:rsidR="009B4D2B">
        <w:t xml:space="preserve">termek </w:t>
      </w:r>
      <w:r>
        <w:t>gyorsítótár</w:t>
      </w:r>
      <w:r w:rsidR="009B4D2B">
        <w:t>ának</w:t>
      </w:r>
      <w:r>
        <w:t xml:space="preserve"> kezelését teszi ki.</w:t>
      </w:r>
      <w:r w:rsidR="003B4531">
        <w:t xml:space="preserve"> Ugyanezeket az eseményeket a Hubok is elfogják, amiket a megfelelő útvonalakon küldenek a klienseknek.</w:t>
      </w:r>
    </w:p>
    <w:p w14:paraId="7CED228A" w14:textId="2CEAFD45" w:rsidR="00266CF6" w:rsidRDefault="00334641" w:rsidP="00266CF6">
      <w:r>
        <w:t>Ebben az eseménykezelő osztályban tehát két dolog történhet. Vagy egy konkrét terem gyorsítótárát kell frissíteni, vagy a termek listáját.</w:t>
      </w:r>
      <w:r w:rsidR="00C761CE">
        <w:t xml:space="preserve"> Tehát a két lehetőség egy-egy segédfüggvénybe lett szervezve, és az egyes események hatására a megfelelő van meghívva.</w:t>
      </w:r>
      <w:r w:rsidR="00E250A4">
        <w:t xml:space="preserve"> A termek listájánál emellett arra is figyel, hogy létrehozási idő szerint csökkenően legyen eltárolva, ezzel is segítve a kliensoldalon a megjelenítést</w:t>
      </w:r>
      <w:r w:rsidR="006A4CF4">
        <w:t xml:space="preserve"> a</w:t>
      </w:r>
      <w:r w:rsidR="00EB7191">
        <w:t xml:space="preserve"> későbbi</w:t>
      </w:r>
      <w:r w:rsidR="006A4CF4">
        <w:t xml:space="preserve"> lekérdezése után</w:t>
      </w:r>
      <w:r w:rsidR="00E250A4">
        <w:t>.</w:t>
      </w:r>
    </w:p>
    <w:p w14:paraId="7B9926D0" w14:textId="46DA225F" w:rsidR="00266CF6" w:rsidRDefault="00266CF6" w:rsidP="00266CF6">
      <w:pPr>
        <w:pStyle w:val="Cmsor4"/>
      </w:pPr>
      <w:r w:rsidRPr="00266CF6">
        <w:lastRenderedPageBreak/>
        <w:t>MessageQueryHandler</w:t>
      </w:r>
    </w:p>
    <w:p w14:paraId="0609820C" w14:textId="63DB79C7" w:rsidR="00266CF6" w:rsidRDefault="0019318F" w:rsidP="00266CF6">
      <w:r>
        <w:t xml:space="preserve">Egyetlen feladata, hogy </w:t>
      </w:r>
      <w:proofErr w:type="spellStart"/>
      <w:r>
        <w:t>termenként</w:t>
      </w:r>
      <w:proofErr w:type="spellEnd"/>
      <w:r>
        <w:t xml:space="preserve"> szolgáltassa az elküldött üzeneteket. Ezen a lekérdezésen gyorsítótár is van bevezetve, így kevésbé terheli meg az adatbázist a rekordok hosszú listájának lekérdezése.</w:t>
      </w:r>
    </w:p>
    <w:p w14:paraId="596559C3" w14:textId="3A28A202" w:rsidR="00266CF6" w:rsidRDefault="00266CF6" w:rsidP="00266CF6">
      <w:pPr>
        <w:pStyle w:val="Cmsor4"/>
      </w:pPr>
      <w:r w:rsidRPr="00266CF6">
        <w:t>MessageCommandHandler</w:t>
      </w:r>
    </w:p>
    <w:p w14:paraId="699E7164" w14:textId="78B41421" w:rsidR="00266CF6" w:rsidRDefault="00F204EB" w:rsidP="00266CF6">
      <w:r>
        <w:t>Ez is egyetlen funkciót szolgáltat, ami egy elküldött üzenet rögzítése.</w:t>
      </w:r>
      <w:r w:rsidR="0021183B">
        <w:t xml:space="preserve"> Ebben a parancsban a felhasználó egyedül a rögzítendő szöveget és a terem azonosítóját szolgáltatja.</w:t>
      </w:r>
      <w:r w:rsidR="004852E7">
        <w:t xml:space="preserve"> A kapott azonosítót ezután a parancs </w:t>
      </w:r>
      <w:proofErr w:type="spellStart"/>
      <w:r w:rsidR="004852E7">
        <w:t>levalidálja</w:t>
      </w:r>
      <w:proofErr w:type="spellEnd"/>
      <w:r w:rsidR="004852E7">
        <w:t xml:space="preserve">, és kiegészíti az </w:t>
      </w:r>
      <w:r w:rsidR="003A7C44">
        <w:t xml:space="preserve">aktuális </w:t>
      </w:r>
      <w:r w:rsidR="004852E7">
        <w:t>idővel és a felhasználó adataival, hogy utána eltárolja.</w:t>
      </w:r>
      <w:r w:rsidR="001D219C">
        <w:t xml:space="preserve"> Legvégül elküld egy eseményt a sikeres üzenetről, amit elkap a szerveroldali komponens és a kliensoldal</w:t>
      </w:r>
      <w:r w:rsidR="00F4623A">
        <w:t>nak továbbító</w:t>
      </w:r>
      <w:r w:rsidR="001D219C">
        <w:t xml:space="preserve"> Hub kapcsolat is.</w:t>
      </w:r>
    </w:p>
    <w:p w14:paraId="4CCD4E86" w14:textId="19EE2A19" w:rsidR="00266CF6" w:rsidRDefault="00266CF6" w:rsidP="00266CF6">
      <w:pPr>
        <w:pStyle w:val="Cmsor4"/>
      </w:pPr>
      <w:r w:rsidRPr="00266CF6">
        <w:t>MessageEventHandler</w:t>
      </w:r>
    </w:p>
    <w:p w14:paraId="296F9FB8" w14:textId="3078E288" w:rsidR="00FE197E" w:rsidRPr="00FE197E" w:rsidRDefault="00FE197E" w:rsidP="00FE197E">
      <w:r>
        <w:t>Feladata, hogy elkapja az üzenetek létrejöttének az eseményét.</w:t>
      </w:r>
      <w:r w:rsidR="00802801">
        <w:t xml:space="preserve"> Minden üzenet eseménye után frissíteni akarjuk a gyorsítótárban megtalálható adott terem üzeneteinek a listáját.</w:t>
      </w:r>
      <w:r w:rsidR="00A0268C">
        <w:t xml:space="preserve"> Hogy ezek a memóriában eltárolt listák ne növekedjenek túl nagyra, egy konfigurációs értékkel meg van határozva, hogy hány elem szerepelhet bennük.</w:t>
      </w:r>
      <w:r w:rsidR="00BF01FA">
        <w:t xml:space="preserve"> Tehát a frissítés során ezzel az értékkel számolva és idő szerint csökkenő sorrendben veszi ki az üzeneteket, amiknek a végére beszúrva az új üzenetet tárolja el újra.</w:t>
      </w:r>
    </w:p>
    <w:p w14:paraId="2CB6156E" w14:textId="72FD4F5D" w:rsidR="00DE6239" w:rsidRDefault="00DE6239" w:rsidP="00DE6239">
      <w:pPr>
        <w:pStyle w:val="Cmsor3"/>
      </w:pPr>
      <w:bookmarkStart w:id="74" w:name="_Toc152688614"/>
      <w:r>
        <w:t>Felület</w:t>
      </w:r>
      <w:bookmarkEnd w:id="74"/>
    </w:p>
    <w:p w14:paraId="44853E63" w14:textId="2BEB8461" w:rsidR="00A06A5A" w:rsidRDefault="00EE7E21" w:rsidP="00A06A5A">
      <w:r>
        <w:t>A várótermek kezeléséhez két felületet lehet kötni. Egyik a termek böngészésére kitalált listafelület, a másik pedig a váróterem tagjainak megjelenített részletes nézet.</w:t>
      </w:r>
      <w:r w:rsidR="009339C2">
        <w:t xml:space="preserve"> Mindkét felület aktívan részt vesz a validációban és a kétoldalú kommunikációban is.</w:t>
      </w:r>
    </w:p>
    <w:p w14:paraId="1C65B5E2" w14:textId="4F049D4C" w:rsidR="00980E2C" w:rsidRDefault="00980E2C" w:rsidP="00A06A5A">
      <w:r>
        <w:t>A várótermek listanézetén egy letisztult felületet látunk, ahol a navigációk felett egy listadobozt és egy létrehozási gombot találhatunk. Ennek a gombnak a segítségével bárki létrehozhat egy termet a név és jelszó megadásával.</w:t>
      </w:r>
      <w:r w:rsidR="00752F87">
        <w:t xml:space="preserve"> Az így létrehozott terembe a létrehozó játékost rögtön be is dobja, és mindenki másnak feltűnteti az újonnan létrejött szobát</w:t>
      </w:r>
      <w:r w:rsidR="00F26489">
        <w:t xml:space="preserve"> a listán</w:t>
      </w:r>
      <w:r w:rsidR="00752F87">
        <w:t>.</w:t>
      </w:r>
      <w:r w:rsidR="00480CD6">
        <w:t xml:space="preserve"> A listában az aktív szobák egyedi nevei találhatóak létrehozási sorrendben csökkenően, tehát könnyen megtalálják egymást a játékosok.</w:t>
      </w:r>
    </w:p>
    <w:p w14:paraId="14FD5FCC" w14:textId="0638C7AC" w:rsidR="00EC61C3" w:rsidRPr="00A06A5A" w:rsidRDefault="00EC61C3" w:rsidP="00A06A5A">
      <w:r>
        <w:t>Az itt felügyelő hub kapcsolatnak tehát egyedül a szobák létrehozására és törlésére kell, hogy figyeljen</w:t>
      </w:r>
      <w:r w:rsidR="00BE4F03">
        <w:t>. Ezek hatására kiszűri a törlendő termet és betolja a lista elejére a létrejött termet</w:t>
      </w:r>
      <w:r w:rsidR="005B4C1D">
        <w:t>.</w:t>
      </w:r>
      <w:r w:rsidR="00BE4F03">
        <w:t xml:space="preserve"> </w:t>
      </w:r>
      <w:r w:rsidR="00C14871">
        <w:t>Mindezt s</w:t>
      </w:r>
      <w:r w:rsidR="00BE4F03">
        <w:t>zinkronban a szerver gyorsítótárának szerkesztésével.</w:t>
      </w:r>
    </w:p>
    <w:p w14:paraId="2114ED28" w14:textId="77777777" w:rsidR="00A06A5A" w:rsidRDefault="00A06A5A" w:rsidP="00A06A5A">
      <w:pPr>
        <w:pStyle w:val="Kp"/>
      </w:pPr>
      <w:r>
        <w:rPr>
          <w:noProof/>
        </w:rPr>
        <w:lastRenderedPageBreak/>
        <w:drawing>
          <wp:inline distT="0" distB="0" distL="0" distR="0" wp14:anchorId="00C01D90" wp14:editId="1ACB4842">
            <wp:extent cx="5067300" cy="2541396"/>
            <wp:effectExtent l="0" t="0" r="0" b="0"/>
            <wp:docPr id="860756594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56594" name="Kép 1" descr="A képen szöveg, képernyőkép, szoftver, képernyő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0016" cy="254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B46A" w14:textId="129564FA" w:rsidR="00A06A5A" w:rsidRDefault="00000000" w:rsidP="00A06A5A">
      <w:pPr>
        <w:pStyle w:val="Kpalrs"/>
      </w:pPr>
      <w:fldSimple w:instr=" SEQ ábra \* ARABIC ">
        <w:r w:rsidR="00815226">
          <w:rPr>
            <w:noProof/>
          </w:rPr>
          <w:t>20</w:t>
        </w:r>
      </w:fldSimple>
      <w:r w:rsidR="00A06A5A">
        <w:t>. ábra Váróterem csatlakozás</w:t>
      </w:r>
    </w:p>
    <w:p w14:paraId="3E44AD13" w14:textId="0C6BA90F" w:rsidR="005A11DC" w:rsidRDefault="00EA1D27" w:rsidP="005A11DC">
      <w:r>
        <w:t>Az egyes létrejött termekhez a lista elemükre kattintva tudunk csatlakozni. Ennek a dialógusa hasonlóan néz ki, mint a létrehozásénak, de egyedül a jelszót kell megadni. Ezt a jelszót pedig a szoba tagjaitól tudjuk elkérni, megakadályozva a kéretlen belépőket.</w:t>
      </w:r>
    </w:p>
    <w:p w14:paraId="768C8A68" w14:textId="77777777" w:rsidR="00051C39" w:rsidRDefault="007B422E" w:rsidP="00051C39">
      <w:r>
        <w:t>A termekbe belépve egy komplex, kisebb egységekből álló felületen találják magukat a felhasználók.</w:t>
      </w:r>
      <w:r w:rsidR="008B5A09">
        <w:t xml:space="preserve"> A felület tetején egy navigációs sáv található.</w:t>
      </w:r>
      <w:r w:rsidR="00517079">
        <w:t xml:space="preserve"> Ezen a sávon találhatóak meg a kiegészítő funkciók, amiket egy adott felhasználó megtehet a teremben.</w:t>
      </w:r>
      <w:r w:rsidR="002906D4">
        <w:t xml:space="preserve"> Ez egy belépett felhasználónak a kilépést és a saját „</w:t>
      </w:r>
      <w:proofErr w:type="spellStart"/>
      <w:r w:rsidR="002906D4">
        <w:t>Ready</w:t>
      </w:r>
      <w:proofErr w:type="spellEnd"/>
      <w:r w:rsidR="002906D4">
        <w:t>” flag értékének állítását jelenti.</w:t>
      </w:r>
      <w:r w:rsidR="00D757ED">
        <w:t xml:space="preserve"> Ezt egészíti ki a terem tulajdonosának két funkcióval.</w:t>
      </w:r>
      <w:r w:rsidR="00845D14">
        <w:t xml:space="preserve"> </w:t>
      </w:r>
    </w:p>
    <w:p w14:paraId="774D995E" w14:textId="2336C367" w:rsidR="000775E8" w:rsidRDefault="00845D14" w:rsidP="00051C39">
      <w:r>
        <w:t>Egyik, hogy meg tud nyitni e</w:t>
      </w:r>
      <w:r w:rsidR="00CB7931">
        <w:t>gy</w:t>
      </w:r>
      <w:r>
        <w:t xml:space="preserve"> dialógust, amiben kiválaszthat a saját megvett paklijai közül egyet, hogy azzal induljon a játék.</w:t>
      </w:r>
      <w:r w:rsidR="009849D5">
        <w:t xml:space="preserve"> Ezzel automatikusan vissza is veszi mindenkitől a „</w:t>
      </w:r>
      <w:proofErr w:type="spellStart"/>
      <w:r w:rsidR="009849D5">
        <w:t>Ready</w:t>
      </w:r>
      <w:proofErr w:type="spellEnd"/>
      <w:r w:rsidR="009849D5">
        <w:t xml:space="preserve">” </w:t>
      </w:r>
      <w:proofErr w:type="spellStart"/>
      <w:r w:rsidR="009849D5">
        <w:t>flaget</w:t>
      </w:r>
      <w:proofErr w:type="spellEnd"/>
      <w:r w:rsidR="009849D5">
        <w:t>.</w:t>
      </w:r>
      <w:r w:rsidR="00051C39">
        <w:t xml:space="preserve"> Emellett a másik funkció magának a játéknak az indítása. Ezen a gombon külön validáció található kliensoldalon is, ami akkor engedi meg a játék indítását, ha minden játékos készenáll, és a paklin megadott határokon belüli játékosszám található a teremben.</w:t>
      </w:r>
    </w:p>
    <w:p w14:paraId="04F7C615" w14:textId="276EC296" w:rsidR="005C6544" w:rsidRDefault="005C6544" w:rsidP="00051C39">
      <w:r>
        <w:t>Ezek a gombok mellett található meg a terem neve, ami a képernyő méretétől függően reszponzívan a gombok alá tud csúszni.</w:t>
      </w:r>
    </w:p>
    <w:p w14:paraId="56FB65F0" w14:textId="3906B208" w:rsidR="00E030CB" w:rsidRDefault="00A92D66" w:rsidP="00051C39">
      <w:r>
        <w:t>A</w:t>
      </w:r>
      <w:r w:rsidR="00E030CB">
        <w:t>latt</w:t>
      </w:r>
      <w:r>
        <w:t>uk</w:t>
      </w:r>
      <w:r w:rsidR="00E030CB">
        <w:t xml:space="preserve"> található a teremnek a játékos listája és az általános adatai, ugyanúgy reszponzívan elhelyezve</w:t>
      </w:r>
      <w:r w:rsidR="00042BDF">
        <w:t xml:space="preserve"> egymás alatt vagy mellett</w:t>
      </w:r>
      <w:r w:rsidR="00E030CB">
        <w:t>.</w:t>
      </w:r>
      <w:r w:rsidR="00E93DE2">
        <w:t xml:space="preserve"> A terembe belépett játékosokról élőben követve adja vissza az információkat. Ez azt jelenti, hogy arról is rögtön visszajelzést kapunk, ha valaki belépett vagy elhagyta a termet, és arról is</w:t>
      </w:r>
      <w:r w:rsidR="00A25D84">
        <w:t>,</w:t>
      </w:r>
      <w:r w:rsidR="00E93DE2">
        <w:t xml:space="preserve"> ha a készenálló értékét billenti át.</w:t>
      </w:r>
      <w:r w:rsidR="00A25D84">
        <w:t xml:space="preserve"> Ebben a listában az egyes leendő játékosokról látjuk a profilképüket és </w:t>
      </w:r>
      <w:r w:rsidR="00A25D84">
        <w:lastRenderedPageBreak/>
        <w:t xml:space="preserve">a felhasználónevüket a készenálló </w:t>
      </w:r>
      <w:r w:rsidR="00282536">
        <w:t>ikonjuk</w:t>
      </w:r>
      <w:r w:rsidR="00A25D84">
        <w:t xml:space="preserve"> mellett, amivel be tudjuk azonosítani ki lépett be a termünkbe.</w:t>
      </w:r>
      <w:r w:rsidR="002F5C94">
        <w:t xml:space="preserve"> Ha esetleg nem férne ki a belépett játékosok listája, akkor egyszerűen görgethető felületté alakul a dobozuk.</w:t>
      </w:r>
    </w:p>
    <w:p w14:paraId="1A15B076" w14:textId="48230319" w:rsidR="007961FE" w:rsidRDefault="007961FE" w:rsidP="00051C39">
      <w:r>
        <w:t xml:space="preserve">A terem általános adatai közé tartozik a kiválasztott pakli is, amit a terem tulajdonosa tud lecserélni. Ennek a </w:t>
      </w:r>
      <w:r w:rsidR="00480EB4">
        <w:t>cseréjét</w:t>
      </w:r>
      <w:r>
        <w:t xml:space="preserve"> a többi a játékos is élőben tudja lekövetni, a pakli nevének és az illusztrációjának változásával.</w:t>
      </w:r>
      <w:r w:rsidR="00A23DFD">
        <w:t xml:space="preserve"> A terem neve és </w:t>
      </w:r>
      <w:proofErr w:type="spellStart"/>
      <w:r w:rsidR="00A23DFD">
        <w:t>jelszava</w:t>
      </w:r>
      <w:proofErr w:type="spellEnd"/>
      <w:r w:rsidR="00A23DFD">
        <w:t xml:space="preserve"> minden belépett felhasználónak elérhető, így további játékosok is könnyedén meghívhatóak a játékba.</w:t>
      </w:r>
      <w:r w:rsidR="00B94636">
        <w:t xml:space="preserve"> Persze </w:t>
      </w:r>
      <w:r w:rsidR="001079DE">
        <w:t>a játék indítása</w:t>
      </w:r>
      <w:r w:rsidR="00B94636">
        <w:t xml:space="preserve"> és a játékosok eltávolítása a tulajdonos kezében van.</w:t>
      </w:r>
    </w:p>
    <w:p w14:paraId="7AF01CFE" w14:textId="2FD490B2" w:rsidR="001079DE" w:rsidRDefault="00592D41" w:rsidP="00051C39">
      <w:r>
        <w:t>A felület alján található egy chat felület.</w:t>
      </w:r>
      <w:r w:rsidR="009371BF">
        <w:t xml:space="preserve"> Itt a szoba tagjai tudnak egymással élőben beszélgetni.</w:t>
      </w:r>
      <w:r w:rsidR="000D1190">
        <w:t xml:space="preserve"> Tetején egy szöveges mező található, amiből az elküldött üzeneteket a szerver visszaküldi időbélyeggel ellátva a terem minden tagjának.</w:t>
      </w:r>
      <w:r w:rsidR="00E678B6">
        <w:t xml:space="preserve"> Ezeket az üzeneteket jeleníti meg a mező alatt egy görgethető felületen.</w:t>
      </w:r>
      <w:r w:rsidR="00B74198">
        <w:t xml:space="preserve"> </w:t>
      </w:r>
      <w:r w:rsidR="009E4F1A">
        <w:t>Az</w:t>
      </w:r>
      <w:r w:rsidR="00B74198">
        <w:t xml:space="preserve"> üzenetek a kényelem kedvéért idő szerint csökkenő sorrendben jelennek meg, és új üzenet hatására automatikusan a konténer tetejére görget az oldal</w:t>
      </w:r>
      <w:r w:rsidR="00F67875">
        <w:t>, ha olyan hosszú, hogy görgethetővé alakul</w:t>
      </w:r>
      <w:r w:rsidR="00B74198">
        <w:t>.</w:t>
      </w:r>
    </w:p>
    <w:p w14:paraId="04C62E32" w14:textId="77777777" w:rsidR="00EC7D8D" w:rsidRDefault="005A11DC" w:rsidP="00EC7D8D">
      <w:pPr>
        <w:pStyle w:val="Kp"/>
      </w:pPr>
      <w:r>
        <w:rPr>
          <w:noProof/>
        </w:rPr>
        <w:drawing>
          <wp:inline distT="0" distB="0" distL="0" distR="0" wp14:anchorId="533FE360" wp14:editId="7014305B">
            <wp:extent cx="5124450" cy="2131974"/>
            <wp:effectExtent l="0" t="0" r="0" b="1905"/>
            <wp:docPr id="1829283547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83547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1193" cy="213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8961" w14:textId="5954D402" w:rsidR="005A11DC" w:rsidRPr="005A11DC" w:rsidRDefault="00000000" w:rsidP="00EC7D8D">
      <w:pPr>
        <w:pStyle w:val="Kpalrs"/>
      </w:pPr>
      <w:fldSimple w:instr=" SEQ ábra \* ARABIC ">
        <w:r w:rsidR="00815226">
          <w:rPr>
            <w:noProof/>
          </w:rPr>
          <w:t>21</w:t>
        </w:r>
      </w:fldSimple>
      <w:r w:rsidR="00EC7D8D">
        <w:t>. ábra Váróterem felülete</w:t>
      </w:r>
    </w:p>
    <w:p w14:paraId="1B991DF9" w14:textId="1CC76C0A" w:rsidR="000C454E" w:rsidRDefault="00DD3CF7" w:rsidP="00DF3E64">
      <w:pPr>
        <w:pStyle w:val="Cmsor2"/>
      </w:pPr>
      <w:bookmarkStart w:id="75" w:name="_Toc152688615"/>
      <w:r>
        <w:t>Játék</w:t>
      </w:r>
      <w:bookmarkEnd w:id="75"/>
    </w:p>
    <w:p w14:paraId="680D6EEA" w14:textId="5EB97143" w:rsidR="00E900F2" w:rsidRDefault="00E900F2" w:rsidP="00E900F2">
      <w:r>
        <w:t>Az elkészült alkalmazás legfontosabb és legvastagabb komponense.</w:t>
      </w:r>
      <w:r w:rsidR="002841A3">
        <w:t xml:space="preserve"> Feladata a játék logikájának a megvalósítása, ami komplex műveleteket igényelt kliens és szerveroldalon is.</w:t>
      </w:r>
    </w:p>
    <w:p w14:paraId="2C445F93" w14:textId="0C5C96F5" w:rsidR="003E5DFD" w:rsidRDefault="003E5DFD" w:rsidP="00E900F2">
      <w:r>
        <w:t>A megvalósítás során a játékszabályt pontosítva a játék fázisokra lett osztva.</w:t>
      </w:r>
      <w:r w:rsidR="00F47DA9">
        <w:t xml:space="preserve"> A játék kezdetén áll egy kör fázisból, amiben a játékosok a lapjaikat tudják kirakni, </w:t>
      </w:r>
      <w:r w:rsidR="00D12DDE">
        <w:t>opcionálisan</w:t>
      </w:r>
      <w:r w:rsidR="00F47DA9">
        <w:t xml:space="preserve"> további interakciókkal kiegészítve.</w:t>
      </w:r>
      <w:r w:rsidR="0086755E">
        <w:t xml:space="preserve"> Ez a fázis addig tart, amíg minden játékos sorra nem került és ki nem rakott egy-egy lapot.</w:t>
      </w:r>
      <w:r w:rsidR="008D306A">
        <w:t xml:space="preserve"> Ezután a szerver </w:t>
      </w:r>
      <w:proofErr w:type="spellStart"/>
      <w:r w:rsidR="008D306A">
        <w:t>leellenőrzi</w:t>
      </w:r>
      <w:proofErr w:type="spellEnd"/>
      <w:r w:rsidR="008D306A">
        <w:t xml:space="preserve">, hogy </w:t>
      </w:r>
      <w:r w:rsidR="008D306A">
        <w:lastRenderedPageBreak/>
        <w:t>van-e olyan játékos, aki jogosult további extra lépésre a kiválasztott lapja vagy az asztala alapján.</w:t>
      </w:r>
      <w:r w:rsidR="004E6927">
        <w:t xml:space="preserve"> Ha vannak ilyen játékosok, akkor teszünk még egy kört csak ezekkel a játékosokkal, ahol ki tudják játszani ezeket a speciális akciókat</w:t>
      </w:r>
      <w:r w:rsidR="000D069B">
        <w:t>, ha akarják</w:t>
      </w:r>
      <w:r w:rsidR="004E6927">
        <w:t>.</w:t>
      </w:r>
      <w:r w:rsidR="005C6B80">
        <w:t xml:space="preserve"> Ezután a játék a kör végére érkezik.</w:t>
      </w:r>
      <w:r w:rsidR="002349C2">
        <w:t xml:space="preserve"> Minden kör végén a játékosoknak véglegesíti a lerakott lapjait, és </w:t>
      </w:r>
      <w:proofErr w:type="spellStart"/>
      <w:r w:rsidR="002349C2">
        <w:t>körbeadja</w:t>
      </w:r>
      <w:proofErr w:type="spellEnd"/>
      <w:r w:rsidR="002349C2">
        <w:t xml:space="preserve"> a</w:t>
      </w:r>
      <w:r w:rsidR="00555380">
        <w:t xml:space="preserve"> kez</w:t>
      </w:r>
      <w:r w:rsidR="007963F4">
        <w:t>ükben</w:t>
      </w:r>
      <w:r w:rsidR="002349C2">
        <w:t xml:space="preserve"> </w:t>
      </w:r>
      <w:r w:rsidR="007963F4">
        <w:t xml:space="preserve">maradt </w:t>
      </w:r>
      <w:r w:rsidR="002349C2">
        <w:t>lap</w:t>
      </w:r>
      <w:r w:rsidR="007963F4">
        <w:t>okat</w:t>
      </w:r>
      <w:r w:rsidR="002349C2">
        <w:t>.</w:t>
      </w:r>
      <w:r w:rsidR="00662596">
        <w:t xml:space="preserve"> Ennek az elindítására az első játékos kap jogot.</w:t>
      </w:r>
      <w:r w:rsidR="005F7B83">
        <w:t xml:space="preserve"> Az így lejátszott körök végén, mikor nem maradt több lap, akkor a szerver a menet végi fázisba érkezik, ahol kiszámítja a szerzett pontokat és </w:t>
      </w:r>
      <w:proofErr w:type="spellStart"/>
      <w:r w:rsidR="005F7B83">
        <w:t>újrakeveri</w:t>
      </w:r>
      <w:proofErr w:type="spellEnd"/>
      <w:r w:rsidR="005F7B83">
        <w:t xml:space="preserve"> a paklit. Ezt ugyanúgy az első játékos indítja.</w:t>
      </w:r>
      <w:r w:rsidR="00E922FD">
        <w:t xml:space="preserve"> Legvégül, a 3</w:t>
      </w:r>
      <w:r w:rsidR="00C80525">
        <w:t>.</w:t>
      </w:r>
      <w:r w:rsidR="00E922FD">
        <w:t xml:space="preserve"> menet végén jutunk a játék végi fázisba, ahol az első játékos vezérlésére elvégzi a számításokat, és a véglegesített eredmények fázisba állítja a játékot.</w:t>
      </w:r>
    </w:p>
    <w:p w14:paraId="01E11F38" w14:textId="03147E5A" w:rsidR="0064473D" w:rsidRDefault="0064473D" w:rsidP="00E900F2">
      <w:r>
        <w:t>Egy bevezetett segédfunkció, hogy az egyes kiértékeléseket nem kötelező az első játékosnak elvégeznie, mivel egy időlimit után a háttérben elvégzi a szerver is</w:t>
      </w:r>
      <w:r w:rsidR="002D2560">
        <w:t xml:space="preserve"> egy feladat</w:t>
      </w:r>
      <w:r w:rsidR="00D445C7">
        <w:t>ban</w:t>
      </w:r>
      <w:r>
        <w:t>, amiről értesíti a klienseket.</w:t>
      </w:r>
      <w:r w:rsidR="008735AA">
        <w:t xml:space="preserve"> Erről a felhasználók egy visszaszámlálót is látnak.</w:t>
      </w:r>
    </w:p>
    <w:p w14:paraId="204EDA55" w14:textId="77777777" w:rsidR="003E5DFD" w:rsidRDefault="003E5DFD" w:rsidP="003E5DFD">
      <w:pPr>
        <w:pStyle w:val="Kp"/>
      </w:pPr>
      <w:r>
        <w:rPr>
          <w:noProof/>
        </w:rPr>
        <w:drawing>
          <wp:inline distT="0" distB="0" distL="0" distR="0" wp14:anchorId="5480B87D" wp14:editId="7D2BB627">
            <wp:extent cx="5391150" cy="1857375"/>
            <wp:effectExtent l="0" t="0" r="0" b="9525"/>
            <wp:docPr id="85605974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3C102" w14:textId="68FB428D" w:rsidR="003E5DFD" w:rsidRDefault="00000000" w:rsidP="003E5DFD">
      <w:pPr>
        <w:pStyle w:val="Kpalrs"/>
      </w:pPr>
      <w:fldSimple w:instr=" SEQ ábra \* ARABIC ">
        <w:r w:rsidR="00815226">
          <w:rPr>
            <w:noProof/>
          </w:rPr>
          <w:t>22</w:t>
        </w:r>
      </w:fldSimple>
      <w:r w:rsidR="003E5DFD">
        <w:t>. ábra Játék menete</w:t>
      </w:r>
    </w:p>
    <w:p w14:paraId="41D54258" w14:textId="6446549C" w:rsidR="00860388" w:rsidRDefault="00860388" w:rsidP="00860388">
      <w:pPr>
        <w:pStyle w:val="Cmsor3"/>
      </w:pPr>
      <w:bookmarkStart w:id="76" w:name="_Toc152688616"/>
      <w:r>
        <w:t>Adatbázis és adatelérés</w:t>
      </w:r>
      <w:bookmarkEnd w:id="76"/>
    </w:p>
    <w:p w14:paraId="2E96D16E" w14:textId="58C9BE29" w:rsidR="00860388" w:rsidRDefault="00F24749" w:rsidP="00860388">
      <w:r>
        <w:t>Az egyes konténerek közül a legvastagabb adatstruktúrával rendelkezik a játék</w:t>
      </w:r>
      <w:r w:rsidR="006A39BC">
        <w:t>nak a</w:t>
      </w:r>
      <w:r>
        <w:t xml:space="preserve"> kezelése.</w:t>
      </w:r>
      <w:r w:rsidR="00195853">
        <w:t xml:space="preserve"> A struktúra központi egysége a </w:t>
      </w:r>
      <w:proofErr w:type="spellStart"/>
      <w:r w:rsidR="00195853">
        <w:t>Games</w:t>
      </w:r>
      <w:proofErr w:type="spellEnd"/>
      <w:r w:rsidR="00195853">
        <w:t xml:space="preserve"> tábla, ami az egyes játékokat reprezentálja.</w:t>
      </w:r>
      <w:r w:rsidR="00C33F75">
        <w:t xml:space="preserve"> Itt vannak eltárolva a játékhoz köthető állapotok és adatok, mint a menet száma, fázis vagy az aktív és kezdő játékos azonosítója is.</w:t>
      </w:r>
      <w:r w:rsidR="004E016E">
        <w:t xml:space="preserve"> Több táblán megtalálható az </w:t>
      </w:r>
      <w:proofErr w:type="spellStart"/>
      <w:r w:rsidR="004E016E">
        <w:t>AdditionalInfo</w:t>
      </w:r>
      <w:proofErr w:type="spellEnd"/>
      <w:r w:rsidR="004E016E">
        <w:t xml:space="preserve"> mező, amiben JSON-be fordított szabad</w:t>
      </w:r>
      <w:r w:rsidR="00BB3519">
        <w:t xml:space="preserve"> kulcs-érték formájú</w:t>
      </w:r>
      <w:r w:rsidR="004E016E">
        <w:t xml:space="preserve"> kiegészítő információk találhatóak.</w:t>
      </w:r>
    </w:p>
    <w:p w14:paraId="62D22A68" w14:textId="028B301D" w:rsidR="001D1D62" w:rsidRDefault="001D1D62" w:rsidP="00860388">
      <w:r>
        <w:t>Az átláthatóság kedvéért a használt pakli egy külön táblába lett kivezetve, amibe megadott típus szerint töltjük be a lapokat és az esetleg szükséges kiegészítő információkat.</w:t>
      </w:r>
      <w:r w:rsidR="003D236F">
        <w:t xml:space="preserve"> Maga a kártyák listája a </w:t>
      </w:r>
      <w:proofErr w:type="spellStart"/>
      <w:r w:rsidR="003D236F">
        <w:t>Cards</w:t>
      </w:r>
      <w:proofErr w:type="spellEnd"/>
      <w:r w:rsidR="003D236F">
        <w:t xml:space="preserve"> nevű egyetlen mezőbe van JSON-ként </w:t>
      </w:r>
      <w:r w:rsidR="003D236F">
        <w:lastRenderedPageBreak/>
        <w:t>befordítva</w:t>
      </w:r>
      <w:r w:rsidR="00C2251D">
        <w:t>.</w:t>
      </w:r>
      <w:r w:rsidR="003D236F">
        <w:t xml:space="preserve"> </w:t>
      </w:r>
      <w:r w:rsidR="00C2251D">
        <w:t>Viszont</w:t>
      </w:r>
      <w:r w:rsidR="003D236F">
        <w:t xml:space="preserve"> csak a lapoknak a típus</w:t>
      </w:r>
      <w:r w:rsidR="00E6477F">
        <w:t>ának a listája található meg benne</w:t>
      </w:r>
      <w:r w:rsidR="003D236F">
        <w:t>, amivel</w:t>
      </w:r>
      <w:r w:rsidR="00E6477F">
        <w:t xml:space="preserve"> minimalizálható az adatbázis terhelése</w:t>
      </w:r>
      <w:r w:rsidR="003D236F">
        <w:t>. Ezekhez a lapokhoz</w:t>
      </w:r>
      <w:r w:rsidR="00DC5AA0">
        <w:t>,</w:t>
      </w:r>
      <w:r w:rsidR="003D236F">
        <w:t xml:space="preserve"> ha szükség van altípusra, mint például melyik</w:t>
      </w:r>
      <w:r w:rsidR="00EF650B">
        <w:t xml:space="preserve"> lap</w:t>
      </w:r>
      <w:r w:rsidR="003D236F">
        <w:t xml:space="preserve"> hány pontot ér, akkor azt az </w:t>
      </w:r>
      <w:proofErr w:type="spellStart"/>
      <w:r w:rsidR="003D236F">
        <w:t>AdditionalInfo</w:t>
      </w:r>
      <w:proofErr w:type="spellEnd"/>
      <w:r w:rsidR="00EF4C16">
        <w:t xml:space="preserve"> mező</w:t>
      </w:r>
      <w:r w:rsidR="003D236F">
        <w:t>b</w:t>
      </w:r>
      <w:r w:rsidR="00EF4C16">
        <w:t>ő</w:t>
      </w:r>
      <w:r w:rsidR="003D236F">
        <w:t>l tölti be az alaptípussal együtt.</w:t>
      </w:r>
    </w:p>
    <w:p w14:paraId="3D8A94BC" w14:textId="1F4CF2C6" w:rsidR="00DC5AA0" w:rsidRDefault="002D0392" w:rsidP="00860388">
      <w:r>
        <w:t>Az egyes játékokhoz csatlakoznak a játékosokat reprezentáló rekordok.</w:t>
      </w:r>
      <w:r w:rsidR="001A20B9">
        <w:t xml:space="preserve"> Ebben vannak eltárolva a játszó felhasználók adatai és</w:t>
      </w:r>
      <w:r w:rsidR="00A770E6">
        <w:t xml:space="preserve"> nekik</w:t>
      </w:r>
      <w:r w:rsidR="001A20B9">
        <w:t xml:space="preserve"> a játék </w:t>
      </w:r>
      <w:r w:rsidR="00FC177D">
        <w:t xml:space="preserve">további </w:t>
      </w:r>
      <w:r w:rsidR="001A20B9">
        <w:t>elemeivel kiépített kapcsolat</w:t>
      </w:r>
      <w:r w:rsidR="00B45398">
        <w:t>ainak</w:t>
      </w:r>
      <w:r w:rsidR="001A20B9">
        <w:t xml:space="preserve"> azonosítói.</w:t>
      </w:r>
      <w:r w:rsidR="007E1E11">
        <w:t xml:space="preserve"> Emellett </w:t>
      </w:r>
      <w:r w:rsidR="00605B6A">
        <w:t xml:space="preserve">tartalmaz </w:t>
      </w:r>
      <w:r w:rsidR="007E1E11">
        <w:t>további, a játékhoz köthető adato</w:t>
      </w:r>
      <w:r w:rsidR="00605B6A">
        <w:t>kat</w:t>
      </w:r>
      <w:r w:rsidR="007E1E11">
        <w:t xml:space="preserve"> is, mint az eddig összegyűjtött pont, vagy hogy van-e extra lépése a</w:t>
      </w:r>
      <w:r w:rsidR="009A3DD7">
        <w:t>z adott</w:t>
      </w:r>
      <w:r w:rsidR="007E1E11">
        <w:t xml:space="preserve"> körnek a végén.</w:t>
      </w:r>
    </w:p>
    <w:p w14:paraId="3FF40023" w14:textId="11CE8AA4" w:rsidR="005371EB" w:rsidRDefault="005371EB" w:rsidP="00860388">
      <w:r>
        <w:t>A kártyák reprezentálására két tábla van kialakítva. Egyikben található a játékosok kezében található lapok, a másikban pedig az asztalra maguk elé kijátszott lapok.</w:t>
      </w:r>
      <w:r w:rsidR="003B0E27">
        <w:t xml:space="preserve"> A kettéválasztást az indokolta, hogy más-más kiegészítő információt igényel a használatuk, és az utólagos szűrés is egyszerűbb</w:t>
      </w:r>
      <w:r w:rsidR="00F30E52">
        <w:t>é</w:t>
      </w:r>
      <w:r w:rsidR="003B0E27">
        <w:t>, hatékonyabbá válik.</w:t>
      </w:r>
    </w:p>
    <w:p w14:paraId="6B7B8C63" w14:textId="77777777" w:rsidR="00B74BE9" w:rsidRDefault="005325B2" w:rsidP="00B74BE9">
      <w:pPr>
        <w:pStyle w:val="Kp"/>
      </w:pPr>
      <w:r>
        <w:rPr>
          <w:noProof/>
        </w:rPr>
        <w:drawing>
          <wp:inline distT="0" distB="0" distL="0" distR="0" wp14:anchorId="3E8512DF" wp14:editId="0CC84B19">
            <wp:extent cx="5095875" cy="3093239"/>
            <wp:effectExtent l="0" t="0" r="0" b="0"/>
            <wp:docPr id="1639645109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45109" name="Kép 1" descr="A képen szöveg, képernyőkép, szám, Betűtípus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0144" cy="30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0EB6" w14:textId="16DDD389" w:rsidR="00DF3E64" w:rsidRDefault="00000000" w:rsidP="00B74BE9">
      <w:pPr>
        <w:pStyle w:val="Kpalrs"/>
      </w:pPr>
      <w:fldSimple w:instr=" SEQ ábra \* ARABIC ">
        <w:r w:rsidR="00815226">
          <w:rPr>
            <w:noProof/>
          </w:rPr>
          <w:t>23</w:t>
        </w:r>
      </w:fldSimple>
      <w:r w:rsidR="00B74BE9">
        <w:t>. ábra Játék adatbázis struktúra</w:t>
      </w:r>
    </w:p>
    <w:p w14:paraId="26172306" w14:textId="38129E28" w:rsidR="00AD51EA" w:rsidRPr="00AD51EA" w:rsidRDefault="00AD51EA" w:rsidP="00AD51EA">
      <w:r>
        <w:t xml:space="preserve">A kártyák és játékosok közötti kapcsolat nem közvetlenül lett kiépítve, hanem egy kéz és asztalt reprezentáló kapcsolótáblán keresztül lettek összekötve. Ennek az az oka, hogy a megvalósított játéknak egyik alapeleme, hogy a körök végén a játékosok </w:t>
      </w:r>
      <w:proofErr w:type="spellStart"/>
      <w:r>
        <w:t>körbeadják</w:t>
      </w:r>
      <w:proofErr w:type="spellEnd"/>
      <w:r>
        <w:t xml:space="preserve"> a kezükben található lapokat. Ez adatbázisban azt jelentené, hogy minden egyes kézben található lapnál le kell cserélni a külső kulcsokat az új játékosokra. Ennek az áthidalására lettek bevezetve a </w:t>
      </w:r>
      <w:r w:rsidR="00E45171">
        <w:t>kapcsoló</w:t>
      </w:r>
      <w:r>
        <w:t xml:space="preserve">táblák. Ezekkel a játékosok egy-egy kapcsolatban állnak, és a körök végén a játékosokon található kezekre mutató kulcsokat </w:t>
      </w:r>
      <w:r>
        <w:lastRenderedPageBreak/>
        <w:t>kell csak cserélgetni. Emellett a kártyák lekérdezését sem lassítja, mivel azokat egy külön kérésben a kéz azonosítójának segítségével kérdezi le.</w:t>
      </w:r>
    </w:p>
    <w:p w14:paraId="1C1CDBB1" w14:textId="5E54D681" w:rsidR="00F54FAC" w:rsidRDefault="00F54FAC" w:rsidP="00F54FAC">
      <w:pPr>
        <w:pStyle w:val="Cmsor3"/>
      </w:pPr>
      <w:bookmarkStart w:id="77" w:name="_Toc152688617"/>
      <w:r>
        <w:t>Üzleti logika</w:t>
      </w:r>
      <w:bookmarkEnd w:id="77"/>
    </w:p>
    <w:p w14:paraId="17423FA8" w14:textId="1941B787" w:rsidR="00CC438B" w:rsidRPr="00CC438B" w:rsidRDefault="00CC438B" w:rsidP="00CC438B">
      <w:r>
        <w:t>A játék logikájának megvalósításánál a legnagyobb akadály a kártyák működésének megvalósítása volt, mivel számos és változatos implementációt igényelnek.</w:t>
      </w:r>
      <w:r w:rsidR="00303E77">
        <w:t xml:space="preserve"> Miattuk is lettek bevezetve a fázisok a játékban, hogy valamilyen rendszerezett logika szerint tudjanak működni.</w:t>
      </w:r>
    </w:p>
    <w:p w14:paraId="57C839CC" w14:textId="2F52AD39" w:rsidR="002A74A2" w:rsidRDefault="00F5159C" w:rsidP="00F5159C">
      <w:pPr>
        <w:pStyle w:val="Cmsor4"/>
      </w:pPr>
      <w:r>
        <w:t>ICardCommand</w:t>
      </w:r>
    </w:p>
    <w:p w14:paraId="730FE191" w14:textId="5304AAAA" w:rsidR="00877879" w:rsidRDefault="00877879" w:rsidP="00877879">
      <w:r>
        <w:t>Fontos szempont volt, hogy a kártyákhoz köthető logikák típustól függetlenül egységesen lehessenek felhasználhatóak.</w:t>
      </w:r>
      <w:r w:rsidR="00477EE4">
        <w:t xml:space="preserve"> Ehhez lett bevezetve egy központi struktúra, ami generikusan megfogalmazza, hogy az egyes események során a kártyákkal mi a teendő. Itt a generikus érték a kártyatípusokat becsomagoló </w:t>
      </w:r>
      <w:proofErr w:type="spellStart"/>
      <w:r w:rsidR="00477EE4">
        <w:t>wrapper</w:t>
      </w:r>
      <w:proofErr w:type="spellEnd"/>
      <w:r w:rsidR="00477EE4">
        <w:t xml:space="preserve"> osztály, aminek a segítségével könnyedén tudunk típustól függően új kártya implementációkat hozzáadni.</w:t>
      </w:r>
    </w:p>
    <w:p w14:paraId="33A3A6B3" w14:textId="53480A9C" w:rsidR="00050766" w:rsidRDefault="00050766" w:rsidP="00877879">
      <w:r>
        <w:t xml:space="preserve">Az ilyen események a körök, menetek vagy játék végén a kiértékelés, vagy a kijátszás </w:t>
      </w:r>
      <w:r w:rsidR="00FF4501">
        <w:t>és</w:t>
      </w:r>
      <w:r>
        <w:t xml:space="preserve"> extra lépés során a típustól függő opcionális implementáció.</w:t>
      </w:r>
      <w:r w:rsidR="00D87F44">
        <w:t xml:space="preserve"> Ezzel a megoldással könnyedén tudjuk meghívni minden kártyára a saját szabályát</w:t>
      </w:r>
      <w:r w:rsidR="00893CEC">
        <w:t xml:space="preserve"> az egyes események során</w:t>
      </w:r>
      <w:r w:rsidR="00D87F44">
        <w:t>.</w:t>
      </w:r>
    </w:p>
    <w:p w14:paraId="42FFC11C" w14:textId="77777777" w:rsidR="00CF16CB" w:rsidRDefault="00CF16CB" w:rsidP="00CF16CB">
      <w:pPr>
        <w:pStyle w:val="Kp"/>
      </w:pPr>
      <w:r>
        <w:rPr>
          <w:noProof/>
        </w:rPr>
        <w:drawing>
          <wp:inline distT="0" distB="0" distL="0" distR="0" wp14:anchorId="63274031" wp14:editId="3D5CA2BA">
            <wp:extent cx="5390176" cy="2514600"/>
            <wp:effectExtent l="0" t="0" r="1270" b="0"/>
            <wp:docPr id="15638994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899408" name="Kép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176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08AED" w14:textId="6627371B" w:rsidR="00CF16CB" w:rsidRDefault="00000000" w:rsidP="00CF16CB">
      <w:pPr>
        <w:pStyle w:val="Kpalrs"/>
      </w:pPr>
      <w:fldSimple w:instr=" SEQ ábra \* ARABIC ">
        <w:r w:rsidR="00815226">
          <w:rPr>
            <w:noProof/>
          </w:rPr>
          <w:t>24</w:t>
        </w:r>
      </w:fldSimple>
      <w:r w:rsidR="00CF16CB">
        <w:t>. ábra ICardCommand struktúra 3 példával</w:t>
      </w:r>
    </w:p>
    <w:p w14:paraId="20FFF82F" w14:textId="7E486C23" w:rsidR="005C50DB" w:rsidRDefault="00752470" w:rsidP="00877879">
      <w:r>
        <w:t xml:space="preserve">Mivel a kártyák használatakor gyakran vannak olyan esetek, amikor megegyező vagy bizonyos logikával eltérő műveleteket hajtanak végre, ezért pár implementáció különálló segédkomponensekbe lett kihelyezve. Ezeket a komponenseket injektálással </w:t>
      </w:r>
      <w:r>
        <w:lastRenderedPageBreak/>
        <w:t>tudják felhasználni tetszőlegesen az egyes kártya kezelő osztályok</w:t>
      </w:r>
      <w:r w:rsidR="00C513D8">
        <w:t>, így könnyedén bővíthetőek további funkciókkal</w:t>
      </w:r>
      <w:r w:rsidR="00273120">
        <w:t xml:space="preserve"> vagy komponensekkel</w:t>
      </w:r>
      <w:r>
        <w:t>.</w:t>
      </w:r>
      <w:r w:rsidR="0053419D">
        <w:t xml:space="preserve"> Három ilyen segédkomponens van implementálva. Egy, ami egy adott kártyának az asztalra helyezését valósítja meg, egy</w:t>
      </w:r>
      <w:r w:rsidR="00D1735E">
        <w:t>,</w:t>
      </w:r>
      <w:r w:rsidR="0053419D">
        <w:t xml:space="preserve"> ami adott pontot ad hozzá egy játékoshoz, és egy</w:t>
      </w:r>
      <w:r w:rsidR="00D1735E">
        <w:t>,</w:t>
      </w:r>
      <w:r w:rsidR="0053419D">
        <w:t xml:space="preserve"> ami egy paraméterül kapott függvény alapján ad hozzá pontot egy játékoshoz.</w:t>
      </w:r>
      <w:r>
        <w:t xml:space="preserve"> </w:t>
      </w:r>
      <w:r w:rsidR="0068002F">
        <w:t xml:space="preserve">Az olyan kártyáknál, amik ezeken túlmutató komplex logikát igényelnek a </w:t>
      </w:r>
      <w:proofErr w:type="spellStart"/>
      <w:r w:rsidR="00673940">
        <w:t>U</w:t>
      </w:r>
      <w:r w:rsidR="0068002F">
        <w:t>nitOfWork</w:t>
      </w:r>
      <w:proofErr w:type="spellEnd"/>
      <w:r w:rsidR="001031E1">
        <w:t xml:space="preserve"> </w:t>
      </w:r>
      <w:r w:rsidR="0068002F">
        <w:t xml:space="preserve">injektálásával </w:t>
      </w:r>
      <w:r w:rsidR="0069696C">
        <w:t xml:space="preserve">könnyedén meg </w:t>
      </w:r>
      <w:r w:rsidR="0068002F">
        <w:t>tudják valósítani a saját</w:t>
      </w:r>
      <w:r w:rsidR="00595430">
        <w:t xml:space="preserve"> módosító és lekérdező</w:t>
      </w:r>
      <w:r w:rsidR="0068002F">
        <w:t xml:space="preserve"> logikájukat.</w:t>
      </w:r>
    </w:p>
    <w:p w14:paraId="3B5DB17A" w14:textId="55E7278A" w:rsidR="00F94689" w:rsidRDefault="00F94689" w:rsidP="00877879">
      <w:r>
        <w:t xml:space="preserve">Az asztalra kihelyező </w:t>
      </w:r>
      <w:r w:rsidR="000C21C1">
        <w:t>segéd</w:t>
      </w:r>
      <w:r>
        <w:t>komponens ki lett egészítve egy külön Nigiri típusú kártyák lehelyezésére</w:t>
      </w:r>
      <w:r w:rsidR="00385E8B">
        <w:t xml:space="preserve"> szolgáló</w:t>
      </w:r>
      <w:r>
        <w:t xml:space="preserve"> „</w:t>
      </w:r>
      <w:proofErr w:type="spellStart"/>
      <w:r>
        <w:t>AddNigiriToBoard</w:t>
      </w:r>
      <w:proofErr w:type="spellEnd"/>
      <w:r>
        <w:t>” függvénnyel, amiket a Nigiri kezelő osztályok használnak fel.</w:t>
      </w:r>
      <w:r w:rsidR="00B578B8">
        <w:t xml:space="preserve"> Ennek az oka, hogy ha egy játékos lerak maga elé egy </w:t>
      </w:r>
      <w:proofErr w:type="spellStart"/>
      <w:r w:rsidR="00B578B8">
        <w:t>Wasabi</w:t>
      </w:r>
      <w:proofErr w:type="spellEnd"/>
      <w:r w:rsidR="00B578B8">
        <w:t xml:space="preserve"> kártyát, akkor a következő Nigiri kártyája dupla annyi pontot ér. Ennek az ellenőrzését és </w:t>
      </w:r>
      <w:r w:rsidR="00880DA3">
        <w:t xml:space="preserve">a lerakott kártyán </w:t>
      </w:r>
      <w:r w:rsidR="0003052E">
        <w:t xml:space="preserve">való </w:t>
      </w:r>
      <w:r w:rsidR="00B578B8">
        <w:t>jelölését hajtja végre külön ebben a függvényben.</w:t>
      </w:r>
    </w:p>
    <w:p w14:paraId="79DEEDC3" w14:textId="3F087BC8" w:rsidR="00FD45C4" w:rsidRDefault="00FD45C4" w:rsidP="00877879">
      <w:r>
        <w:t xml:space="preserve">Ahhoz, hogy a </w:t>
      </w:r>
      <w:proofErr w:type="spellStart"/>
      <w:r>
        <w:t>wrapper</w:t>
      </w:r>
      <w:proofErr w:type="spellEnd"/>
      <w:r>
        <w:t xml:space="preserve"> osztály segítségével tudjuk </w:t>
      </w:r>
      <w:proofErr w:type="spellStart"/>
      <w:r>
        <w:t>példányosítani</w:t>
      </w:r>
      <w:proofErr w:type="spellEnd"/>
      <w:r>
        <w:t xml:space="preserve"> a kezelő osztályokat, emellé szükség volt egy segédfüggvény implementálására is. Ez a függvény az </w:t>
      </w:r>
      <w:proofErr w:type="spellStart"/>
      <w:r w:rsidRPr="00FD45C4">
        <w:t>IServiceProvider</w:t>
      </w:r>
      <w:proofErr w:type="spellEnd"/>
      <w:r>
        <w:t>-en fogalmaz</w:t>
      </w:r>
      <w:r w:rsidR="00764A91">
        <w:t>za</w:t>
      </w:r>
      <w:r>
        <w:t xml:space="preserve"> meg </w:t>
      </w:r>
      <w:r w:rsidR="00764A91">
        <w:t>a „</w:t>
      </w:r>
      <w:proofErr w:type="spellStart"/>
      <w:r w:rsidR="00764A91">
        <w:t>GetCommand</w:t>
      </w:r>
      <w:proofErr w:type="spellEnd"/>
      <w:r w:rsidR="00764A91">
        <w:t>”</w:t>
      </w:r>
      <w:r>
        <w:t xml:space="preserve"> kérést, ami az alkalmazásba regisztrált osztályok közül generikusan létrehozza a keresett </w:t>
      </w:r>
      <w:r w:rsidR="008027BA">
        <w:t xml:space="preserve">kezelő </w:t>
      </w:r>
      <w:r>
        <w:t>osztályt</w:t>
      </w:r>
      <w:r w:rsidR="00937C08">
        <w:t>, ha létezik</w:t>
      </w:r>
      <w:r>
        <w:t>.</w:t>
      </w:r>
      <w:r w:rsidR="008A0BD2">
        <w:t xml:space="preserve"> </w:t>
      </w:r>
      <w:r w:rsidR="005C0A4B">
        <w:t xml:space="preserve">Ez a segédfüggvény akármelyik parancs során meghívható. </w:t>
      </w:r>
      <w:r w:rsidR="008A0BD2">
        <w:t>Használati példa:</w:t>
      </w:r>
    </w:p>
    <w:p w14:paraId="3A19A2BB" w14:textId="77777777" w:rsidR="008A0BD2" w:rsidRDefault="008A0BD2" w:rsidP="008A0BD2">
      <w:pPr>
        <w:pStyle w:val="Kd"/>
        <w:rPr>
          <w:lang w:eastAsia="hu-HU"/>
        </w:rPr>
      </w:pPr>
      <w:r>
        <w:rPr>
          <w:color w:val="0000FF"/>
          <w:lang w:eastAsia="hu-HU"/>
        </w:rPr>
        <w:t>var</w:t>
      </w:r>
      <w:r>
        <w:rPr>
          <w:lang w:eastAsia="hu-HU"/>
        </w:rPr>
        <w:t xml:space="preserve"> </w:t>
      </w:r>
      <w:proofErr w:type="spellStart"/>
      <w:r>
        <w:rPr>
          <w:lang w:eastAsia="hu-HU"/>
        </w:rPr>
        <w:t>command</w:t>
      </w:r>
      <w:proofErr w:type="spellEnd"/>
      <w:r>
        <w:rPr>
          <w:lang w:eastAsia="hu-HU"/>
        </w:rPr>
        <w:t xml:space="preserve"> = _</w:t>
      </w:r>
      <w:proofErr w:type="spellStart"/>
      <w:r>
        <w:rPr>
          <w:lang w:eastAsia="hu-HU"/>
        </w:rPr>
        <w:t>serviceProvider.GetCommand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card.CardType.GetClass</w:t>
      </w:r>
      <w:proofErr w:type="spellEnd"/>
      <w:r>
        <w:rPr>
          <w:lang w:eastAsia="hu-HU"/>
        </w:rPr>
        <w:t>());</w:t>
      </w:r>
    </w:p>
    <w:p w14:paraId="0484A0E6" w14:textId="77777777" w:rsidR="008A0BD2" w:rsidRDefault="008A0BD2" w:rsidP="008A0BD2">
      <w:pPr>
        <w:pStyle w:val="Kd"/>
        <w:rPr>
          <w:lang w:eastAsia="hu-HU"/>
        </w:rPr>
      </w:pPr>
      <w:proofErr w:type="spellStart"/>
      <w:r>
        <w:rPr>
          <w:color w:val="0000FF"/>
          <w:lang w:eastAsia="hu-HU"/>
        </w:rPr>
        <w:t>if</w:t>
      </w:r>
      <w:proofErr w:type="spellEnd"/>
      <w:r>
        <w:rPr>
          <w:lang w:eastAsia="hu-HU"/>
        </w:rPr>
        <w:t xml:space="preserve"> (</w:t>
      </w:r>
      <w:proofErr w:type="spellStart"/>
      <w:r>
        <w:rPr>
          <w:lang w:eastAsia="hu-HU"/>
        </w:rPr>
        <w:t>command</w:t>
      </w:r>
      <w:proofErr w:type="spellEnd"/>
      <w:r>
        <w:rPr>
          <w:lang w:eastAsia="hu-HU"/>
        </w:rPr>
        <w:t xml:space="preserve"> != </w:t>
      </w:r>
      <w:r>
        <w:rPr>
          <w:color w:val="0000FF"/>
          <w:lang w:eastAsia="hu-HU"/>
        </w:rPr>
        <w:t>null</w:t>
      </w:r>
      <w:r>
        <w:rPr>
          <w:lang w:eastAsia="hu-HU"/>
        </w:rPr>
        <w:t>)</w:t>
      </w:r>
    </w:p>
    <w:p w14:paraId="6F1D5D89" w14:textId="77777777" w:rsidR="008A0BD2" w:rsidRDefault="008A0BD2" w:rsidP="008A0BD2">
      <w:pPr>
        <w:pStyle w:val="Kd"/>
        <w:rPr>
          <w:lang w:eastAsia="hu-HU"/>
        </w:rPr>
      </w:pPr>
      <w:r>
        <w:rPr>
          <w:lang w:eastAsia="hu-HU"/>
        </w:rPr>
        <w:t>{</w:t>
      </w:r>
    </w:p>
    <w:p w14:paraId="549A43A2" w14:textId="77777777" w:rsidR="008A0BD2" w:rsidRDefault="008A0BD2" w:rsidP="008A0BD2">
      <w:pPr>
        <w:pStyle w:val="Kd"/>
        <w:rPr>
          <w:lang w:eastAsia="hu-HU"/>
        </w:rPr>
      </w:pPr>
      <w:r>
        <w:rPr>
          <w:lang w:eastAsia="hu-HU"/>
        </w:rPr>
        <w:t xml:space="preserve">    </w:t>
      </w:r>
      <w:proofErr w:type="spellStart"/>
      <w:r>
        <w:rPr>
          <w:color w:val="0000FF"/>
          <w:lang w:eastAsia="hu-HU"/>
        </w:rPr>
        <w:t>await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command.OnEndRound</w:t>
      </w:r>
      <w:proofErr w:type="spellEnd"/>
      <w:r>
        <w:rPr>
          <w:lang w:eastAsia="hu-HU"/>
        </w:rPr>
        <w:t>(</w:t>
      </w:r>
      <w:proofErr w:type="spellStart"/>
      <w:r>
        <w:rPr>
          <w:lang w:eastAsia="hu-HU"/>
        </w:rPr>
        <w:t>card</w:t>
      </w:r>
      <w:proofErr w:type="spellEnd"/>
      <w:r>
        <w:rPr>
          <w:lang w:eastAsia="hu-HU"/>
        </w:rPr>
        <w:t>);</w:t>
      </w:r>
    </w:p>
    <w:p w14:paraId="47800B79" w14:textId="3D218939" w:rsidR="008A0BD2" w:rsidRPr="00877879" w:rsidRDefault="008A0BD2" w:rsidP="008A0BD2">
      <w:pPr>
        <w:pStyle w:val="Kd"/>
      </w:pPr>
      <w:r>
        <w:rPr>
          <w:lang w:eastAsia="hu-HU"/>
        </w:rPr>
        <w:t>}</w:t>
      </w:r>
    </w:p>
    <w:p w14:paraId="166D35BE" w14:textId="5EC91CED" w:rsidR="00CC438B" w:rsidRDefault="002D2D93" w:rsidP="00CC438B">
      <w:pPr>
        <w:pStyle w:val="Cmsor4"/>
      </w:pPr>
      <w:proofErr w:type="spellStart"/>
      <w:r w:rsidRPr="002D2D93">
        <w:t>CardCommandHandler</w:t>
      </w:r>
      <w:proofErr w:type="spellEnd"/>
    </w:p>
    <w:p w14:paraId="47E63404" w14:textId="453FA7C1" w:rsidR="00895895" w:rsidRDefault="002D2D93" w:rsidP="002D2D93">
      <w:r>
        <w:t xml:space="preserve">Feladata a kártyák funkcióinak kezelése. Ebbe beletartozik a kártya kézből lerakása, </w:t>
      </w:r>
      <w:r w:rsidR="008D47DE">
        <w:t xml:space="preserve">vagy </w:t>
      </w:r>
      <w:r>
        <w:t>egy játékos extra lépése vagy annak kihagyása</w:t>
      </w:r>
      <w:r w:rsidR="0077003C">
        <w:t>.</w:t>
      </w:r>
      <w:r w:rsidR="003F62A4">
        <w:t xml:space="preserve"> Egy kártya lerakása során a legtöbb kártya esetén még csak annyi történik, hogy megjelöljük, hogy a kör végén ezt a kártyát fogjuk felfordítani</w:t>
      </w:r>
      <w:r w:rsidR="00110AFB">
        <w:t xml:space="preserve">, és </w:t>
      </w:r>
      <w:proofErr w:type="spellStart"/>
      <w:r w:rsidR="00110AFB">
        <w:t>továbblépünk</w:t>
      </w:r>
      <w:proofErr w:type="spellEnd"/>
      <w:r w:rsidR="00110AFB">
        <w:t xml:space="preserve"> a következőre</w:t>
      </w:r>
      <w:r w:rsidR="003F62A4">
        <w:t>.</w:t>
      </w:r>
    </w:p>
    <w:p w14:paraId="784252E2" w14:textId="3BA3E951" w:rsidR="002D2D93" w:rsidRDefault="003F62A4" w:rsidP="002D2D93">
      <w:r>
        <w:t xml:space="preserve">A kérés során először történik egy validáció, amivel </w:t>
      </w:r>
      <w:proofErr w:type="spellStart"/>
      <w:r>
        <w:t>leellenőrzi</w:t>
      </w:r>
      <w:proofErr w:type="spellEnd"/>
      <w:r>
        <w:t xml:space="preserve">, hogy a megfelelő játékos a </w:t>
      </w:r>
      <w:r w:rsidR="00C9152D">
        <w:t>megfelelő fázisban választott lapot. Ezután megjelöl</w:t>
      </w:r>
      <w:r w:rsidR="00CB1674">
        <w:t>i</w:t>
      </w:r>
      <w:r w:rsidR="003D13F1">
        <w:t xml:space="preserve"> a lapot</w:t>
      </w:r>
      <w:r w:rsidR="00C9152D">
        <w:t>, és felrakj</w:t>
      </w:r>
      <w:r w:rsidR="00CB1674">
        <w:t>a</w:t>
      </w:r>
      <w:r w:rsidR="00C9152D">
        <w:t xml:space="preserve"> az opcionális kapott plusz információkat az </w:t>
      </w:r>
      <w:proofErr w:type="spellStart"/>
      <w:r w:rsidR="00C9152D">
        <w:t>AdditionalInfo</w:t>
      </w:r>
      <w:proofErr w:type="spellEnd"/>
      <w:r w:rsidR="00C9152D">
        <w:t xml:space="preserve"> blokkba, </w:t>
      </w:r>
      <w:r w:rsidR="00CB1674">
        <w:t>végül</w:t>
      </w:r>
      <w:r w:rsidR="00C9152D">
        <w:t xml:space="preserve"> meghívj</w:t>
      </w:r>
      <w:r w:rsidR="00CB1674">
        <w:t>a</w:t>
      </w:r>
      <w:r w:rsidR="00C9152D">
        <w:t xml:space="preserve"> az </w:t>
      </w:r>
      <w:proofErr w:type="spellStart"/>
      <w:r w:rsidR="00C9152D">
        <w:t>OnPlayCard</w:t>
      </w:r>
      <w:proofErr w:type="spellEnd"/>
      <w:r w:rsidR="00C9152D">
        <w:t xml:space="preserve"> függvényt a kártya kezelő osztály</w:t>
      </w:r>
      <w:r w:rsidR="00933AF0">
        <w:t>án</w:t>
      </w:r>
      <w:r w:rsidR="00C9152D">
        <w:t>, ami</w:t>
      </w:r>
      <w:r w:rsidR="000000FE">
        <w:t xml:space="preserve"> többségében opcionális logikát tartalmaz</w:t>
      </w:r>
      <w:r w:rsidR="00C9152D">
        <w:t>.</w:t>
      </w:r>
      <w:r w:rsidR="006E135D">
        <w:t xml:space="preserve"> A kártya kirakása végén kiszámolja, hogy ki a következő játékos. Ilyenkor akár fázist is lép, ha extra lépések köre kezdődne vagy vége van a körnek.</w:t>
      </w:r>
      <w:r w:rsidR="005139DC">
        <w:t xml:space="preserve"> A</w:t>
      </w:r>
      <w:r w:rsidR="00650CC9">
        <w:t xml:space="preserve"> folyamat</w:t>
      </w:r>
      <w:r w:rsidR="005139DC">
        <w:t xml:space="preserve"> legvégén pedig elküldi a szükséges eseményeket a feliratkozói felé.</w:t>
      </w:r>
    </w:p>
    <w:p w14:paraId="75C5BCB3" w14:textId="2ED45804" w:rsidR="00D65C65" w:rsidRDefault="00D65C65" w:rsidP="002D2D93">
      <w:r>
        <w:lastRenderedPageBreak/>
        <w:t xml:space="preserve">Az extra lépések logikája hasonlóan épül fel, mint a kártya kiválasztása. Különbségek vannak a </w:t>
      </w:r>
      <w:proofErr w:type="spellStart"/>
      <w:r>
        <w:t>validált</w:t>
      </w:r>
      <w:proofErr w:type="spellEnd"/>
      <w:r>
        <w:t xml:space="preserve"> fázis és a </w:t>
      </w:r>
      <w:r w:rsidR="006B06E3">
        <w:t xml:space="preserve">kártya </w:t>
      </w:r>
      <w:r>
        <w:t>kezelő osztályon meghívott függvény között.</w:t>
      </w:r>
      <w:r w:rsidR="00953F8C">
        <w:t xml:space="preserve"> A kihagyás funkciója pedig</w:t>
      </w:r>
      <w:r w:rsidR="00E75BED">
        <w:t xml:space="preserve"> az extra</w:t>
      </w:r>
      <w:r w:rsidR="00953F8C">
        <w:t xml:space="preserve"> lépés helyett a validáció után csak a következő játékost keresi meg és állítja be.</w:t>
      </w:r>
    </w:p>
    <w:p w14:paraId="34884E40" w14:textId="1F09ED8B" w:rsidR="000247EC" w:rsidRDefault="000247EC" w:rsidP="000247EC">
      <w:pPr>
        <w:pStyle w:val="Cmsor4"/>
      </w:pPr>
      <w:r w:rsidRPr="000247EC">
        <w:t>GameCommandHandler</w:t>
      </w:r>
    </w:p>
    <w:p w14:paraId="2ABA6058" w14:textId="18A87A71" w:rsidR="00C04019" w:rsidRDefault="009F0DC2" w:rsidP="00C04019">
      <w:r>
        <w:t>Elsődleges feladata a játékok létrehozása és törlése, emellett az egyes fázisok végén a kiértékelések lefolytatása.</w:t>
      </w:r>
      <w:r w:rsidR="00192164">
        <w:t xml:space="preserve"> A játék létrehozása során a kapott pakli típus szerint kever egy paklit és létrehozza a játékosokat. Ezután a kevert pakliból rögtön szétosztja a játékosok között a felső lapokat, a kiegészítő információkkal együtt.</w:t>
      </w:r>
      <w:r w:rsidR="006C514F">
        <w:t xml:space="preserve"> Az egyes játékosokhoz létrehozza az asztalukat, kialakítja a játékosok közötti sorrendet</w:t>
      </w:r>
      <w:r w:rsidR="00B439CC">
        <w:t xml:space="preserve"> és beállítja a kezdő és aktuális azonosítót</w:t>
      </w:r>
      <w:r w:rsidR="006C514F">
        <w:t xml:space="preserve"> a játék elmentése előtt.</w:t>
      </w:r>
      <w:r w:rsidR="005C6622">
        <w:t xml:space="preserve"> A legvégén küld egy jelet a RabbitMQ-n keresztül a </w:t>
      </w:r>
      <w:r w:rsidR="00772F9B">
        <w:t>felhasználó</w:t>
      </w:r>
      <w:r w:rsidR="005C6622">
        <w:t>kezelőnek, hogy a játék elkészült.</w:t>
      </w:r>
    </w:p>
    <w:p w14:paraId="622D8B7E" w14:textId="35FB02C9" w:rsidR="00056261" w:rsidRDefault="00056261" w:rsidP="00C04019">
      <w:r>
        <w:t>Az első kiértékelő parancs a körök végén történik, ahol az egyes játékosok kiválasztott lapjainak a lekezelése történik.</w:t>
      </w:r>
      <w:r w:rsidR="00A84413">
        <w:t xml:space="preserve"> Minden kiválasztott kártyán megtörténik az </w:t>
      </w:r>
      <w:proofErr w:type="spellStart"/>
      <w:r w:rsidR="00A84413">
        <w:t>OnEndTurn</w:t>
      </w:r>
      <w:proofErr w:type="spellEnd"/>
      <w:r w:rsidR="00A84413">
        <w:t xml:space="preserve"> meghívása, ahol a legtöbb kártya az </w:t>
      </w:r>
      <w:proofErr w:type="spellStart"/>
      <w:r w:rsidR="00A84413" w:rsidRPr="00A84413">
        <w:t>ISimpleAddToBoard</w:t>
      </w:r>
      <w:proofErr w:type="spellEnd"/>
      <w:r w:rsidR="00A84413">
        <w:t xml:space="preserve"> egyik függvényét hívja meg.</w:t>
      </w:r>
      <w:r w:rsidR="00294EAD">
        <w:t xml:space="preserve"> Azután, hogy megtörtént az egyes kártyák kiértékelése, a játék leszimulálja a paklik körbeadását a </w:t>
      </w:r>
      <w:proofErr w:type="spellStart"/>
      <w:r w:rsidR="00294EAD">
        <w:t>HandId</w:t>
      </w:r>
      <w:proofErr w:type="spellEnd"/>
      <w:r w:rsidR="00294EAD">
        <w:t xml:space="preserve"> azonosítók lecserélésével.</w:t>
      </w:r>
      <w:r w:rsidR="00D3311C">
        <w:t xml:space="preserve"> Ha ez volt az utolsó kör, </w:t>
      </w:r>
      <w:r w:rsidR="00CB4F8D">
        <w:t>tehát</w:t>
      </w:r>
      <w:r w:rsidR="00D3311C">
        <w:t xml:space="preserve"> nincs </w:t>
      </w:r>
      <w:r w:rsidR="00CB4F8D">
        <w:t xml:space="preserve">több </w:t>
      </w:r>
      <w:r w:rsidR="00D3311C">
        <w:t xml:space="preserve">kártya, amit körbe tudnának adni, akkor pedig átlép a menet végi fázisba, </w:t>
      </w:r>
      <w:r w:rsidR="00E94669">
        <w:t>amir</w:t>
      </w:r>
      <w:r w:rsidR="00D3311C">
        <w:t>ől eseményt is küld.</w:t>
      </w:r>
    </w:p>
    <w:p w14:paraId="0FFF9827" w14:textId="454CB3E6" w:rsidR="00E70E90" w:rsidRDefault="00E70E90" w:rsidP="00C04019">
      <w:r>
        <w:t>A második kiértékelő parancs során veszi az asztalokon megtalálható lapokat, amiknek a már említett kártyakezelő osztályon keresztül kielemzi melyik mennyi pontot ér. Itt az elemzőfüggvények elég komplikáltak tudnak lenni, mivel függhetnek más lapoktól is, legyen az a sajátunk vagy más játékos asztalán.</w:t>
      </w:r>
      <w:r w:rsidR="00697953">
        <w:t xml:space="preserve"> Ezért is segítség a kiemelt </w:t>
      </w:r>
      <w:r w:rsidR="00415A41">
        <w:t xml:space="preserve">kártyakezelő </w:t>
      </w:r>
      <w:r w:rsidR="00697953">
        <w:t>implementáció, mivel letisztult kezelést ad az elemzésnek.</w:t>
      </w:r>
      <w:r w:rsidR="00E147A4">
        <w:t xml:space="preserve"> Az elemzések után letisztítja az asztalokat a desszert típusokon kívül, mivel azok a játék végén pontozódnak.</w:t>
      </w:r>
      <w:r w:rsidR="009C09E6">
        <w:t xml:space="preserve"> Menet végén pedig</w:t>
      </w:r>
      <w:r w:rsidR="005052E4">
        <w:t>,</w:t>
      </w:r>
      <w:r w:rsidR="009C09E6">
        <w:t xml:space="preserve"> ha nem az utolsó menet, akkor </w:t>
      </w:r>
      <w:proofErr w:type="spellStart"/>
      <w:r w:rsidR="009C09E6">
        <w:t>újrakeveri</w:t>
      </w:r>
      <w:proofErr w:type="spellEnd"/>
      <w:r w:rsidR="009C09E6">
        <w:t xml:space="preserve"> a paklit és kiosztja a lapokat, mielőtt </w:t>
      </w:r>
      <w:proofErr w:type="spellStart"/>
      <w:r w:rsidR="009C09E6">
        <w:t>elkezdené</w:t>
      </w:r>
      <w:proofErr w:type="spellEnd"/>
      <w:r w:rsidR="009C09E6">
        <w:t xml:space="preserve"> a következő kört.</w:t>
      </w:r>
      <w:r w:rsidR="005052E4">
        <w:t xml:space="preserve"> Ha az utolsó menet volt, akkor pedig a játék végi fázisba állítva küldi el a megfelelő eseményeket.</w:t>
      </w:r>
    </w:p>
    <w:p w14:paraId="7A01CCEB" w14:textId="579EEE3D" w:rsidR="00975796" w:rsidRDefault="00975796" w:rsidP="00C04019">
      <w:r>
        <w:t>A játék végi elemzés során beszámításra kerülnek a desszert lapok is, és letakarít</w:t>
      </w:r>
      <w:r w:rsidR="00BD15F9">
        <w:t>ásra kerülnek</w:t>
      </w:r>
      <w:r>
        <w:t xml:space="preserve"> az egyes asztalok. Mivel a</w:t>
      </w:r>
      <w:r w:rsidR="00AD1ABE">
        <w:t xml:space="preserve"> korábbi</w:t>
      </w:r>
      <w:r>
        <w:t xml:space="preserve"> pontok fokozatosan kerültek beszámításra</w:t>
      </w:r>
      <w:r w:rsidR="0013076D">
        <w:t xml:space="preserve"> a </w:t>
      </w:r>
      <w:r w:rsidR="00570C16">
        <w:t>menetek</w:t>
      </w:r>
      <w:r w:rsidR="0013076D">
        <w:t xml:space="preserve"> mentén</w:t>
      </w:r>
      <w:r>
        <w:t>, így ezután az egyetlen teendője, hogy átállítsa a fázist az eredmények megjelenítésére.</w:t>
      </w:r>
    </w:p>
    <w:p w14:paraId="0B7F4AAC" w14:textId="44DE8F71" w:rsidR="001460AA" w:rsidRPr="00C04019" w:rsidRDefault="001460AA" w:rsidP="00C04019">
      <w:r>
        <w:lastRenderedPageBreak/>
        <w:t xml:space="preserve">Mindhárom kielemző parancs elején található validáció, amivel kimondja, hogy a köröket kezdő játékosnak kell </w:t>
      </w:r>
      <w:proofErr w:type="spellStart"/>
      <w:r>
        <w:t>továbblépnie</w:t>
      </w:r>
      <w:proofErr w:type="spellEnd"/>
      <w:r>
        <w:t xml:space="preserve"> velük.</w:t>
      </w:r>
      <w:r w:rsidR="00CA181F">
        <w:t xml:space="preserve"> Viszont ez elég kényelmetlen lehet minden alkalommal</w:t>
      </w:r>
      <w:r w:rsidR="00D86314">
        <w:t xml:space="preserve"> egy játékosnak</w:t>
      </w:r>
      <w:r w:rsidR="00CA181F">
        <w:t>, ezért bevezetésre került, hogy ha egy idő után nem lép tovább, akkor a szerver automatikusan elvégzi a Hangfire segítségével.</w:t>
      </w:r>
    </w:p>
    <w:p w14:paraId="2F021D44" w14:textId="1EFB51F9" w:rsidR="000C5E85" w:rsidRDefault="00251577" w:rsidP="000C5E85">
      <w:pPr>
        <w:pStyle w:val="Cmsor4"/>
      </w:pPr>
      <w:r w:rsidRPr="00251577">
        <w:t>GameQueryHandler</w:t>
      </w:r>
    </w:p>
    <w:p w14:paraId="411AF737" w14:textId="33935154" w:rsidR="00BE1A97" w:rsidRPr="00BE1A97" w:rsidRDefault="00BE1A97" w:rsidP="00BE1A97">
      <w:r>
        <w:t>Feladata a játékosoknak a saját játékuk</w:t>
      </w:r>
      <w:r w:rsidR="0035062E">
        <w:t>nak</w:t>
      </w:r>
      <w:r>
        <w:t xml:space="preserve"> és kezüknek a szolgáltatása. A kérések </w:t>
      </w:r>
      <w:proofErr w:type="spellStart"/>
      <w:r>
        <w:t>gyorsítótárazva</w:t>
      </w:r>
      <w:proofErr w:type="spellEnd"/>
      <w:r>
        <w:t xml:space="preserve"> vannak, amiket az események segítségével tart naprakészen.</w:t>
      </w:r>
      <w:r w:rsidR="00C61143">
        <w:t xml:space="preserve"> Mivel a játékosok szabadon megtekinthetik mások asztalait, ezért a játék lekérdezése asztalok kártyáit is tartalmazóan mélyen történik meg.</w:t>
      </w:r>
      <w:r w:rsidR="007A6190">
        <w:t xml:space="preserve"> A kezek lekérdezése viszont külön történik meg, és csak a saját kártyáinkat tartalmazzák, így biztosan csak mi ismerjük a tartalmukat.</w:t>
      </w:r>
    </w:p>
    <w:p w14:paraId="4ACCCB09" w14:textId="1A080AA2" w:rsidR="000C5E85" w:rsidRDefault="00251577" w:rsidP="000C5E85">
      <w:pPr>
        <w:pStyle w:val="Cmsor4"/>
      </w:pPr>
      <w:r w:rsidRPr="00251577">
        <w:t>GameNotificationHandler</w:t>
      </w:r>
    </w:p>
    <w:p w14:paraId="0533679B" w14:textId="675F09F3" w:rsidR="004E736A" w:rsidRPr="004E736A" w:rsidRDefault="004E736A" w:rsidP="004E736A">
      <w:r>
        <w:t>Az osztály egyik feladata, hogy elkapja az egyes játékoknak a frissítési vagy törlési eseményét, amik alapján a gyorsítótár kezelését valósítja meg a játékok azonosítóival címezve.</w:t>
      </w:r>
      <w:r w:rsidR="00E846F9">
        <w:t xml:space="preserve"> Másik feladata, hogy a kiértékelő fázisokba lépésnek az eseményét kapja el. Ezekben létrehoz egy-egy új parancsot, ami a kiértékeléseket imitálja olyan esetekben, amikor a kezdő játékos nem nyomja tovább időben. Ezeket a parancsokat pedig elküldi a Hangfire-</w:t>
      </w:r>
      <w:proofErr w:type="spellStart"/>
      <w:r w:rsidR="00E846F9">
        <w:t>nek</w:t>
      </w:r>
      <w:proofErr w:type="spellEnd"/>
      <w:r w:rsidR="00E846F9">
        <w:t>, hogy hívja meg 30 másodperc múlva.</w:t>
      </w:r>
    </w:p>
    <w:p w14:paraId="2B836896" w14:textId="10CD2D75" w:rsidR="0077003C" w:rsidRDefault="0077003C" w:rsidP="0077003C">
      <w:pPr>
        <w:pStyle w:val="Cmsor4"/>
      </w:pPr>
      <w:r>
        <w:t>Hangfire</w:t>
      </w:r>
    </w:p>
    <w:p w14:paraId="72158480" w14:textId="5462E1E0" w:rsidR="00483234" w:rsidRPr="00483234" w:rsidRDefault="000F103D" w:rsidP="00483234">
      <w:r>
        <w:t xml:space="preserve">Háttérben futó feladatok kezeléséhez az </w:t>
      </w:r>
      <w:proofErr w:type="spellStart"/>
      <w:r>
        <w:t>előzőekből</w:t>
      </w:r>
      <w:proofErr w:type="spellEnd"/>
      <w:r>
        <w:t xml:space="preserve"> fakadóan a Hangfire segédkönyvtár lett bevezetve. Ehhez a komponenshez különálló adatbázis és adminisztrációs </w:t>
      </w:r>
      <w:proofErr w:type="spellStart"/>
      <w:r>
        <w:t>dashboard</w:t>
      </w:r>
      <w:proofErr w:type="spellEnd"/>
      <w:r>
        <w:t xml:space="preserve"> is tartozik a játék kezelő konténeren.</w:t>
      </w:r>
      <w:r w:rsidR="00C231A1">
        <w:t xml:space="preserve"> Lehetőséget ad konkrét időpont szerinti vagy ismétlődő feladatok elvégzésére is, de az alkalmazásban egyedül </w:t>
      </w:r>
      <w:r w:rsidR="001B3EB7">
        <w:t xml:space="preserve">az aktuális időtől </w:t>
      </w:r>
      <w:r w:rsidR="00C231A1">
        <w:t xml:space="preserve">30 másodperc múlva lefutó feladatok elvégzésére volt </w:t>
      </w:r>
      <w:r w:rsidR="008360B4">
        <w:t>ki</w:t>
      </w:r>
      <w:r w:rsidR="00C231A1">
        <w:t>használva.</w:t>
      </w:r>
    </w:p>
    <w:p w14:paraId="484CCA80" w14:textId="77777777" w:rsidR="00EA66EE" w:rsidRDefault="00483234" w:rsidP="00EA66EE">
      <w:pPr>
        <w:pStyle w:val="Kp"/>
      </w:pPr>
      <w:r>
        <w:rPr>
          <w:noProof/>
        </w:rPr>
        <w:drawing>
          <wp:inline distT="0" distB="0" distL="0" distR="0" wp14:anchorId="68344DAC" wp14:editId="6A3CEB5D">
            <wp:extent cx="4962525" cy="1819275"/>
            <wp:effectExtent l="0" t="0" r="9525" b="9525"/>
            <wp:docPr id="26568266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59FE4" w14:textId="23D22593" w:rsidR="00EA66EE" w:rsidRDefault="00000000" w:rsidP="00EA66EE">
      <w:pPr>
        <w:pStyle w:val="Kpalrs"/>
      </w:pPr>
      <w:fldSimple w:instr=" SEQ ábra \* ARABIC ">
        <w:r w:rsidR="00815226">
          <w:rPr>
            <w:noProof/>
          </w:rPr>
          <w:t>25</w:t>
        </w:r>
      </w:fldSimple>
      <w:r w:rsidR="00EA66EE">
        <w:t>. ábra Hangfire használata</w:t>
      </w:r>
    </w:p>
    <w:p w14:paraId="2293B061" w14:textId="104D4AAB" w:rsidR="00EA66EE" w:rsidRPr="00EA66EE" w:rsidRDefault="00C92CE3" w:rsidP="00EA66EE">
      <w:r>
        <w:lastRenderedPageBreak/>
        <w:t xml:space="preserve">A Hangfire alapértelmezetten </w:t>
      </w:r>
      <w:r w:rsidR="00255D52">
        <w:t xml:space="preserve">függvények futtatására ad lehetőséget, de az </w:t>
      </w:r>
      <w:r w:rsidR="003B18BC">
        <w:t>kevésbé átlátható</w:t>
      </w:r>
      <w:r w:rsidR="00255D52">
        <w:t xml:space="preserve"> lenne a parancs</w:t>
      </w:r>
      <w:r w:rsidR="00BD76E4">
        <w:t xml:space="preserve"> objektum</w:t>
      </w:r>
      <w:r w:rsidR="00255D52">
        <w:t xml:space="preserve"> alapú implementációk mellett.</w:t>
      </w:r>
      <w:r w:rsidR="000E6B33">
        <w:t xml:space="preserve"> Erre lett bevezetve a </w:t>
      </w:r>
      <w:proofErr w:type="spellStart"/>
      <w:r w:rsidR="000E6B33">
        <w:t>MediatorHangfireBridge</w:t>
      </w:r>
      <w:proofErr w:type="spellEnd"/>
      <w:r w:rsidR="000E6B33">
        <w:t xml:space="preserve"> összekötő struktúra, aminek át tudjuk adni a meghívandó parancso</w:t>
      </w:r>
      <w:r w:rsidR="0000746F">
        <w:t>kat</w:t>
      </w:r>
      <w:r w:rsidR="000E6B33">
        <w:t>.</w:t>
      </w:r>
      <w:r w:rsidR="005D19EB">
        <w:t xml:space="preserve"> Az eseménykezelő osztály egy</w:t>
      </w:r>
      <w:r w:rsidR="007636CB">
        <w:t xml:space="preserve"> </w:t>
      </w:r>
      <w:proofErr w:type="spellStart"/>
      <w:r w:rsidR="007636CB">
        <w:t>MediatorExtensions</w:t>
      </w:r>
      <w:proofErr w:type="spellEnd"/>
      <w:r w:rsidR="005D19EB">
        <w:t xml:space="preserve"> segédfüggvény segítségével indítja el a feladatokat. A parancskezelő ugyanúgy </w:t>
      </w:r>
      <w:r w:rsidR="00191403">
        <w:t>a</w:t>
      </w:r>
      <w:r w:rsidR="005D19EB">
        <w:t xml:space="preserve"> segédfüggvény segítségével keresi ki és állítja le a parancsokat, ha a szerver</w:t>
      </w:r>
      <w:r w:rsidR="00C33941">
        <w:t xml:space="preserve">oldali </w:t>
      </w:r>
      <w:r w:rsidR="00D87C96">
        <w:t xml:space="preserve">időzített </w:t>
      </w:r>
      <w:r w:rsidR="005D19EB">
        <w:t>futtatása előtt a játékos kezdeményez</w:t>
      </w:r>
      <w:r w:rsidR="00F94927">
        <w:t>i a parancs hívását</w:t>
      </w:r>
      <w:r w:rsidR="005D19EB">
        <w:t>.</w:t>
      </w:r>
    </w:p>
    <w:p w14:paraId="5C8D01E5" w14:textId="6A9DC1EC" w:rsidR="0076749F" w:rsidRDefault="0076749F" w:rsidP="0076749F">
      <w:pPr>
        <w:pStyle w:val="Cmsor3"/>
      </w:pPr>
      <w:bookmarkStart w:id="78" w:name="_Toc152688618"/>
      <w:r>
        <w:t>Felület</w:t>
      </w:r>
      <w:bookmarkEnd w:id="78"/>
    </w:p>
    <w:p w14:paraId="75EA56FC" w14:textId="40166055" w:rsidR="002F4066" w:rsidRDefault="002F4066" w:rsidP="002F4066">
      <w:r>
        <w:t>A játék felületének kialakításakor a legfontosabb szempont volt, hogy a játékosok minél könnyebben elérhessék a játék állásáról az információkat.</w:t>
      </w:r>
      <w:r w:rsidR="00CA665E">
        <w:t xml:space="preserve"> Mivel egy webes felületen </w:t>
      </w:r>
      <w:proofErr w:type="spellStart"/>
      <w:r w:rsidR="00CA665E">
        <w:t>limitáltabbak</w:t>
      </w:r>
      <w:proofErr w:type="spellEnd"/>
      <w:r w:rsidR="00CA665E">
        <w:t xml:space="preserve"> a lehetőségek, mint egy kiterített asztalon, így </w:t>
      </w:r>
      <w:r w:rsidR="0016551C">
        <w:t xml:space="preserve">különösebb </w:t>
      </w:r>
      <w:r w:rsidR="00CA665E">
        <w:t>figyel</w:t>
      </w:r>
      <w:r w:rsidR="0016551C">
        <w:t>met</w:t>
      </w:r>
      <w:r w:rsidR="00CA665E">
        <w:t xml:space="preserve"> k</w:t>
      </w:r>
      <w:r w:rsidR="0016551C">
        <w:t>apott, hogy</w:t>
      </w:r>
      <w:r w:rsidR="00CA665E">
        <w:t xml:space="preserve"> hol és mi található meg.</w:t>
      </w:r>
    </w:p>
    <w:p w14:paraId="41907BCA" w14:textId="77777777" w:rsidR="00BE1C4D" w:rsidRDefault="00796845" w:rsidP="00BE1C4D">
      <w:pPr>
        <w:pStyle w:val="Kp"/>
      </w:pPr>
      <w:r>
        <w:rPr>
          <w:noProof/>
        </w:rPr>
        <w:drawing>
          <wp:inline distT="0" distB="0" distL="0" distR="0" wp14:anchorId="36D3BB09" wp14:editId="76BCD936">
            <wp:extent cx="4981575" cy="3924220"/>
            <wp:effectExtent l="0" t="0" r="0" b="635"/>
            <wp:docPr id="1937303455" name="Kép 1" descr="A képen játék látható&#10;&#10;Automatikusan generált leírás alacsony megbízhatóságg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03455" name="Kép 1" descr="A képen játék látható&#10;&#10;Automatikusan generált leírás alacsony megbízhatósággal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5540" cy="395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96FA" w14:textId="26F4D956" w:rsidR="00BE1C4D" w:rsidRDefault="00000000" w:rsidP="00BE1C4D">
      <w:pPr>
        <w:pStyle w:val="Kpalrs"/>
      </w:pPr>
      <w:fldSimple w:instr=" SEQ ábra \* ARABIC ">
        <w:r w:rsidR="00815226">
          <w:rPr>
            <w:noProof/>
          </w:rPr>
          <w:t>26</w:t>
        </w:r>
      </w:fldSimple>
      <w:r w:rsidR="00BE1C4D">
        <w:t>. ábra Játék felülete</w:t>
      </w:r>
    </w:p>
    <w:p w14:paraId="6A169516" w14:textId="658E1535" w:rsidR="00521A55" w:rsidRDefault="00521A55" w:rsidP="00521A55">
      <w:r>
        <w:t>A játék felületének kialakításakor két alkomponens lett bevezetve. Van egy komponens, ami a kártyák megjelenítéséért felel. Mivel egységes</w:t>
      </w:r>
      <w:r w:rsidR="00E330EE">
        <w:t>,</w:t>
      </w:r>
      <w:r w:rsidR="00857D1D">
        <w:t xml:space="preserve"> de komplex</w:t>
      </w:r>
      <w:r>
        <w:t xml:space="preserve"> </w:t>
      </w:r>
      <w:r w:rsidR="00857D1D">
        <w:t>saját</w:t>
      </w:r>
      <w:r>
        <w:t xml:space="preserve"> logikát követel, mint például a pontszámos kártyák különválasztása, ezért jobban megéri őket egységesen külön elemként felhasználni.</w:t>
      </w:r>
    </w:p>
    <w:p w14:paraId="4B14CD6E" w14:textId="6F9F0FEF" w:rsidR="00BE1C4D" w:rsidRDefault="00362F87" w:rsidP="00BE1C4D">
      <w:r>
        <w:lastRenderedPageBreak/>
        <w:t>Ezenkívül külön lett választva a játékosok kezét megvalósító komponens, mivel a háttérlogikája külön lekérdezést igényel, így letisztultabb marad a kialakítás.</w:t>
      </w:r>
      <w:r w:rsidR="00303E03">
        <w:t xml:space="preserve"> A játékosok kezét az oldal alján megjelenő sáv reprezentálja. Itt egymás mellett, lapozhatóan jelennek meg a kártyák, egy </w:t>
      </w:r>
      <w:r w:rsidR="00EE28AB">
        <w:t>alap</w:t>
      </w:r>
      <w:r w:rsidR="00303E03">
        <w:t xml:space="preserve"> animációval kiegészítve.</w:t>
      </w:r>
      <w:r w:rsidR="00664360">
        <w:t xml:space="preserve"> Mivel a kártyák akcióinál gyakran szükség van az asztalra kirakott lapjainkra is, ezért a sáv mellett van két gomb, aminek a segítségével lehet váltogatni a kéz és asztal nézetet, így az akciók során is könnyedén lehet választani kézből és asztalról is.</w:t>
      </w:r>
    </w:p>
    <w:p w14:paraId="4CA5B7D2" w14:textId="09064259" w:rsidR="00FA47EA" w:rsidRDefault="00E632DB" w:rsidP="00BE1C4D">
      <w:r>
        <w:t xml:space="preserve">A kártyák kezelésénél egy segédszolgáltatás feladata, hogy figyelje a játék és a játékos kezének az állását, ami alapján kiszámolja, hogy milyen lépéseket tehet meg a felhasználó. </w:t>
      </w:r>
      <w:r w:rsidR="00EC67FB">
        <w:t>Röviden</w:t>
      </w:r>
      <w:r>
        <w:t xml:space="preserve"> egy bonyolultabb kliensoldali validáció</w:t>
      </w:r>
      <w:r w:rsidR="00CD1590">
        <w:t xml:space="preserve"> központi</w:t>
      </w:r>
      <w:r>
        <w:t xml:space="preserve"> elvégzése.</w:t>
      </w:r>
      <w:r w:rsidR="00F45E2E">
        <w:t xml:space="preserve"> Ennek az eredményeként jelenik meg a pálya egyes részei külön megvilágított stílussal, jelezve a felhasználónak</w:t>
      </w:r>
      <w:r w:rsidR="004C7785">
        <w:t>,</w:t>
      </w:r>
      <w:r w:rsidR="00F45E2E">
        <w:t xml:space="preserve"> hogy ezt és ezt tudja megtenni.</w:t>
      </w:r>
      <w:r w:rsidR="004C7785">
        <w:t xml:space="preserve"> Ez azoknál az eseteknél is hasznos, amikor egyes kártyák akciói bonyolultabb kliensoldali logikát igényelnek.</w:t>
      </w:r>
      <w:r w:rsidR="00705F02">
        <w:t xml:space="preserve"> Például lerakáskor választani </w:t>
      </w:r>
      <w:r w:rsidR="00B903E6">
        <w:t xml:space="preserve">kell </w:t>
      </w:r>
      <w:r w:rsidR="00705F02">
        <w:t>egy lapot az asztalról, amit lemásoljon, vagy extra lépés során ki</w:t>
      </w:r>
      <w:r w:rsidR="00B903E6">
        <w:t xml:space="preserve"> kell </w:t>
      </w:r>
      <w:r w:rsidR="00705F02">
        <w:t>cserélni egy lappal a kézből.</w:t>
      </w:r>
      <w:r w:rsidR="004F01D1">
        <w:t xml:space="preserve"> Ezek használatára a plusz stílussal ad útmutatót a játékosnak</w:t>
      </w:r>
      <w:r w:rsidR="00492C28">
        <w:t>, így kevés ismerettel is gyorsan ki lehet igazodni</w:t>
      </w:r>
      <w:r w:rsidR="004F01D1">
        <w:t>.</w:t>
      </w:r>
    </w:p>
    <w:p w14:paraId="64C196F7" w14:textId="4654DFBF" w:rsidR="007201BA" w:rsidRDefault="00BF4D7F" w:rsidP="00BE1C4D">
      <w:r>
        <w:t>A kéz felett található a játéktér. Tetején</w:t>
      </w:r>
      <w:r w:rsidR="00C74A49">
        <w:t>, a barát ikonnal egyvonalban</w:t>
      </w:r>
      <w:r>
        <w:t xml:space="preserve"> mutatja az aktuális menetet és fázist</w:t>
      </w:r>
      <w:r w:rsidR="00C74A49">
        <w:t>.</w:t>
      </w:r>
      <w:r w:rsidR="0041578C">
        <w:t xml:space="preserve"> A felső sáv és a kéz között található maga a játék.</w:t>
      </w:r>
      <w:r w:rsidR="00355611">
        <w:t xml:space="preserve"> Ezen a területen jobboldalt egy görgethető listában vannak összeszedve a játékosok a kezdőbetűjükkel és profilképükkel megkülönböztetve.</w:t>
      </w:r>
      <w:r w:rsidR="006E7946">
        <w:t xml:space="preserve"> Ezen a listán egy játékost kiválasztva jelenik meg középen az adott játékos asztala. Ezáltal az egyes játékosok asztalait a játékosok szerint tudjuk böngészni.</w:t>
      </w:r>
      <w:r w:rsidR="003A5E08">
        <w:t xml:space="preserve"> Az egyes játékosok gombjai alatt emellett azt is látjuk, hogy az adott játékos eddig mennyi pontot gyűjtött össze.</w:t>
      </w:r>
    </w:p>
    <w:p w14:paraId="78F3807E" w14:textId="77FE3696" w:rsidR="003C3107" w:rsidRDefault="003C3107" w:rsidP="00BE1C4D">
      <w:r>
        <w:t xml:space="preserve">A játék során az asztal frissítésének eseményét </w:t>
      </w:r>
      <w:r w:rsidR="003146DF">
        <w:t xml:space="preserve">a szervertől </w:t>
      </w:r>
      <w:r>
        <w:t xml:space="preserve">elkapva módosul a tábla. Ilyenkor gyakran változik az aktuális játékos is, ezért, hogy kicsit gyorsabbnak tűnjön a játék, egy egyszerű animáció is be van vezetve, ami </w:t>
      </w:r>
      <w:r w:rsidR="00424904">
        <w:t xml:space="preserve">leszimulálja </w:t>
      </w:r>
      <w:r>
        <w:t>a játékosok sorrendjé</w:t>
      </w:r>
      <w:r w:rsidR="00424904">
        <w:t>nek az újra rendezését</w:t>
      </w:r>
      <w:r>
        <w:t xml:space="preserve">, </w:t>
      </w:r>
      <w:r w:rsidR="00424904">
        <w:t>amivel</w:t>
      </w:r>
      <w:r>
        <w:t xml:space="preserve"> mindig az aktuális van legfelül. Emellett át is rakja az aktívan megtekintett játékos</w:t>
      </w:r>
      <w:r w:rsidR="00577E55">
        <w:t xml:space="preserve"> tábláját</w:t>
      </w:r>
      <w:r>
        <w:t xml:space="preserve"> az aktuálisra.</w:t>
      </w:r>
      <w:r w:rsidR="008627D6">
        <w:t xml:space="preserve"> Ilyenkor az egyes játékosok a saját lapuknak a listáját is frissítik, ami egy becsúszó</w:t>
      </w:r>
      <w:r w:rsidR="004D4FBA">
        <w:t xml:space="preserve"> fokozatosan</w:t>
      </w:r>
      <w:r w:rsidR="008627D6">
        <w:t xml:space="preserve"> késleltetett animációt kapott.</w:t>
      </w:r>
      <w:r w:rsidR="000E06E1">
        <w:t xml:space="preserve"> Tehát az asztal állását közösen kapják meg az eseményen keresztül, de a kezük tartalmát önmaguknak frissítik a játékosok.</w:t>
      </w:r>
    </w:p>
    <w:p w14:paraId="122C34A1" w14:textId="4A97E4AA" w:rsidR="00E762AE" w:rsidRPr="00BE1C4D" w:rsidRDefault="003A5E08" w:rsidP="00BE1C4D">
      <w:r>
        <w:t>A játék végén</w:t>
      </w:r>
      <w:r w:rsidR="00734477">
        <w:t xml:space="preserve"> az eredmények fázisban a kiürített játék felett egy összesítő eredménytáblát </w:t>
      </w:r>
      <w:r w:rsidR="00232299">
        <w:t>jelenít meg</w:t>
      </w:r>
      <w:r w:rsidR="00734477">
        <w:t xml:space="preserve"> a játékosok</w:t>
      </w:r>
      <w:r w:rsidR="00232299">
        <w:t>nak</w:t>
      </w:r>
      <w:r w:rsidR="00734477">
        <w:t>, ahol</w:t>
      </w:r>
      <w:r w:rsidR="00232299">
        <w:t xml:space="preserve"> a helyezéseket és pontokat látják, és</w:t>
      </w:r>
      <w:r w:rsidR="00734477">
        <w:t xml:space="preserve"> a </w:t>
      </w:r>
      <w:r w:rsidR="00734477">
        <w:lastRenderedPageBreak/>
        <w:t>tulajdonosnak van joga a végső törlés</w:t>
      </w:r>
      <w:r w:rsidR="009B32C7">
        <w:t>é</w:t>
      </w:r>
      <w:r w:rsidR="00734477">
        <w:t>re.</w:t>
      </w:r>
      <w:r w:rsidR="004F72F4">
        <w:t xml:space="preserve"> Magát a játékot akármikor tudja </w:t>
      </w:r>
      <w:r w:rsidR="00477424">
        <w:t>a tulajdonos</w:t>
      </w:r>
      <w:r w:rsidR="004F72F4">
        <w:t xml:space="preserve"> törölni, de akkor nem számít bele</w:t>
      </w:r>
      <w:r w:rsidR="00B1183C">
        <w:t xml:space="preserve"> a játék</w:t>
      </w:r>
      <w:r w:rsidR="004F72F4">
        <w:t xml:space="preserve"> az egyes játékosok pontjai </w:t>
      </w:r>
      <w:r w:rsidR="001A7410">
        <w:t xml:space="preserve">és előzményei </w:t>
      </w:r>
      <w:r w:rsidR="004F72F4">
        <w:t>közé.</w:t>
      </w:r>
    </w:p>
    <w:p w14:paraId="7FF49657" w14:textId="77777777" w:rsidR="005C1D4F" w:rsidRDefault="00DF3E64" w:rsidP="005C1D4F">
      <w:pPr>
        <w:pStyle w:val="Cmsor2"/>
      </w:pPr>
      <w:bookmarkStart w:id="79" w:name="_Toc152688619"/>
      <w:r>
        <w:t>Tesztelés</w:t>
      </w:r>
      <w:bookmarkEnd w:id="79"/>
    </w:p>
    <w:p w14:paraId="153FE1ED" w14:textId="7506925A" w:rsidR="003B00F7" w:rsidRDefault="003B00F7" w:rsidP="003B00F7">
      <w:pPr>
        <w:pStyle w:val="Cmsor3"/>
      </w:pPr>
      <w:bookmarkStart w:id="80" w:name="_Toc152688620"/>
      <w:r>
        <w:t>Unit tesztek</w:t>
      </w:r>
      <w:bookmarkEnd w:id="80"/>
    </w:p>
    <w:p w14:paraId="6A671061" w14:textId="6F668C1B" w:rsidR="00B23404" w:rsidRPr="00B23404" w:rsidRDefault="009F2FE1" w:rsidP="00B23404">
      <w:r>
        <w:t>A szerver konténereihez unit tesztek is elkészültek, amik különálló projektekként lettek létrehozva az egyes konténerek mentén.</w:t>
      </w:r>
      <w:r w:rsidR="00532D5F">
        <w:t xml:space="preserve"> Az elsődleges feladatuk az üzleti logika tesztelése volt, így a Repository komponensek használata a </w:t>
      </w:r>
      <w:proofErr w:type="spellStart"/>
      <w:r w:rsidR="00532D5F">
        <w:t>Moq</w:t>
      </w:r>
      <w:proofErr w:type="spellEnd"/>
      <w:r w:rsidR="00532D5F">
        <w:t xml:space="preserve"> segédkönyvtár segítségével lettek helyettesítve.</w:t>
      </w:r>
      <w:r w:rsidR="00E42488">
        <w:t xml:space="preserve"> Potenciálisan hosszan lehetne tesztelni az elkészült alkalmazást, de a projektnek nem fő témája a tesztelés, így csak részlegesen készült el. Tesztelve lettek a felhasználókezelő parancsok és a kártya kezelő osztályok.</w:t>
      </w:r>
    </w:p>
    <w:p w14:paraId="09041B84" w14:textId="386C3A83" w:rsidR="003B00F7" w:rsidRDefault="003B00F7" w:rsidP="003B00F7">
      <w:pPr>
        <w:pStyle w:val="Cmsor3"/>
      </w:pPr>
      <w:bookmarkStart w:id="81" w:name="_Toc152688621"/>
      <w:r>
        <w:t>E2E tesztek</w:t>
      </w:r>
      <w:bookmarkEnd w:id="81"/>
    </w:p>
    <w:p w14:paraId="1AEB4457" w14:textId="50A17870" w:rsidR="00B23404" w:rsidRDefault="002933D4" w:rsidP="00B23404">
      <w:r>
        <w:t>End-</w:t>
      </w:r>
      <w:proofErr w:type="spellStart"/>
      <w:r>
        <w:t>to</w:t>
      </w:r>
      <w:proofErr w:type="spellEnd"/>
      <w:r>
        <w:t xml:space="preserve">-end tesztek segítségével lett letesztelve a kliensoldali alkalmazás, ami a </w:t>
      </w:r>
      <w:proofErr w:type="spellStart"/>
      <w:r>
        <w:t>Cypress</w:t>
      </w:r>
      <w:proofErr w:type="spellEnd"/>
      <w:r>
        <w:t xml:space="preserve"> alapú tesztek során egy felhasználó lépéseit szimulálja le.</w:t>
      </w:r>
      <w:r w:rsidR="007D43EA">
        <w:t xml:space="preserve"> Az alkalmazásban részletesen le lettek tesztelve a felhasználói funkciók és a várótermek kezelése.</w:t>
      </w:r>
    </w:p>
    <w:p w14:paraId="5498F95A" w14:textId="71042283" w:rsidR="0023268F" w:rsidRDefault="0023268F" w:rsidP="00B23404">
      <w:r>
        <w:t>A tesztek kialakításához 3 kiegészítő függvény lett kialakítva. Két függvény, ami a bejelentkezés és regisztráció elküldését valósítja meg a kliensoldalt megkerülve, így annak tesztelése nélkül is tökéletesen lefut. Egy további függvény valósult meg a tesztadatok generálására.</w:t>
      </w:r>
      <w:r w:rsidR="0045457F">
        <w:t xml:space="preserve"> Ebben a függvényben vesz egy </w:t>
      </w:r>
      <w:proofErr w:type="spellStart"/>
      <w:r w:rsidR="0045457F">
        <w:t>fixture</w:t>
      </w:r>
      <w:proofErr w:type="spellEnd"/>
      <w:r w:rsidR="0045457F">
        <w:t xml:space="preserve"> fájlt, és annak a tartalmát felülírja a szükséges értékekkel, amiknek a végére random generált azonosítót helyez el.</w:t>
      </w:r>
      <w:r w:rsidR="009408D2">
        <w:t xml:space="preserve"> Ezáltal mindig egyedi felhasználókkal és várótermekkel tesztel</w:t>
      </w:r>
      <w:r w:rsidR="00884AC3">
        <w:t>.</w:t>
      </w:r>
      <w:r w:rsidR="009408D2">
        <w:t xml:space="preserve"> </w:t>
      </w:r>
      <w:r w:rsidR="00884AC3">
        <w:t>Ez azt jelenti, hogy</w:t>
      </w:r>
      <w:r w:rsidR="009408D2">
        <w:t xml:space="preserve"> nem fordulhat elő, hogy a</w:t>
      </w:r>
      <w:r w:rsidR="00884AC3">
        <w:t>z egyes elindított</w:t>
      </w:r>
      <w:r w:rsidR="009408D2">
        <w:t xml:space="preserve"> teszte</w:t>
      </w:r>
      <w:r w:rsidR="00884AC3">
        <w:t>lések</w:t>
      </w:r>
      <w:r w:rsidR="009408D2">
        <w:t xml:space="preserve"> összecsúsznak.</w:t>
      </w:r>
      <w:r w:rsidR="004A39C0">
        <w:t xml:space="preserve"> Ezt a generálást elvégzi a teszt egységek </w:t>
      </w:r>
      <w:proofErr w:type="spellStart"/>
      <w:r w:rsidR="004A39C0">
        <w:t>before</w:t>
      </w:r>
      <w:proofErr w:type="spellEnd"/>
      <w:r w:rsidR="004A39C0">
        <w:t xml:space="preserve"> blokkjában, tehát egységekként egyszer kell megtörténnie.</w:t>
      </w:r>
    </w:p>
    <w:p w14:paraId="51AAF1DF" w14:textId="74623AF5" w:rsidR="00983263" w:rsidRDefault="004A42CE" w:rsidP="00B23404">
      <w:r>
        <w:t>A felhasználói tesztek során le lett tesztelve a belépési és regisztrációs felületének használata. A tesztek részletesen körbejárták az egyes validációs lehetőségeket és potenciális elkövethető hibákat.</w:t>
      </w:r>
      <w:r w:rsidR="00B4533F">
        <w:t xml:space="preserve"> Mivel a tesztelés során létrehoz több felhasználót is, ezért a végén minden esetben elvégzi </w:t>
      </w:r>
      <w:r w:rsidR="00BA5F13">
        <w:t>ezeknek a törlését, letakarítását.</w:t>
      </w:r>
    </w:p>
    <w:p w14:paraId="11B863E1" w14:textId="243C5BAD" w:rsidR="00E77A0E" w:rsidRPr="00B23404" w:rsidRDefault="001E3293" w:rsidP="00B23404">
      <w:r>
        <w:t>A várótermek tesztelésénél a kezelésüknek az alapvető logikája lett megvizsgálva. Tehát a termeknek a készítése, csatlakozása vagy elhagyásának és törlésének a variációi.</w:t>
      </w:r>
      <w:r w:rsidR="0085298D">
        <w:t xml:space="preserve"> Mivel nem a felhasználókat teszteli, ezért a </w:t>
      </w:r>
      <w:proofErr w:type="spellStart"/>
      <w:r w:rsidR="0085298D">
        <w:t>before</w:t>
      </w:r>
      <w:proofErr w:type="spellEnd"/>
      <w:r w:rsidR="0085298D">
        <w:t xml:space="preserve"> blokkban előkészíti előre a teszteléshez használható felhasználókat, amiket az egység lefutásának a végén töröl is.</w:t>
      </w:r>
    </w:p>
    <w:p w14:paraId="0F325409" w14:textId="4B470E18" w:rsidR="00D20E09" w:rsidRDefault="00D20E09" w:rsidP="005C1D4F">
      <w:pPr>
        <w:pStyle w:val="Cmsor1"/>
      </w:pPr>
      <w:bookmarkStart w:id="82" w:name="_Toc152688622"/>
      <w:r>
        <w:lastRenderedPageBreak/>
        <w:t>Összefoglaló</w:t>
      </w:r>
      <w:bookmarkEnd w:id="82"/>
    </w:p>
    <w:p w14:paraId="0781096E" w14:textId="10DD1B0D" w:rsidR="00BF72A3" w:rsidRDefault="00BF72A3" w:rsidP="00BF72A3">
      <w:r>
        <w:t>A diplomaterv elkészítése során megvalósítottam egy nagyobb projekt implementációját, ami nemcsak funkciókban, de technológiákban is gazdag volt.</w:t>
      </w:r>
      <w:r w:rsidR="00D10C34">
        <w:t xml:space="preserve"> Az így elkészült szoftver nemcsak funkcióknak és technológiáknak is gazdag listáját valósította meg.</w:t>
      </w:r>
      <w:r w:rsidR="00BA67DA">
        <w:t xml:space="preserve"> A fejlesztés során mélyebb ismeretet sajátíthattam el olyan technológiákban és módszerekben, amikben vagy volt korábbi projekten szerzett tapasztalatom, vagy a diplomaterv során találtam és ismertem meg.</w:t>
      </w:r>
      <w:r w:rsidR="002537FB">
        <w:t xml:space="preserve"> Ezáltal az architektúra és az egyes tervezési minták használata során is nagy befolyása volt a korábbi munkáimnak és önálló kutatásaimnak.</w:t>
      </w:r>
    </w:p>
    <w:p w14:paraId="60028ABF" w14:textId="1F24B083" w:rsidR="009E61FE" w:rsidRDefault="008A4F23" w:rsidP="00BF72A3">
      <w:r>
        <w:t>Az alkalmazás kialakításában nagy szerepe volt magának a tervezési fázisnak is.</w:t>
      </w:r>
      <w:r w:rsidR="009E61FE">
        <w:t xml:space="preserve"> A dolgozat témája magának a játéknak a megvalósítására koncentrált, így a segédfunkciók és a hozzájuk köthető konténerek kialakítása nagyban saját ötleteim </w:t>
      </w:r>
      <w:r w:rsidR="00967DF5">
        <w:t>alapján lettek implementálva.</w:t>
      </w:r>
      <w:r w:rsidR="009E61FE">
        <w:t xml:space="preserve"> </w:t>
      </w:r>
      <w:r w:rsidR="007D405D">
        <w:t xml:space="preserve">Itt arra figyeltem, hogy a felhasználói élményt milyen funkciók tudják növelni, </w:t>
      </w:r>
      <w:r w:rsidR="002E7A99">
        <w:t>emellett milyen funkciók bevezetésével használhatóak fel változatos technológiák és tervezési minták.</w:t>
      </w:r>
    </w:p>
    <w:p w14:paraId="599733C0" w14:textId="0379A8F2" w:rsidR="003D74EC" w:rsidRDefault="003D74EC" w:rsidP="00D3333C">
      <w:r>
        <w:t>A legnagyobb hangsúly a játék logikai elemein volt, ami egy komplex megoldást igényelt.</w:t>
      </w:r>
      <w:r w:rsidR="00FC1E7A">
        <w:t xml:space="preserve"> A megvalósításukban megpróbáltam egy hatékony és átlátható struktúrát kialakítani az általam ismert tervezési minták felhasználásával.</w:t>
      </w:r>
      <w:r w:rsidR="00633EC3">
        <w:t xml:space="preserve"> Fontos volt az implementációban, hogy olyan szerkezet készüljön el, ami a jövőben könnyedén bővíthető további kártyákkal és </w:t>
      </w:r>
      <w:r w:rsidR="009049EA">
        <w:t>azoknak a logikájával</w:t>
      </w:r>
      <w:r w:rsidR="00633EC3">
        <w:t>.</w:t>
      </w:r>
    </w:p>
    <w:p w14:paraId="29E9DC37" w14:textId="77777777" w:rsidR="006331A8" w:rsidRDefault="0025728B" w:rsidP="00D3333C">
      <w:r>
        <w:t xml:space="preserve">A projekt komplexitásából adódik, hogy az elkészült funkcióknak szerteágazó továbbfejlesztési lehetőségei vannak. A felhasználókezelés komplexitása és hatékonysága is tud növekedni. Emellett a barátkezelés is csak segédfunkcióként készült el, amin </w:t>
      </w:r>
      <w:r w:rsidR="00A1505B">
        <w:t>van</w:t>
      </w:r>
      <w:r w:rsidR="00B07FCD">
        <w:t xml:space="preserve"> tovább</w:t>
      </w:r>
      <w:r w:rsidR="00A1505B">
        <w:t>fejleszt</w:t>
      </w:r>
      <w:r w:rsidR="00B07FCD">
        <w:t>ési lehetőség, mint</w:t>
      </w:r>
      <w:r w:rsidR="00A1505B">
        <w:t xml:space="preserve"> </w:t>
      </w:r>
      <w:r w:rsidR="00B07FCD">
        <w:t>p</w:t>
      </w:r>
      <w:r w:rsidR="00A1505B">
        <w:t>éldául chat lehetőség vagy váróterem integráció</w:t>
      </w:r>
      <w:r w:rsidR="0069298E">
        <w:t xml:space="preserve"> kialakítása</w:t>
      </w:r>
      <w:r w:rsidR="00A1505B">
        <w:t>.</w:t>
      </w:r>
      <w:r w:rsidR="00A941AF">
        <w:t xml:space="preserve"> Bolt funkcionalitása fejlődhet akár valódi pénz kezelése vagy a kínálat bővítésének az irányába is.</w:t>
      </w:r>
      <w:r w:rsidR="00047498">
        <w:t xml:space="preserve"> </w:t>
      </w:r>
    </w:p>
    <w:p w14:paraId="19B446C3" w14:textId="5E5E9DFF" w:rsidR="006C03AA" w:rsidRPr="00D3333C" w:rsidRDefault="00047498" w:rsidP="00D3333C">
      <w:r>
        <w:t>A várótermeknek is növelhető a hatékonysága. Funkciókban például a pakliválasztás bonyolítása</w:t>
      </w:r>
      <w:r w:rsidR="00F437EA">
        <w:t>,</w:t>
      </w:r>
      <w:r>
        <w:t xml:space="preserve"> bevonva a többi játékost, vagy kevés játékos esetén más termekkel összevont keresés</w:t>
      </w:r>
      <w:r w:rsidR="00FF376B">
        <w:t xml:space="preserve"> megvalósítása</w:t>
      </w:r>
      <w:r>
        <w:t xml:space="preserve">. A játék </w:t>
      </w:r>
      <w:r w:rsidR="00B32567">
        <w:t>implementációja</w:t>
      </w:r>
      <w:r>
        <w:t xml:space="preserve"> is sok további lehetőséget ad. Bevezethető lenne játékon belüli csevegés, időkorlátok kezelése vagy mesterséges intelligencia alapú belső</w:t>
      </w:r>
      <w:r w:rsidR="00BE5010">
        <w:t xml:space="preserve"> automata</w:t>
      </w:r>
      <w:r>
        <w:t xml:space="preserve"> játékosok használatának lehetősége</w:t>
      </w:r>
      <w:r w:rsidR="00576B95">
        <w:t xml:space="preserve"> is</w:t>
      </w:r>
      <w:r>
        <w:t>.</w:t>
      </w:r>
    </w:p>
    <w:p w14:paraId="2FE91365" w14:textId="12475142" w:rsidR="00D20E09" w:rsidRDefault="000750E3" w:rsidP="000750E3">
      <w:pPr>
        <w:pStyle w:val="Cmsor1"/>
      </w:pPr>
      <w:bookmarkStart w:id="83" w:name="_Toc152688623"/>
      <w:r>
        <w:lastRenderedPageBreak/>
        <w:t>Irodalomjegyzék</w:t>
      </w:r>
      <w:bookmarkEnd w:id="83"/>
    </w:p>
    <w:p w14:paraId="7169F18C" w14:textId="69027597" w:rsidR="00225EBC" w:rsidRDefault="00F82CE4" w:rsidP="008D37F1">
      <w:pPr>
        <w:pStyle w:val="Irodalomjegyzksor"/>
        <w:rPr>
          <w:rStyle w:val="Irodalomjegyzkforrs"/>
        </w:rPr>
      </w:pPr>
      <w:bookmarkStart w:id="84" w:name="_Ref147666209"/>
      <w:r>
        <w:rPr>
          <w:rStyle w:val="Irodalomjegyzkforrs"/>
        </w:rPr>
        <w:t>Docker alapozó</w:t>
      </w:r>
      <w:r w:rsidR="00021AD6">
        <w:rPr>
          <w:rStyle w:val="Irodalomjegyzkforrs"/>
        </w:rPr>
        <w:t xml:space="preserve"> [Online]</w:t>
      </w:r>
      <w:r>
        <w:rPr>
          <w:rStyle w:val="Irodalomjegyzkforrs"/>
        </w:rPr>
        <w:t>:</w:t>
      </w:r>
      <w:r>
        <w:rPr>
          <w:rStyle w:val="Irodalomjegyzkforrs"/>
        </w:rPr>
        <w:br/>
      </w:r>
      <w:hyperlink r:id="rId37" w:history="1">
        <w:r w:rsidR="006D2965" w:rsidRPr="00F82CE4">
          <w:rPr>
            <w:rStyle w:val="Hiperhivatkozs"/>
          </w:rPr>
          <w:t>https://thebojda.medium.com/docker-alapoz%C3%B3-b8efb6aa68e9</w:t>
        </w:r>
      </w:hyperlink>
      <w:bookmarkEnd w:id="84"/>
    </w:p>
    <w:p w14:paraId="17F89174" w14:textId="1319B7C7" w:rsidR="008C401C" w:rsidRDefault="008C401C" w:rsidP="008D37F1">
      <w:pPr>
        <w:pStyle w:val="Irodalomjegyzksor"/>
        <w:rPr>
          <w:rStyle w:val="Irodalomjegyzkforrs"/>
        </w:rPr>
      </w:pPr>
      <w:bookmarkStart w:id="85" w:name="_Ref147688370"/>
      <w:r>
        <w:rPr>
          <w:rStyle w:val="Irodalomjegyzkforrs"/>
        </w:rPr>
        <w:t>ASP.NET CORE dokumentáció [Online]:</w:t>
      </w:r>
      <w:r>
        <w:rPr>
          <w:rStyle w:val="Irodalomjegyzkforrs"/>
        </w:rPr>
        <w:br/>
      </w:r>
      <w:hyperlink r:id="rId38" w:history="1">
        <w:r w:rsidRPr="008C401C">
          <w:rPr>
            <w:rStyle w:val="Hiperhivatkozs"/>
          </w:rPr>
          <w:t>https://learn.microsoft.com/en-us/aspnet/core/?view=aspnetcore-7.0</w:t>
        </w:r>
      </w:hyperlink>
      <w:bookmarkEnd w:id="85"/>
    </w:p>
    <w:p w14:paraId="2BE4714D" w14:textId="2BD09C18" w:rsidR="008C401C" w:rsidRDefault="00443DB1" w:rsidP="008D37F1">
      <w:pPr>
        <w:pStyle w:val="Irodalomjegyzksor"/>
        <w:rPr>
          <w:rStyle w:val="Irodalomjegyzkforrs"/>
        </w:rPr>
      </w:pPr>
      <w:bookmarkStart w:id="86" w:name="_Ref147691824"/>
      <w:r>
        <w:rPr>
          <w:rStyle w:val="Irodalomjegyzkforrs"/>
        </w:rPr>
        <w:t>Ocelot dokumentáció [Online]:</w:t>
      </w:r>
      <w:r>
        <w:rPr>
          <w:rStyle w:val="Irodalomjegyzkforrs"/>
        </w:rPr>
        <w:br/>
      </w:r>
      <w:hyperlink r:id="rId39" w:history="1">
        <w:r w:rsidRPr="00443DB1">
          <w:rPr>
            <w:rStyle w:val="Hiperhivatkozs"/>
          </w:rPr>
          <w:t>https://ocelot.readthedocs.io/en/latest/index.html</w:t>
        </w:r>
      </w:hyperlink>
      <w:bookmarkEnd w:id="86"/>
    </w:p>
    <w:p w14:paraId="7F4754E1" w14:textId="0C60F49E" w:rsidR="00EA17B8" w:rsidRDefault="000A4586" w:rsidP="008D37F1">
      <w:pPr>
        <w:pStyle w:val="Irodalomjegyzksor"/>
        <w:rPr>
          <w:rStyle w:val="Irodalomjegyzkforrs"/>
        </w:rPr>
      </w:pPr>
      <w:bookmarkStart w:id="87" w:name="_Ref147702250"/>
      <w:r>
        <w:rPr>
          <w:rStyle w:val="Irodalomjegyzkforrs"/>
        </w:rPr>
        <w:t>MediatR wiki [Online]:</w:t>
      </w:r>
      <w:r>
        <w:rPr>
          <w:rStyle w:val="Irodalomjegyzkforrs"/>
        </w:rPr>
        <w:br/>
      </w:r>
      <w:hyperlink r:id="rId40" w:history="1">
        <w:r w:rsidRPr="000A4586">
          <w:rPr>
            <w:rStyle w:val="Hiperhivatkozs"/>
          </w:rPr>
          <w:t>https://github.com/jbogard/MediatR/wiki</w:t>
        </w:r>
      </w:hyperlink>
      <w:bookmarkEnd w:id="87"/>
    </w:p>
    <w:p w14:paraId="61B9E8F4" w14:textId="36465B04" w:rsidR="000A4586" w:rsidRDefault="00C06E89" w:rsidP="008D37F1">
      <w:pPr>
        <w:pStyle w:val="Irodalomjegyzksor"/>
        <w:rPr>
          <w:rStyle w:val="Irodalomjegyzkforrs"/>
        </w:rPr>
      </w:pPr>
      <w:bookmarkStart w:id="88" w:name="_Ref147766104"/>
      <w:r>
        <w:rPr>
          <w:rStyle w:val="Irodalomjegyzkforrs"/>
        </w:rPr>
        <w:t>SignalR dokumentáció [Online]:</w:t>
      </w:r>
      <w:r>
        <w:rPr>
          <w:rStyle w:val="Irodalomjegyzkforrs"/>
        </w:rPr>
        <w:br/>
      </w:r>
      <w:hyperlink r:id="rId41" w:history="1">
        <w:r w:rsidRPr="00C06E89">
          <w:rPr>
            <w:rStyle w:val="Hiperhivatkozs"/>
          </w:rPr>
          <w:t>https://learn.microsoft.com/hu-hu/aspnet/core/signalr/introduction?view=aspnetcore-7.0&amp;WT.mc_id=dotnet-35129-website</w:t>
        </w:r>
      </w:hyperlink>
      <w:bookmarkEnd w:id="88"/>
    </w:p>
    <w:p w14:paraId="7AD44333" w14:textId="27AB8AD4" w:rsidR="00C06E89" w:rsidRDefault="00742723" w:rsidP="008D37F1">
      <w:pPr>
        <w:pStyle w:val="Irodalomjegyzksor"/>
        <w:rPr>
          <w:rStyle w:val="Irodalomjegyzkforrs"/>
        </w:rPr>
      </w:pPr>
      <w:bookmarkStart w:id="89" w:name="_Ref147772922"/>
      <w:r>
        <w:rPr>
          <w:rStyle w:val="Irodalomjegyzkforrs"/>
        </w:rPr>
        <w:t>Redis dokumentáció [Online]:</w:t>
      </w:r>
      <w:r>
        <w:rPr>
          <w:rStyle w:val="Irodalomjegyzkforrs"/>
        </w:rPr>
        <w:br/>
      </w:r>
      <w:hyperlink r:id="rId42" w:history="1">
        <w:r w:rsidRPr="00742723">
          <w:rPr>
            <w:rStyle w:val="Hiperhivatkozs"/>
          </w:rPr>
          <w:t>https://redis.io/docs/</w:t>
        </w:r>
      </w:hyperlink>
      <w:bookmarkEnd w:id="89"/>
    </w:p>
    <w:p w14:paraId="251CE265" w14:textId="23ED1E41" w:rsidR="00742723" w:rsidRDefault="009671EF" w:rsidP="008D37F1">
      <w:pPr>
        <w:pStyle w:val="Irodalomjegyzksor"/>
        <w:rPr>
          <w:rStyle w:val="Irodalomjegyzkforrs"/>
        </w:rPr>
      </w:pPr>
      <w:bookmarkStart w:id="90" w:name="_Ref147775285"/>
      <w:r>
        <w:rPr>
          <w:rStyle w:val="Irodalomjegyzkforrs"/>
        </w:rPr>
        <w:t>RabbitMQ dokumentáció [Online]:</w:t>
      </w:r>
      <w:r>
        <w:rPr>
          <w:rStyle w:val="Irodalomjegyzkforrs"/>
        </w:rPr>
        <w:br/>
      </w:r>
      <w:hyperlink r:id="rId43" w:history="1">
        <w:r w:rsidRPr="009671EF">
          <w:rPr>
            <w:rStyle w:val="Hiperhivatkozs"/>
          </w:rPr>
          <w:t>https://www.rabbitmq.com/documentation.html</w:t>
        </w:r>
      </w:hyperlink>
      <w:bookmarkEnd w:id="90"/>
    </w:p>
    <w:p w14:paraId="66554FFD" w14:textId="2F806F3C" w:rsidR="009671EF" w:rsidRPr="003F780D" w:rsidRDefault="001431A7" w:rsidP="008D37F1">
      <w:pPr>
        <w:pStyle w:val="Irodalomjegyzksor"/>
        <w:rPr>
          <w:rStyle w:val="Hiperhivatkozs"/>
          <w:i/>
          <w:color w:val="auto"/>
          <w:u w:val="none"/>
        </w:rPr>
      </w:pPr>
      <w:bookmarkStart w:id="91" w:name="_Ref147776572"/>
      <w:r>
        <w:rPr>
          <w:rStyle w:val="Irodalomjegyzkforrs"/>
        </w:rPr>
        <w:t>IdentityServer4 dokumentáció [Online]:</w:t>
      </w:r>
      <w:r>
        <w:rPr>
          <w:rStyle w:val="Irodalomjegyzkforrs"/>
        </w:rPr>
        <w:br/>
      </w:r>
      <w:hyperlink r:id="rId44" w:history="1">
        <w:r w:rsidRPr="001431A7">
          <w:rPr>
            <w:rStyle w:val="Hiperhivatkozs"/>
          </w:rPr>
          <w:t>https://identityserver4.readthedocs.io/en/latest/</w:t>
        </w:r>
      </w:hyperlink>
      <w:bookmarkEnd w:id="91"/>
    </w:p>
    <w:p w14:paraId="01258089" w14:textId="12B42776" w:rsidR="003F780D" w:rsidRPr="00F34FFF" w:rsidRDefault="003F780D" w:rsidP="008D37F1">
      <w:pPr>
        <w:pStyle w:val="Irodalomjegyzksor"/>
        <w:rPr>
          <w:rStyle w:val="Hiperhivatkozs"/>
          <w:i/>
          <w:color w:val="auto"/>
          <w:u w:val="none"/>
        </w:rPr>
      </w:pPr>
      <w:bookmarkStart w:id="92" w:name="_Ref148553391"/>
      <w:r>
        <w:rPr>
          <w:rStyle w:val="Irodalomjegyzkforrs"/>
        </w:rPr>
        <w:t>Hangfire dokumentáció [Online]:</w:t>
      </w:r>
      <w:r>
        <w:rPr>
          <w:rStyle w:val="Irodalomjegyzkforrs"/>
        </w:rPr>
        <w:br/>
      </w:r>
      <w:hyperlink r:id="rId45" w:history="1">
        <w:r w:rsidRPr="003F780D">
          <w:rPr>
            <w:rStyle w:val="Hiperhivatkozs"/>
            <w:iCs/>
          </w:rPr>
          <w:t>https://docs.hangfire.io/en/latest/</w:t>
        </w:r>
      </w:hyperlink>
      <w:bookmarkEnd w:id="92"/>
    </w:p>
    <w:p w14:paraId="502F278E" w14:textId="47AB2C7A" w:rsidR="00F34FFF" w:rsidRPr="00083AFC" w:rsidRDefault="00F34FFF" w:rsidP="008D37F1">
      <w:pPr>
        <w:pStyle w:val="Irodalomjegyzksor"/>
        <w:rPr>
          <w:rStyle w:val="Hiperhivatkozs"/>
          <w:i/>
          <w:color w:val="auto"/>
          <w:u w:val="none"/>
        </w:rPr>
      </w:pPr>
      <w:bookmarkStart w:id="93" w:name="_Ref147818657"/>
      <w:r>
        <w:rPr>
          <w:rStyle w:val="Irodalomjegyzkforrs"/>
        </w:rPr>
        <w:t>Angular Material dokumentáció [Online]:</w:t>
      </w:r>
      <w:r>
        <w:rPr>
          <w:rStyle w:val="Irodalomjegyzkforrs"/>
        </w:rPr>
        <w:br/>
      </w:r>
      <w:hyperlink r:id="rId46" w:history="1">
        <w:r w:rsidRPr="00F34FFF">
          <w:rPr>
            <w:rStyle w:val="Hiperhivatkozs"/>
          </w:rPr>
          <w:t>https://material.angular.io/</w:t>
        </w:r>
      </w:hyperlink>
      <w:bookmarkEnd w:id="93"/>
    </w:p>
    <w:p w14:paraId="1324505F" w14:textId="3D987C64" w:rsidR="00083AFC" w:rsidRPr="000F60AF" w:rsidRDefault="00083AFC" w:rsidP="008D37F1">
      <w:pPr>
        <w:pStyle w:val="Irodalomjegyzksor"/>
        <w:rPr>
          <w:rStyle w:val="Hiperhivatkozs"/>
          <w:i/>
          <w:color w:val="auto"/>
          <w:u w:val="none"/>
        </w:rPr>
      </w:pPr>
      <w:bookmarkStart w:id="94" w:name="_Ref147924901"/>
      <w:r>
        <w:rPr>
          <w:rStyle w:val="Irodalomjegyzkforrs"/>
        </w:rPr>
        <w:t>NGX-Translate dokumentáció [Online]:</w:t>
      </w:r>
      <w:r>
        <w:rPr>
          <w:rStyle w:val="Irodalomjegyzkforrs"/>
        </w:rPr>
        <w:br/>
      </w:r>
      <w:hyperlink r:id="rId47" w:history="1">
        <w:r w:rsidRPr="00083AFC">
          <w:rPr>
            <w:rStyle w:val="Hiperhivatkozs"/>
          </w:rPr>
          <w:t>https://github.com/ngx-translate/core</w:t>
        </w:r>
      </w:hyperlink>
      <w:bookmarkEnd w:id="94"/>
    </w:p>
    <w:p w14:paraId="530698C5" w14:textId="3B3F5527" w:rsidR="000F60AF" w:rsidRPr="006D2965" w:rsidRDefault="000F60AF" w:rsidP="008D37F1">
      <w:pPr>
        <w:pStyle w:val="Irodalomjegyzksor"/>
        <w:rPr>
          <w:rStyle w:val="Irodalomjegyzkforrs"/>
        </w:rPr>
      </w:pPr>
      <w:bookmarkStart w:id="95" w:name="_Ref148907173"/>
      <w:r>
        <w:rPr>
          <w:rStyle w:val="Irodalomjegyzkforrs"/>
        </w:rPr>
        <w:t>Cypress dokumentáció [Online]:</w:t>
      </w:r>
      <w:r>
        <w:rPr>
          <w:rStyle w:val="Irodalomjegyzkforrs"/>
        </w:rPr>
        <w:br/>
      </w:r>
      <w:hyperlink r:id="rId48" w:history="1">
        <w:r w:rsidRPr="000F60AF">
          <w:rPr>
            <w:rStyle w:val="Hiperhivatkozs"/>
          </w:rPr>
          <w:t>https://docs.cypress.io/guides/overview/why-cypress</w:t>
        </w:r>
      </w:hyperlink>
      <w:bookmarkEnd w:id="95"/>
    </w:p>
    <w:p w14:paraId="7D9FC970" w14:textId="5D21167F" w:rsidR="00B50CAA" w:rsidRDefault="00D41522" w:rsidP="00D41522">
      <w:pPr>
        <w:pStyle w:val="Cmsor1"/>
      </w:pPr>
      <w:bookmarkStart w:id="96" w:name="_Toc152688624"/>
      <w:r>
        <w:lastRenderedPageBreak/>
        <w:t>Függelék</w:t>
      </w:r>
      <w:bookmarkEnd w:id="96"/>
    </w:p>
    <w:p w14:paraId="742E6CB8" w14:textId="77777777" w:rsidR="00691D0C" w:rsidRDefault="0089517D" w:rsidP="00691D0C">
      <w:pPr>
        <w:pStyle w:val="Kp"/>
      </w:pPr>
      <w:r>
        <w:rPr>
          <w:noProof/>
        </w:rPr>
        <w:drawing>
          <wp:inline distT="0" distB="0" distL="0" distR="0" wp14:anchorId="013E54C9" wp14:editId="0461633E">
            <wp:extent cx="5400040" cy="2294890"/>
            <wp:effectExtent l="0" t="0" r="0" b="0"/>
            <wp:docPr id="431981705" name="Kép 1" descr="A képen képernyőkép, félkarú rabló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81705" name="Kép 1" descr="A képen képernyőkép, félkarú rabló látható&#10;&#10;Automatikusan generált leírás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663D" w14:textId="58CBB7BC" w:rsidR="00A4275B" w:rsidRDefault="00000000" w:rsidP="00691D0C">
      <w:pPr>
        <w:pStyle w:val="Kpalrs"/>
      </w:pPr>
      <w:fldSimple w:instr=" SEQ ábra \* ARABIC ">
        <w:r w:rsidR="00815226">
          <w:rPr>
            <w:noProof/>
          </w:rPr>
          <w:t>27</w:t>
        </w:r>
      </w:fldSimple>
      <w:r w:rsidR="00691D0C">
        <w:t>. ábra Felhasznált kártyák</w:t>
      </w:r>
    </w:p>
    <w:p w14:paraId="383D02B9" w14:textId="77777777" w:rsidR="00597CEE" w:rsidRDefault="003A1AEC" w:rsidP="00597CEE">
      <w:pPr>
        <w:pStyle w:val="Kp"/>
      </w:pPr>
      <w:r>
        <w:rPr>
          <w:noProof/>
        </w:rPr>
        <w:drawing>
          <wp:inline distT="0" distB="0" distL="0" distR="0" wp14:anchorId="221D4273" wp14:editId="2682228E">
            <wp:extent cx="5400040" cy="749935"/>
            <wp:effectExtent l="0" t="0" r="0" b="0"/>
            <wp:docPr id="655723319" name="Kép 1" descr="A képen gyümölcs, étel, zöldsé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23319" name="Kép 1" descr="A képen gyümölcs, étel, zöldség látható&#10;&#10;Automatikusan generált leírás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3B9F" w14:textId="121F92D6" w:rsidR="003A1AEC" w:rsidRDefault="00000000" w:rsidP="00597CEE">
      <w:pPr>
        <w:pStyle w:val="Kpalrs"/>
      </w:pPr>
      <w:fldSimple w:instr=" SEQ ábra \* ARABIC ">
        <w:r w:rsidR="00815226">
          <w:rPr>
            <w:noProof/>
          </w:rPr>
          <w:t>28</w:t>
        </w:r>
      </w:fldSimple>
      <w:r w:rsidR="00597CEE">
        <w:t>. ábra Felhasznált paklik</w:t>
      </w:r>
    </w:p>
    <w:p w14:paraId="50A89788" w14:textId="77777777" w:rsidR="00F10DD7" w:rsidRDefault="00F10DD7" w:rsidP="00F10DD7">
      <w:pPr>
        <w:pStyle w:val="Kp"/>
      </w:pPr>
      <w:r>
        <w:rPr>
          <w:noProof/>
        </w:rPr>
        <w:drawing>
          <wp:inline distT="0" distB="0" distL="0" distR="0" wp14:anchorId="1BFEC390" wp14:editId="45724F09">
            <wp:extent cx="5400040" cy="1427480"/>
            <wp:effectExtent l="0" t="0" r="0" b="1270"/>
            <wp:docPr id="1409938137" name="Kép 1" descr="A képen képernyőkép, szöveg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38137" name="Kép 1" descr="A képen képernyőkép, szöveg, szoftver, Számítógépes ikon látható&#10;&#10;Automatikusan generált leírás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54C5" w14:textId="34EFAE97" w:rsidR="00F10DD7" w:rsidRPr="00F10DD7" w:rsidRDefault="00000000" w:rsidP="00F10DD7">
      <w:pPr>
        <w:pStyle w:val="Kpalrs"/>
      </w:pPr>
      <w:fldSimple w:instr=" SEQ ábra \* ARABIC ">
        <w:r w:rsidR="00815226">
          <w:rPr>
            <w:noProof/>
          </w:rPr>
          <w:t>29</w:t>
        </w:r>
      </w:fldSimple>
      <w:r w:rsidR="00F10DD7">
        <w:t xml:space="preserve">. ábra </w:t>
      </w:r>
      <w:proofErr w:type="spellStart"/>
      <w:r w:rsidR="00F10DD7">
        <w:t>Cypress</w:t>
      </w:r>
      <w:proofErr w:type="spellEnd"/>
      <w:r w:rsidR="00F10DD7">
        <w:t xml:space="preserve"> </w:t>
      </w:r>
      <w:proofErr w:type="spellStart"/>
      <w:r w:rsidR="00F10DD7">
        <w:t>Cloud</w:t>
      </w:r>
      <w:proofErr w:type="spellEnd"/>
      <w:r w:rsidR="00F10DD7">
        <w:t xml:space="preserve"> felület</w:t>
      </w:r>
    </w:p>
    <w:sectPr w:rsidR="00F10DD7" w:rsidRPr="00F10DD7" w:rsidSect="00D23BFC">
      <w:headerReference w:type="even" r:id="rId52"/>
      <w:footerReference w:type="default" r:id="rId53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905E7D" w14:textId="77777777" w:rsidR="001D6C01" w:rsidRDefault="001D6C01">
      <w:r>
        <w:separator/>
      </w:r>
    </w:p>
  </w:endnote>
  <w:endnote w:type="continuationSeparator" w:id="0">
    <w:p w14:paraId="7DD4FEC6" w14:textId="77777777" w:rsidR="001D6C01" w:rsidRDefault="001D6C01">
      <w:r>
        <w:continuationSeparator/>
      </w:r>
    </w:p>
  </w:endnote>
  <w:endnote w:type="continuationNotice" w:id="1">
    <w:p w14:paraId="5B07491A" w14:textId="77777777" w:rsidR="001D6C01" w:rsidRDefault="001D6C0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05165B" w14:textId="77777777" w:rsidR="001D6C01" w:rsidRDefault="001D6C01">
      <w:r>
        <w:separator/>
      </w:r>
    </w:p>
  </w:footnote>
  <w:footnote w:type="continuationSeparator" w:id="0">
    <w:p w14:paraId="0A30A9B7" w14:textId="77777777" w:rsidR="001D6C01" w:rsidRDefault="001D6C01">
      <w:r>
        <w:continuationSeparator/>
      </w:r>
    </w:p>
  </w:footnote>
  <w:footnote w:type="continuationNotice" w:id="1">
    <w:p w14:paraId="71753B61" w14:textId="77777777" w:rsidR="001D6C01" w:rsidRDefault="001D6C0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62A82658"/>
    <w:lvl w:ilvl="0" w:tplc="530C8C78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5EE0508"/>
    <w:multiLevelType w:val="multilevel"/>
    <w:tmpl w:val="418E4214"/>
    <w:numStyleLink w:val="tmutatszmozottlista"/>
  </w:abstractNum>
  <w:abstractNum w:abstractNumId="14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99C3B84"/>
    <w:multiLevelType w:val="multilevel"/>
    <w:tmpl w:val="C3565810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6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429743235">
    <w:abstractNumId w:val="10"/>
  </w:num>
  <w:num w:numId="2" w16cid:durableId="684940719">
    <w:abstractNumId w:val="25"/>
  </w:num>
  <w:num w:numId="3" w16cid:durableId="755830951">
    <w:abstractNumId w:val="14"/>
  </w:num>
  <w:num w:numId="4" w16cid:durableId="1564948798">
    <w:abstractNumId w:val="20"/>
  </w:num>
  <w:num w:numId="5" w16cid:durableId="890581722">
    <w:abstractNumId w:val="21"/>
  </w:num>
  <w:num w:numId="6" w16cid:durableId="1490366699">
    <w:abstractNumId w:val="22"/>
  </w:num>
  <w:num w:numId="7" w16cid:durableId="279457312">
    <w:abstractNumId w:val="17"/>
  </w:num>
  <w:num w:numId="8" w16cid:durableId="357775144">
    <w:abstractNumId w:val="13"/>
  </w:num>
  <w:num w:numId="9" w16cid:durableId="1362971368">
    <w:abstractNumId w:val="18"/>
  </w:num>
  <w:num w:numId="10" w16cid:durableId="198671224">
    <w:abstractNumId w:val="26"/>
  </w:num>
  <w:num w:numId="11" w16cid:durableId="2058816965">
    <w:abstractNumId w:val="19"/>
  </w:num>
  <w:num w:numId="12" w16cid:durableId="1878859575">
    <w:abstractNumId w:val="24"/>
  </w:num>
  <w:num w:numId="13" w16cid:durableId="445273720">
    <w:abstractNumId w:val="9"/>
  </w:num>
  <w:num w:numId="14" w16cid:durableId="932864230">
    <w:abstractNumId w:val="7"/>
  </w:num>
  <w:num w:numId="15" w16cid:durableId="2131588389">
    <w:abstractNumId w:val="6"/>
  </w:num>
  <w:num w:numId="16" w16cid:durableId="663900078">
    <w:abstractNumId w:val="5"/>
  </w:num>
  <w:num w:numId="17" w16cid:durableId="217396943">
    <w:abstractNumId w:val="4"/>
  </w:num>
  <w:num w:numId="18" w16cid:durableId="191114814">
    <w:abstractNumId w:val="8"/>
  </w:num>
  <w:num w:numId="19" w16cid:durableId="233708713">
    <w:abstractNumId w:val="3"/>
  </w:num>
  <w:num w:numId="20" w16cid:durableId="1469973315">
    <w:abstractNumId w:val="2"/>
  </w:num>
  <w:num w:numId="21" w16cid:durableId="1583640420">
    <w:abstractNumId w:val="1"/>
  </w:num>
  <w:num w:numId="22" w16cid:durableId="1917477314">
    <w:abstractNumId w:val="0"/>
  </w:num>
  <w:num w:numId="23" w16cid:durableId="557471692">
    <w:abstractNumId w:val="11"/>
  </w:num>
  <w:num w:numId="24" w16cid:durableId="569312856">
    <w:abstractNumId w:val="16"/>
  </w:num>
  <w:num w:numId="25" w16cid:durableId="1524517748">
    <w:abstractNumId w:val="12"/>
  </w:num>
  <w:num w:numId="26" w16cid:durableId="1222714051">
    <w:abstractNumId w:val="15"/>
  </w:num>
  <w:num w:numId="27" w16cid:durableId="1963030671">
    <w:abstractNumId w:val="2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00FE"/>
    <w:rsid w:val="00001315"/>
    <w:rsid w:val="00001F5C"/>
    <w:rsid w:val="000062F4"/>
    <w:rsid w:val="00006A43"/>
    <w:rsid w:val="0000707C"/>
    <w:rsid w:val="0000746F"/>
    <w:rsid w:val="00007602"/>
    <w:rsid w:val="000108CA"/>
    <w:rsid w:val="000111E7"/>
    <w:rsid w:val="0001192F"/>
    <w:rsid w:val="000147C4"/>
    <w:rsid w:val="00014ED4"/>
    <w:rsid w:val="00015972"/>
    <w:rsid w:val="000179E7"/>
    <w:rsid w:val="00021AD6"/>
    <w:rsid w:val="00022632"/>
    <w:rsid w:val="000226A8"/>
    <w:rsid w:val="0002332E"/>
    <w:rsid w:val="000239D6"/>
    <w:rsid w:val="000243A1"/>
    <w:rsid w:val="000247EC"/>
    <w:rsid w:val="0002678D"/>
    <w:rsid w:val="0003052E"/>
    <w:rsid w:val="00030938"/>
    <w:rsid w:val="00032C96"/>
    <w:rsid w:val="0003623B"/>
    <w:rsid w:val="000374FD"/>
    <w:rsid w:val="000407B7"/>
    <w:rsid w:val="00042BDF"/>
    <w:rsid w:val="000461A5"/>
    <w:rsid w:val="0004631C"/>
    <w:rsid w:val="00047498"/>
    <w:rsid w:val="000475F4"/>
    <w:rsid w:val="00047B49"/>
    <w:rsid w:val="00050766"/>
    <w:rsid w:val="00051C39"/>
    <w:rsid w:val="00053021"/>
    <w:rsid w:val="000549C1"/>
    <w:rsid w:val="00056261"/>
    <w:rsid w:val="00057762"/>
    <w:rsid w:val="00060853"/>
    <w:rsid w:val="00061852"/>
    <w:rsid w:val="000618E5"/>
    <w:rsid w:val="000664D0"/>
    <w:rsid w:val="00066D23"/>
    <w:rsid w:val="00066EE6"/>
    <w:rsid w:val="000672E4"/>
    <w:rsid w:val="00067D2C"/>
    <w:rsid w:val="000729AB"/>
    <w:rsid w:val="00073BB1"/>
    <w:rsid w:val="00073F29"/>
    <w:rsid w:val="00073F2B"/>
    <w:rsid w:val="000750E3"/>
    <w:rsid w:val="000751A1"/>
    <w:rsid w:val="000754CD"/>
    <w:rsid w:val="000758BE"/>
    <w:rsid w:val="000759F3"/>
    <w:rsid w:val="0007703F"/>
    <w:rsid w:val="00077581"/>
    <w:rsid w:val="000775E8"/>
    <w:rsid w:val="0008029D"/>
    <w:rsid w:val="000805C6"/>
    <w:rsid w:val="00082935"/>
    <w:rsid w:val="00082E10"/>
    <w:rsid w:val="00082F44"/>
    <w:rsid w:val="00083995"/>
    <w:rsid w:val="00083AFC"/>
    <w:rsid w:val="000857C4"/>
    <w:rsid w:val="000868B0"/>
    <w:rsid w:val="00086C1F"/>
    <w:rsid w:val="00087013"/>
    <w:rsid w:val="0008747C"/>
    <w:rsid w:val="000906FA"/>
    <w:rsid w:val="00093AB4"/>
    <w:rsid w:val="00095100"/>
    <w:rsid w:val="000A003A"/>
    <w:rsid w:val="000A0894"/>
    <w:rsid w:val="000A184A"/>
    <w:rsid w:val="000A296C"/>
    <w:rsid w:val="000A2A37"/>
    <w:rsid w:val="000A3186"/>
    <w:rsid w:val="000A3449"/>
    <w:rsid w:val="000A3B32"/>
    <w:rsid w:val="000A4586"/>
    <w:rsid w:val="000A7483"/>
    <w:rsid w:val="000A7575"/>
    <w:rsid w:val="000A795A"/>
    <w:rsid w:val="000A7A5F"/>
    <w:rsid w:val="000B00F9"/>
    <w:rsid w:val="000B1097"/>
    <w:rsid w:val="000B1ECB"/>
    <w:rsid w:val="000B2860"/>
    <w:rsid w:val="000B4DA3"/>
    <w:rsid w:val="000B53E0"/>
    <w:rsid w:val="000B5BEE"/>
    <w:rsid w:val="000B6D2B"/>
    <w:rsid w:val="000B708D"/>
    <w:rsid w:val="000C0586"/>
    <w:rsid w:val="000C1ED2"/>
    <w:rsid w:val="000C1F96"/>
    <w:rsid w:val="000C21C1"/>
    <w:rsid w:val="000C2F86"/>
    <w:rsid w:val="000C3405"/>
    <w:rsid w:val="000C3A8F"/>
    <w:rsid w:val="000C3F94"/>
    <w:rsid w:val="000C4020"/>
    <w:rsid w:val="000C454E"/>
    <w:rsid w:val="000C5E85"/>
    <w:rsid w:val="000C7B33"/>
    <w:rsid w:val="000D0263"/>
    <w:rsid w:val="000D069B"/>
    <w:rsid w:val="000D0D9E"/>
    <w:rsid w:val="000D1190"/>
    <w:rsid w:val="000D1537"/>
    <w:rsid w:val="000D1B89"/>
    <w:rsid w:val="000D2075"/>
    <w:rsid w:val="000D3F56"/>
    <w:rsid w:val="000D441B"/>
    <w:rsid w:val="000D4AF5"/>
    <w:rsid w:val="000D5D9F"/>
    <w:rsid w:val="000E06E1"/>
    <w:rsid w:val="000E0CC3"/>
    <w:rsid w:val="000E20CD"/>
    <w:rsid w:val="000E231E"/>
    <w:rsid w:val="000E2D51"/>
    <w:rsid w:val="000E3EF0"/>
    <w:rsid w:val="000E6B33"/>
    <w:rsid w:val="000F103D"/>
    <w:rsid w:val="000F23F3"/>
    <w:rsid w:val="000F33B2"/>
    <w:rsid w:val="000F3EA7"/>
    <w:rsid w:val="000F474E"/>
    <w:rsid w:val="000F4BAD"/>
    <w:rsid w:val="000F4F40"/>
    <w:rsid w:val="000F60AF"/>
    <w:rsid w:val="000F6C54"/>
    <w:rsid w:val="000F6FD5"/>
    <w:rsid w:val="000F74FE"/>
    <w:rsid w:val="0010046E"/>
    <w:rsid w:val="00101C74"/>
    <w:rsid w:val="001031E1"/>
    <w:rsid w:val="001036ED"/>
    <w:rsid w:val="00104488"/>
    <w:rsid w:val="00104C05"/>
    <w:rsid w:val="00104C11"/>
    <w:rsid w:val="00105C34"/>
    <w:rsid w:val="001066EA"/>
    <w:rsid w:val="001067DA"/>
    <w:rsid w:val="00106AC0"/>
    <w:rsid w:val="001079DE"/>
    <w:rsid w:val="00110AFB"/>
    <w:rsid w:val="00111B3C"/>
    <w:rsid w:val="001134F1"/>
    <w:rsid w:val="0011671B"/>
    <w:rsid w:val="00120C0C"/>
    <w:rsid w:val="00121AD6"/>
    <w:rsid w:val="001234B2"/>
    <w:rsid w:val="00126637"/>
    <w:rsid w:val="0012663C"/>
    <w:rsid w:val="00126F0B"/>
    <w:rsid w:val="00127357"/>
    <w:rsid w:val="00127CBA"/>
    <w:rsid w:val="0013076D"/>
    <w:rsid w:val="00131089"/>
    <w:rsid w:val="00131CB7"/>
    <w:rsid w:val="001328F0"/>
    <w:rsid w:val="0013373F"/>
    <w:rsid w:val="00133EED"/>
    <w:rsid w:val="00134F19"/>
    <w:rsid w:val="00134F4E"/>
    <w:rsid w:val="001367E4"/>
    <w:rsid w:val="0014000C"/>
    <w:rsid w:val="00140C77"/>
    <w:rsid w:val="00142FED"/>
    <w:rsid w:val="001431A7"/>
    <w:rsid w:val="001460AA"/>
    <w:rsid w:val="00150A02"/>
    <w:rsid w:val="001522F2"/>
    <w:rsid w:val="00152492"/>
    <w:rsid w:val="00153800"/>
    <w:rsid w:val="00153D07"/>
    <w:rsid w:val="00154D09"/>
    <w:rsid w:val="00156E4B"/>
    <w:rsid w:val="001613AA"/>
    <w:rsid w:val="00162CF4"/>
    <w:rsid w:val="0016329B"/>
    <w:rsid w:val="0016551C"/>
    <w:rsid w:val="00167622"/>
    <w:rsid w:val="00167724"/>
    <w:rsid w:val="00171054"/>
    <w:rsid w:val="0017201E"/>
    <w:rsid w:val="00172F86"/>
    <w:rsid w:val="00173208"/>
    <w:rsid w:val="00173477"/>
    <w:rsid w:val="001755E4"/>
    <w:rsid w:val="00177D1A"/>
    <w:rsid w:val="00177E1C"/>
    <w:rsid w:val="00181EF0"/>
    <w:rsid w:val="00187809"/>
    <w:rsid w:val="00191403"/>
    <w:rsid w:val="00192164"/>
    <w:rsid w:val="0019318F"/>
    <w:rsid w:val="001932F5"/>
    <w:rsid w:val="0019483D"/>
    <w:rsid w:val="00194CD7"/>
    <w:rsid w:val="00194D6C"/>
    <w:rsid w:val="00195853"/>
    <w:rsid w:val="001963A9"/>
    <w:rsid w:val="0019697B"/>
    <w:rsid w:val="0019749F"/>
    <w:rsid w:val="001A032D"/>
    <w:rsid w:val="001A042D"/>
    <w:rsid w:val="001A0778"/>
    <w:rsid w:val="001A1251"/>
    <w:rsid w:val="001A20B9"/>
    <w:rsid w:val="001A38F6"/>
    <w:rsid w:val="001A45F0"/>
    <w:rsid w:val="001A57BC"/>
    <w:rsid w:val="001A7275"/>
    <w:rsid w:val="001A72BD"/>
    <w:rsid w:val="001A73C9"/>
    <w:rsid w:val="001A7410"/>
    <w:rsid w:val="001B00D7"/>
    <w:rsid w:val="001B0AF8"/>
    <w:rsid w:val="001B36F2"/>
    <w:rsid w:val="001B3EB7"/>
    <w:rsid w:val="001B4B0F"/>
    <w:rsid w:val="001B6378"/>
    <w:rsid w:val="001C16F3"/>
    <w:rsid w:val="001C5047"/>
    <w:rsid w:val="001C5804"/>
    <w:rsid w:val="001C5C04"/>
    <w:rsid w:val="001C61E4"/>
    <w:rsid w:val="001C636C"/>
    <w:rsid w:val="001D085A"/>
    <w:rsid w:val="001D1D62"/>
    <w:rsid w:val="001D1D83"/>
    <w:rsid w:val="001D219C"/>
    <w:rsid w:val="001D2B46"/>
    <w:rsid w:val="001D2B65"/>
    <w:rsid w:val="001D33F1"/>
    <w:rsid w:val="001D370D"/>
    <w:rsid w:val="001D3A0C"/>
    <w:rsid w:val="001D48C9"/>
    <w:rsid w:val="001D5462"/>
    <w:rsid w:val="001D6C01"/>
    <w:rsid w:val="001D7131"/>
    <w:rsid w:val="001D7372"/>
    <w:rsid w:val="001E015C"/>
    <w:rsid w:val="001E2379"/>
    <w:rsid w:val="001E3293"/>
    <w:rsid w:val="001E4344"/>
    <w:rsid w:val="001E511D"/>
    <w:rsid w:val="001E58AE"/>
    <w:rsid w:val="001E5988"/>
    <w:rsid w:val="001E63CD"/>
    <w:rsid w:val="001E7042"/>
    <w:rsid w:val="001E7466"/>
    <w:rsid w:val="001F152D"/>
    <w:rsid w:val="001F17AB"/>
    <w:rsid w:val="001F2EDA"/>
    <w:rsid w:val="001F36F4"/>
    <w:rsid w:val="001F3ADE"/>
    <w:rsid w:val="001F421E"/>
    <w:rsid w:val="001F6A49"/>
    <w:rsid w:val="001F6BA2"/>
    <w:rsid w:val="001F7A8B"/>
    <w:rsid w:val="0020068C"/>
    <w:rsid w:val="002027A7"/>
    <w:rsid w:val="00203E00"/>
    <w:rsid w:val="002048A8"/>
    <w:rsid w:val="002049F1"/>
    <w:rsid w:val="002055CE"/>
    <w:rsid w:val="00205B5A"/>
    <w:rsid w:val="0021023C"/>
    <w:rsid w:val="002102C3"/>
    <w:rsid w:val="00210DC2"/>
    <w:rsid w:val="002114F2"/>
    <w:rsid w:val="002117C0"/>
    <w:rsid w:val="0021183B"/>
    <w:rsid w:val="00211D57"/>
    <w:rsid w:val="00211FA7"/>
    <w:rsid w:val="00212C67"/>
    <w:rsid w:val="0021383E"/>
    <w:rsid w:val="002152B3"/>
    <w:rsid w:val="0021564E"/>
    <w:rsid w:val="00215EEE"/>
    <w:rsid w:val="002163B5"/>
    <w:rsid w:val="00217339"/>
    <w:rsid w:val="00217600"/>
    <w:rsid w:val="0022124D"/>
    <w:rsid w:val="00221E82"/>
    <w:rsid w:val="00223108"/>
    <w:rsid w:val="00225EBC"/>
    <w:rsid w:val="00225F65"/>
    <w:rsid w:val="002264BE"/>
    <w:rsid w:val="00227347"/>
    <w:rsid w:val="00232299"/>
    <w:rsid w:val="0023268F"/>
    <w:rsid w:val="00233CED"/>
    <w:rsid w:val="002349C2"/>
    <w:rsid w:val="0023501D"/>
    <w:rsid w:val="00235223"/>
    <w:rsid w:val="0023613E"/>
    <w:rsid w:val="00236E79"/>
    <w:rsid w:val="002376B3"/>
    <w:rsid w:val="002376D9"/>
    <w:rsid w:val="00237735"/>
    <w:rsid w:val="00240175"/>
    <w:rsid w:val="002404A7"/>
    <w:rsid w:val="00241835"/>
    <w:rsid w:val="00246081"/>
    <w:rsid w:val="00246311"/>
    <w:rsid w:val="00247276"/>
    <w:rsid w:val="002474BE"/>
    <w:rsid w:val="00251577"/>
    <w:rsid w:val="00251678"/>
    <w:rsid w:val="002517C0"/>
    <w:rsid w:val="002537FB"/>
    <w:rsid w:val="0025467F"/>
    <w:rsid w:val="00255196"/>
    <w:rsid w:val="00255357"/>
    <w:rsid w:val="002557F3"/>
    <w:rsid w:val="00255D52"/>
    <w:rsid w:val="00256049"/>
    <w:rsid w:val="00256298"/>
    <w:rsid w:val="0025728B"/>
    <w:rsid w:val="002601D4"/>
    <w:rsid w:val="0026277B"/>
    <w:rsid w:val="002629A8"/>
    <w:rsid w:val="00262A05"/>
    <w:rsid w:val="00262D48"/>
    <w:rsid w:val="0026308F"/>
    <w:rsid w:val="00263B11"/>
    <w:rsid w:val="0026615A"/>
    <w:rsid w:val="00266CF6"/>
    <w:rsid w:val="002674BF"/>
    <w:rsid w:val="00267677"/>
    <w:rsid w:val="00267A47"/>
    <w:rsid w:val="00270388"/>
    <w:rsid w:val="0027062F"/>
    <w:rsid w:val="002714A0"/>
    <w:rsid w:val="002724C4"/>
    <w:rsid w:val="00273120"/>
    <w:rsid w:val="00274CF9"/>
    <w:rsid w:val="002754F8"/>
    <w:rsid w:val="00276A70"/>
    <w:rsid w:val="00282536"/>
    <w:rsid w:val="00283C25"/>
    <w:rsid w:val="00283FED"/>
    <w:rsid w:val="002841A3"/>
    <w:rsid w:val="002841F9"/>
    <w:rsid w:val="00284FD7"/>
    <w:rsid w:val="0028639F"/>
    <w:rsid w:val="0029042F"/>
    <w:rsid w:val="002906D4"/>
    <w:rsid w:val="00290EBB"/>
    <w:rsid w:val="00290EE7"/>
    <w:rsid w:val="00290FD2"/>
    <w:rsid w:val="002912A1"/>
    <w:rsid w:val="00291CD2"/>
    <w:rsid w:val="002933D4"/>
    <w:rsid w:val="00293420"/>
    <w:rsid w:val="002942F9"/>
    <w:rsid w:val="00294EAD"/>
    <w:rsid w:val="00295052"/>
    <w:rsid w:val="0029686D"/>
    <w:rsid w:val="00297697"/>
    <w:rsid w:val="00297ABC"/>
    <w:rsid w:val="002A1B79"/>
    <w:rsid w:val="002A40B8"/>
    <w:rsid w:val="002A4D76"/>
    <w:rsid w:val="002A5075"/>
    <w:rsid w:val="002A5B2A"/>
    <w:rsid w:val="002A71F4"/>
    <w:rsid w:val="002A74A2"/>
    <w:rsid w:val="002B0E69"/>
    <w:rsid w:val="002B1909"/>
    <w:rsid w:val="002B2BCB"/>
    <w:rsid w:val="002B45A3"/>
    <w:rsid w:val="002B5F7A"/>
    <w:rsid w:val="002B666C"/>
    <w:rsid w:val="002B71CD"/>
    <w:rsid w:val="002C1A09"/>
    <w:rsid w:val="002C1EED"/>
    <w:rsid w:val="002C2131"/>
    <w:rsid w:val="002C24CC"/>
    <w:rsid w:val="002C33FD"/>
    <w:rsid w:val="002C3534"/>
    <w:rsid w:val="002C6617"/>
    <w:rsid w:val="002C6678"/>
    <w:rsid w:val="002C6798"/>
    <w:rsid w:val="002C697E"/>
    <w:rsid w:val="002C7C62"/>
    <w:rsid w:val="002D0392"/>
    <w:rsid w:val="002D0621"/>
    <w:rsid w:val="002D2560"/>
    <w:rsid w:val="002D2C06"/>
    <w:rsid w:val="002D2D93"/>
    <w:rsid w:val="002D3031"/>
    <w:rsid w:val="002D423A"/>
    <w:rsid w:val="002D4CE2"/>
    <w:rsid w:val="002D55E5"/>
    <w:rsid w:val="002D6BCD"/>
    <w:rsid w:val="002D6D89"/>
    <w:rsid w:val="002D7070"/>
    <w:rsid w:val="002D7DA9"/>
    <w:rsid w:val="002E022F"/>
    <w:rsid w:val="002E0564"/>
    <w:rsid w:val="002E132A"/>
    <w:rsid w:val="002E176E"/>
    <w:rsid w:val="002E1D2A"/>
    <w:rsid w:val="002E3A2E"/>
    <w:rsid w:val="002E44EF"/>
    <w:rsid w:val="002E612B"/>
    <w:rsid w:val="002E7A99"/>
    <w:rsid w:val="002F03A3"/>
    <w:rsid w:val="002F0EB7"/>
    <w:rsid w:val="002F4066"/>
    <w:rsid w:val="002F407C"/>
    <w:rsid w:val="002F469E"/>
    <w:rsid w:val="002F5C94"/>
    <w:rsid w:val="002F7F34"/>
    <w:rsid w:val="00300118"/>
    <w:rsid w:val="00300267"/>
    <w:rsid w:val="00301B3A"/>
    <w:rsid w:val="00302602"/>
    <w:rsid w:val="0030264E"/>
    <w:rsid w:val="00302A96"/>
    <w:rsid w:val="00302BB3"/>
    <w:rsid w:val="00303E03"/>
    <w:rsid w:val="00303E77"/>
    <w:rsid w:val="00304E7C"/>
    <w:rsid w:val="0030545B"/>
    <w:rsid w:val="00305E08"/>
    <w:rsid w:val="00306FC5"/>
    <w:rsid w:val="00307EB9"/>
    <w:rsid w:val="00312A6D"/>
    <w:rsid w:val="00313013"/>
    <w:rsid w:val="0031333F"/>
    <w:rsid w:val="00314485"/>
    <w:rsid w:val="003146DF"/>
    <w:rsid w:val="00314F0E"/>
    <w:rsid w:val="00315E78"/>
    <w:rsid w:val="00317307"/>
    <w:rsid w:val="0032034E"/>
    <w:rsid w:val="0032200A"/>
    <w:rsid w:val="003231CA"/>
    <w:rsid w:val="00323399"/>
    <w:rsid w:val="0032400D"/>
    <w:rsid w:val="0032465E"/>
    <w:rsid w:val="0032750A"/>
    <w:rsid w:val="00330994"/>
    <w:rsid w:val="00332E15"/>
    <w:rsid w:val="00332E89"/>
    <w:rsid w:val="003335B4"/>
    <w:rsid w:val="00334641"/>
    <w:rsid w:val="00335CB5"/>
    <w:rsid w:val="0034134D"/>
    <w:rsid w:val="0034271E"/>
    <w:rsid w:val="003429B4"/>
    <w:rsid w:val="00344E1F"/>
    <w:rsid w:val="0034534B"/>
    <w:rsid w:val="00347918"/>
    <w:rsid w:val="00347CDC"/>
    <w:rsid w:val="003500D5"/>
    <w:rsid w:val="0035062E"/>
    <w:rsid w:val="00350AEC"/>
    <w:rsid w:val="003511BA"/>
    <w:rsid w:val="00351A54"/>
    <w:rsid w:val="00354FC9"/>
    <w:rsid w:val="0035501B"/>
    <w:rsid w:val="00355611"/>
    <w:rsid w:val="003568DE"/>
    <w:rsid w:val="0035787C"/>
    <w:rsid w:val="003601B5"/>
    <w:rsid w:val="00361FDC"/>
    <w:rsid w:val="00362B42"/>
    <w:rsid w:val="00362F87"/>
    <w:rsid w:val="00363A3A"/>
    <w:rsid w:val="00363CEB"/>
    <w:rsid w:val="0036400C"/>
    <w:rsid w:val="00364261"/>
    <w:rsid w:val="00366867"/>
    <w:rsid w:val="0037051C"/>
    <w:rsid w:val="003705C7"/>
    <w:rsid w:val="00371B2D"/>
    <w:rsid w:val="00372B87"/>
    <w:rsid w:val="0037381F"/>
    <w:rsid w:val="003742EC"/>
    <w:rsid w:val="0037652C"/>
    <w:rsid w:val="00376F1E"/>
    <w:rsid w:val="00381345"/>
    <w:rsid w:val="00382B11"/>
    <w:rsid w:val="00382F41"/>
    <w:rsid w:val="00383290"/>
    <w:rsid w:val="00383CDC"/>
    <w:rsid w:val="003840E1"/>
    <w:rsid w:val="00385E8B"/>
    <w:rsid w:val="00385F4C"/>
    <w:rsid w:val="00386152"/>
    <w:rsid w:val="003865B4"/>
    <w:rsid w:val="003866E4"/>
    <w:rsid w:val="003869EF"/>
    <w:rsid w:val="00387627"/>
    <w:rsid w:val="00391552"/>
    <w:rsid w:val="003928B4"/>
    <w:rsid w:val="003929D4"/>
    <w:rsid w:val="00393AEB"/>
    <w:rsid w:val="00394489"/>
    <w:rsid w:val="00395086"/>
    <w:rsid w:val="003A1AEC"/>
    <w:rsid w:val="003A20AB"/>
    <w:rsid w:val="003A4CDB"/>
    <w:rsid w:val="003A5E08"/>
    <w:rsid w:val="003A62ED"/>
    <w:rsid w:val="003A7C44"/>
    <w:rsid w:val="003B0009"/>
    <w:rsid w:val="003B00F7"/>
    <w:rsid w:val="003B056A"/>
    <w:rsid w:val="003B0E27"/>
    <w:rsid w:val="003B18BC"/>
    <w:rsid w:val="003B1B74"/>
    <w:rsid w:val="003B2C09"/>
    <w:rsid w:val="003B4531"/>
    <w:rsid w:val="003B4D9F"/>
    <w:rsid w:val="003B545E"/>
    <w:rsid w:val="003B54F4"/>
    <w:rsid w:val="003B77D0"/>
    <w:rsid w:val="003C005F"/>
    <w:rsid w:val="003C1079"/>
    <w:rsid w:val="003C10BB"/>
    <w:rsid w:val="003C2A94"/>
    <w:rsid w:val="003C3107"/>
    <w:rsid w:val="003C35D5"/>
    <w:rsid w:val="003C369D"/>
    <w:rsid w:val="003C36B7"/>
    <w:rsid w:val="003C4685"/>
    <w:rsid w:val="003C63A1"/>
    <w:rsid w:val="003C75B6"/>
    <w:rsid w:val="003C76ED"/>
    <w:rsid w:val="003D0F2B"/>
    <w:rsid w:val="003D13F1"/>
    <w:rsid w:val="003D1F7D"/>
    <w:rsid w:val="003D236F"/>
    <w:rsid w:val="003D254B"/>
    <w:rsid w:val="003D49F0"/>
    <w:rsid w:val="003D4EDA"/>
    <w:rsid w:val="003D63E1"/>
    <w:rsid w:val="003D74EC"/>
    <w:rsid w:val="003E1070"/>
    <w:rsid w:val="003E1B69"/>
    <w:rsid w:val="003E2102"/>
    <w:rsid w:val="003E2766"/>
    <w:rsid w:val="003E2ECB"/>
    <w:rsid w:val="003E4022"/>
    <w:rsid w:val="003E5DFD"/>
    <w:rsid w:val="003E603A"/>
    <w:rsid w:val="003E6E39"/>
    <w:rsid w:val="003E70B1"/>
    <w:rsid w:val="003E76D4"/>
    <w:rsid w:val="003E7BAE"/>
    <w:rsid w:val="003E7BD5"/>
    <w:rsid w:val="003F3F59"/>
    <w:rsid w:val="003F4FDB"/>
    <w:rsid w:val="003F5425"/>
    <w:rsid w:val="003F60E3"/>
    <w:rsid w:val="003F62A4"/>
    <w:rsid w:val="003F6F8C"/>
    <w:rsid w:val="003F780D"/>
    <w:rsid w:val="00400422"/>
    <w:rsid w:val="00404BEF"/>
    <w:rsid w:val="00406BF4"/>
    <w:rsid w:val="0041002B"/>
    <w:rsid w:val="00410924"/>
    <w:rsid w:val="00414ABA"/>
    <w:rsid w:val="0041511A"/>
    <w:rsid w:val="004155A0"/>
    <w:rsid w:val="0041578C"/>
    <w:rsid w:val="00415A41"/>
    <w:rsid w:val="00416BC0"/>
    <w:rsid w:val="00422BE7"/>
    <w:rsid w:val="00424904"/>
    <w:rsid w:val="00426D18"/>
    <w:rsid w:val="00432E13"/>
    <w:rsid w:val="0043771C"/>
    <w:rsid w:val="0044183E"/>
    <w:rsid w:val="00442B28"/>
    <w:rsid w:val="00443DB1"/>
    <w:rsid w:val="004444AC"/>
    <w:rsid w:val="00445E6F"/>
    <w:rsid w:val="004475DC"/>
    <w:rsid w:val="00452F28"/>
    <w:rsid w:val="004532B4"/>
    <w:rsid w:val="00454169"/>
    <w:rsid w:val="0045457F"/>
    <w:rsid w:val="0045559F"/>
    <w:rsid w:val="00456B24"/>
    <w:rsid w:val="00457CBE"/>
    <w:rsid w:val="00461093"/>
    <w:rsid w:val="004632E0"/>
    <w:rsid w:val="00463BC0"/>
    <w:rsid w:val="004644DD"/>
    <w:rsid w:val="0046678D"/>
    <w:rsid w:val="00467CCC"/>
    <w:rsid w:val="004717EE"/>
    <w:rsid w:val="00471D5A"/>
    <w:rsid w:val="00472754"/>
    <w:rsid w:val="0047276A"/>
    <w:rsid w:val="004732FA"/>
    <w:rsid w:val="0047476C"/>
    <w:rsid w:val="00474908"/>
    <w:rsid w:val="004773A7"/>
    <w:rsid w:val="00477424"/>
    <w:rsid w:val="00477D46"/>
    <w:rsid w:val="00477EE4"/>
    <w:rsid w:val="00480CD6"/>
    <w:rsid w:val="00480EB4"/>
    <w:rsid w:val="00481B31"/>
    <w:rsid w:val="004823D7"/>
    <w:rsid w:val="0048268E"/>
    <w:rsid w:val="00483234"/>
    <w:rsid w:val="0048395A"/>
    <w:rsid w:val="004848BE"/>
    <w:rsid w:val="004851C7"/>
    <w:rsid w:val="004852E7"/>
    <w:rsid w:val="00485A9F"/>
    <w:rsid w:val="00485F1C"/>
    <w:rsid w:val="0048784F"/>
    <w:rsid w:val="00491D1C"/>
    <w:rsid w:val="00492C28"/>
    <w:rsid w:val="0049358C"/>
    <w:rsid w:val="00495C56"/>
    <w:rsid w:val="004963F6"/>
    <w:rsid w:val="004A292D"/>
    <w:rsid w:val="004A3197"/>
    <w:rsid w:val="004A39C0"/>
    <w:rsid w:val="004A42CE"/>
    <w:rsid w:val="004B03C0"/>
    <w:rsid w:val="004B0E87"/>
    <w:rsid w:val="004B194F"/>
    <w:rsid w:val="004B1AEB"/>
    <w:rsid w:val="004B24FC"/>
    <w:rsid w:val="004B3B03"/>
    <w:rsid w:val="004B5CB3"/>
    <w:rsid w:val="004B799D"/>
    <w:rsid w:val="004C14B5"/>
    <w:rsid w:val="004C2885"/>
    <w:rsid w:val="004C31D2"/>
    <w:rsid w:val="004C4B6C"/>
    <w:rsid w:val="004C4C65"/>
    <w:rsid w:val="004C610C"/>
    <w:rsid w:val="004C70FC"/>
    <w:rsid w:val="004C7785"/>
    <w:rsid w:val="004D0902"/>
    <w:rsid w:val="004D1414"/>
    <w:rsid w:val="004D25B6"/>
    <w:rsid w:val="004D3A34"/>
    <w:rsid w:val="004D3B83"/>
    <w:rsid w:val="004D3F88"/>
    <w:rsid w:val="004D4FBA"/>
    <w:rsid w:val="004D510E"/>
    <w:rsid w:val="004D6626"/>
    <w:rsid w:val="004D727E"/>
    <w:rsid w:val="004E016E"/>
    <w:rsid w:val="004E11FA"/>
    <w:rsid w:val="004E318A"/>
    <w:rsid w:val="004E3198"/>
    <w:rsid w:val="004E45BF"/>
    <w:rsid w:val="004E52DE"/>
    <w:rsid w:val="004E5C7D"/>
    <w:rsid w:val="004E5D19"/>
    <w:rsid w:val="004E6927"/>
    <w:rsid w:val="004E7359"/>
    <w:rsid w:val="004E736A"/>
    <w:rsid w:val="004F01A0"/>
    <w:rsid w:val="004F01D1"/>
    <w:rsid w:val="004F23A0"/>
    <w:rsid w:val="004F5318"/>
    <w:rsid w:val="004F5EB4"/>
    <w:rsid w:val="004F69B4"/>
    <w:rsid w:val="004F72F4"/>
    <w:rsid w:val="00500A28"/>
    <w:rsid w:val="00502632"/>
    <w:rsid w:val="00502A30"/>
    <w:rsid w:val="005052E4"/>
    <w:rsid w:val="005139DC"/>
    <w:rsid w:val="00515B46"/>
    <w:rsid w:val="00515E07"/>
    <w:rsid w:val="0051621E"/>
    <w:rsid w:val="00517079"/>
    <w:rsid w:val="005174C1"/>
    <w:rsid w:val="00521A55"/>
    <w:rsid w:val="005221A6"/>
    <w:rsid w:val="005225A0"/>
    <w:rsid w:val="00522EBD"/>
    <w:rsid w:val="0052338C"/>
    <w:rsid w:val="0052393D"/>
    <w:rsid w:val="00523C36"/>
    <w:rsid w:val="00525772"/>
    <w:rsid w:val="00526312"/>
    <w:rsid w:val="00526A1B"/>
    <w:rsid w:val="005302FB"/>
    <w:rsid w:val="005325B2"/>
    <w:rsid w:val="00532D5F"/>
    <w:rsid w:val="005334AD"/>
    <w:rsid w:val="0053353B"/>
    <w:rsid w:val="00533D1C"/>
    <w:rsid w:val="00533DDD"/>
    <w:rsid w:val="0053419D"/>
    <w:rsid w:val="0053540C"/>
    <w:rsid w:val="005371EB"/>
    <w:rsid w:val="0053793C"/>
    <w:rsid w:val="005401E8"/>
    <w:rsid w:val="0054025D"/>
    <w:rsid w:val="00543094"/>
    <w:rsid w:val="00545D55"/>
    <w:rsid w:val="005469BA"/>
    <w:rsid w:val="005469F4"/>
    <w:rsid w:val="00547BB7"/>
    <w:rsid w:val="0055005B"/>
    <w:rsid w:val="00550AE6"/>
    <w:rsid w:val="00551617"/>
    <w:rsid w:val="00551B34"/>
    <w:rsid w:val="005524FC"/>
    <w:rsid w:val="00554405"/>
    <w:rsid w:val="00555339"/>
    <w:rsid w:val="00555380"/>
    <w:rsid w:val="00555867"/>
    <w:rsid w:val="00557033"/>
    <w:rsid w:val="0055782F"/>
    <w:rsid w:val="0056318A"/>
    <w:rsid w:val="00563944"/>
    <w:rsid w:val="00566157"/>
    <w:rsid w:val="005665D0"/>
    <w:rsid w:val="00566A0F"/>
    <w:rsid w:val="00566BE8"/>
    <w:rsid w:val="00566F59"/>
    <w:rsid w:val="0057078A"/>
    <w:rsid w:val="00570C16"/>
    <w:rsid w:val="00570D18"/>
    <w:rsid w:val="00572584"/>
    <w:rsid w:val="00572D1B"/>
    <w:rsid w:val="00573074"/>
    <w:rsid w:val="00573F37"/>
    <w:rsid w:val="00574928"/>
    <w:rsid w:val="00575D56"/>
    <w:rsid w:val="00576495"/>
    <w:rsid w:val="00576B95"/>
    <w:rsid w:val="00577D39"/>
    <w:rsid w:val="00577E08"/>
    <w:rsid w:val="00577E55"/>
    <w:rsid w:val="005802B1"/>
    <w:rsid w:val="005825FE"/>
    <w:rsid w:val="00582C25"/>
    <w:rsid w:val="00583962"/>
    <w:rsid w:val="005854E0"/>
    <w:rsid w:val="00587E3D"/>
    <w:rsid w:val="00591A59"/>
    <w:rsid w:val="005928C5"/>
    <w:rsid w:val="00592C61"/>
    <w:rsid w:val="00592D41"/>
    <w:rsid w:val="00594D8F"/>
    <w:rsid w:val="00595430"/>
    <w:rsid w:val="005975A9"/>
    <w:rsid w:val="00597676"/>
    <w:rsid w:val="00597CEE"/>
    <w:rsid w:val="005A08C3"/>
    <w:rsid w:val="005A11DC"/>
    <w:rsid w:val="005A17FE"/>
    <w:rsid w:val="005A1B8C"/>
    <w:rsid w:val="005A2CEC"/>
    <w:rsid w:val="005A3752"/>
    <w:rsid w:val="005A393D"/>
    <w:rsid w:val="005A45E5"/>
    <w:rsid w:val="005B17C6"/>
    <w:rsid w:val="005B25D3"/>
    <w:rsid w:val="005B29D4"/>
    <w:rsid w:val="005B4C1D"/>
    <w:rsid w:val="005B636E"/>
    <w:rsid w:val="005B68E0"/>
    <w:rsid w:val="005B6E75"/>
    <w:rsid w:val="005B76CD"/>
    <w:rsid w:val="005B7998"/>
    <w:rsid w:val="005C04FB"/>
    <w:rsid w:val="005C0A4B"/>
    <w:rsid w:val="005C0FFF"/>
    <w:rsid w:val="005C1A77"/>
    <w:rsid w:val="005C1D4F"/>
    <w:rsid w:val="005C1FF1"/>
    <w:rsid w:val="005C247F"/>
    <w:rsid w:val="005C26A4"/>
    <w:rsid w:val="005C2B9D"/>
    <w:rsid w:val="005C44A9"/>
    <w:rsid w:val="005C50DB"/>
    <w:rsid w:val="005C558A"/>
    <w:rsid w:val="005C6544"/>
    <w:rsid w:val="005C6622"/>
    <w:rsid w:val="005C6B80"/>
    <w:rsid w:val="005C71EE"/>
    <w:rsid w:val="005D018A"/>
    <w:rsid w:val="005D0246"/>
    <w:rsid w:val="005D05E0"/>
    <w:rsid w:val="005D1974"/>
    <w:rsid w:val="005D19EB"/>
    <w:rsid w:val="005D3443"/>
    <w:rsid w:val="005D3DE7"/>
    <w:rsid w:val="005D7AA0"/>
    <w:rsid w:val="005E01E0"/>
    <w:rsid w:val="005E0533"/>
    <w:rsid w:val="005E275C"/>
    <w:rsid w:val="005E345B"/>
    <w:rsid w:val="005E6872"/>
    <w:rsid w:val="005E6998"/>
    <w:rsid w:val="005E6C40"/>
    <w:rsid w:val="005E71D7"/>
    <w:rsid w:val="005E79F4"/>
    <w:rsid w:val="005F09B4"/>
    <w:rsid w:val="005F1197"/>
    <w:rsid w:val="005F1C91"/>
    <w:rsid w:val="005F36BB"/>
    <w:rsid w:val="005F46BE"/>
    <w:rsid w:val="005F7B83"/>
    <w:rsid w:val="00602500"/>
    <w:rsid w:val="00602CCC"/>
    <w:rsid w:val="006034C7"/>
    <w:rsid w:val="00604E1B"/>
    <w:rsid w:val="006053BD"/>
    <w:rsid w:val="00605B6A"/>
    <w:rsid w:val="00605C3D"/>
    <w:rsid w:val="00606BFC"/>
    <w:rsid w:val="006126E7"/>
    <w:rsid w:val="00614F8F"/>
    <w:rsid w:val="00615305"/>
    <w:rsid w:val="006159E3"/>
    <w:rsid w:val="00620F6A"/>
    <w:rsid w:val="0062185B"/>
    <w:rsid w:val="00623F02"/>
    <w:rsid w:val="00624295"/>
    <w:rsid w:val="00624B17"/>
    <w:rsid w:val="00625AC3"/>
    <w:rsid w:val="00630A92"/>
    <w:rsid w:val="0063149A"/>
    <w:rsid w:val="006315FB"/>
    <w:rsid w:val="006316DA"/>
    <w:rsid w:val="006331A8"/>
    <w:rsid w:val="0063346E"/>
    <w:rsid w:val="00633EC3"/>
    <w:rsid w:val="0063571A"/>
    <w:rsid w:val="0063585C"/>
    <w:rsid w:val="00636020"/>
    <w:rsid w:val="00636980"/>
    <w:rsid w:val="00636B61"/>
    <w:rsid w:val="00636C8C"/>
    <w:rsid w:val="00637D29"/>
    <w:rsid w:val="00640B27"/>
    <w:rsid w:val="00640ED0"/>
    <w:rsid w:val="00641018"/>
    <w:rsid w:val="00642163"/>
    <w:rsid w:val="006435E4"/>
    <w:rsid w:val="0064473D"/>
    <w:rsid w:val="006452FF"/>
    <w:rsid w:val="006459E6"/>
    <w:rsid w:val="006459F2"/>
    <w:rsid w:val="00647659"/>
    <w:rsid w:val="00650797"/>
    <w:rsid w:val="00650C7C"/>
    <w:rsid w:val="00650CC9"/>
    <w:rsid w:val="00651452"/>
    <w:rsid w:val="00652BB5"/>
    <w:rsid w:val="00653BB1"/>
    <w:rsid w:val="006547F1"/>
    <w:rsid w:val="006549BC"/>
    <w:rsid w:val="006571A8"/>
    <w:rsid w:val="006605C0"/>
    <w:rsid w:val="00662596"/>
    <w:rsid w:val="00664247"/>
    <w:rsid w:val="00664360"/>
    <w:rsid w:val="00664A64"/>
    <w:rsid w:val="00670886"/>
    <w:rsid w:val="006721E7"/>
    <w:rsid w:val="0067231D"/>
    <w:rsid w:val="006732B5"/>
    <w:rsid w:val="00673940"/>
    <w:rsid w:val="00674B6E"/>
    <w:rsid w:val="00675281"/>
    <w:rsid w:val="00676A5A"/>
    <w:rsid w:val="00677E8D"/>
    <w:rsid w:val="0068002F"/>
    <w:rsid w:val="0068042D"/>
    <w:rsid w:val="00681339"/>
    <w:rsid w:val="00681E99"/>
    <w:rsid w:val="006842F3"/>
    <w:rsid w:val="00686EAE"/>
    <w:rsid w:val="0069167C"/>
    <w:rsid w:val="00691D0C"/>
    <w:rsid w:val="00692605"/>
    <w:rsid w:val="0069298E"/>
    <w:rsid w:val="00692A78"/>
    <w:rsid w:val="006956AD"/>
    <w:rsid w:val="0069696C"/>
    <w:rsid w:val="00697953"/>
    <w:rsid w:val="00697C84"/>
    <w:rsid w:val="006A153B"/>
    <w:rsid w:val="006A1580"/>
    <w:rsid w:val="006A1698"/>
    <w:rsid w:val="006A17E5"/>
    <w:rsid w:val="006A1B7F"/>
    <w:rsid w:val="006A289A"/>
    <w:rsid w:val="006A345A"/>
    <w:rsid w:val="006A39BC"/>
    <w:rsid w:val="006A4CF4"/>
    <w:rsid w:val="006A5760"/>
    <w:rsid w:val="006A7103"/>
    <w:rsid w:val="006A72EA"/>
    <w:rsid w:val="006A731D"/>
    <w:rsid w:val="006B06E3"/>
    <w:rsid w:val="006B0850"/>
    <w:rsid w:val="006B2052"/>
    <w:rsid w:val="006B43EF"/>
    <w:rsid w:val="006B6CD1"/>
    <w:rsid w:val="006B7AB2"/>
    <w:rsid w:val="006C03AA"/>
    <w:rsid w:val="006C0EDA"/>
    <w:rsid w:val="006C183E"/>
    <w:rsid w:val="006C3330"/>
    <w:rsid w:val="006C4E3A"/>
    <w:rsid w:val="006C514F"/>
    <w:rsid w:val="006C60C0"/>
    <w:rsid w:val="006C7BE3"/>
    <w:rsid w:val="006D00AD"/>
    <w:rsid w:val="006D0660"/>
    <w:rsid w:val="006D0C9D"/>
    <w:rsid w:val="006D0CA5"/>
    <w:rsid w:val="006D2965"/>
    <w:rsid w:val="006D2A41"/>
    <w:rsid w:val="006D338C"/>
    <w:rsid w:val="006D5216"/>
    <w:rsid w:val="006D553B"/>
    <w:rsid w:val="006E0F22"/>
    <w:rsid w:val="006E135D"/>
    <w:rsid w:val="006E233C"/>
    <w:rsid w:val="006E3115"/>
    <w:rsid w:val="006E3213"/>
    <w:rsid w:val="006E4E19"/>
    <w:rsid w:val="006E7946"/>
    <w:rsid w:val="006F2A36"/>
    <w:rsid w:val="006F3C8A"/>
    <w:rsid w:val="006F3F89"/>
    <w:rsid w:val="006F4405"/>
    <w:rsid w:val="006F4415"/>
    <w:rsid w:val="006F512E"/>
    <w:rsid w:val="006F7073"/>
    <w:rsid w:val="00700458"/>
    <w:rsid w:val="00700E3A"/>
    <w:rsid w:val="00702E6E"/>
    <w:rsid w:val="00705076"/>
    <w:rsid w:val="007051F9"/>
    <w:rsid w:val="007055D3"/>
    <w:rsid w:val="00705F02"/>
    <w:rsid w:val="00706137"/>
    <w:rsid w:val="00710F26"/>
    <w:rsid w:val="00712F38"/>
    <w:rsid w:val="007145A6"/>
    <w:rsid w:val="00714D3A"/>
    <w:rsid w:val="00714E2C"/>
    <w:rsid w:val="0071527D"/>
    <w:rsid w:val="007162F4"/>
    <w:rsid w:val="007168FA"/>
    <w:rsid w:val="00716A1B"/>
    <w:rsid w:val="00717717"/>
    <w:rsid w:val="00717E39"/>
    <w:rsid w:val="007201BA"/>
    <w:rsid w:val="00720FD3"/>
    <w:rsid w:val="0072105C"/>
    <w:rsid w:val="007212D0"/>
    <w:rsid w:val="007215BB"/>
    <w:rsid w:val="007218A7"/>
    <w:rsid w:val="00722BAD"/>
    <w:rsid w:val="007261E0"/>
    <w:rsid w:val="00726A19"/>
    <w:rsid w:val="00730513"/>
    <w:rsid w:val="00730B3C"/>
    <w:rsid w:val="00731819"/>
    <w:rsid w:val="00732509"/>
    <w:rsid w:val="00732799"/>
    <w:rsid w:val="007339B1"/>
    <w:rsid w:val="00734477"/>
    <w:rsid w:val="0073478A"/>
    <w:rsid w:val="00735B8E"/>
    <w:rsid w:val="00736A4C"/>
    <w:rsid w:val="00741C10"/>
    <w:rsid w:val="00742723"/>
    <w:rsid w:val="00745324"/>
    <w:rsid w:val="007476D0"/>
    <w:rsid w:val="00752470"/>
    <w:rsid w:val="00752501"/>
    <w:rsid w:val="00752F87"/>
    <w:rsid w:val="00753BB8"/>
    <w:rsid w:val="00753E05"/>
    <w:rsid w:val="00753F9C"/>
    <w:rsid w:val="007543FD"/>
    <w:rsid w:val="00756D62"/>
    <w:rsid w:val="00757BD5"/>
    <w:rsid w:val="00761A6D"/>
    <w:rsid w:val="00762309"/>
    <w:rsid w:val="00762E9E"/>
    <w:rsid w:val="007636CB"/>
    <w:rsid w:val="00763A32"/>
    <w:rsid w:val="00764A91"/>
    <w:rsid w:val="00766637"/>
    <w:rsid w:val="0076749F"/>
    <w:rsid w:val="007679C5"/>
    <w:rsid w:val="0077003C"/>
    <w:rsid w:val="00771F02"/>
    <w:rsid w:val="0077219F"/>
    <w:rsid w:val="00772F9B"/>
    <w:rsid w:val="00773148"/>
    <w:rsid w:val="00780B1C"/>
    <w:rsid w:val="007818B1"/>
    <w:rsid w:val="007819EE"/>
    <w:rsid w:val="00782CC0"/>
    <w:rsid w:val="0078391A"/>
    <w:rsid w:val="0078491B"/>
    <w:rsid w:val="0078659A"/>
    <w:rsid w:val="007873D0"/>
    <w:rsid w:val="00792909"/>
    <w:rsid w:val="00794E01"/>
    <w:rsid w:val="00795FCA"/>
    <w:rsid w:val="007961FE"/>
    <w:rsid w:val="007963F4"/>
    <w:rsid w:val="00796845"/>
    <w:rsid w:val="00796BAC"/>
    <w:rsid w:val="007A032F"/>
    <w:rsid w:val="007A078B"/>
    <w:rsid w:val="007A1D12"/>
    <w:rsid w:val="007A5275"/>
    <w:rsid w:val="007A548D"/>
    <w:rsid w:val="007A610C"/>
    <w:rsid w:val="007A6190"/>
    <w:rsid w:val="007A795A"/>
    <w:rsid w:val="007B064F"/>
    <w:rsid w:val="007B0A87"/>
    <w:rsid w:val="007B143F"/>
    <w:rsid w:val="007B1EC3"/>
    <w:rsid w:val="007B3662"/>
    <w:rsid w:val="007B422E"/>
    <w:rsid w:val="007B446B"/>
    <w:rsid w:val="007B4B61"/>
    <w:rsid w:val="007B5CF7"/>
    <w:rsid w:val="007B6E01"/>
    <w:rsid w:val="007B7F97"/>
    <w:rsid w:val="007C06DA"/>
    <w:rsid w:val="007C4850"/>
    <w:rsid w:val="007C5BC1"/>
    <w:rsid w:val="007C6A98"/>
    <w:rsid w:val="007C7773"/>
    <w:rsid w:val="007D054A"/>
    <w:rsid w:val="007D0625"/>
    <w:rsid w:val="007D1A54"/>
    <w:rsid w:val="007D1E5B"/>
    <w:rsid w:val="007D405D"/>
    <w:rsid w:val="007D43EA"/>
    <w:rsid w:val="007E1E11"/>
    <w:rsid w:val="007E239C"/>
    <w:rsid w:val="007E2F3E"/>
    <w:rsid w:val="007E3099"/>
    <w:rsid w:val="007E3107"/>
    <w:rsid w:val="007E4830"/>
    <w:rsid w:val="007E4A0A"/>
    <w:rsid w:val="007E581C"/>
    <w:rsid w:val="007F0057"/>
    <w:rsid w:val="007F049A"/>
    <w:rsid w:val="007F0741"/>
    <w:rsid w:val="007F2D0F"/>
    <w:rsid w:val="007F3E5F"/>
    <w:rsid w:val="007F41CD"/>
    <w:rsid w:val="007F5E23"/>
    <w:rsid w:val="007F6628"/>
    <w:rsid w:val="007F6A4A"/>
    <w:rsid w:val="007F7018"/>
    <w:rsid w:val="00800389"/>
    <w:rsid w:val="00800F5E"/>
    <w:rsid w:val="00801945"/>
    <w:rsid w:val="008027BA"/>
    <w:rsid w:val="00802801"/>
    <w:rsid w:val="00804867"/>
    <w:rsid w:val="00804F6A"/>
    <w:rsid w:val="00806E13"/>
    <w:rsid w:val="00813210"/>
    <w:rsid w:val="00815226"/>
    <w:rsid w:val="008157BD"/>
    <w:rsid w:val="00815FCC"/>
    <w:rsid w:val="00816BCB"/>
    <w:rsid w:val="0081727F"/>
    <w:rsid w:val="00817479"/>
    <w:rsid w:val="00817926"/>
    <w:rsid w:val="008179C6"/>
    <w:rsid w:val="00820A82"/>
    <w:rsid w:val="00821BC5"/>
    <w:rsid w:val="00821BF1"/>
    <w:rsid w:val="00822A57"/>
    <w:rsid w:val="0082413F"/>
    <w:rsid w:val="00824490"/>
    <w:rsid w:val="0082636A"/>
    <w:rsid w:val="00827E7D"/>
    <w:rsid w:val="00830CA3"/>
    <w:rsid w:val="00833466"/>
    <w:rsid w:val="0083384F"/>
    <w:rsid w:val="0083412B"/>
    <w:rsid w:val="00834C17"/>
    <w:rsid w:val="00834F60"/>
    <w:rsid w:val="0083543E"/>
    <w:rsid w:val="00835CC8"/>
    <w:rsid w:val="008360B4"/>
    <w:rsid w:val="00836287"/>
    <w:rsid w:val="00836730"/>
    <w:rsid w:val="00837808"/>
    <w:rsid w:val="00837AAB"/>
    <w:rsid w:val="00837FCC"/>
    <w:rsid w:val="0084010F"/>
    <w:rsid w:val="00841723"/>
    <w:rsid w:val="00842D62"/>
    <w:rsid w:val="00843159"/>
    <w:rsid w:val="00845D14"/>
    <w:rsid w:val="00850600"/>
    <w:rsid w:val="00850A79"/>
    <w:rsid w:val="008511F0"/>
    <w:rsid w:val="00851FE2"/>
    <w:rsid w:val="0085298D"/>
    <w:rsid w:val="00852E24"/>
    <w:rsid w:val="0085407E"/>
    <w:rsid w:val="00854BDC"/>
    <w:rsid w:val="00857D17"/>
    <w:rsid w:val="00857D1D"/>
    <w:rsid w:val="00860388"/>
    <w:rsid w:val="00861CC9"/>
    <w:rsid w:val="008627D6"/>
    <w:rsid w:val="00865A59"/>
    <w:rsid w:val="0086755E"/>
    <w:rsid w:val="00867752"/>
    <w:rsid w:val="008735AA"/>
    <w:rsid w:val="00874A4F"/>
    <w:rsid w:val="0087505F"/>
    <w:rsid w:val="00875E71"/>
    <w:rsid w:val="00877820"/>
    <w:rsid w:val="0087782B"/>
    <w:rsid w:val="00877879"/>
    <w:rsid w:val="00880189"/>
    <w:rsid w:val="00880DA3"/>
    <w:rsid w:val="00882933"/>
    <w:rsid w:val="008841C1"/>
    <w:rsid w:val="00884AC3"/>
    <w:rsid w:val="00884FD3"/>
    <w:rsid w:val="008867BA"/>
    <w:rsid w:val="00886C76"/>
    <w:rsid w:val="00886EF5"/>
    <w:rsid w:val="00892640"/>
    <w:rsid w:val="00893CEC"/>
    <w:rsid w:val="008948AD"/>
    <w:rsid w:val="0089517D"/>
    <w:rsid w:val="00895895"/>
    <w:rsid w:val="00895A1F"/>
    <w:rsid w:val="00897FA9"/>
    <w:rsid w:val="008A0BD2"/>
    <w:rsid w:val="008A1793"/>
    <w:rsid w:val="008A3762"/>
    <w:rsid w:val="008A4F23"/>
    <w:rsid w:val="008A6841"/>
    <w:rsid w:val="008B0330"/>
    <w:rsid w:val="008B193A"/>
    <w:rsid w:val="008B2BBD"/>
    <w:rsid w:val="008B5A09"/>
    <w:rsid w:val="008C1C5F"/>
    <w:rsid w:val="008C2067"/>
    <w:rsid w:val="008C37A2"/>
    <w:rsid w:val="008C401C"/>
    <w:rsid w:val="008C4A19"/>
    <w:rsid w:val="008C5682"/>
    <w:rsid w:val="008C6ECF"/>
    <w:rsid w:val="008C7673"/>
    <w:rsid w:val="008D0553"/>
    <w:rsid w:val="008D194D"/>
    <w:rsid w:val="008D2266"/>
    <w:rsid w:val="008D29E0"/>
    <w:rsid w:val="008D306A"/>
    <w:rsid w:val="008D37F1"/>
    <w:rsid w:val="008D433B"/>
    <w:rsid w:val="008D47DE"/>
    <w:rsid w:val="008D4872"/>
    <w:rsid w:val="008D672A"/>
    <w:rsid w:val="008E0887"/>
    <w:rsid w:val="008E24CD"/>
    <w:rsid w:val="008E356C"/>
    <w:rsid w:val="008E3F60"/>
    <w:rsid w:val="008E49EC"/>
    <w:rsid w:val="008E5D5A"/>
    <w:rsid w:val="008E60C2"/>
    <w:rsid w:val="008E7228"/>
    <w:rsid w:val="008F286E"/>
    <w:rsid w:val="008F5B11"/>
    <w:rsid w:val="008F67CF"/>
    <w:rsid w:val="008F6BED"/>
    <w:rsid w:val="008F7B36"/>
    <w:rsid w:val="008F7E81"/>
    <w:rsid w:val="009001E6"/>
    <w:rsid w:val="00903114"/>
    <w:rsid w:val="00904645"/>
    <w:rsid w:val="009049EA"/>
    <w:rsid w:val="0090541F"/>
    <w:rsid w:val="009067FC"/>
    <w:rsid w:val="00907985"/>
    <w:rsid w:val="00910171"/>
    <w:rsid w:val="00911AEB"/>
    <w:rsid w:val="00913073"/>
    <w:rsid w:val="00914E6E"/>
    <w:rsid w:val="00916182"/>
    <w:rsid w:val="009167BB"/>
    <w:rsid w:val="00917FB5"/>
    <w:rsid w:val="00922A11"/>
    <w:rsid w:val="00924F7F"/>
    <w:rsid w:val="00926561"/>
    <w:rsid w:val="009267E2"/>
    <w:rsid w:val="00930430"/>
    <w:rsid w:val="00930538"/>
    <w:rsid w:val="0093141C"/>
    <w:rsid w:val="009339C2"/>
    <w:rsid w:val="00933AF0"/>
    <w:rsid w:val="009342AB"/>
    <w:rsid w:val="009346D4"/>
    <w:rsid w:val="00934C8E"/>
    <w:rsid w:val="00936C27"/>
    <w:rsid w:val="009371BF"/>
    <w:rsid w:val="0093757B"/>
    <w:rsid w:val="00937C08"/>
    <w:rsid w:val="009406F2"/>
    <w:rsid w:val="009408D2"/>
    <w:rsid w:val="00940CB1"/>
    <w:rsid w:val="009414B5"/>
    <w:rsid w:val="00944199"/>
    <w:rsid w:val="009449AC"/>
    <w:rsid w:val="00944A45"/>
    <w:rsid w:val="00946B88"/>
    <w:rsid w:val="00947802"/>
    <w:rsid w:val="00947A8A"/>
    <w:rsid w:val="009509EF"/>
    <w:rsid w:val="00950CD2"/>
    <w:rsid w:val="0095278B"/>
    <w:rsid w:val="00953A1E"/>
    <w:rsid w:val="00953B7A"/>
    <w:rsid w:val="00953F8C"/>
    <w:rsid w:val="00954101"/>
    <w:rsid w:val="00955561"/>
    <w:rsid w:val="0095582B"/>
    <w:rsid w:val="00956BD1"/>
    <w:rsid w:val="00960938"/>
    <w:rsid w:val="00960CB7"/>
    <w:rsid w:val="00963353"/>
    <w:rsid w:val="00964482"/>
    <w:rsid w:val="00964522"/>
    <w:rsid w:val="00966762"/>
    <w:rsid w:val="009671EF"/>
    <w:rsid w:val="00967DF5"/>
    <w:rsid w:val="00970064"/>
    <w:rsid w:val="009721BA"/>
    <w:rsid w:val="00972D35"/>
    <w:rsid w:val="00972FA5"/>
    <w:rsid w:val="009741F1"/>
    <w:rsid w:val="00975796"/>
    <w:rsid w:val="009768C8"/>
    <w:rsid w:val="00977C12"/>
    <w:rsid w:val="00980E2C"/>
    <w:rsid w:val="00981EEC"/>
    <w:rsid w:val="00981F2D"/>
    <w:rsid w:val="0098266F"/>
    <w:rsid w:val="00982DA7"/>
    <w:rsid w:val="00983263"/>
    <w:rsid w:val="009849D5"/>
    <w:rsid w:val="0098532E"/>
    <w:rsid w:val="009854CA"/>
    <w:rsid w:val="00986003"/>
    <w:rsid w:val="009860A5"/>
    <w:rsid w:val="009863E3"/>
    <w:rsid w:val="009865AC"/>
    <w:rsid w:val="0099047F"/>
    <w:rsid w:val="009919BC"/>
    <w:rsid w:val="00991B4E"/>
    <w:rsid w:val="00995216"/>
    <w:rsid w:val="009952E9"/>
    <w:rsid w:val="00996F30"/>
    <w:rsid w:val="0099786C"/>
    <w:rsid w:val="009A0112"/>
    <w:rsid w:val="009A29CF"/>
    <w:rsid w:val="009A3386"/>
    <w:rsid w:val="009A34C5"/>
    <w:rsid w:val="009A3DD7"/>
    <w:rsid w:val="009A54B2"/>
    <w:rsid w:val="009A6640"/>
    <w:rsid w:val="009A6EA0"/>
    <w:rsid w:val="009A7C17"/>
    <w:rsid w:val="009A7E86"/>
    <w:rsid w:val="009B11B6"/>
    <w:rsid w:val="009B1443"/>
    <w:rsid w:val="009B1AB8"/>
    <w:rsid w:val="009B288A"/>
    <w:rsid w:val="009B2EED"/>
    <w:rsid w:val="009B3090"/>
    <w:rsid w:val="009B32C7"/>
    <w:rsid w:val="009B35C3"/>
    <w:rsid w:val="009B4D2B"/>
    <w:rsid w:val="009B4E59"/>
    <w:rsid w:val="009B54CE"/>
    <w:rsid w:val="009B57AC"/>
    <w:rsid w:val="009B5F6E"/>
    <w:rsid w:val="009B7920"/>
    <w:rsid w:val="009C09E6"/>
    <w:rsid w:val="009C0F5B"/>
    <w:rsid w:val="009C1C93"/>
    <w:rsid w:val="009C3A6F"/>
    <w:rsid w:val="009C51F7"/>
    <w:rsid w:val="009C79C6"/>
    <w:rsid w:val="009D03F8"/>
    <w:rsid w:val="009D25D2"/>
    <w:rsid w:val="009D2FD8"/>
    <w:rsid w:val="009D49AE"/>
    <w:rsid w:val="009D4FC2"/>
    <w:rsid w:val="009D6BA7"/>
    <w:rsid w:val="009E0F5A"/>
    <w:rsid w:val="009E20FF"/>
    <w:rsid w:val="009E40EB"/>
    <w:rsid w:val="009E4543"/>
    <w:rsid w:val="009E460E"/>
    <w:rsid w:val="009E463C"/>
    <w:rsid w:val="009E4D11"/>
    <w:rsid w:val="009E4F1A"/>
    <w:rsid w:val="009E4FE4"/>
    <w:rsid w:val="009E525D"/>
    <w:rsid w:val="009E5BE7"/>
    <w:rsid w:val="009E61FE"/>
    <w:rsid w:val="009E657D"/>
    <w:rsid w:val="009E6CEA"/>
    <w:rsid w:val="009F0DC2"/>
    <w:rsid w:val="009F11C9"/>
    <w:rsid w:val="009F1B4E"/>
    <w:rsid w:val="009F1BD7"/>
    <w:rsid w:val="009F21B7"/>
    <w:rsid w:val="009F294F"/>
    <w:rsid w:val="009F2F6E"/>
    <w:rsid w:val="009F2FE1"/>
    <w:rsid w:val="009F3031"/>
    <w:rsid w:val="009F3884"/>
    <w:rsid w:val="009F3AA3"/>
    <w:rsid w:val="009F434E"/>
    <w:rsid w:val="009F644A"/>
    <w:rsid w:val="009F65DD"/>
    <w:rsid w:val="009F7647"/>
    <w:rsid w:val="009F7932"/>
    <w:rsid w:val="009F7C87"/>
    <w:rsid w:val="00A010B1"/>
    <w:rsid w:val="00A0268C"/>
    <w:rsid w:val="00A03C91"/>
    <w:rsid w:val="00A06A5A"/>
    <w:rsid w:val="00A074C7"/>
    <w:rsid w:val="00A075AA"/>
    <w:rsid w:val="00A07794"/>
    <w:rsid w:val="00A10409"/>
    <w:rsid w:val="00A10606"/>
    <w:rsid w:val="00A111BA"/>
    <w:rsid w:val="00A12E97"/>
    <w:rsid w:val="00A13E41"/>
    <w:rsid w:val="00A1408F"/>
    <w:rsid w:val="00A1505B"/>
    <w:rsid w:val="00A1675D"/>
    <w:rsid w:val="00A210C6"/>
    <w:rsid w:val="00A23B56"/>
    <w:rsid w:val="00A23C5F"/>
    <w:rsid w:val="00A23DFD"/>
    <w:rsid w:val="00A25D84"/>
    <w:rsid w:val="00A2677D"/>
    <w:rsid w:val="00A27378"/>
    <w:rsid w:val="00A30E74"/>
    <w:rsid w:val="00A32134"/>
    <w:rsid w:val="00A3233C"/>
    <w:rsid w:val="00A34DC4"/>
    <w:rsid w:val="00A358FA"/>
    <w:rsid w:val="00A36F52"/>
    <w:rsid w:val="00A41B1C"/>
    <w:rsid w:val="00A4275B"/>
    <w:rsid w:val="00A43449"/>
    <w:rsid w:val="00A43464"/>
    <w:rsid w:val="00A43E51"/>
    <w:rsid w:val="00A440AB"/>
    <w:rsid w:val="00A457A6"/>
    <w:rsid w:val="00A5157B"/>
    <w:rsid w:val="00A51E63"/>
    <w:rsid w:val="00A538FD"/>
    <w:rsid w:val="00A5395B"/>
    <w:rsid w:val="00A54997"/>
    <w:rsid w:val="00A54BE8"/>
    <w:rsid w:val="00A54E51"/>
    <w:rsid w:val="00A552AD"/>
    <w:rsid w:val="00A5567B"/>
    <w:rsid w:val="00A56581"/>
    <w:rsid w:val="00A57D8F"/>
    <w:rsid w:val="00A62D37"/>
    <w:rsid w:val="00A638EB"/>
    <w:rsid w:val="00A70340"/>
    <w:rsid w:val="00A70ABD"/>
    <w:rsid w:val="00A71C12"/>
    <w:rsid w:val="00A74193"/>
    <w:rsid w:val="00A742DF"/>
    <w:rsid w:val="00A7442A"/>
    <w:rsid w:val="00A7498D"/>
    <w:rsid w:val="00A74FE1"/>
    <w:rsid w:val="00A752A9"/>
    <w:rsid w:val="00A770E6"/>
    <w:rsid w:val="00A77AB9"/>
    <w:rsid w:val="00A801CD"/>
    <w:rsid w:val="00A836FE"/>
    <w:rsid w:val="00A84413"/>
    <w:rsid w:val="00A9118D"/>
    <w:rsid w:val="00A91663"/>
    <w:rsid w:val="00A91D00"/>
    <w:rsid w:val="00A92D66"/>
    <w:rsid w:val="00A93692"/>
    <w:rsid w:val="00A941AF"/>
    <w:rsid w:val="00A94F7E"/>
    <w:rsid w:val="00A95C84"/>
    <w:rsid w:val="00A96256"/>
    <w:rsid w:val="00A967C0"/>
    <w:rsid w:val="00A9757F"/>
    <w:rsid w:val="00A97FDD"/>
    <w:rsid w:val="00AA077E"/>
    <w:rsid w:val="00AA297F"/>
    <w:rsid w:val="00AA2E89"/>
    <w:rsid w:val="00AA3DF7"/>
    <w:rsid w:val="00AA428A"/>
    <w:rsid w:val="00AA495C"/>
    <w:rsid w:val="00AA57BF"/>
    <w:rsid w:val="00AA5A93"/>
    <w:rsid w:val="00AA61A0"/>
    <w:rsid w:val="00AA6AF9"/>
    <w:rsid w:val="00AB103F"/>
    <w:rsid w:val="00AB13D3"/>
    <w:rsid w:val="00AB1971"/>
    <w:rsid w:val="00AB2DD5"/>
    <w:rsid w:val="00AB45E8"/>
    <w:rsid w:val="00AB511F"/>
    <w:rsid w:val="00AB5437"/>
    <w:rsid w:val="00AB5B97"/>
    <w:rsid w:val="00AB6DB9"/>
    <w:rsid w:val="00AB7BB2"/>
    <w:rsid w:val="00AC12CF"/>
    <w:rsid w:val="00AC1EBD"/>
    <w:rsid w:val="00AC2183"/>
    <w:rsid w:val="00AC339D"/>
    <w:rsid w:val="00AC3610"/>
    <w:rsid w:val="00AC4A2C"/>
    <w:rsid w:val="00AC71F5"/>
    <w:rsid w:val="00AC75E7"/>
    <w:rsid w:val="00AC7CCA"/>
    <w:rsid w:val="00AD1ABE"/>
    <w:rsid w:val="00AD25FF"/>
    <w:rsid w:val="00AD4986"/>
    <w:rsid w:val="00AD4F16"/>
    <w:rsid w:val="00AD51EA"/>
    <w:rsid w:val="00AD6A01"/>
    <w:rsid w:val="00AE05C4"/>
    <w:rsid w:val="00AE1C19"/>
    <w:rsid w:val="00AE1C6D"/>
    <w:rsid w:val="00AE27D5"/>
    <w:rsid w:val="00AE286D"/>
    <w:rsid w:val="00AE297A"/>
    <w:rsid w:val="00AE34C6"/>
    <w:rsid w:val="00AE357C"/>
    <w:rsid w:val="00AE5F8B"/>
    <w:rsid w:val="00AE6BA2"/>
    <w:rsid w:val="00AF04D7"/>
    <w:rsid w:val="00AF13D4"/>
    <w:rsid w:val="00AF1E13"/>
    <w:rsid w:val="00AF32A6"/>
    <w:rsid w:val="00AF380F"/>
    <w:rsid w:val="00AF4590"/>
    <w:rsid w:val="00AF5023"/>
    <w:rsid w:val="00AF50B6"/>
    <w:rsid w:val="00AF5121"/>
    <w:rsid w:val="00AF7E63"/>
    <w:rsid w:val="00B0180E"/>
    <w:rsid w:val="00B025D9"/>
    <w:rsid w:val="00B03774"/>
    <w:rsid w:val="00B04F7B"/>
    <w:rsid w:val="00B05AE2"/>
    <w:rsid w:val="00B05B14"/>
    <w:rsid w:val="00B06A7A"/>
    <w:rsid w:val="00B074EA"/>
    <w:rsid w:val="00B078D1"/>
    <w:rsid w:val="00B07FCD"/>
    <w:rsid w:val="00B1183C"/>
    <w:rsid w:val="00B13246"/>
    <w:rsid w:val="00B13451"/>
    <w:rsid w:val="00B13FD0"/>
    <w:rsid w:val="00B17825"/>
    <w:rsid w:val="00B21185"/>
    <w:rsid w:val="00B23404"/>
    <w:rsid w:val="00B2366A"/>
    <w:rsid w:val="00B26BFC"/>
    <w:rsid w:val="00B32567"/>
    <w:rsid w:val="00B33304"/>
    <w:rsid w:val="00B34A2C"/>
    <w:rsid w:val="00B35021"/>
    <w:rsid w:val="00B35919"/>
    <w:rsid w:val="00B35E48"/>
    <w:rsid w:val="00B36319"/>
    <w:rsid w:val="00B36E93"/>
    <w:rsid w:val="00B370C5"/>
    <w:rsid w:val="00B40AD2"/>
    <w:rsid w:val="00B4104A"/>
    <w:rsid w:val="00B41357"/>
    <w:rsid w:val="00B439CC"/>
    <w:rsid w:val="00B4533F"/>
    <w:rsid w:val="00B45398"/>
    <w:rsid w:val="00B4624E"/>
    <w:rsid w:val="00B502F3"/>
    <w:rsid w:val="00B507C7"/>
    <w:rsid w:val="00B5092A"/>
    <w:rsid w:val="00B50CAA"/>
    <w:rsid w:val="00B51BEC"/>
    <w:rsid w:val="00B51BF0"/>
    <w:rsid w:val="00B521E3"/>
    <w:rsid w:val="00B52368"/>
    <w:rsid w:val="00B52EED"/>
    <w:rsid w:val="00B53A4F"/>
    <w:rsid w:val="00B546B8"/>
    <w:rsid w:val="00B546CE"/>
    <w:rsid w:val="00B54DF3"/>
    <w:rsid w:val="00B55315"/>
    <w:rsid w:val="00B56D90"/>
    <w:rsid w:val="00B578B8"/>
    <w:rsid w:val="00B57F27"/>
    <w:rsid w:val="00B607A5"/>
    <w:rsid w:val="00B60882"/>
    <w:rsid w:val="00B61BFB"/>
    <w:rsid w:val="00B62F1D"/>
    <w:rsid w:val="00B65805"/>
    <w:rsid w:val="00B70A8F"/>
    <w:rsid w:val="00B716F0"/>
    <w:rsid w:val="00B72DC8"/>
    <w:rsid w:val="00B735A7"/>
    <w:rsid w:val="00B74198"/>
    <w:rsid w:val="00B7430F"/>
    <w:rsid w:val="00B74997"/>
    <w:rsid w:val="00B74BE9"/>
    <w:rsid w:val="00B772AE"/>
    <w:rsid w:val="00B81E0E"/>
    <w:rsid w:val="00B83156"/>
    <w:rsid w:val="00B866D6"/>
    <w:rsid w:val="00B867F6"/>
    <w:rsid w:val="00B903E6"/>
    <w:rsid w:val="00B90CED"/>
    <w:rsid w:val="00B9113D"/>
    <w:rsid w:val="00B92865"/>
    <w:rsid w:val="00B92B80"/>
    <w:rsid w:val="00B92E1A"/>
    <w:rsid w:val="00B94636"/>
    <w:rsid w:val="00B955A7"/>
    <w:rsid w:val="00B95E6A"/>
    <w:rsid w:val="00B95F02"/>
    <w:rsid w:val="00B96880"/>
    <w:rsid w:val="00B96881"/>
    <w:rsid w:val="00BA09A4"/>
    <w:rsid w:val="00BA0E0C"/>
    <w:rsid w:val="00BA24DC"/>
    <w:rsid w:val="00BA5532"/>
    <w:rsid w:val="00BA5F13"/>
    <w:rsid w:val="00BA67DA"/>
    <w:rsid w:val="00BA6BB7"/>
    <w:rsid w:val="00BA6FC5"/>
    <w:rsid w:val="00BA7437"/>
    <w:rsid w:val="00BA75BF"/>
    <w:rsid w:val="00BB0479"/>
    <w:rsid w:val="00BB0D84"/>
    <w:rsid w:val="00BB2273"/>
    <w:rsid w:val="00BB313E"/>
    <w:rsid w:val="00BB3519"/>
    <w:rsid w:val="00BB35E1"/>
    <w:rsid w:val="00BB3AF4"/>
    <w:rsid w:val="00BB4404"/>
    <w:rsid w:val="00BB5199"/>
    <w:rsid w:val="00BB78EB"/>
    <w:rsid w:val="00BB7DB2"/>
    <w:rsid w:val="00BC1415"/>
    <w:rsid w:val="00BC16E8"/>
    <w:rsid w:val="00BC2642"/>
    <w:rsid w:val="00BC2CE5"/>
    <w:rsid w:val="00BC40E3"/>
    <w:rsid w:val="00BC48E9"/>
    <w:rsid w:val="00BC5898"/>
    <w:rsid w:val="00BC5E32"/>
    <w:rsid w:val="00BC6BDA"/>
    <w:rsid w:val="00BC73A3"/>
    <w:rsid w:val="00BC748B"/>
    <w:rsid w:val="00BC7C8D"/>
    <w:rsid w:val="00BD15F9"/>
    <w:rsid w:val="00BD2321"/>
    <w:rsid w:val="00BD29BF"/>
    <w:rsid w:val="00BD461E"/>
    <w:rsid w:val="00BD593C"/>
    <w:rsid w:val="00BD6A56"/>
    <w:rsid w:val="00BD6C36"/>
    <w:rsid w:val="00BD76E4"/>
    <w:rsid w:val="00BD7C6B"/>
    <w:rsid w:val="00BE013F"/>
    <w:rsid w:val="00BE1241"/>
    <w:rsid w:val="00BE1A97"/>
    <w:rsid w:val="00BE1C4D"/>
    <w:rsid w:val="00BE35D6"/>
    <w:rsid w:val="00BE4F03"/>
    <w:rsid w:val="00BE5010"/>
    <w:rsid w:val="00BF01FA"/>
    <w:rsid w:val="00BF05F8"/>
    <w:rsid w:val="00BF0FB9"/>
    <w:rsid w:val="00BF1939"/>
    <w:rsid w:val="00BF19EF"/>
    <w:rsid w:val="00BF23A4"/>
    <w:rsid w:val="00BF3EB8"/>
    <w:rsid w:val="00BF4D7F"/>
    <w:rsid w:val="00BF4F37"/>
    <w:rsid w:val="00BF72A3"/>
    <w:rsid w:val="00BF73E9"/>
    <w:rsid w:val="00BF7640"/>
    <w:rsid w:val="00BF7CB6"/>
    <w:rsid w:val="00C00B37"/>
    <w:rsid w:val="00C00B3C"/>
    <w:rsid w:val="00C01564"/>
    <w:rsid w:val="00C03042"/>
    <w:rsid w:val="00C03597"/>
    <w:rsid w:val="00C03FEB"/>
    <w:rsid w:val="00C04019"/>
    <w:rsid w:val="00C04B80"/>
    <w:rsid w:val="00C06E89"/>
    <w:rsid w:val="00C071CD"/>
    <w:rsid w:val="00C104AB"/>
    <w:rsid w:val="00C14871"/>
    <w:rsid w:val="00C16FC1"/>
    <w:rsid w:val="00C21461"/>
    <w:rsid w:val="00C2251D"/>
    <w:rsid w:val="00C231A1"/>
    <w:rsid w:val="00C23564"/>
    <w:rsid w:val="00C246DB"/>
    <w:rsid w:val="00C24A70"/>
    <w:rsid w:val="00C24ED1"/>
    <w:rsid w:val="00C25A02"/>
    <w:rsid w:val="00C25DEB"/>
    <w:rsid w:val="00C2686E"/>
    <w:rsid w:val="00C27EFD"/>
    <w:rsid w:val="00C3022E"/>
    <w:rsid w:val="00C30C03"/>
    <w:rsid w:val="00C31260"/>
    <w:rsid w:val="00C31519"/>
    <w:rsid w:val="00C31A93"/>
    <w:rsid w:val="00C32C4A"/>
    <w:rsid w:val="00C33941"/>
    <w:rsid w:val="00C33F75"/>
    <w:rsid w:val="00C351B7"/>
    <w:rsid w:val="00C35DF0"/>
    <w:rsid w:val="00C36FE1"/>
    <w:rsid w:val="00C4112E"/>
    <w:rsid w:val="00C4401C"/>
    <w:rsid w:val="00C47A08"/>
    <w:rsid w:val="00C513D8"/>
    <w:rsid w:val="00C5199A"/>
    <w:rsid w:val="00C52B4E"/>
    <w:rsid w:val="00C53C7D"/>
    <w:rsid w:val="00C53F92"/>
    <w:rsid w:val="00C54DB3"/>
    <w:rsid w:val="00C61143"/>
    <w:rsid w:val="00C61C40"/>
    <w:rsid w:val="00C66792"/>
    <w:rsid w:val="00C66798"/>
    <w:rsid w:val="00C66E48"/>
    <w:rsid w:val="00C67000"/>
    <w:rsid w:val="00C67297"/>
    <w:rsid w:val="00C6769D"/>
    <w:rsid w:val="00C73DEE"/>
    <w:rsid w:val="00C73E00"/>
    <w:rsid w:val="00C74A49"/>
    <w:rsid w:val="00C75CED"/>
    <w:rsid w:val="00C76126"/>
    <w:rsid w:val="00C761CE"/>
    <w:rsid w:val="00C77CD5"/>
    <w:rsid w:val="00C77E05"/>
    <w:rsid w:val="00C80525"/>
    <w:rsid w:val="00C8272D"/>
    <w:rsid w:val="00C84679"/>
    <w:rsid w:val="00C8608C"/>
    <w:rsid w:val="00C86633"/>
    <w:rsid w:val="00C9129C"/>
    <w:rsid w:val="00C9152D"/>
    <w:rsid w:val="00C9282D"/>
    <w:rsid w:val="00C92A87"/>
    <w:rsid w:val="00C92CE3"/>
    <w:rsid w:val="00C93404"/>
    <w:rsid w:val="00C93AD6"/>
    <w:rsid w:val="00C941F4"/>
    <w:rsid w:val="00C94815"/>
    <w:rsid w:val="00CA181F"/>
    <w:rsid w:val="00CA1F09"/>
    <w:rsid w:val="00CA20D8"/>
    <w:rsid w:val="00CA3E68"/>
    <w:rsid w:val="00CA5D5C"/>
    <w:rsid w:val="00CA665E"/>
    <w:rsid w:val="00CB0B41"/>
    <w:rsid w:val="00CB1674"/>
    <w:rsid w:val="00CB2401"/>
    <w:rsid w:val="00CB26B6"/>
    <w:rsid w:val="00CB46C9"/>
    <w:rsid w:val="00CB4F8D"/>
    <w:rsid w:val="00CB5C1E"/>
    <w:rsid w:val="00CB64A8"/>
    <w:rsid w:val="00CB7931"/>
    <w:rsid w:val="00CB7D78"/>
    <w:rsid w:val="00CC01FC"/>
    <w:rsid w:val="00CC2118"/>
    <w:rsid w:val="00CC2C0F"/>
    <w:rsid w:val="00CC3AFD"/>
    <w:rsid w:val="00CC438B"/>
    <w:rsid w:val="00CC6AB6"/>
    <w:rsid w:val="00CC7259"/>
    <w:rsid w:val="00CC7CCD"/>
    <w:rsid w:val="00CD0434"/>
    <w:rsid w:val="00CD1590"/>
    <w:rsid w:val="00CD1CD8"/>
    <w:rsid w:val="00CD34EF"/>
    <w:rsid w:val="00CD3EA7"/>
    <w:rsid w:val="00CD49C1"/>
    <w:rsid w:val="00CD4A96"/>
    <w:rsid w:val="00CD5307"/>
    <w:rsid w:val="00CD69F3"/>
    <w:rsid w:val="00CE0F55"/>
    <w:rsid w:val="00CE1464"/>
    <w:rsid w:val="00CE1BDE"/>
    <w:rsid w:val="00CE1EC0"/>
    <w:rsid w:val="00CE2551"/>
    <w:rsid w:val="00CE6BDD"/>
    <w:rsid w:val="00CE729D"/>
    <w:rsid w:val="00CF0446"/>
    <w:rsid w:val="00CF0A6D"/>
    <w:rsid w:val="00CF0C53"/>
    <w:rsid w:val="00CF13DD"/>
    <w:rsid w:val="00CF16CB"/>
    <w:rsid w:val="00CF1C11"/>
    <w:rsid w:val="00CF5A7B"/>
    <w:rsid w:val="00CF5B81"/>
    <w:rsid w:val="00CF7223"/>
    <w:rsid w:val="00CF7785"/>
    <w:rsid w:val="00CF7801"/>
    <w:rsid w:val="00CF7D54"/>
    <w:rsid w:val="00D00F99"/>
    <w:rsid w:val="00D023A4"/>
    <w:rsid w:val="00D0316A"/>
    <w:rsid w:val="00D03714"/>
    <w:rsid w:val="00D045FA"/>
    <w:rsid w:val="00D04C2F"/>
    <w:rsid w:val="00D0510D"/>
    <w:rsid w:val="00D05A1B"/>
    <w:rsid w:val="00D05A8D"/>
    <w:rsid w:val="00D05CDD"/>
    <w:rsid w:val="00D062E5"/>
    <w:rsid w:val="00D06EEF"/>
    <w:rsid w:val="00D07140"/>
    <w:rsid w:val="00D07335"/>
    <w:rsid w:val="00D107F9"/>
    <w:rsid w:val="00D10BFF"/>
    <w:rsid w:val="00D10C34"/>
    <w:rsid w:val="00D11171"/>
    <w:rsid w:val="00D11587"/>
    <w:rsid w:val="00D11C33"/>
    <w:rsid w:val="00D1216F"/>
    <w:rsid w:val="00D12DDE"/>
    <w:rsid w:val="00D13BC1"/>
    <w:rsid w:val="00D14DE7"/>
    <w:rsid w:val="00D157E7"/>
    <w:rsid w:val="00D15F8D"/>
    <w:rsid w:val="00D1632F"/>
    <w:rsid w:val="00D17288"/>
    <w:rsid w:val="00D1735B"/>
    <w:rsid w:val="00D1735E"/>
    <w:rsid w:val="00D20E09"/>
    <w:rsid w:val="00D22B3E"/>
    <w:rsid w:val="00D23562"/>
    <w:rsid w:val="00D23BFC"/>
    <w:rsid w:val="00D248E3"/>
    <w:rsid w:val="00D25A8A"/>
    <w:rsid w:val="00D314F9"/>
    <w:rsid w:val="00D3212E"/>
    <w:rsid w:val="00D32304"/>
    <w:rsid w:val="00D327EF"/>
    <w:rsid w:val="00D3311C"/>
    <w:rsid w:val="00D3333C"/>
    <w:rsid w:val="00D3362E"/>
    <w:rsid w:val="00D336D4"/>
    <w:rsid w:val="00D36828"/>
    <w:rsid w:val="00D37692"/>
    <w:rsid w:val="00D37EC8"/>
    <w:rsid w:val="00D414D4"/>
    <w:rsid w:val="00D41522"/>
    <w:rsid w:val="00D429F2"/>
    <w:rsid w:val="00D436E1"/>
    <w:rsid w:val="00D445C7"/>
    <w:rsid w:val="00D455B6"/>
    <w:rsid w:val="00D45B17"/>
    <w:rsid w:val="00D475DF"/>
    <w:rsid w:val="00D4781A"/>
    <w:rsid w:val="00D509F4"/>
    <w:rsid w:val="00D5106B"/>
    <w:rsid w:val="00D518BA"/>
    <w:rsid w:val="00D51E8F"/>
    <w:rsid w:val="00D53F5A"/>
    <w:rsid w:val="00D54CC9"/>
    <w:rsid w:val="00D55C5F"/>
    <w:rsid w:val="00D5640F"/>
    <w:rsid w:val="00D574AF"/>
    <w:rsid w:val="00D600B0"/>
    <w:rsid w:val="00D613B9"/>
    <w:rsid w:val="00D62494"/>
    <w:rsid w:val="00D63565"/>
    <w:rsid w:val="00D64002"/>
    <w:rsid w:val="00D65C65"/>
    <w:rsid w:val="00D67087"/>
    <w:rsid w:val="00D71174"/>
    <w:rsid w:val="00D714BD"/>
    <w:rsid w:val="00D715A4"/>
    <w:rsid w:val="00D73775"/>
    <w:rsid w:val="00D738D2"/>
    <w:rsid w:val="00D74566"/>
    <w:rsid w:val="00D747A1"/>
    <w:rsid w:val="00D757ED"/>
    <w:rsid w:val="00D7657A"/>
    <w:rsid w:val="00D76A87"/>
    <w:rsid w:val="00D771B8"/>
    <w:rsid w:val="00D77F22"/>
    <w:rsid w:val="00D80E36"/>
    <w:rsid w:val="00D81927"/>
    <w:rsid w:val="00D82885"/>
    <w:rsid w:val="00D82F26"/>
    <w:rsid w:val="00D83048"/>
    <w:rsid w:val="00D844FB"/>
    <w:rsid w:val="00D85D90"/>
    <w:rsid w:val="00D86314"/>
    <w:rsid w:val="00D863B4"/>
    <w:rsid w:val="00D86E08"/>
    <w:rsid w:val="00D877E5"/>
    <w:rsid w:val="00D87C96"/>
    <w:rsid w:val="00D87F44"/>
    <w:rsid w:val="00D902A0"/>
    <w:rsid w:val="00D95E2C"/>
    <w:rsid w:val="00D9641F"/>
    <w:rsid w:val="00D96F2C"/>
    <w:rsid w:val="00DA164A"/>
    <w:rsid w:val="00DA26CB"/>
    <w:rsid w:val="00DA5D2D"/>
    <w:rsid w:val="00DB1B65"/>
    <w:rsid w:val="00DB2D52"/>
    <w:rsid w:val="00DB3598"/>
    <w:rsid w:val="00DB4463"/>
    <w:rsid w:val="00DB46BC"/>
    <w:rsid w:val="00DB562C"/>
    <w:rsid w:val="00DB605C"/>
    <w:rsid w:val="00DB6BAE"/>
    <w:rsid w:val="00DB6D61"/>
    <w:rsid w:val="00DB7FC0"/>
    <w:rsid w:val="00DC0093"/>
    <w:rsid w:val="00DC1215"/>
    <w:rsid w:val="00DC2AB4"/>
    <w:rsid w:val="00DC2E5A"/>
    <w:rsid w:val="00DC4AE5"/>
    <w:rsid w:val="00DC5AA0"/>
    <w:rsid w:val="00DC607E"/>
    <w:rsid w:val="00DC61BC"/>
    <w:rsid w:val="00DC7290"/>
    <w:rsid w:val="00DC78D9"/>
    <w:rsid w:val="00DD3CF7"/>
    <w:rsid w:val="00DD4200"/>
    <w:rsid w:val="00DD493F"/>
    <w:rsid w:val="00DD6A58"/>
    <w:rsid w:val="00DD7435"/>
    <w:rsid w:val="00DD7AD7"/>
    <w:rsid w:val="00DD7FD9"/>
    <w:rsid w:val="00DE1A46"/>
    <w:rsid w:val="00DE3540"/>
    <w:rsid w:val="00DE39F9"/>
    <w:rsid w:val="00DE40AF"/>
    <w:rsid w:val="00DE6239"/>
    <w:rsid w:val="00DE6438"/>
    <w:rsid w:val="00DF020A"/>
    <w:rsid w:val="00DF1247"/>
    <w:rsid w:val="00DF174F"/>
    <w:rsid w:val="00DF3E64"/>
    <w:rsid w:val="00DF6676"/>
    <w:rsid w:val="00DF7E1B"/>
    <w:rsid w:val="00E00E15"/>
    <w:rsid w:val="00E012BE"/>
    <w:rsid w:val="00E014B0"/>
    <w:rsid w:val="00E02BF9"/>
    <w:rsid w:val="00E030CB"/>
    <w:rsid w:val="00E03AC2"/>
    <w:rsid w:val="00E048C1"/>
    <w:rsid w:val="00E0519E"/>
    <w:rsid w:val="00E05F76"/>
    <w:rsid w:val="00E0603B"/>
    <w:rsid w:val="00E06D8B"/>
    <w:rsid w:val="00E071A6"/>
    <w:rsid w:val="00E07793"/>
    <w:rsid w:val="00E07EE4"/>
    <w:rsid w:val="00E10790"/>
    <w:rsid w:val="00E11845"/>
    <w:rsid w:val="00E11C13"/>
    <w:rsid w:val="00E12F95"/>
    <w:rsid w:val="00E135FE"/>
    <w:rsid w:val="00E13F41"/>
    <w:rsid w:val="00E147A4"/>
    <w:rsid w:val="00E15658"/>
    <w:rsid w:val="00E20536"/>
    <w:rsid w:val="00E224E8"/>
    <w:rsid w:val="00E23392"/>
    <w:rsid w:val="00E23631"/>
    <w:rsid w:val="00E24785"/>
    <w:rsid w:val="00E250A4"/>
    <w:rsid w:val="00E25BAB"/>
    <w:rsid w:val="00E27E2A"/>
    <w:rsid w:val="00E30036"/>
    <w:rsid w:val="00E31A54"/>
    <w:rsid w:val="00E31E32"/>
    <w:rsid w:val="00E32908"/>
    <w:rsid w:val="00E32AC3"/>
    <w:rsid w:val="00E330EE"/>
    <w:rsid w:val="00E33B19"/>
    <w:rsid w:val="00E33BAF"/>
    <w:rsid w:val="00E34209"/>
    <w:rsid w:val="00E345A7"/>
    <w:rsid w:val="00E36DC9"/>
    <w:rsid w:val="00E36F89"/>
    <w:rsid w:val="00E37151"/>
    <w:rsid w:val="00E402F5"/>
    <w:rsid w:val="00E409EA"/>
    <w:rsid w:val="00E416D8"/>
    <w:rsid w:val="00E420EB"/>
    <w:rsid w:val="00E42488"/>
    <w:rsid w:val="00E42F0D"/>
    <w:rsid w:val="00E45171"/>
    <w:rsid w:val="00E45619"/>
    <w:rsid w:val="00E4570A"/>
    <w:rsid w:val="00E512A8"/>
    <w:rsid w:val="00E5532E"/>
    <w:rsid w:val="00E55A49"/>
    <w:rsid w:val="00E55AFE"/>
    <w:rsid w:val="00E55D32"/>
    <w:rsid w:val="00E61273"/>
    <w:rsid w:val="00E61449"/>
    <w:rsid w:val="00E614EE"/>
    <w:rsid w:val="00E61D72"/>
    <w:rsid w:val="00E61D7D"/>
    <w:rsid w:val="00E62629"/>
    <w:rsid w:val="00E62F1C"/>
    <w:rsid w:val="00E62FB6"/>
    <w:rsid w:val="00E632DB"/>
    <w:rsid w:val="00E63A47"/>
    <w:rsid w:val="00E6477F"/>
    <w:rsid w:val="00E64874"/>
    <w:rsid w:val="00E64A8A"/>
    <w:rsid w:val="00E64B14"/>
    <w:rsid w:val="00E653BC"/>
    <w:rsid w:val="00E653D4"/>
    <w:rsid w:val="00E66D70"/>
    <w:rsid w:val="00E678B6"/>
    <w:rsid w:val="00E70ACE"/>
    <w:rsid w:val="00E70BBE"/>
    <w:rsid w:val="00E70E90"/>
    <w:rsid w:val="00E71E35"/>
    <w:rsid w:val="00E72785"/>
    <w:rsid w:val="00E73528"/>
    <w:rsid w:val="00E759B1"/>
    <w:rsid w:val="00E75BED"/>
    <w:rsid w:val="00E762AE"/>
    <w:rsid w:val="00E7649C"/>
    <w:rsid w:val="00E77A0E"/>
    <w:rsid w:val="00E8089A"/>
    <w:rsid w:val="00E80F01"/>
    <w:rsid w:val="00E832B6"/>
    <w:rsid w:val="00E83694"/>
    <w:rsid w:val="00E8385C"/>
    <w:rsid w:val="00E846F9"/>
    <w:rsid w:val="00E86A0C"/>
    <w:rsid w:val="00E900F2"/>
    <w:rsid w:val="00E90298"/>
    <w:rsid w:val="00E90344"/>
    <w:rsid w:val="00E90848"/>
    <w:rsid w:val="00E90DA8"/>
    <w:rsid w:val="00E922FD"/>
    <w:rsid w:val="00E923CB"/>
    <w:rsid w:val="00E9389C"/>
    <w:rsid w:val="00E93BDA"/>
    <w:rsid w:val="00E93DE2"/>
    <w:rsid w:val="00E94669"/>
    <w:rsid w:val="00E94749"/>
    <w:rsid w:val="00E94DDE"/>
    <w:rsid w:val="00E958CC"/>
    <w:rsid w:val="00E95C04"/>
    <w:rsid w:val="00E95D93"/>
    <w:rsid w:val="00E97B3F"/>
    <w:rsid w:val="00E97B7B"/>
    <w:rsid w:val="00EA04C2"/>
    <w:rsid w:val="00EA0F07"/>
    <w:rsid w:val="00EA17B8"/>
    <w:rsid w:val="00EA1D27"/>
    <w:rsid w:val="00EA3D3D"/>
    <w:rsid w:val="00EA41E8"/>
    <w:rsid w:val="00EA4906"/>
    <w:rsid w:val="00EA66EE"/>
    <w:rsid w:val="00EB126F"/>
    <w:rsid w:val="00EB1E10"/>
    <w:rsid w:val="00EB2EDD"/>
    <w:rsid w:val="00EB382C"/>
    <w:rsid w:val="00EB6263"/>
    <w:rsid w:val="00EB7191"/>
    <w:rsid w:val="00EB732B"/>
    <w:rsid w:val="00EB7EE8"/>
    <w:rsid w:val="00EC19E9"/>
    <w:rsid w:val="00EC1DF9"/>
    <w:rsid w:val="00EC2135"/>
    <w:rsid w:val="00EC2CDB"/>
    <w:rsid w:val="00EC61C3"/>
    <w:rsid w:val="00EC67FB"/>
    <w:rsid w:val="00EC7D8D"/>
    <w:rsid w:val="00EC7F65"/>
    <w:rsid w:val="00ED1270"/>
    <w:rsid w:val="00ED31E2"/>
    <w:rsid w:val="00ED6062"/>
    <w:rsid w:val="00ED61A8"/>
    <w:rsid w:val="00ED6769"/>
    <w:rsid w:val="00ED71BE"/>
    <w:rsid w:val="00ED7DAE"/>
    <w:rsid w:val="00EE1620"/>
    <w:rsid w:val="00EE1A1F"/>
    <w:rsid w:val="00EE2264"/>
    <w:rsid w:val="00EE28AB"/>
    <w:rsid w:val="00EE46AA"/>
    <w:rsid w:val="00EE4BE1"/>
    <w:rsid w:val="00EE4D29"/>
    <w:rsid w:val="00EE55B6"/>
    <w:rsid w:val="00EE5D4D"/>
    <w:rsid w:val="00EE64E2"/>
    <w:rsid w:val="00EE6EC8"/>
    <w:rsid w:val="00EE7E21"/>
    <w:rsid w:val="00EF16D6"/>
    <w:rsid w:val="00EF4C12"/>
    <w:rsid w:val="00EF4C16"/>
    <w:rsid w:val="00EF650B"/>
    <w:rsid w:val="00EF69BA"/>
    <w:rsid w:val="00F015D3"/>
    <w:rsid w:val="00F01A97"/>
    <w:rsid w:val="00F01D2E"/>
    <w:rsid w:val="00F01FF5"/>
    <w:rsid w:val="00F02700"/>
    <w:rsid w:val="00F050F9"/>
    <w:rsid w:val="00F05F10"/>
    <w:rsid w:val="00F107D0"/>
    <w:rsid w:val="00F10C70"/>
    <w:rsid w:val="00F10DD7"/>
    <w:rsid w:val="00F11276"/>
    <w:rsid w:val="00F11AC8"/>
    <w:rsid w:val="00F1293C"/>
    <w:rsid w:val="00F13E73"/>
    <w:rsid w:val="00F204EB"/>
    <w:rsid w:val="00F2182B"/>
    <w:rsid w:val="00F24749"/>
    <w:rsid w:val="00F25C3E"/>
    <w:rsid w:val="00F26347"/>
    <w:rsid w:val="00F26489"/>
    <w:rsid w:val="00F30E52"/>
    <w:rsid w:val="00F33E6D"/>
    <w:rsid w:val="00F33FA9"/>
    <w:rsid w:val="00F34FFF"/>
    <w:rsid w:val="00F356B3"/>
    <w:rsid w:val="00F35F65"/>
    <w:rsid w:val="00F362C3"/>
    <w:rsid w:val="00F365A7"/>
    <w:rsid w:val="00F36706"/>
    <w:rsid w:val="00F40EA3"/>
    <w:rsid w:val="00F41635"/>
    <w:rsid w:val="00F42649"/>
    <w:rsid w:val="00F42753"/>
    <w:rsid w:val="00F42F2E"/>
    <w:rsid w:val="00F43292"/>
    <w:rsid w:val="00F437EA"/>
    <w:rsid w:val="00F43908"/>
    <w:rsid w:val="00F45E2E"/>
    <w:rsid w:val="00F45EE0"/>
    <w:rsid w:val="00F461CD"/>
    <w:rsid w:val="00F4623A"/>
    <w:rsid w:val="00F47DA9"/>
    <w:rsid w:val="00F5159C"/>
    <w:rsid w:val="00F52371"/>
    <w:rsid w:val="00F54FAC"/>
    <w:rsid w:val="00F60D74"/>
    <w:rsid w:val="00F61B7B"/>
    <w:rsid w:val="00F6205C"/>
    <w:rsid w:val="00F6281A"/>
    <w:rsid w:val="00F638C5"/>
    <w:rsid w:val="00F63A06"/>
    <w:rsid w:val="00F64C88"/>
    <w:rsid w:val="00F64CD2"/>
    <w:rsid w:val="00F6710F"/>
    <w:rsid w:val="00F67875"/>
    <w:rsid w:val="00F755BD"/>
    <w:rsid w:val="00F76A07"/>
    <w:rsid w:val="00F80147"/>
    <w:rsid w:val="00F82CE4"/>
    <w:rsid w:val="00F82FAE"/>
    <w:rsid w:val="00F84B76"/>
    <w:rsid w:val="00F84DCB"/>
    <w:rsid w:val="00F857F2"/>
    <w:rsid w:val="00F86553"/>
    <w:rsid w:val="00F87F5F"/>
    <w:rsid w:val="00F904CD"/>
    <w:rsid w:val="00F907C2"/>
    <w:rsid w:val="00F926FC"/>
    <w:rsid w:val="00F93158"/>
    <w:rsid w:val="00F934A4"/>
    <w:rsid w:val="00F94653"/>
    <w:rsid w:val="00F94689"/>
    <w:rsid w:val="00F94927"/>
    <w:rsid w:val="00F97E11"/>
    <w:rsid w:val="00FA0FE8"/>
    <w:rsid w:val="00FA1651"/>
    <w:rsid w:val="00FA1EA1"/>
    <w:rsid w:val="00FA4736"/>
    <w:rsid w:val="00FA47EA"/>
    <w:rsid w:val="00FA5266"/>
    <w:rsid w:val="00FA5444"/>
    <w:rsid w:val="00FA5975"/>
    <w:rsid w:val="00FA5A25"/>
    <w:rsid w:val="00FB5753"/>
    <w:rsid w:val="00FB5C06"/>
    <w:rsid w:val="00FB5F65"/>
    <w:rsid w:val="00FC0D65"/>
    <w:rsid w:val="00FC177D"/>
    <w:rsid w:val="00FC1E7A"/>
    <w:rsid w:val="00FC2BD4"/>
    <w:rsid w:val="00FC2CDC"/>
    <w:rsid w:val="00FC4EA9"/>
    <w:rsid w:val="00FC68FC"/>
    <w:rsid w:val="00FC6B54"/>
    <w:rsid w:val="00FD028E"/>
    <w:rsid w:val="00FD2C29"/>
    <w:rsid w:val="00FD45C4"/>
    <w:rsid w:val="00FD4DF9"/>
    <w:rsid w:val="00FD54EC"/>
    <w:rsid w:val="00FD607C"/>
    <w:rsid w:val="00FE197E"/>
    <w:rsid w:val="00FE1C16"/>
    <w:rsid w:val="00FE2686"/>
    <w:rsid w:val="00FE273F"/>
    <w:rsid w:val="00FE7A7D"/>
    <w:rsid w:val="00FF059A"/>
    <w:rsid w:val="00FF0624"/>
    <w:rsid w:val="00FF1E5B"/>
    <w:rsid w:val="00FF2EBC"/>
    <w:rsid w:val="00FF364D"/>
    <w:rsid w:val="00FF376B"/>
    <w:rsid w:val="00FF4501"/>
    <w:rsid w:val="00FF4DF5"/>
    <w:rsid w:val="00FF5D5E"/>
    <w:rsid w:val="00FF5F41"/>
    <w:rsid w:val="00FF5F88"/>
    <w:rsid w:val="00FF6152"/>
    <w:rsid w:val="00FF6FB9"/>
    <w:rsid w:val="00FF7B32"/>
    <w:rsid w:val="00FF7C4E"/>
    <w:rsid w:val="00FF7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8D37F1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7B446B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9B2EED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paragraph" w:styleId="Vgjegyzetszvege">
    <w:name w:val="endnote text"/>
    <w:basedOn w:val="Norml"/>
    <w:link w:val="VgjegyzetszvegeChar"/>
    <w:rsid w:val="00225EBC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rsid w:val="00225EBC"/>
    <w:rPr>
      <w:lang w:eastAsia="en-US"/>
    </w:rPr>
  </w:style>
  <w:style w:type="character" w:styleId="Vgjegyzet-hivatkozs">
    <w:name w:val="endnote reference"/>
    <w:basedOn w:val="Bekezdsalapbettpusa"/>
    <w:rsid w:val="00225EBC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F82C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30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5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63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39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09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881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9103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2649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1658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12" w:space="0" w:color="FFFFFF"/>
                                            <w:left w:val="single" w:sz="12" w:space="0" w:color="FFFFFF"/>
                                            <w:bottom w:val="single" w:sz="12" w:space="0" w:color="FFFFFF"/>
                                            <w:right w:val="single" w:sz="12" w:space="0" w:color="FFFFFF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4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4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16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5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46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4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4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ocelot.readthedocs.io/en/latest/index.html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redis.io/docs/" TargetMode="External"/><Relationship Id="rId47" Type="http://schemas.openxmlformats.org/officeDocument/2006/relationships/hyperlink" Target="https://github.com/ngx-translate/core" TargetMode="External"/><Relationship Id="rId50" Type="http://schemas.openxmlformats.org/officeDocument/2006/relationships/image" Target="media/image30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thebojda.medium.com/docker-alapoz%C3%B3-b8efb6aa68e9" TargetMode="External"/><Relationship Id="rId40" Type="http://schemas.openxmlformats.org/officeDocument/2006/relationships/hyperlink" Target="https://github.com/jbogard/MediatR/wiki" TargetMode="External"/><Relationship Id="rId45" Type="http://schemas.openxmlformats.org/officeDocument/2006/relationships/hyperlink" Target="https://docs.hangfire.io/en/latest/" TargetMode="External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identityserver4.readthedocs.io/en/latest/" TargetMode="External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rabbitmq.com/documentation.html" TargetMode="External"/><Relationship Id="rId48" Type="http://schemas.openxmlformats.org/officeDocument/2006/relationships/hyperlink" Target="https://docs.cypress.io/guides/overview/why-cypress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learn.microsoft.com/en-us/aspnet/core/?view=aspnetcore-7.0" TargetMode="External"/><Relationship Id="rId46" Type="http://schemas.openxmlformats.org/officeDocument/2006/relationships/hyperlink" Target="https://material.angular.io/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learn.microsoft.com/hu-hu/aspnet/core/signalr/introduction?view=aspnetcore-7.0&amp;WT.mc_id=dotnet-35129-website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Kor09</b:Tag>
    <b:SourceType>InternetSite</b:SourceType>
    <b:Guid>{80FE6383-D5C2-4E86-BF8E-FD2AD6F28E56}</b:Guid>
    <b:Author>
      <b:Author>
        <b:NameList>
          <b:Person>
            <b:Last>Nahtkasztlija</b:Last>
            <b:First>Korbácsi</b:First>
          </b:Person>
        </b:NameList>
      </b:Author>
    </b:Author>
    <b:Title>Az idegen szavak toldalékolása</b:Title>
    <b:InternetSiteTitle>PC Guru</b:InternetSiteTitle>
    <b:Year>2009</b:Year>
    <b:Month>június</b:Month>
    <b:URL>http://www.pcguru.hu/blog/kredenc/az-idegen-szavak-toldalekolasa/5062</b:URL>
    <b:RefOrder>1</b:RefOrder>
  </b:Source>
  <b:Source>
    <b:Tag>Phi97</b:Tag>
    <b:SourceType>InternetSite</b:SourceType>
    <b:Guid>{9794E31F-FD3C-45DA-A523-46A7167C17DC}</b:Guid>
    <b:Author>
      <b:Author>
        <b:NameList>
          <b:Person>
            <b:Last>Koopman</b:Last>
            <b:First>Philip</b:First>
          </b:Person>
        </b:NameList>
      </b:Author>
    </b:Author>
    <b:Title>How to Write an Abstract</b:Title>
    <b:Year>1997</b:Year>
    <b:Month>október</b:Month>
    <b:YearAccessed>2015</b:YearAccessed>
    <b:MonthAccessed>október</b:MonthAccessed>
    <b:DayAccessed>20</b:DayAccessed>
    <b:URL>https://users.ece.cmu.edu/~koopman/essays/abstract.html</b:URL>
    <b:RefOrder>2</b:RefOrder>
  </b:Source>
  <b:Source>
    <b:Tag>W3C15</b:Tag>
    <b:SourceType>InternetSite</b:SourceType>
    <b:Guid>{91D5DEF9-4D21-4457-9FC3-18DC5232F3D3}</b:Guid>
    <b:Author>
      <b:Author>
        <b:NameList>
          <b:Person>
            <b:Last>W3C</b:Last>
          </b:Person>
        </b:NameList>
      </b:Author>
    </b:Author>
    <b:Title>HTML, The Web’s Core Language</b:Title>
    <b:YearAccessed>2015</b:YearAccessed>
    <b:MonthAccessed>október</b:MonthAccessed>
    <b:DayAccessed>20</b:DayAccessed>
    <b:URL>http://www.w3.org/html/</b:URL>
    <b:RefOrder>3</b:RefOrder>
  </b:Source>
</b:Sources>
</file>

<file path=customXml/itemProps1.xml><?xml version="1.0" encoding="utf-8"?>
<ds:datastoreItem xmlns:ds="http://schemas.openxmlformats.org/officeDocument/2006/customXml" ds:itemID="{F5FDF5FA-D92F-4BD1-BBC0-E10B44701A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</Template>
  <TotalTime>15603</TotalTime>
  <Pages>72</Pages>
  <Words>16107</Words>
  <Characters>111142</Characters>
  <Application>Microsoft Office Word</Application>
  <DocSecurity>0</DocSecurity>
  <Lines>926</Lines>
  <Paragraphs>253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126996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Markovics Gergely</cp:lastModifiedBy>
  <cp:revision>954</cp:revision>
  <cp:lastPrinted>2023-05-29T08:24:00Z</cp:lastPrinted>
  <dcterms:created xsi:type="dcterms:W3CDTF">2023-11-01T21:30:00Z</dcterms:created>
  <dcterms:modified xsi:type="dcterms:W3CDTF">2023-12-05T18:48:00Z</dcterms:modified>
</cp:coreProperties>
</file>