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5BDCF08C" w:rsidR="0063585C" w:rsidRPr="004851C7" w:rsidRDefault="009D2FD8" w:rsidP="00E0519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000000" w:rsidP="00D429F2">
      <w:pPr>
        <w:pStyle w:val="Cmlapkarstanszk"/>
      </w:pPr>
      <w:fldSimple w:instr="DOCPROPERTY  Company  \* MERGEFORMAT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859CAF8" w:rsidR="0063585C" w:rsidRPr="00B50CAA" w:rsidRDefault="00E0519E" w:rsidP="00171054">
      <w:pPr>
        <w:pStyle w:val="Cmlapszerz"/>
      </w:pPr>
      <w:r>
        <w:t>Markovics Gergely</w:t>
      </w:r>
    </w:p>
    <w:p w14:paraId="436457F8" w14:textId="4949E853" w:rsidR="00630A92" w:rsidRDefault="00C67000" w:rsidP="00630A92">
      <w:pPr>
        <w:keepLines/>
        <w:spacing w:after="0"/>
        <w:ind w:firstLine="0"/>
        <w:jc w:val="center"/>
        <w:rPr>
          <w:smallCaps/>
        </w:rPr>
      </w:pPr>
      <w:r w:rsidRPr="00C67000">
        <w:rPr>
          <w:rFonts w:cs="Arial"/>
          <w:b/>
          <w:bCs/>
          <w:caps/>
          <w:kern w:val="28"/>
          <w:sz w:val="52"/>
          <w:szCs w:val="32"/>
        </w:rPr>
        <w:t>Kártyajáték</w:t>
      </w:r>
      <w:r w:rsidR="00BF23A4">
        <w:rPr>
          <w:rFonts w:cs="Arial"/>
          <w:b/>
          <w:bCs/>
          <w:caps/>
          <w:kern w:val="28"/>
          <w:sz w:val="52"/>
          <w:szCs w:val="32"/>
        </w:rPr>
        <w:br/>
      </w:r>
      <w:r w:rsidRPr="00C67000">
        <w:rPr>
          <w:rFonts w:cs="Arial"/>
          <w:b/>
          <w:bCs/>
          <w:caps/>
          <w:kern w:val="28"/>
          <w:sz w:val="52"/>
          <w:szCs w:val="32"/>
        </w:rPr>
        <w:t>megvalósítása mikroszolgáltatás alapokon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0A3449">
      <w:pPr>
        <w:keepLines/>
        <w:spacing w:after="0"/>
        <w:ind w:firstLine="0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168FBC68" w:rsidR="00630A92" w:rsidRDefault="00C67000" w:rsidP="00630A92">
      <w:pPr>
        <w:pStyle w:val="Cmlapszerz"/>
      </w:pPr>
      <w:r w:rsidRPr="00C67000">
        <w:t>Dr. Kővári Bence Andrá</w:t>
      </w:r>
      <w:r>
        <w:t>s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3AC90BE8" w:rsidR="0063585C" w:rsidRPr="00B50CAA" w:rsidRDefault="00630A92" w:rsidP="000A3449">
      <w:pPr>
        <w:spacing w:after="0"/>
        <w:ind w:firstLine="0"/>
        <w:jc w:val="center"/>
      </w:pPr>
      <w:r>
        <w:t xml:space="preserve">BUDAPEST, </w:t>
      </w:r>
      <w:r w:rsidR="00C67000">
        <w:t>2023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1103410214"/>
        <w:docPartObj>
          <w:docPartGallery w:val="Table of Contents"/>
          <w:docPartUnique/>
        </w:docPartObj>
      </w:sdtPr>
      <w:sdtContent>
        <w:p w14:paraId="76BA8C4A" w14:textId="506D8EFA" w:rsidR="00BF3EB8" w:rsidRPr="00D613B9" w:rsidRDefault="00BF3EB8">
          <w:pPr>
            <w:pStyle w:val="Tartalomjegyzkcmsora"/>
            <w:rPr>
              <w:b w:val="0"/>
              <w:bCs w:val="0"/>
            </w:rPr>
          </w:pPr>
          <w:r>
            <w:t>Tartalom</w:t>
          </w:r>
        </w:p>
        <w:p w14:paraId="721AA751" w14:textId="5043CAA0" w:rsidR="00C47A08" w:rsidRDefault="00BF3EB8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71288" w:history="1">
            <w:r w:rsidR="00C47A08" w:rsidRPr="00B0275F">
              <w:rPr>
                <w:rStyle w:val="Hiperhivatkozs"/>
                <w:noProof/>
              </w:rPr>
              <w:t>Összefoglaló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_Toc152271288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391C75D" w14:textId="0AFA276B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89" w:history="1">
            <w:r w:rsidR="00C47A08" w:rsidRPr="00B0275F">
              <w:rPr>
                <w:rStyle w:val="Hiperhivatkozs"/>
                <w:noProof/>
              </w:rPr>
              <w:t>Abstract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_Toc152271289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A99F4DC" w14:textId="40FEF4C0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0" w:history="1">
            <w:r w:rsidR="00C47A08" w:rsidRPr="00B0275F">
              <w:rPr>
                <w:rStyle w:val="Hiperhivatkozs"/>
                <w:noProof/>
              </w:rPr>
              <w:t>1 Bevezetés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F5346A1" w14:textId="10C20A61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1" w:history="1">
            <w:r w:rsidR="00C47A08" w:rsidRPr="00B0275F">
              <w:rPr>
                <w:rStyle w:val="Hiperhivatkozs"/>
                <w:noProof/>
              </w:rPr>
              <w:t>1.1 Böngészős- és társasjátékok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8C97CDC" w14:textId="7A604934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2" w:history="1">
            <w:r w:rsidR="00C47A08" w:rsidRPr="00B0275F">
              <w:rPr>
                <w:rStyle w:val="Hiperhivatkozs"/>
                <w:noProof/>
              </w:rPr>
              <w:t>1.2 Motiváció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4C7CCC0" w14:textId="28748B91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3" w:history="1">
            <w:r w:rsidR="00C47A08" w:rsidRPr="00B0275F">
              <w:rPr>
                <w:rStyle w:val="Hiperhivatkozs"/>
                <w:noProof/>
              </w:rPr>
              <w:t>1.3 Sushi Go Party!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006D0DF" w14:textId="0482B309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4" w:history="1">
            <w:r w:rsidR="00C47A08" w:rsidRPr="00B0275F">
              <w:rPr>
                <w:rStyle w:val="Hiperhivatkozs"/>
                <w:noProof/>
              </w:rPr>
              <w:t>1.4 Felhasználói élmény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087BCE0" w14:textId="237DF172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5" w:history="1">
            <w:r w:rsidR="00C47A08" w:rsidRPr="00B0275F">
              <w:rPr>
                <w:rStyle w:val="Hiperhivatkozs"/>
                <w:noProof/>
              </w:rPr>
              <w:t>1.5 Megvalósítás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265AA40" w14:textId="160026E8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6" w:history="1">
            <w:r w:rsidR="00C47A08" w:rsidRPr="00B0275F">
              <w:rPr>
                <w:rStyle w:val="Hiperhivatkozs"/>
                <w:noProof/>
              </w:rPr>
              <w:t>2 Technológia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1414106" w14:textId="5FEF4528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7" w:history="1">
            <w:r w:rsidR="00C47A08" w:rsidRPr="00B0275F">
              <w:rPr>
                <w:rStyle w:val="Hiperhivatkozs"/>
                <w:noProof/>
              </w:rPr>
              <w:t>2.1 Bevezetés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F6872F9" w14:textId="5279DB2E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8" w:history="1">
            <w:r w:rsidR="00C47A08" w:rsidRPr="00B0275F">
              <w:rPr>
                <w:rStyle w:val="Hiperhivatkozs"/>
                <w:noProof/>
              </w:rPr>
              <w:t>2.2 Szerveroldali technológiák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50F9498" w14:textId="761EE322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299" w:history="1">
            <w:r w:rsidR="00C47A08" w:rsidRPr="00B0275F">
              <w:rPr>
                <w:rStyle w:val="Hiperhivatkozs"/>
                <w:noProof/>
              </w:rPr>
              <w:t>2.2.1 Docker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_Toc152271299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1C478C3" w14:textId="78F50BE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0" w:history="1">
            <w:r w:rsidR="00C47A08" w:rsidRPr="00B0275F">
              <w:rPr>
                <w:rStyle w:val="Hiperhivatkozs"/>
                <w:noProof/>
              </w:rPr>
              <w:t>2.2.2 ASP.NET CORE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959C043" w14:textId="0B49159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1" w:history="1">
            <w:r w:rsidR="00C47A08" w:rsidRPr="00B0275F">
              <w:rPr>
                <w:rStyle w:val="Hiperhivatkozs"/>
                <w:noProof/>
              </w:rPr>
              <w:t>2.2.3 Ocelot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33181B7" w14:textId="15D0AA8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2" w:history="1">
            <w:r w:rsidR="00C47A08" w:rsidRPr="00B0275F">
              <w:rPr>
                <w:rStyle w:val="Hiperhivatkozs"/>
                <w:noProof/>
              </w:rPr>
              <w:t>2.2.4 MediatR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D4A05E0" w14:textId="058F818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3" w:history="1">
            <w:r w:rsidR="00C47A08" w:rsidRPr="00B0275F">
              <w:rPr>
                <w:rStyle w:val="Hiperhivatkozs"/>
                <w:noProof/>
              </w:rPr>
              <w:t>2.2.5 SignalR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BD02549" w14:textId="072FFA2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4" w:history="1">
            <w:r w:rsidR="00C47A08" w:rsidRPr="00B0275F">
              <w:rPr>
                <w:rStyle w:val="Hiperhivatkozs"/>
                <w:noProof/>
              </w:rPr>
              <w:t>2.2.6 Redis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B33433A" w14:textId="029D7A52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5" w:history="1">
            <w:r w:rsidR="00C47A08" w:rsidRPr="00B0275F">
              <w:rPr>
                <w:rStyle w:val="Hiperhivatkozs"/>
                <w:noProof/>
              </w:rPr>
              <w:t>2.2.7 RabbitMQ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8A6DC83" w14:textId="0329A49A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6" w:history="1">
            <w:r w:rsidR="00C47A08" w:rsidRPr="00B0275F">
              <w:rPr>
                <w:rStyle w:val="Hiperhivatkozs"/>
                <w:noProof/>
              </w:rPr>
              <w:t>2.2.8 IdentityServer4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46682A1" w14:textId="7F448D1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7" w:history="1">
            <w:r w:rsidR="00C47A08" w:rsidRPr="00B0275F">
              <w:rPr>
                <w:rStyle w:val="Hiperhivatkozs"/>
                <w:noProof/>
              </w:rPr>
              <w:t>2.2.9 AutoMapper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BAE29B0" w14:textId="6C3D4D62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8" w:history="1">
            <w:r w:rsidR="00C47A08" w:rsidRPr="00B0275F">
              <w:rPr>
                <w:rStyle w:val="Hiperhivatkozs"/>
                <w:noProof/>
              </w:rPr>
              <w:t>2.2.10 Hangfire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3821E8E" w14:textId="3CF48342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09" w:history="1">
            <w:r w:rsidR="00C47A08" w:rsidRPr="00B0275F">
              <w:rPr>
                <w:rStyle w:val="Hiperhivatkozs"/>
                <w:noProof/>
              </w:rPr>
              <w:t>2.2.11 xUnit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_Toc152271309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1DAEA5A" w14:textId="10433ED7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0" w:history="1">
            <w:r w:rsidR="00C47A08" w:rsidRPr="00B0275F">
              <w:rPr>
                <w:rStyle w:val="Hiperhivatkozs"/>
                <w:noProof/>
              </w:rPr>
              <w:t>2.3 Kliensoldali technológiák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65D6472" w14:textId="2BFF6116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1" w:history="1">
            <w:r w:rsidR="00C47A08" w:rsidRPr="00B0275F">
              <w:rPr>
                <w:rStyle w:val="Hiperhivatkozs"/>
                <w:noProof/>
              </w:rPr>
              <w:t>2.3.1 Angular Material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7E35CE1" w14:textId="6EEEBC38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2" w:history="1">
            <w:r w:rsidR="00C47A08" w:rsidRPr="00B0275F">
              <w:rPr>
                <w:rStyle w:val="Hiperhivatkozs"/>
                <w:noProof/>
              </w:rPr>
              <w:t>2.3.2 SCSS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86EFA0E" w14:textId="4F4EE2C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3" w:history="1">
            <w:r w:rsidR="00C47A08" w:rsidRPr="00B0275F">
              <w:rPr>
                <w:rStyle w:val="Hiperhivatkozs"/>
                <w:noProof/>
              </w:rPr>
              <w:t>2.3.3 SignalR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47BCE84" w14:textId="0EFDEEB7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4" w:history="1">
            <w:r w:rsidR="00C47A08" w:rsidRPr="00B0275F">
              <w:rPr>
                <w:rStyle w:val="Hiperhivatkozs"/>
                <w:noProof/>
              </w:rPr>
              <w:t>2.3.4 NGX-Translate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CAE7936" w14:textId="5157C15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5" w:history="1">
            <w:r w:rsidR="00C47A08" w:rsidRPr="00B0275F">
              <w:rPr>
                <w:rStyle w:val="Hiperhivatkozs"/>
                <w:noProof/>
              </w:rPr>
              <w:t>2.3.5 Dotenv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C6D15F6" w14:textId="0C4571EB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6" w:history="1">
            <w:r w:rsidR="00C47A08" w:rsidRPr="00B0275F">
              <w:rPr>
                <w:rStyle w:val="Hiperhivatkozs"/>
                <w:noProof/>
              </w:rPr>
              <w:t>2.3.6 Cypress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19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FF05643" w14:textId="4BA14F99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7" w:history="1">
            <w:r w:rsidR="00C47A08" w:rsidRPr="00B0275F">
              <w:rPr>
                <w:rStyle w:val="Hiperhivatkozs"/>
                <w:noProof/>
              </w:rPr>
              <w:t>3 Tervezés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229FE4B" w14:textId="113C105A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8" w:history="1">
            <w:r w:rsidR="00C47A08" w:rsidRPr="00B0275F">
              <w:rPr>
                <w:rStyle w:val="Hiperhivatkozs"/>
                <w:noProof/>
              </w:rPr>
              <w:t>3.1 Bevezetés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00D2E54" w14:textId="5F2C91B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19" w:history="1">
            <w:r w:rsidR="00C47A08" w:rsidRPr="00B0275F">
              <w:rPr>
                <w:rStyle w:val="Hiperhivatkozs"/>
                <w:noProof/>
              </w:rPr>
              <w:t>3.1.1 Felhasználókezelés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_Toc152271319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4B7375D" w14:textId="00C8ECE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0" w:history="1">
            <w:r w:rsidR="00C47A08" w:rsidRPr="00B0275F">
              <w:rPr>
                <w:rStyle w:val="Hiperhivatkozs"/>
                <w:noProof/>
              </w:rPr>
              <w:t>3.1.2 Bolt rendszer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21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3D3C586" w14:textId="15995913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1" w:history="1">
            <w:r w:rsidR="00C47A08" w:rsidRPr="00B0275F">
              <w:rPr>
                <w:rStyle w:val="Hiperhivatkozs"/>
                <w:noProof/>
              </w:rPr>
              <w:t>3.1.3 Váróterem rendszer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E4D7E3F" w14:textId="410AA844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2" w:history="1">
            <w:r w:rsidR="00C47A08" w:rsidRPr="00B0275F">
              <w:rPr>
                <w:rStyle w:val="Hiperhivatkozs"/>
                <w:noProof/>
              </w:rPr>
              <w:t>3.1.4 Játék rendszer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DF1052F" w14:textId="4116F40E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3" w:history="1">
            <w:r w:rsidR="00C47A08" w:rsidRPr="00B0275F">
              <w:rPr>
                <w:rStyle w:val="Hiperhivatkozs"/>
                <w:noProof/>
              </w:rPr>
              <w:t>3.2 Architektúra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260D528" w14:textId="0D1ACE24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4" w:history="1">
            <w:r w:rsidR="00C47A08" w:rsidRPr="00B0275F">
              <w:rPr>
                <w:rStyle w:val="Hiperhivatkozs"/>
                <w:noProof/>
              </w:rPr>
              <w:t>3.2.1 Áttekintő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7DE4DC0" w14:textId="190E0C44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5" w:history="1">
            <w:r w:rsidR="00C47A08" w:rsidRPr="00B0275F">
              <w:rPr>
                <w:rStyle w:val="Hiperhivatkozs"/>
                <w:noProof/>
              </w:rPr>
              <w:t>3.2.2 Adatbázis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659A002" w14:textId="062ECD66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6" w:history="1">
            <w:r w:rsidR="00C47A08" w:rsidRPr="00B0275F">
              <w:rPr>
                <w:rStyle w:val="Hiperhivatkozs"/>
                <w:noProof/>
              </w:rPr>
              <w:t>3.2.3 Szerveroldal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75C3DB9" w14:textId="65B867A6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7" w:history="1">
            <w:r w:rsidR="00C47A08" w:rsidRPr="00B0275F">
              <w:rPr>
                <w:rStyle w:val="Hiperhivatkozs"/>
                <w:noProof/>
              </w:rPr>
              <w:t>3.2.4 Kliensoldal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8B8C99C" w14:textId="2CF531F4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8" w:history="1">
            <w:r w:rsidR="00C47A08" w:rsidRPr="00B0275F">
              <w:rPr>
                <w:rStyle w:val="Hiperhivatkozs"/>
                <w:noProof/>
              </w:rPr>
              <w:t>4 Önálló munka bemutatása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41B32A0" w14:textId="2F123151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29" w:history="1">
            <w:r w:rsidR="00C47A08" w:rsidRPr="00B0275F">
              <w:rPr>
                <w:rStyle w:val="Hiperhivatkozs"/>
                <w:noProof/>
              </w:rPr>
              <w:t>4.1 Bevezetés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_Toc152271329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271EC82" w14:textId="6FC56096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0" w:history="1">
            <w:r w:rsidR="00C47A08" w:rsidRPr="00B0275F">
              <w:rPr>
                <w:rStyle w:val="Hiperhivatkozs"/>
                <w:noProof/>
              </w:rPr>
              <w:t>4.2 Szerveroldali funkciók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78AFC89" w14:textId="7EF9C915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1" w:history="1">
            <w:r w:rsidR="00C47A08" w:rsidRPr="00B0275F">
              <w:rPr>
                <w:rStyle w:val="Hiperhivatkozs"/>
                <w:noProof/>
              </w:rPr>
              <w:t>4.2.1 Adatelérési réteg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27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A06EE49" w14:textId="489F5538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2" w:history="1">
            <w:r w:rsidR="00C47A08" w:rsidRPr="00B0275F">
              <w:rPr>
                <w:rStyle w:val="Hiperhivatkozs"/>
                <w:noProof/>
              </w:rPr>
              <w:t>4.2.2 Üzleti logikai réteg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31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6F02A2F" w14:textId="57F3168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3" w:history="1">
            <w:r w:rsidR="00C47A08" w:rsidRPr="00B0275F">
              <w:rPr>
                <w:rStyle w:val="Hiperhivatkozs"/>
                <w:noProof/>
              </w:rPr>
              <w:t>4.2.3 API réteg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35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68F0161" w14:textId="697E2351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4" w:history="1">
            <w:r w:rsidR="00C47A08" w:rsidRPr="00B0275F">
              <w:rPr>
                <w:rStyle w:val="Hiperhivatkozs"/>
                <w:noProof/>
              </w:rPr>
              <w:t>4.2.4 API Gateway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734917A" w14:textId="42FA6185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5" w:history="1">
            <w:r w:rsidR="00C47A08" w:rsidRPr="00B0275F">
              <w:rPr>
                <w:rStyle w:val="Hiperhivatkozs"/>
                <w:noProof/>
              </w:rPr>
              <w:t>4.3 Kliensoldali funkciók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6BDA162" w14:textId="4E6AB07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6" w:history="1">
            <w:r w:rsidR="00C47A08" w:rsidRPr="00B0275F">
              <w:rPr>
                <w:rStyle w:val="Hiperhivatkozs"/>
                <w:noProof/>
              </w:rPr>
              <w:t>4.3.1 Dotenv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3E4D896" w14:textId="1C7E5305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7" w:history="1">
            <w:r w:rsidR="00C47A08" w:rsidRPr="00B0275F">
              <w:rPr>
                <w:rStyle w:val="Hiperhivatkozs"/>
                <w:noProof/>
              </w:rPr>
              <w:t>4.3.2 Témák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D55BDDE" w14:textId="7468168F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8" w:history="1">
            <w:r w:rsidR="00C47A08" w:rsidRPr="00B0275F">
              <w:rPr>
                <w:rStyle w:val="Hiperhivatkozs"/>
                <w:noProof/>
              </w:rPr>
              <w:t>4.3.3 Nyelvesítés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D61E384" w14:textId="72335A4A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39" w:history="1">
            <w:r w:rsidR="00C47A08" w:rsidRPr="00B0275F">
              <w:rPr>
                <w:rStyle w:val="Hiperhivatkozs"/>
                <w:noProof/>
              </w:rPr>
              <w:t>4.3.4 WebSocket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_Toc152271339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F61E7C9" w14:textId="5AAC1FAB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0" w:history="1">
            <w:r w:rsidR="00C47A08" w:rsidRPr="00B0275F">
              <w:rPr>
                <w:rStyle w:val="Hiperhivatkozs"/>
                <w:noProof/>
              </w:rPr>
              <w:t>4.3.5 Interceptor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A0609FF" w14:textId="2DCF1847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1" w:history="1">
            <w:r w:rsidR="00C47A08" w:rsidRPr="00B0275F">
              <w:rPr>
                <w:rStyle w:val="Hiperhivatkozs"/>
                <w:noProof/>
              </w:rPr>
              <w:t>4.3.6 Guard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4BA5EC5" w14:textId="25442F5A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2" w:history="1">
            <w:r w:rsidR="00C47A08" w:rsidRPr="00B0275F">
              <w:rPr>
                <w:rStyle w:val="Hiperhivatkozs"/>
                <w:noProof/>
              </w:rPr>
              <w:t>4.3.7 Directive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CD26AF4" w14:textId="6DABBE39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3" w:history="1">
            <w:r w:rsidR="00C47A08" w:rsidRPr="00B0275F">
              <w:rPr>
                <w:rStyle w:val="Hiperhivatkozs"/>
                <w:noProof/>
              </w:rPr>
              <w:t>4.4 Felhasználókezelés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F5E061B" w14:textId="7B44FB1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4" w:history="1">
            <w:r w:rsidR="00C47A08" w:rsidRPr="00B0275F">
              <w:rPr>
                <w:rStyle w:val="Hiperhivatkozs"/>
                <w:noProof/>
              </w:rPr>
              <w:t>4.4.1 Adatbázis és adatelérés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51D1033" w14:textId="607FF28A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5" w:history="1">
            <w:r w:rsidR="00C47A08" w:rsidRPr="00B0275F">
              <w:rPr>
                <w:rStyle w:val="Hiperhivatkozs"/>
                <w:noProof/>
              </w:rPr>
              <w:t>4.4.2 Üzleti logika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49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7035EEE" w14:textId="3A8E33E0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6" w:history="1">
            <w:r w:rsidR="00C47A08" w:rsidRPr="00B0275F">
              <w:rPr>
                <w:rStyle w:val="Hiperhivatkozs"/>
                <w:noProof/>
              </w:rPr>
              <w:t>4.4.3 Felület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51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75D813E" w14:textId="07E4A8F7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7" w:history="1">
            <w:r w:rsidR="00C47A08" w:rsidRPr="00B0275F">
              <w:rPr>
                <w:rStyle w:val="Hiperhivatkozs"/>
                <w:noProof/>
              </w:rPr>
              <w:t>4.5 Bolt kialakítása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933E484" w14:textId="681C7BD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8" w:history="1">
            <w:r w:rsidR="00C47A08" w:rsidRPr="00B0275F">
              <w:rPr>
                <w:rStyle w:val="Hiperhivatkozs"/>
                <w:noProof/>
              </w:rPr>
              <w:t>4.5.1 Adatbázis és adatelérés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6D2703F" w14:textId="35568AA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49" w:history="1">
            <w:r w:rsidR="00C47A08" w:rsidRPr="00B0275F">
              <w:rPr>
                <w:rStyle w:val="Hiperhivatkozs"/>
                <w:noProof/>
              </w:rPr>
              <w:t>4.5.2 Üzleti logika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_Toc152271349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322907FD" w14:textId="7261A6C8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0" w:history="1">
            <w:r w:rsidR="00C47A08" w:rsidRPr="00B0275F">
              <w:rPr>
                <w:rStyle w:val="Hiperhivatkozs"/>
                <w:noProof/>
              </w:rPr>
              <w:t>4.5.3 Felület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54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B244C59" w14:textId="06D7A0BB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1" w:history="1">
            <w:r w:rsidR="00C47A08" w:rsidRPr="00B0275F">
              <w:rPr>
                <w:rStyle w:val="Hiperhivatkozs"/>
                <w:noProof/>
              </w:rPr>
              <w:t>4.6 Váróterem megvalósítása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A91F18F" w14:textId="484B6A89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2" w:history="1">
            <w:r w:rsidR="00C47A08" w:rsidRPr="00B0275F">
              <w:rPr>
                <w:rStyle w:val="Hiperhivatkozs"/>
                <w:noProof/>
              </w:rPr>
              <w:t>4.6.1 Adatbázis és adatelérés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55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BECE545" w14:textId="0CAFF54E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3" w:history="1">
            <w:r w:rsidR="00C47A08" w:rsidRPr="00B0275F">
              <w:rPr>
                <w:rStyle w:val="Hiperhivatkozs"/>
                <w:noProof/>
              </w:rPr>
              <w:t>4.6.2 Üzleti logika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56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A247E9A" w14:textId="670E6BB8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4" w:history="1">
            <w:r w:rsidR="00C47A08" w:rsidRPr="00B0275F">
              <w:rPr>
                <w:rStyle w:val="Hiperhivatkozs"/>
                <w:noProof/>
              </w:rPr>
              <w:t>4.6.3 Felület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58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519C191" w14:textId="3E65D4E7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5" w:history="1">
            <w:r w:rsidR="00C47A08" w:rsidRPr="00B0275F">
              <w:rPr>
                <w:rStyle w:val="Hiperhivatkozs"/>
                <w:noProof/>
              </w:rPr>
              <w:t>4.7 Játék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_Toc152271355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7823DFE4" w14:textId="3BAA0031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6" w:history="1">
            <w:r w:rsidR="00C47A08" w:rsidRPr="00B0275F">
              <w:rPr>
                <w:rStyle w:val="Hiperhivatkozs"/>
                <w:noProof/>
              </w:rPr>
              <w:t>4.7.1 Adatbázis és adatelérés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_Toc152271356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61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35136BA" w14:textId="512C8B95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7" w:history="1">
            <w:r w:rsidR="00C47A08" w:rsidRPr="00B0275F">
              <w:rPr>
                <w:rStyle w:val="Hiperhivatkozs"/>
                <w:noProof/>
              </w:rPr>
              <w:t>4.7.2 Üzleti logika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_Toc152271357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63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2DAD2BA7" w14:textId="0F886350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8" w:history="1">
            <w:r w:rsidR="00C47A08" w:rsidRPr="00B0275F">
              <w:rPr>
                <w:rStyle w:val="Hiperhivatkozs"/>
                <w:noProof/>
              </w:rPr>
              <w:t>4.7.3 Felület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_Toc152271358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67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7707457" w14:textId="4466CC14" w:rsidR="00C47A08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59" w:history="1">
            <w:r w:rsidR="00C47A08" w:rsidRPr="00B0275F">
              <w:rPr>
                <w:rStyle w:val="Hiperhivatkozs"/>
                <w:noProof/>
              </w:rPr>
              <w:t>4.8 Tesztelés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_Toc152271359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602C232B" w14:textId="35FF8D8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60" w:history="1">
            <w:r w:rsidR="00C47A08" w:rsidRPr="00B0275F">
              <w:rPr>
                <w:rStyle w:val="Hiperhivatkozs"/>
                <w:noProof/>
              </w:rPr>
              <w:t>4.8.1 Unit tesztek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_Toc152271360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184E023D" w14:textId="4488CDCD" w:rsidR="00C47A08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61" w:history="1">
            <w:r w:rsidR="00C47A08" w:rsidRPr="00B0275F">
              <w:rPr>
                <w:rStyle w:val="Hiperhivatkozs"/>
                <w:noProof/>
              </w:rPr>
              <w:t>4.8.2 E2E tesztek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_Toc152271361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69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03B89AEE" w14:textId="18588B83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62" w:history="1">
            <w:r w:rsidR="00C47A08" w:rsidRPr="00B0275F">
              <w:rPr>
                <w:rStyle w:val="Hiperhivatkozs"/>
                <w:noProof/>
              </w:rPr>
              <w:t>5 Összefoglaló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_Toc152271362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70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C1C5BD9" w14:textId="1FE54E55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63" w:history="1">
            <w:r w:rsidR="00C47A08" w:rsidRPr="00B0275F">
              <w:rPr>
                <w:rStyle w:val="Hiperhivatkozs"/>
                <w:noProof/>
              </w:rPr>
              <w:t>6 Irodalomjegyzék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_Toc152271363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71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46FC874C" w14:textId="1792EDA5" w:rsidR="00C47A0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271364" w:history="1">
            <w:r w:rsidR="00C47A08" w:rsidRPr="00B0275F">
              <w:rPr>
                <w:rStyle w:val="Hiperhivatkozs"/>
                <w:noProof/>
              </w:rPr>
              <w:t>7 Függelék</w:t>
            </w:r>
            <w:r w:rsidR="00C47A08">
              <w:rPr>
                <w:noProof/>
                <w:webHidden/>
              </w:rPr>
              <w:tab/>
            </w:r>
            <w:r w:rsidR="00C47A08">
              <w:rPr>
                <w:noProof/>
                <w:webHidden/>
              </w:rPr>
              <w:fldChar w:fldCharType="begin"/>
            </w:r>
            <w:r w:rsidR="00C47A08">
              <w:rPr>
                <w:noProof/>
                <w:webHidden/>
              </w:rPr>
              <w:instrText xml:space="preserve"> PAGEREF _Toc152271364 \h </w:instrText>
            </w:r>
            <w:r w:rsidR="00C47A08">
              <w:rPr>
                <w:noProof/>
                <w:webHidden/>
              </w:rPr>
            </w:r>
            <w:r w:rsidR="00C47A08">
              <w:rPr>
                <w:noProof/>
                <w:webHidden/>
              </w:rPr>
              <w:fldChar w:fldCharType="separate"/>
            </w:r>
            <w:r w:rsidR="00C47A08">
              <w:rPr>
                <w:noProof/>
                <w:webHidden/>
              </w:rPr>
              <w:t>72</w:t>
            </w:r>
            <w:r w:rsidR="00C47A08">
              <w:rPr>
                <w:noProof/>
                <w:webHidden/>
              </w:rPr>
              <w:fldChar w:fldCharType="end"/>
            </w:r>
          </w:hyperlink>
        </w:p>
        <w:p w14:paraId="597B17CD" w14:textId="60DF44ED" w:rsidR="0063585C" w:rsidRPr="00B50CAA" w:rsidRDefault="00BF3EB8" w:rsidP="005D0246">
          <w:r>
            <w:rPr>
              <w:b/>
              <w:bCs/>
            </w:rPr>
            <w:fldChar w:fldCharType="end"/>
          </w:r>
        </w:p>
      </w:sdtContent>
    </w:sdt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7750E73B" w:rsidR="00681E99" w:rsidRDefault="00681E99" w:rsidP="005E01E0">
      <w:pPr>
        <w:pStyle w:val="Nyilatkozatszveg"/>
      </w:pPr>
      <w:r w:rsidRPr="00B50CAA">
        <w:t xml:space="preserve">Alulírott </w:t>
      </w:r>
      <w:r w:rsidR="00953B7A">
        <w:rPr>
          <w:b/>
          <w:bCs/>
        </w:rPr>
        <w:t>Markovics Gergely</w:t>
      </w:r>
      <w:r w:rsidRPr="00B50CAA">
        <w:t>, szigorló hallgató kijelentem, hogy ezt a</w:t>
      </w:r>
      <w:r w:rsidR="00953B7A"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1E08ABC3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557033">
        <w:t>2023. 05. 28.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01088C6" w:rsidR="005E01E0" w:rsidRDefault="00630A92" w:rsidP="00630A92">
      <w:pPr>
        <w:pStyle w:val="Nyilatkozatalrs"/>
        <w:ind w:firstLine="634"/>
      </w:pPr>
      <w:r>
        <w:t xml:space="preserve">                  </w:t>
      </w:r>
      <w:r w:rsidR="00F755BD">
        <w:t>Markovics Gergely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152271288"/>
      <w:r w:rsidRPr="00B50CAA">
        <w:lastRenderedPageBreak/>
        <w:t>Összefoglaló</w:t>
      </w:r>
      <w:bookmarkEnd w:id="0"/>
      <w:bookmarkEnd w:id="1"/>
    </w:p>
    <w:p w14:paraId="1CA72AE2" w14:textId="5EF79EF8" w:rsidR="00EA4906" w:rsidRDefault="00EA4906" w:rsidP="00EA4906">
      <w:r>
        <w:t xml:space="preserve">A kártyajátékok régóta nyújtanak </w:t>
      </w:r>
      <w:r w:rsidR="0019749F">
        <w:t>szórakoztatást és kikapcsolódást világszerte. Legyen az családi vagy baráti környezetben</w:t>
      </w:r>
      <w:r w:rsidR="0034271E">
        <w:t>,</w:t>
      </w:r>
      <w:r w:rsidR="0019749F">
        <w:t xml:space="preserve"> </w:t>
      </w:r>
      <w:r w:rsidR="0034271E">
        <w:t>k</w:t>
      </w:r>
      <w:r w:rsidR="0019749F">
        <w:t xml:space="preserve">önnyed közösségi élményt biztosítanak minden korosztály számára. </w:t>
      </w:r>
      <w:r w:rsidR="00903114">
        <w:t>Ezen játékok közül a Sushi Go egy komplex, változatos és egyedi játékélményt ad a</w:t>
      </w:r>
      <w:r w:rsidR="000C3405">
        <w:t>z összegyűlt</w:t>
      </w:r>
      <w:r w:rsidR="00903114">
        <w:t xml:space="preserve"> társaságnak.</w:t>
      </w:r>
    </w:p>
    <w:p w14:paraId="1A11FFE3" w14:textId="66C13E7A" w:rsidR="00B33304" w:rsidRDefault="00F93158" w:rsidP="001C5804">
      <w:r>
        <w:t>A kártyajátékok egyik hátránya, hogy fizikai jelenlétet igényelnek</w:t>
      </w:r>
      <w:r w:rsidR="00700458">
        <w:t xml:space="preserve"> a játékosoktól</w:t>
      </w:r>
      <w:r>
        <w:t>.</w:t>
      </w:r>
      <w:r w:rsidR="001C5804">
        <w:t xml:space="preserve"> Legyen akármilyen élvezetes a játék, a játékosoknak össze kell gyűlniük a használatához, ami a mai világban gyakran nehezen megoldható. </w:t>
      </w:r>
      <w:r>
        <w:t>Ennek</w:t>
      </w:r>
      <w:r w:rsidR="001C5804">
        <w:t xml:space="preserve"> a p</w:t>
      </w:r>
      <w:r w:rsidR="00D045FA">
        <w:t>r</w:t>
      </w:r>
      <w:r w:rsidR="001C5804">
        <w:t>oblémának</w:t>
      </w:r>
      <w:r>
        <w:t xml:space="preserve"> az áthidalására szolgál a játék szoftveres megvalósítása</w:t>
      </w:r>
      <w:r w:rsidR="001613AA">
        <w:t>, amivel a játékosok globálisan</w:t>
      </w:r>
      <w:r w:rsidR="00700458">
        <w:t>, akárhonnan</w:t>
      </w:r>
      <w:r w:rsidR="001613AA">
        <w:t xml:space="preserve"> tudják élvezni a játék adta lehetőségeket.</w:t>
      </w:r>
    </w:p>
    <w:p w14:paraId="7B7CC874" w14:textId="6A0308E9" w:rsidR="00152492" w:rsidRDefault="00BD29BF" w:rsidP="00152492">
      <w:r>
        <w:t>A</w:t>
      </w:r>
      <w:r w:rsidR="00D5640F">
        <w:t xml:space="preserve">z alkalmazás </w:t>
      </w:r>
      <w:r>
        <w:t>implementációja</w:t>
      </w:r>
      <w:r w:rsidR="00C31A93">
        <w:t xml:space="preserve"> webes,</w:t>
      </w:r>
      <w:r>
        <w:t xml:space="preserve"> böngészőben játszható formában készül el, aminek a segítségével a játékosok </w:t>
      </w:r>
      <w:r w:rsidR="00780B1C">
        <w:t xml:space="preserve">akárhonnan, </w:t>
      </w:r>
      <w:r>
        <w:t>platformtól függetlenül</w:t>
      </w:r>
      <w:r w:rsidR="00780B1C">
        <w:t xml:space="preserve"> </w:t>
      </w:r>
      <w:r>
        <w:t>csatlakozhatnak be a játékba, élvezhetik annak szolgáltatásait.</w:t>
      </w:r>
      <w:r w:rsidR="00152492">
        <w:t xml:space="preserve"> Azért, hogy igazi közösségi felhasználói élményt nyújtson az alkalmazás, a fejlesztés során implementálva lettek </w:t>
      </w:r>
      <w:r w:rsidR="00B72DC8">
        <w:t>további</w:t>
      </w:r>
      <w:r w:rsidR="00152492">
        <w:t xml:space="preserve"> játékon túlmutató funkciók</w:t>
      </w:r>
      <w:r w:rsidR="00597676">
        <w:t xml:space="preserve"> is</w:t>
      </w:r>
      <w:r w:rsidR="00152492">
        <w:t>, mint barátok kezelése, vásárlás</w:t>
      </w:r>
      <w:r w:rsidR="00636020">
        <w:t>,</w:t>
      </w:r>
      <w:r w:rsidR="00152492">
        <w:t xml:space="preserve"> </w:t>
      </w:r>
      <w:r w:rsidR="00500A28">
        <w:t xml:space="preserve">váróterem kezelés </w:t>
      </w:r>
      <w:r w:rsidR="00152492">
        <w:t>vagy szöveges beszélgetés nyújtása.</w:t>
      </w:r>
    </w:p>
    <w:p w14:paraId="42BB3AFA" w14:textId="30237ACC" w:rsidR="00104C11" w:rsidRDefault="00104C11" w:rsidP="00152492">
      <w:r>
        <w:t xml:space="preserve">A szoftver implementációjában kiemelt szerepet kapott, hogy a szerveroldali komponens mikroszolgáltatás alapokon </w:t>
      </w:r>
      <w:r w:rsidR="00995216">
        <w:t>valósuljon meg</w:t>
      </w:r>
      <w:r>
        <w:t xml:space="preserve">, </w:t>
      </w:r>
      <w:r w:rsidR="00837808">
        <w:t>annak lehetőségeit</w:t>
      </w:r>
      <w:r>
        <w:t xml:space="preserve"> aktívan és hatékonyan kihasználva.</w:t>
      </w:r>
    </w:p>
    <w:p w14:paraId="27EE27B0" w14:textId="4CBDFBBC" w:rsidR="005C0FFF" w:rsidRDefault="00964482" w:rsidP="00152492">
      <w:r>
        <w:t>A feladat tehát egy ismert kártyajátékot implementáló szoftver megvalósítása webes klienssel és mikroszolgáltatásokra épülő szerverrel, figyelmet fordítva a felhasználói igényekre és élményre.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152271289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7B06B2B0" w14:textId="77777777" w:rsidR="00722BAD" w:rsidRDefault="00722BAD" w:rsidP="00722BAD"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and </w:t>
      </w:r>
      <w:proofErr w:type="spellStart"/>
      <w:r>
        <w:t>relaxation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.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Sushi Go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varied</w:t>
      </w:r>
      <w:proofErr w:type="spellEnd"/>
      <w:r>
        <w:t xml:space="preserve"> and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socialising</w:t>
      </w:r>
      <w:proofErr w:type="spellEnd"/>
      <w:r>
        <w:t>.</w:t>
      </w:r>
    </w:p>
    <w:p w14:paraId="4B01F742" w14:textId="77777777" w:rsidR="00722BAD" w:rsidRDefault="00722BAD" w:rsidP="00722BAD">
      <w:proofErr w:type="spellStart"/>
      <w:r>
        <w:t>One</w:t>
      </w:r>
      <w:proofErr w:type="spellEnd"/>
      <w:r>
        <w:t xml:space="preserve"> </w:t>
      </w:r>
      <w:proofErr w:type="spellStart"/>
      <w:r>
        <w:t>disadvantage</w:t>
      </w:r>
      <w:proofErr w:type="spellEnd"/>
      <w:r>
        <w:t xml:space="preserve"> of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in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The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 is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game's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globally</w:t>
      </w:r>
      <w:proofErr w:type="spellEnd"/>
      <w:r>
        <w:t>.</w:t>
      </w:r>
    </w:p>
    <w:p w14:paraId="2577796B" w14:textId="77777777" w:rsidR="00722BAD" w:rsidRDefault="00722BAD" w:rsidP="00722BAD">
      <w:r>
        <w:t xml:space="preserve">The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 </w:t>
      </w:r>
      <w:proofErr w:type="spellStart"/>
      <w:r>
        <w:t>will</w:t>
      </w:r>
      <w:proofErr w:type="spellEnd"/>
      <w:r>
        <w:t xml:space="preserve"> be in a browser-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regardless</w:t>
      </w:r>
      <w:proofErr w:type="spellEnd"/>
      <w:r>
        <w:t xml:space="preserve"> of platform.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shopping and text chat,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</w:t>
      </w:r>
    </w:p>
    <w:p w14:paraId="7379BA8F" w14:textId="77777777" w:rsidR="00722BAD" w:rsidRDefault="00722BAD" w:rsidP="00722BAD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 has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, </w:t>
      </w:r>
      <w:proofErr w:type="spellStart"/>
      <w:r>
        <w:t>actively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 </w:t>
      </w:r>
      <w:proofErr w:type="spellStart"/>
      <w:r>
        <w:t>exploiting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1FF70519" w14:textId="77777777" w:rsidR="00722BAD" w:rsidRDefault="00722BAD" w:rsidP="00722BAD">
      <w:r>
        <w:t xml:space="preserve">The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software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game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client</w:t>
      </w:r>
      <w:proofErr w:type="spellEnd"/>
      <w:r>
        <w:t xml:space="preserve"> and a server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and </w:t>
      </w:r>
      <w:proofErr w:type="spellStart"/>
      <w:r>
        <w:t>experience</w:t>
      </w:r>
      <w:proofErr w:type="spellEnd"/>
      <w:r>
        <w:t>.</w:t>
      </w:r>
    </w:p>
    <w:p w14:paraId="0FE98BBF" w14:textId="3DC06182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152271290"/>
      <w:r>
        <w:lastRenderedPageBreak/>
        <w:t>Bevezetés</w:t>
      </w:r>
      <w:bookmarkEnd w:id="4"/>
      <w:bookmarkEnd w:id="5"/>
      <w:bookmarkEnd w:id="6"/>
    </w:p>
    <w:p w14:paraId="45D4F852" w14:textId="39498DDC" w:rsidR="008E3F60" w:rsidRDefault="00127357" w:rsidP="008E3F60">
      <w:pPr>
        <w:pStyle w:val="Cmsor2"/>
      </w:pPr>
      <w:bookmarkStart w:id="7" w:name="_Toc152271291"/>
      <w:r>
        <w:t>Böngészős</w:t>
      </w:r>
      <w:r w:rsidR="005E275C">
        <w:t>- és</w:t>
      </w:r>
      <w:r>
        <w:t xml:space="preserve"> </w:t>
      </w:r>
      <w:r w:rsidR="005E275C">
        <w:t>társas</w:t>
      </w:r>
      <w:r>
        <w:t>játékok</w:t>
      </w:r>
      <w:bookmarkEnd w:id="7"/>
    </w:p>
    <w:p w14:paraId="0A4363A2" w14:textId="35BD52A8" w:rsidR="00127357" w:rsidRDefault="00233CED" w:rsidP="00127357">
      <w:r>
        <w:t>Társasjátékok évszázadok óta nyújtanak szórakoztatást és kikapcsolódást családoknak és barát</w:t>
      </w:r>
      <w:r w:rsidR="00700458">
        <w:t>i társaságoknak</w:t>
      </w:r>
      <w:r>
        <w:t>.</w:t>
      </w:r>
      <w:r w:rsidR="00A95C84">
        <w:t xml:space="preserve"> Ezek az interaktív, változatos játékok nem csak szórakoztatást nyújtanak, de különböző készségeket is fejlesztenek</w:t>
      </w:r>
      <w:r w:rsidR="002629A8">
        <w:t>.</w:t>
      </w:r>
      <w:r w:rsidR="00A95C84">
        <w:t xml:space="preserve"> </w:t>
      </w:r>
      <w:r w:rsidR="002629A8">
        <w:t>Ilyen</w:t>
      </w:r>
      <w:r w:rsidR="00587E3D">
        <w:t xml:space="preserve"> például</w:t>
      </w:r>
      <w:r w:rsidR="00A95C84">
        <w:t xml:space="preserve"> a kommunikáció, </w:t>
      </w:r>
      <w:r w:rsidR="00700458">
        <w:t xml:space="preserve">vagy </w:t>
      </w:r>
      <w:r w:rsidR="00A95C84">
        <w:t>stratégiai és logikai gondolkodás.</w:t>
      </w:r>
    </w:p>
    <w:p w14:paraId="4AFF4088" w14:textId="02626957" w:rsidR="00837AAB" w:rsidRDefault="00837AAB" w:rsidP="00127357">
      <w:r>
        <w:t>Fizikai társasjátékokkal ellentétben a böngészős játékok csak az internet korával jelentek meg, és azóta rohamosan nő a népszerűségük.</w:t>
      </w:r>
      <w:r w:rsidR="00930430">
        <w:t xml:space="preserve"> A folyamatosan frissülő és fejlődő felület sok figyelmet és érdeklődést vonz maga után, legyen az több- vagy egyszemélyes játék</w:t>
      </w:r>
      <w:r w:rsidR="007D1E5B">
        <w:t>.</w:t>
      </w:r>
      <w:r w:rsidR="00677E8D">
        <w:t xml:space="preserve"> Ezen játékokhoz a hozzáférés általában teljesen vagy részlegesen ingyenes, így szélesebb közösséget tudnak kialakítani.</w:t>
      </w:r>
    </w:p>
    <w:p w14:paraId="31594C70" w14:textId="76DEF9C9" w:rsidR="00E224E8" w:rsidRDefault="00E224E8" w:rsidP="00127357">
      <w:r>
        <w:t>Böngészős játékok további előnyei, hogy könnyű hozzáférést biztosítanak, mind a használatuk és időigényük rugalmas, emellett könnyed közösségi interakcióra is adnak lehetőséget.</w:t>
      </w:r>
      <w:r w:rsidR="003B056A">
        <w:t xml:space="preserve"> Kényelmes a használatuk platformtól függetlenül, legyen az komplett </w:t>
      </w:r>
      <w:r w:rsidR="00181EF0">
        <w:t xml:space="preserve">asztali </w:t>
      </w:r>
      <w:r w:rsidR="003B056A">
        <w:t>számítógép</w:t>
      </w:r>
      <w:r w:rsidR="00181EF0">
        <w:t>,</w:t>
      </w:r>
      <w:r w:rsidR="003B056A">
        <w:t xml:space="preserve"> laptop, </w:t>
      </w:r>
      <w:r w:rsidR="00181EF0">
        <w:t xml:space="preserve">vagy </w:t>
      </w:r>
      <w:r w:rsidR="003B056A">
        <w:t>kisebb mobil vagy tablet</w:t>
      </w:r>
      <w:r w:rsidR="00CB64A8">
        <w:t xml:space="preserve"> készülék</w:t>
      </w:r>
      <w:r w:rsidR="00181EF0">
        <w:t>.</w:t>
      </w:r>
      <w:r w:rsidR="003B056A">
        <w:t xml:space="preserve"> </w:t>
      </w:r>
      <w:r w:rsidR="00181EF0">
        <w:t>Ezek</w:t>
      </w:r>
      <w:r w:rsidR="003B056A">
        <w:t xml:space="preserve"> lehetőséget biztosít</w:t>
      </w:r>
      <w:r w:rsidR="00181EF0">
        <w:t>anak</w:t>
      </w:r>
      <w:r w:rsidR="003B056A">
        <w:t xml:space="preserve"> </w:t>
      </w:r>
      <w:r w:rsidR="00181EF0">
        <w:t>arra</w:t>
      </w:r>
      <w:r w:rsidR="003B056A">
        <w:t xml:space="preserve">, hogy igényektől függően bárhol és bármikor élvezhessük </w:t>
      </w:r>
      <w:r w:rsidR="00181EF0">
        <w:t>a játékot</w:t>
      </w:r>
      <w:r w:rsidR="003B056A">
        <w:t>.</w:t>
      </w:r>
    </w:p>
    <w:p w14:paraId="4CAEE100" w14:textId="74B874DB" w:rsidR="003E1070" w:rsidRDefault="003E1070" w:rsidP="00127357">
      <w:r>
        <w:t>A dolgozat témájában a megvalósítás során a kettőnek a közös pozitív tulajdonságaira összpontosítottam.</w:t>
      </w:r>
      <w:r w:rsidR="00376F1E">
        <w:t xml:space="preserve"> Tehát egy könnyen elérhető és közösségi élményt nyújtó, de emellett változatos játék megvalósítása.</w:t>
      </w:r>
    </w:p>
    <w:p w14:paraId="20001C90" w14:textId="317B2800" w:rsidR="00127357" w:rsidRDefault="00127357" w:rsidP="00127357">
      <w:pPr>
        <w:pStyle w:val="Cmsor2"/>
      </w:pPr>
      <w:bookmarkStart w:id="8" w:name="_Toc152271292"/>
      <w:r>
        <w:t>Motiváció</w:t>
      </w:r>
      <w:bookmarkEnd w:id="8"/>
    </w:p>
    <w:p w14:paraId="7528A832" w14:textId="5F8F03AA" w:rsidR="00127357" w:rsidRDefault="002B45A3" w:rsidP="00127357">
      <w:r>
        <w:t xml:space="preserve">Ez a diplomaterv a Sushi Go Party! nevű változatos kártyajátékot hivatott megvalósítani </w:t>
      </w:r>
      <w:r w:rsidR="00761A6D">
        <w:t>webes felületen</w:t>
      </w:r>
      <w:r>
        <w:t>.</w:t>
      </w:r>
      <w:r w:rsidR="003840E1">
        <w:t xml:space="preserve"> Az interneten keresztül való használatával nagyobb célközönség</w:t>
      </w:r>
      <w:r w:rsidR="00217339">
        <w:t xml:space="preserve"> felé tud terjeszkedni</w:t>
      </w:r>
      <w:r w:rsidR="0035787C">
        <w:t>, több ember ismerheti meg a játékot</w:t>
      </w:r>
      <w:r w:rsidR="003840E1">
        <w:t>.</w:t>
      </w:r>
    </w:p>
    <w:p w14:paraId="59A611DD" w14:textId="7F47267C" w:rsidR="009F2F6E" w:rsidRDefault="009F2F6E" w:rsidP="00127357">
      <w:r>
        <w:t xml:space="preserve">A szoftver elkészítésének egyik alap motivációja, hogy egy teljeskörű szoftvert akartam létrehozni, ami egyszerre tartalmaz szerveroldali logikát, és kliensoldali dizájn </w:t>
      </w:r>
      <w:r w:rsidR="00B52EED">
        <w:t>megvalósítást</w:t>
      </w:r>
      <w:r>
        <w:t xml:space="preserve"> is.</w:t>
      </w:r>
      <w:r w:rsidR="00140C77">
        <w:t xml:space="preserve"> Ehhez a feladathoz egy kártyajáték implementációját gondoltam megfelelőnek, mivel azontúl, hogy könnyen megfogalmazható milyen végterméket szeretnék megvalósítani, sokféle kreatív bővítési lehetőség</w:t>
      </w:r>
      <w:r w:rsidR="00B52EED">
        <w:t>et</w:t>
      </w:r>
      <w:r w:rsidR="00140C77">
        <w:t xml:space="preserve"> </w:t>
      </w:r>
      <w:r w:rsidR="00B52EED">
        <w:t>biztosít</w:t>
      </w:r>
      <w:r w:rsidR="00A638EB">
        <w:t xml:space="preserve"> magában</w:t>
      </w:r>
      <w:r w:rsidR="00140C77">
        <w:t>.</w:t>
      </w:r>
    </w:p>
    <w:p w14:paraId="5ADD9141" w14:textId="0614B519" w:rsidR="00CF13DD" w:rsidRDefault="00CF13DD" w:rsidP="00127357">
      <w:r>
        <w:lastRenderedPageBreak/>
        <w:t xml:space="preserve">A szoftverhez használt kártyajátéknak a </w:t>
      </w:r>
      <w:r w:rsidR="00EA3D3D">
        <w:t>„</w:t>
      </w:r>
      <w:r>
        <w:t xml:space="preserve">Sushi Go </w:t>
      </w:r>
      <w:r w:rsidR="00A70ABD">
        <w:t>Party” -</w:t>
      </w:r>
      <w:r>
        <w:t xml:space="preserve">t </w:t>
      </w:r>
      <w:r w:rsidR="00FB5C06">
        <w:t>választottam</w:t>
      </w:r>
      <w:r>
        <w:t>, mivel egyedi és izgalmas játékelemeket tartalmaz, ami a játékosoktól a játékhoz illő</w:t>
      </w:r>
      <w:r w:rsidR="00FB5C06">
        <w:t xml:space="preserve"> egyedi</w:t>
      </w:r>
      <w:r>
        <w:t xml:space="preserve"> stratégiákat vár el.</w:t>
      </w:r>
      <w:r w:rsidR="00432E13">
        <w:t xml:space="preserve"> Emellett nem csak maguk a lapok és használatuk egyedi, de maga a pakli is sokféleképpen változtatható a játékosok idejétől, számától</w:t>
      </w:r>
      <w:r w:rsidR="00A5395B">
        <w:t>,</w:t>
      </w:r>
      <w:r w:rsidR="00432E13">
        <w:t xml:space="preserve"> vagy csak kedvétől függően</w:t>
      </w:r>
      <w:r w:rsidR="00A70ABD">
        <w:t>. Az ilyen részletesség lehetővé teszi</w:t>
      </w:r>
      <w:r w:rsidR="00A5395B">
        <w:t xml:space="preserve"> a </w:t>
      </w:r>
      <w:r w:rsidR="00D15F8D">
        <w:t xml:space="preserve">szoftverben további konfigurációs, közösségi </w:t>
      </w:r>
      <w:r w:rsidR="00E5532E">
        <w:t>és</w:t>
      </w:r>
      <w:r w:rsidR="00D15F8D">
        <w:t xml:space="preserve"> </w:t>
      </w:r>
      <w:r w:rsidR="00FE1C16">
        <w:t>gazdálkodási</w:t>
      </w:r>
      <w:r w:rsidR="00D15F8D">
        <w:t xml:space="preserve"> lehetőségeket is.</w:t>
      </w:r>
    </w:p>
    <w:p w14:paraId="562EAAB8" w14:textId="7421FC34" w:rsidR="00127357" w:rsidRDefault="00127357" w:rsidP="00127357">
      <w:pPr>
        <w:pStyle w:val="Cmsor2"/>
      </w:pPr>
      <w:bookmarkStart w:id="9" w:name="_Toc152271293"/>
      <w:r>
        <w:t>Sushi Go</w:t>
      </w:r>
      <w:r w:rsidR="001A73C9">
        <w:t xml:space="preserve"> Party!</w:t>
      </w:r>
      <w:bookmarkEnd w:id="9"/>
    </w:p>
    <w:p w14:paraId="672EAA60" w14:textId="17DAA970" w:rsidR="00127357" w:rsidRDefault="00B716F0" w:rsidP="00127357">
      <w:r>
        <w:t xml:space="preserve">A </w:t>
      </w:r>
      <w:r w:rsidR="0004631C">
        <w:t>„</w:t>
      </w:r>
      <w:r>
        <w:t>Sushi Go Party!</w:t>
      </w:r>
      <w:r w:rsidR="0004631C">
        <w:t>”</w:t>
      </w:r>
      <w:r>
        <w:t xml:space="preserve"> kártyajáték a </w:t>
      </w:r>
      <w:r w:rsidR="0004631C">
        <w:t>„</w:t>
      </w:r>
      <w:r>
        <w:t>Sushi Go</w:t>
      </w:r>
      <w:r w:rsidR="0004631C">
        <w:t>” nevű kártyajáték</w:t>
      </w:r>
      <w:r>
        <w:t xml:space="preserve"> </w:t>
      </w:r>
      <w:r w:rsidR="0004631C">
        <w:t>második verziója</w:t>
      </w:r>
      <w:r>
        <w:t>, további lapokkal és többféle pakli összerakásának lehetőségével kiegészítve.</w:t>
      </w:r>
    </w:p>
    <w:p w14:paraId="4B022051" w14:textId="6E7E8DED" w:rsidR="008511F0" w:rsidRDefault="008511F0" w:rsidP="00127357">
      <w:r>
        <w:t>A játék szabálya röviden leírva úgy hangzik, hogy minden játékos a játék elején kap a kezébe egy kártyacsomagot különböző japán konyhát idéző ételek kártyáival.</w:t>
      </w:r>
      <w:r w:rsidR="007A548D">
        <w:t xml:space="preserve"> Az egyes kártyáknak különböző képességeik vannak, de a legfőbb céljuk, hogy valamilyen módon</w:t>
      </w:r>
      <w:r w:rsidR="00E61273">
        <w:t xml:space="preserve"> az asztalra lerakva</w:t>
      </w:r>
      <w:r w:rsidR="007A548D">
        <w:t xml:space="preserve"> pontot szerezzen velük a játékos.</w:t>
      </w:r>
    </w:p>
    <w:p w14:paraId="56C3A322" w14:textId="0B27E65B" w:rsidR="009721BA" w:rsidRDefault="009721BA" w:rsidP="00127357">
      <w:r>
        <w:t>A játékban úgy zajlik egy kör, hogy minden játékos kiválaszt egy lapot titokban, és kirakja maga elé az asztalra. Ha mindenki kiválasztott egyet, akkor egyszerre felfordítják.</w:t>
      </w:r>
      <w:r w:rsidR="00001F5C">
        <w:t xml:space="preserve"> Itt az egyes lapoknak más-más képességük</w:t>
      </w:r>
      <w:r w:rsidR="00C04B80">
        <w:t xml:space="preserve"> van, amik</w:t>
      </w:r>
      <w:r w:rsidR="00001F5C">
        <w:t>től függően vagy simán pontot érve lent maradnak a játékos előtt, vagy további akciót hajtanak végre.</w:t>
      </w:r>
      <w:r w:rsidR="00DF020A">
        <w:t xml:space="preserve"> Ha ezek lezajlottak, minden játékos továbbadja a kezében lévő lapokat a mellette ülőnek, és kezdődik a következő kör.</w:t>
      </w:r>
      <w:r w:rsidR="00E37151">
        <w:t xml:space="preserve"> Ez a mechanika adja a játéknak az egyik stratégiai egyediségét.</w:t>
      </w:r>
    </w:p>
    <w:p w14:paraId="0CE38294" w14:textId="03DBF4F3" w:rsidR="00315E78" w:rsidRDefault="00315E78" w:rsidP="00127357">
      <w:r>
        <w:t>A játékosok célja, hogy a kihasznált lapokkal pontokat gyűjts</w:t>
      </w:r>
      <w:r w:rsidR="00121AD6">
        <w:t>enek</w:t>
      </w:r>
      <w:r>
        <w:t>, és a játék végén</w:t>
      </w:r>
      <w:r w:rsidR="00121AD6">
        <w:t xml:space="preserve"> </w:t>
      </w:r>
      <w:r>
        <w:t>a legtöbb</w:t>
      </w:r>
      <w:r w:rsidR="00121AD6">
        <w:t xml:space="preserve">et </w:t>
      </w:r>
      <w:r>
        <w:t>szerezz</w:t>
      </w:r>
      <w:r w:rsidR="00121AD6">
        <w:t>ék meg</w:t>
      </w:r>
      <w:r w:rsidR="007D054A">
        <w:t xml:space="preserve"> belőlük</w:t>
      </w:r>
      <w:r>
        <w:t>.</w:t>
      </w:r>
      <w:r w:rsidR="0093141C">
        <w:t xml:space="preserve"> Például a nigiri kártyák annyi pontot érnek, amennyi szerepel rajtuk, további logika nélkül</w:t>
      </w:r>
      <w:r w:rsidR="00121AD6">
        <w:t>.</w:t>
      </w:r>
      <w:r w:rsidR="0093141C">
        <w:t xml:space="preserve"> </w:t>
      </w:r>
      <w:r w:rsidR="00121AD6">
        <w:t>Viszont</w:t>
      </w:r>
      <w:r w:rsidR="0093141C">
        <w:t xml:space="preserve"> a tempura esetén minden </w:t>
      </w:r>
      <w:r w:rsidR="00EE5D4D">
        <w:t>második</w:t>
      </w:r>
      <w:r w:rsidR="0093141C">
        <w:t xml:space="preserve"> </w:t>
      </w:r>
      <w:r w:rsidR="004E5C7D">
        <w:t xml:space="preserve">lerakott </w:t>
      </w:r>
      <w:r w:rsidR="0093141C">
        <w:t>után lehet pontokat szerezni.</w:t>
      </w:r>
      <w:r w:rsidR="008F7B36">
        <w:t xml:space="preserve"> Vannak kártyák, amiknek az akcióit kártyák kirakása után lehet kijátszani. Lehet az az újonnan kirakott vagy asztalon lévő lap.</w:t>
      </w:r>
    </w:p>
    <w:p w14:paraId="30FA8927" w14:textId="362A6460" w:rsidR="00824490" w:rsidRDefault="009E6CEA" w:rsidP="00127357">
      <w:r>
        <w:t>Egy kör</w:t>
      </w:r>
      <w:r w:rsidR="006D0C9D">
        <w:t>menet</w:t>
      </w:r>
      <w:r>
        <w:t xml:space="preserve">nek akkor van vége, ha minden lap elfogyott a játékosok kezéből. </w:t>
      </w:r>
      <w:r w:rsidR="001C5C04">
        <w:t xml:space="preserve">A </w:t>
      </w:r>
      <w:r w:rsidR="00D877E5">
        <w:t>menet</w:t>
      </w:r>
      <w:r w:rsidR="001C5C04">
        <w:t xml:space="preserve"> végén</w:t>
      </w:r>
      <w:r w:rsidR="003B54F4">
        <w:t xml:space="preserve"> </w:t>
      </w:r>
      <w:r w:rsidR="001C5C04">
        <w:t xml:space="preserve">minden </w:t>
      </w:r>
      <w:r w:rsidR="00670886">
        <w:t xml:space="preserve">lerakott </w:t>
      </w:r>
      <w:r w:rsidR="001C5C04">
        <w:t>kártya visszakerül</w:t>
      </w:r>
      <w:r w:rsidR="00FD607C">
        <w:t xml:space="preserve"> a pakliba</w:t>
      </w:r>
      <w:r w:rsidR="001C5C04">
        <w:t xml:space="preserve"> a pontja beszámítása után</w:t>
      </w:r>
      <w:r w:rsidR="003B54F4">
        <w:t>, leszámítva a desszert típusú lapokat</w:t>
      </w:r>
      <w:r w:rsidR="001C5C04">
        <w:t xml:space="preserve">. Egy játék 3 ilyen </w:t>
      </w:r>
      <w:r w:rsidR="00D877E5">
        <w:t>menet</w:t>
      </w:r>
      <w:r w:rsidR="001C5C04">
        <w:t>ből áll, és az utolsó végén a legtöbb összesített ponttal rendelkező játékos nyer.</w:t>
      </w:r>
      <w:r w:rsidR="00A7498D">
        <w:t xml:space="preserve"> A desszert lapok az utolsó menet végén kerülnek beszámításra.</w:t>
      </w:r>
    </w:p>
    <w:p w14:paraId="6C5824F5" w14:textId="39C92494" w:rsidR="003929D4" w:rsidRDefault="003929D4" w:rsidP="00127357">
      <w:r>
        <w:t xml:space="preserve">A játékot lehet játszani akár csak ketten is, amire van külön kifejezett erre kitalált pakli, és akár nyolcan is, amire ugyanúgy van sok játékosra kifejlesztett kártya </w:t>
      </w:r>
      <w:r>
        <w:lastRenderedPageBreak/>
        <w:t>kombináció.</w:t>
      </w:r>
      <w:r w:rsidR="004C610C">
        <w:t xml:space="preserve"> Az aranyos rajzokkal ellátott lapokon egyértelműen megtalálhatjuk melyik lapnak mi a képessége, így fiatalok és öregek is könnyedén betanulhatják a játékot könnyed családi </w:t>
      </w:r>
      <w:r w:rsidR="00177E1C">
        <w:t xml:space="preserve">vagy baráti </w:t>
      </w:r>
      <w:r w:rsidR="004C610C">
        <w:t>program keretében is.</w:t>
      </w:r>
    </w:p>
    <w:p w14:paraId="27DF662E" w14:textId="1E52BDE3" w:rsidR="00BF7CB6" w:rsidRDefault="00BF7CB6" w:rsidP="00015972">
      <w:pPr>
        <w:pStyle w:val="Cmsor2"/>
      </w:pPr>
      <w:bookmarkStart w:id="10" w:name="_Toc152271294"/>
      <w:r>
        <w:t>Felhasználó</w:t>
      </w:r>
      <w:r w:rsidR="006B2052">
        <w:t>i élmény</w:t>
      </w:r>
      <w:bookmarkEnd w:id="10"/>
    </w:p>
    <w:p w14:paraId="42769BA6" w14:textId="4686BC2A" w:rsidR="00BF7CB6" w:rsidRDefault="00D11171" w:rsidP="00BF7CB6">
      <w:r>
        <w:t>A feladat keretében a hangsúly nemcsak a kártyajáték implementációjára összpontosult, hanem a felhasználói élmény és a vele járó segédfunkciók megvalósítására is.</w:t>
      </w:r>
      <w:r w:rsidR="002D423A">
        <w:t xml:space="preserve"> </w:t>
      </w:r>
      <w:r w:rsidR="00BA75BF">
        <w:t>A</w:t>
      </w:r>
      <w:r w:rsidR="002D423A">
        <w:t xml:space="preserve"> szoftverben </w:t>
      </w:r>
      <w:r w:rsidR="00BA75BF">
        <w:t xml:space="preserve">ezáltal </w:t>
      </w:r>
      <w:r w:rsidR="002D423A">
        <w:t>fontos szerepet játszik, hogy közösségi elemeket</w:t>
      </w:r>
      <w:r w:rsidR="0053793C">
        <w:t>, funkciókat</w:t>
      </w:r>
      <w:r w:rsidR="002D423A">
        <w:t xml:space="preserve"> is szolgáltasson a felhasználói számára.</w:t>
      </w:r>
    </w:p>
    <w:p w14:paraId="007B625E" w14:textId="31F3DE33" w:rsidR="00CF7785" w:rsidRDefault="00523C36" w:rsidP="00523C36">
      <w:r>
        <w:t xml:space="preserve">A játékban tehát a felhasználókezelési funkciók és annak megvalósítása is </w:t>
      </w:r>
      <w:r w:rsidR="007212D0">
        <w:t>kiemelt szerepet kapott</w:t>
      </w:r>
      <w:r>
        <w:t>. Az egyes felhasználóknak regisztrálniuk kell, hogy igénybe vegyék a játék adta</w:t>
      </w:r>
      <w:r w:rsidR="00426D18">
        <w:t xml:space="preserve"> fő és segédfunkciókat</w:t>
      </w:r>
      <w:r>
        <w:t xml:space="preserve">. </w:t>
      </w:r>
      <w:r w:rsidR="00A10606">
        <w:t>Ilyen</w:t>
      </w:r>
      <w:r w:rsidR="00246081">
        <w:t xml:space="preserve"> segédfunkció</w:t>
      </w:r>
      <w:r w:rsidR="00A10606">
        <w:t xml:space="preserve"> például, hogy egymást barátnak tudják jelölni, </w:t>
      </w:r>
      <w:r>
        <w:t>amivel</w:t>
      </w:r>
      <w:r w:rsidR="00A10606">
        <w:t xml:space="preserve"> </w:t>
      </w:r>
      <w:r w:rsidR="008E49EC">
        <w:t xml:space="preserve">könnyedén </w:t>
      </w:r>
      <w:r w:rsidR="00A10606">
        <w:t>megtalálják egymást a rendszerben.</w:t>
      </w:r>
    </w:p>
    <w:p w14:paraId="49C42448" w14:textId="1BFEB472" w:rsidR="008D194D" w:rsidRDefault="008D194D" w:rsidP="00BF7CB6">
      <w:r>
        <w:t>Ezenkívül, hogy kihasználjuk azt a helyzetet, hogy többfajta paklilehetőség van, egyfajta belső bolt is üzemel a honlapon</w:t>
      </w:r>
      <w:r w:rsidR="009E657D">
        <w:t>.</w:t>
      </w:r>
      <w:r>
        <w:t xml:space="preserve"> </w:t>
      </w:r>
      <w:r w:rsidR="009E657D">
        <w:t>Ebben a boltban a</w:t>
      </w:r>
      <w:r>
        <w:t xml:space="preserve"> játékból szerzett pontokkal tudnak a játékosok beváltani egyes paklikat, amikkel játszani szeretnének</w:t>
      </w:r>
      <w:r w:rsidR="009E657D">
        <w:t>.</w:t>
      </w:r>
      <w:r>
        <w:t xml:space="preserve"> </w:t>
      </w:r>
      <w:r w:rsidR="009E657D">
        <w:t>Ezzel is</w:t>
      </w:r>
      <w:r>
        <w:t xml:space="preserve"> növelve a játékélményt</w:t>
      </w:r>
      <w:r w:rsidR="003C63A1">
        <w:t xml:space="preserve">, </w:t>
      </w:r>
      <w:r w:rsidR="00C52B4E">
        <w:t xml:space="preserve">játékhoz való </w:t>
      </w:r>
      <w:r w:rsidR="003C63A1">
        <w:t>motivációt.</w:t>
      </w:r>
    </w:p>
    <w:p w14:paraId="6118283D" w14:textId="2CDD0E7A" w:rsidR="00D54CC9" w:rsidRDefault="00D54CC9" w:rsidP="00BF7CB6">
      <w:r>
        <w:t>A játékhoz értelemszerűen szükség van egy váróteremrendszerre is, ahol a játékosok a játék létrehozásánál megtalálhatják egymást. Itt játszik szerepet a megvásárolt paklik jelentősége is.</w:t>
      </w:r>
      <w:r w:rsidR="00366867">
        <w:t xml:space="preserve"> </w:t>
      </w:r>
      <w:r w:rsidR="00C61C40">
        <w:t>Az ilyen termekben</w:t>
      </w:r>
      <w:r w:rsidR="00366867">
        <w:t xml:space="preserve"> szabadon tudnak szövegesen csevegni egymással a játékosok, míg a </w:t>
      </w:r>
      <w:r w:rsidR="00C61C40">
        <w:t xml:space="preserve">játék indítására </w:t>
      </w:r>
      <w:r w:rsidR="00636980">
        <w:t xml:space="preserve">és további játékosokra </w:t>
      </w:r>
      <w:r w:rsidR="00366867">
        <w:t>vár</w:t>
      </w:r>
      <w:r w:rsidR="00C61C40">
        <w:t>akoz</w:t>
      </w:r>
      <w:r w:rsidR="00366867">
        <w:t>nak.</w:t>
      </w:r>
    </w:p>
    <w:p w14:paraId="41ABF6D5" w14:textId="1EEA8E99" w:rsidR="006C4E3A" w:rsidRPr="00BF7CB6" w:rsidRDefault="006C4E3A" w:rsidP="00BF7CB6">
      <w:r>
        <w:t>További felhasználói élményt segítő funkciók is megtalálhatóak a szoftverben, mint a honlapon beállítható többnyelvűség, vagy sötét és világos stílus közötti választási lehetőség.</w:t>
      </w:r>
    </w:p>
    <w:p w14:paraId="2789724E" w14:textId="74AE8A50" w:rsidR="00015972" w:rsidRDefault="00015972" w:rsidP="006C4E3A">
      <w:pPr>
        <w:pStyle w:val="Cmsor2"/>
      </w:pPr>
      <w:bookmarkStart w:id="11" w:name="_Toc152271295"/>
      <w:r>
        <w:t>Megvalósítás</w:t>
      </w:r>
      <w:bookmarkEnd w:id="11"/>
    </w:p>
    <w:p w14:paraId="1543E0DF" w14:textId="0DCF4D8F" w:rsidR="006C4E3A" w:rsidRDefault="00A801CD" w:rsidP="006C4E3A">
      <w:r>
        <w:t>A projekt részeként megvalósult egy szerveroldali és egy kliensoldali alkalmazás.</w:t>
      </w:r>
      <w:r w:rsidR="007B0A87">
        <w:t xml:space="preserve"> A szerveroldali komponens implementálásánál fontos tényező volt, hogy </w:t>
      </w:r>
      <w:r w:rsidR="00B35E48">
        <w:t xml:space="preserve">az </w:t>
      </w:r>
      <w:r w:rsidR="007B0A87">
        <w:t xml:space="preserve">mikroszolgáltatás </w:t>
      </w:r>
      <w:r w:rsidR="00B35E48">
        <w:t xml:space="preserve">technológia </w:t>
      </w:r>
      <w:r w:rsidR="007B0A87">
        <w:t>alap</w:t>
      </w:r>
      <w:r w:rsidR="00B35E48">
        <w:t>jain</w:t>
      </w:r>
      <w:r w:rsidR="007B0A87">
        <w:t xml:space="preserve"> legyen megvalósítva.</w:t>
      </w:r>
    </w:p>
    <w:p w14:paraId="0A263F49" w14:textId="6D641A06" w:rsidR="00DE3540" w:rsidRDefault="00DE3540" w:rsidP="006C4E3A">
      <w:r>
        <w:t>A szerveroldali komponens a főbb funkciók mentén mikroszolgáltatásokra lett osztva</w:t>
      </w:r>
      <w:r w:rsidR="00CD0434">
        <w:t>.</w:t>
      </w:r>
      <w:r>
        <w:t xml:space="preserve"> </w:t>
      </w:r>
      <w:r w:rsidR="00CD0434">
        <w:t>E</w:t>
      </w:r>
      <w:r>
        <w:t xml:space="preserve">záltal elhatárolva egymástól </w:t>
      </w:r>
      <w:r w:rsidR="004D510E">
        <w:t xml:space="preserve">elemeit </w:t>
      </w:r>
      <w:r w:rsidR="00CD0434">
        <w:t>a képességeik, felelősségeik mentén</w:t>
      </w:r>
      <w:r w:rsidR="00730513">
        <w:t>, közöttük elvágva a kapcsolatot.</w:t>
      </w:r>
      <w:r w:rsidR="001134F1">
        <w:t xml:space="preserve"> Ezek a főbb funkciók a felhasználó és barátkezelés, a </w:t>
      </w:r>
      <w:r w:rsidR="001134F1">
        <w:lastRenderedPageBreak/>
        <w:t>boltnak a kezelése, a váróterem és beszélgetésnek a kezelése, és magának a játéknak a kezelése.</w:t>
      </w:r>
      <w:r w:rsidR="006A7103">
        <w:t xml:space="preserve"> Ezek a funkciók között laza kapcsolat van, és csak ritkán van igény közöttük való kommunikációra</w:t>
      </w:r>
      <w:r w:rsidR="006A1698">
        <w:t>.</w:t>
      </w:r>
      <w:r w:rsidR="006A7103">
        <w:t xml:space="preserve"> </w:t>
      </w:r>
      <w:r w:rsidR="006A1698">
        <w:t>Ez</w:t>
      </w:r>
      <w:r w:rsidR="006A7103">
        <w:t xml:space="preserve"> funkcionálisan be van építve a szerverbe</w:t>
      </w:r>
      <w:r w:rsidR="006A1698">
        <w:t>, mint konténerek közötti kommunikáció</w:t>
      </w:r>
      <w:r w:rsidR="006A7103">
        <w:t>.</w:t>
      </w:r>
    </w:p>
    <w:p w14:paraId="63BAA2CE" w14:textId="77E43B8C" w:rsidR="00A4275B" w:rsidRDefault="00A4275B" w:rsidP="006C4E3A">
      <w:r>
        <w:t>A szerveroldali mikroszolgáltatások használatánál fő szempont volt, hogy a felosztottság a külvilágból transzparens legyen,</w:t>
      </w:r>
      <w:r w:rsidR="00836730">
        <w:t xml:space="preserve"> tehát</w:t>
      </w:r>
      <w:r>
        <w:t xml:space="preserve"> a szerver egyetlen kapun keresztül kommunikáljon bárkivel. Ebbe beletartozik a WebSocket kommunikáció is, és a statikus adatok, mint</w:t>
      </w:r>
      <w:r w:rsidR="00835CC8">
        <w:t xml:space="preserve"> például a</w:t>
      </w:r>
      <w:r>
        <w:t xml:space="preserve"> felhasználók profilképeinek</w:t>
      </w:r>
      <w:r w:rsidR="004D25B6">
        <w:t xml:space="preserve">, vagy </w:t>
      </w:r>
      <w:r w:rsidR="001D2B65">
        <w:t>más</w:t>
      </w:r>
      <w:r w:rsidR="004D25B6">
        <w:t xml:space="preserve"> képeknek</w:t>
      </w:r>
      <w:r w:rsidR="001D2B65">
        <w:t>, illusztrációknak</w:t>
      </w:r>
      <w:r>
        <w:t xml:space="preserve"> a linkjei is.</w:t>
      </w:r>
    </w:p>
    <w:p w14:paraId="68BF3C87" w14:textId="122BF3D5" w:rsidR="001234B2" w:rsidRDefault="0000707C" w:rsidP="006C4E3A">
      <w:r>
        <w:t xml:space="preserve">Szerveroldalon a perzisztens relációs adatbázis mellett egy temporális </w:t>
      </w:r>
      <w:proofErr w:type="spellStart"/>
      <w:r w:rsidR="0032465E">
        <w:t>gyorsítótárazásra</w:t>
      </w:r>
      <w:proofErr w:type="spellEnd"/>
      <w:r>
        <w:t xml:space="preserve"> használt Redis </w:t>
      </w:r>
      <w:r w:rsidR="00837FCC">
        <w:t xml:space="preserve">alapú </w:t>
      </w:r>
      <w:r>
        <w:t>cache adatbázis is üzemeltetve van, ami sok</w:t>
      </w:r>
      <w:r w:rsidR="003E1B69">
        <w:t>ban</w:t>
      </w:r>
      <w:r>
        <w:t xml:space="preserve"> növeli a szerver teljesítményét</w:t>
      </w:r>
      <w:r w:rsidR="00830CA3">
        <w:t>, gyorsaságát</w:t>
      </w:r>
      <w:r>
        <w:t>.</w:t>
      </w:r>
      <w:r w:rsidR="009E20FF">
        <w:t xml:space="preserve"> Ezzel tovább növelve a felhasználói élményt.</w:t>
      </w:r>
    </w:p>
    <w:p w14:paraId="61C0A2C7" w14:textId="2AD5717A" w:rsidR="004F69B4" w:rsidRDefault="004F69B4" w:rsidP="006C4E3A">
      <w:r>
        <w:t xml:space="preserve">Emellett a szerver a szokványos REST alapú kommunikáción felül lehetőséget </w:t>
      </w:r>
      <w:r w:rsidR="00B370C5">
        <w:t xml:space="preserve">biztosít </w:t>
      </w:r>
      <w:r>
        <w:t>WebSocket technológiára épülő kommunikációval való csatlakozást is, amivel élőben értesülhetünk kliensoldalon az egyes eseményekről</w:t>
      </w:r>
      <w:r w:rsidR="00B370C5">
        <w:t>.</w:t>
      </w:r>
      <w:r>
        <w:t xml:space="preserve"> </w:t>
      </w:r>
      <w:r w:rsidR="00B370C5">
        <w:t>P</w:t>
      </w:r>
      <w:r>
        <w:t>éldául</w:t>
      </w:r>
      <w:r w:rsidR="00850600">
        <w:t>,</w:t>
      </w:r>
      <w:r>
        <w:t xml:space="preserve"> ha egy váróteremben egy</w:t>
      </w:r>
      <w:r w:rsidR="005174C1">
        <w:t xml:space="preserve"> másik</w:t>
      </w:r>
      <w:r>
        <w:t xml:space="preserve"> </w:t>
      </w:r>
      <w:r w:rsidR="002557F3">
        <w:t>felhasználó</w:t>
      </w:r>
      <w:r>
        <w:t xml:space="preserve"> üzenetet küldött.</w:t>
      </w:r>
    </w:p>
    <w:p w14:paraId="2161A203" w14:textId="03744003" w:rsidR="00850600" w:rsidRDefault="00850600" w:rsidP="006C4E3A">
      <w:r>
        <w:t>Kliensoldalon kiemelt figyelmet fordítottam az igényes, átlátható dizájnra.</w:t>
      </w:r>
      <w:r w:rsidR="00636B61">
        <w:t xml:space="preserve"> A kliens feladata a kommunikáció a szerverrel, mind REST mind WebSocket formában. Az utóbbinál kezelnie kell, hogy melyik oldalakat megtekintve melyik kapcsolatot tartsa fenn, és hogy az egyes kapcsolatok eseményeivel milyen műveleteket hajtson végre.</w:t>
      </w:r>
    </w:p>
    <w:p w14:paraId="79FE49D5" w14:textId="596012C9" w:rsidR="00804867" w:rsidRDefault="00804867" w:rsidP="006C4E3A">
      <w:r>
        <w:t>Kliens szerepe ezenkívül a többnyelvűség és stílus megvalósítása</w:t>
      </w:r>
      <w:r w:rsidR="00082E10">
        <w:t xml:space="preserve"> is</w:t>
      </w:r>
      <w:r>
        <w:t xml:space="preserve">. A kiválasztott nyelvet és stílust </w:t>
      </w:r>
      <w:r w:rsidR="00D73775">
        <w:t xml:space="preserve">egy-egy </w:t>
      </w:r>
      <w:r>
        <w:t xml:space="preserve">Cookie segítségével tárolom, hogy az oldal frissítésekor, vagy újra megnyitásakor is a </w:t>
      </w:r>
      <w:r w:rsidR="008A1793">
        <w:t>preferált, korábban</w:t>
      </w:r>
      <w:r>
        <w:t xml:space="preserve"> kiválasztott</w:t>
      </w:r>
      <w:r w:rsidR="00563944">
        <w:t xml:space="preserve"> mód</w:t>
      </w:r>
      <w:r>
        <w:t xml:space="preserve"> segítségével jelenjen meg.</w:t>
      </w:r>
    </w:p>
    <w:p w14:paraId="2FAEC761" w14:textId="1764FE02" w:rsidR="00111B3C" w:rsidRDefault="00111B3C" w:rsidP="006C4E3A">
      <w:r>
        <w:t>Egyelőre két nyelven, magyarul és angolul jelenik meg a honlap, de végtelen bővítési lehetőség van.</w:t>
      </w:r>
      <w:r w:rsidR="00800F5E">
        <w:t xml:space="preserve"> A stílusokból is kettőt választhatunk, egyet, ami a honlap világos témáját teszi ki, egyet meg ami a sötétet</w:t>
      </w:r>
      <w:r w:rsidR="00892640">
        <w:t>.</w:t>
      </w:r>
      <w:r w:rsidR="00800F5E">
        <w:t xml:space="preserve"> </w:t>
      </w:r>
      <w:r w:rsidR="00892640">
        <w:t>V</w:t>
      </w:r>
      <w:r w:rsidR="00800F5E">
        <w:t>iszont itt is könnyedén tudjuk bővíteni további témákkal.</w:t>
      </w:r>
    </w:p>
    <w:p w14:paraId="7767C0F9" w14:textId="2E8438F6" w:rsidR="0013373F" w:rsidRPr="006C4E3A" w:rsidRDefault="0013373F" w:rsidP="00753F9C">
      <w:r>
        <w:t>Ezenkívül, hogy a kommunikációhoz szükséges szenzitív információk biztonságos helyen legyenek tárolhatóak, az egyes kulcsok nem a környezeti változók között vannak tárolva, hanem script segítségével töltődnek be oda indításkor.</w:t>
      </w:r>
    </w:p>
    <w:p w14:paraId="7C1F744D" w14:textId="36B6301F" w:rsidR="00557033" w:rsidRDefault="00557033" w:rsidP="00557033">
      <w:pPr>
        <w:pStyle w:val="Cmsor1"/>
      </w:pPr>
      <w:bookmarkStart w:id="12" w:name="_Toc152271296"/>
      <w:r>
        <w:lastRenderedPageBreak/>
        <w:t>Technológia</w:t>
      </w:r>
      <w:bookmarkEnd w:id="12"/>
    </w:p>
    <w:p w14:paraId="4C775002" w14:textId="6797B508" w:rsidR="00557033" w:rsidRDefault="00557033" w:rsidP="00557033">
      <w:pPr>
        <w:pStyle w:val="Cmsor2"/>
      </w:pPr>
      <w:bookmarkStart w:id="13" w:name="_Toc152271297"/>
      <w:r>
        <w:t>Bevezetés</w:t>
      </w:r>
      <w:bookmarkEnd w:id="13"/>
    </w:p>
    <w:p w14:paraId="691FCF28" w14:textId="013B2646" w:rsidR="00557033" w:rsidRDefault="00981EEC" w:rsidP="00557033">
      <w:r>
        <w:t>Az elkészült szoftver számos és változatos technológiai skálát tartalmaz, kezdve az adatbázistól a böngésző stílusáig.</w:t>
      </w:r>
      <w:r w:rsidR="00F365A7">
        <w:t xml:space="preserve"> Ebben a fejezetben pár főbb technológiát sorol</w:t>
      </w:r>
      <w:r w:rsidR="008C4A19">
        <w:t>ok</w:t>
      </w:r>
      <w:r w:rsidR="00F365A7">
        <w:t xml:space="preserve"> fel, amik meghatározóak voltak a szoftver fejlesztése során.</w:t>
      </w:r>
    </w:p>
    <w:p w14:paraId="5CCDCA99" w14:textId="54317C3C" w:rsidR="002E44EF" w:rsidRDefault="008C4A19" w:rsidP="00557033">
      <w:r>
        <w:t>N</w:t>
      </w:r>
      <w:r w:rsidR="002E44EF">
        <w:t xml:space="preserve">agy befolyással voltak rám mind a </w:t>
      </w:r>
      <w:proofErr w:type="spellStart"/>
      <w:r w:rsidR="002E44EF">
        <w:t>BSc</w:t>
      </w:r>
      <w:proofErr w:type="spellEnd"/>
      <w:r w:rsidR="002E44EF">
        <w:t xml:space="preserve">, mind az </w:t>
      </w:r>
      <w:proofErr w:type="spellStart"/>
      <w:r w:rsidR="002E44EF">
        <w:t>MSc</w:t>
      </w:r>
      <w:proofErr w:type="spellEnd"/>
      <w:r w:rsidR="002E44EF">
        <w:t xml:space="preserve"> alatt elkész</w:t>
      </w:r>
      <w:r>
        <w:t>ített</w:t>
      </w:r>
      <w:r w:rsidR="002E44EF">
        <w:t xml:space="preserve"> korábbi munkáim</w:t>
      </w:r>
      <w:r>
        <w:t>, amikből ihletet és tudást merítettem</w:t>
      </w:r>
      <w:r w:rsidR="002E44EF">
        <w:t>. Az elkészült alkalmazás tekinthető technológiai szempontból a korábbi munkáim továbbfejlesztésének</w:t>
      </w:r>
      <w:r w:rsidR="0069167C">
        <w:t>, mivel az alattuk megismert technológiák részletesebb megismerése</w:t>
      </w:r>
      <w:r>
        <w:t xml:space="preserve"> és használata</w:t>
      </w:r>
      <w:r w:rsidR="0069167C">
        <w:t xml:space="preserve"> volt a szoftver célja.</w:t>
      </w:r>
    </w:p>
    <w:p w14:paraId="02F34658" w14:textId="1730183F" w:rsidR="00172F86" w:rsidRDefault="00172F86" w:rsidP="00172F86">
      <w:pPr>
        <w:pStyle w:val="Cmsor2"/>
      </w:pPr>
      <w:bookmarkStart w:id="14" w:name="_Toc152271298"/>
      <w:r>
        <w:t>Szerveroldali technológiák</w:t>
      </w:r>
      <w:bookmarkEnd w:id="14"/>
    </w:p>
    <w:p w14:paraId="5BCA5881" w14:textId="6C6BEE47" w:rsidR="00172F86" w:rsidRDefault="003D49F0" w:rsidP="00172F86">
      <w:r>
        <w:t>A szoftver fejlesztése során szerveroldalon számos technológia volt felhasználva</w:t>
      </w:r>
      <w:r w:rsidR="00624B17">
        <w:t>. Ezeknek</w:t>
      </w:r>
      <w:r>
        <w:t xml:space="preserve"> elsődleges</w:t>
      </w:r>
      <w:r w:rsidR="00624B17">
        <w:t xml:space="preserve"> feladata</w:t>
      </w:r>
      <w:r>
        <w:t xml:space="preserve"> a </w:t>
      </w:r>
      <w:r w:rsidR="00624B17">
        <w:t>mikroszolgáltatások</w:t>
      </w:r>
      <w:r>
        <w:t xml:space="preserve"> kialakítás</w:t>
      </w:r>
      <w:r w:rsidR="00624B17">
        <w:t>a</w:t>
      </w:r>
      <w:r>
        <w:t xml:space="preserve"> és kommunikációj</w:t>
      </w:r>
      <w:r w:rsidR="002055CE">
        <w:t>a</w:t>
      </w:r>
      <w:r>
        <w:t>, emellett bennük a háromrétegű architektúra kialakítás</w:t>
      </w:r>
      <w:r w:rsidR="00624B17">
        <w:t>ának megvalósítása</w:t>
      </w:r>
      <w:r w:rsidR="002055CE">
        <w:t xml:space="preserve"> volt</w:t>
      </w:r>
      <w:r>
        <w:t>.</w:t>
      </w:r>
    </w:p>
    <w:p w14:paraId="461CDC17" w14:textId="27C66F52" w:rsidR="003D49F0" w:rsidRDefault="00263B11" w:rsidP="00263B11">
      <w:pPr>
        <w:pStyle w:val="Cmsor3"/>
      </w:pPr>
      <w:bookmarkStart w:id="15" w:name="_Toc152271299"/>
      <w:r>
        <w:t>Docker</w:t>
      </w:r>
      <w:bookmarkEnd w:id="15"/>
    </w:p>
    <w:p w14:paraId="624FB9F0" w14:textId="574AE7B2" w:rsidR="00E55A49" w:rsidRDefault="0007703F" w:rsidP="00263B11">
      <w:r>
        <w:t>A Docker</w:t>
      </w:r>
      <w:r w:rsidR="00BA24DC">
        <w:t xml:space="preserve"> </w:t>
      </w:r>
      <w:r w:rsidR="00BA24DC">
        <w:fldChar w:fldCharType="begin"/>
      </w:r>
      <w:r w:rsidR="00BA24DC">
        <w:instrText xml:space="preserve"> REF _Ref147666209 \r \h </w:instrText>
      </w:r>
      <w:r w:rsidR="00BA24DC">
        <w:fldChar w:fldCharType="separate"/>
      </w:r>
      <w:r w:rsidR="00BA24DC">
        <w:t>[1]</w:t>
      </w:r>
      <w:r w:rsidR="00BA24DC">
        <w:fldChar w:fldCharType="end"/>
      </w:r>
      <w:r>
        <w:t xml:space="preserve"> egy olyan</w:t>
      </w:r>
      <w:r w:rsidR="001A72BD">
        <w:t xml:space="preserve"> nyílt forráskódú</w:t>
      </w:r>
      <w:r>
        <w:t xml:space="preserve"> technológia, ami lehetővé teszi alkalmazások gyors és egyszerű csomagolását</w:t>
      </w:r>
      <w:r w:rsidR="00545D55">
        <w:t xml:space="preserve"> és</w:t>
      </w:r>
      <w:r w:rsidR="003B0009">
        <w:t xml:space="preserve"> konfigurációját egy</w:t>
      </w:r>
      <w:r>
        <w:t xml:space="preserve"> környezetfüggetlen környezetben</w:t>
      </w:r>
      <w:r w:rsidR="003B0009">
        <w:t>.</w:t>
      </w:r>
      <w:r>
        <w:t xml:space="preserve"> </w:t>
      </w:r>
      <w:r w:rsidR="00126F0B">
        <w:t>Egy</w:t>
      </w:r>
      <w:r w:rsidR="001A72BD">
        <w:t xml:space="preserve"> </w:t>
      </w:r>
      <w:proofErr w:type="spellStart"/>
      <w:r w:rsidR="001A72BD">
        <w:t>konténerizációs</w:t>
      </w:r>
      <w:proofErr w:type="spellEnd"/>
      <w:r w:rsidR="001A72BD">
        <w:t xml:space="preserve"> platform</w:t>
      </w:r>
      <w:r w:rsidR="003B0009">
        <w:t>, ami operációs rendsze</w:t>
      </w:r>
      <w:r w:rsidR="002F03A3">
        <w:t>r</w:t>
      </w:r>
      <w:r w:rsidR="003B0009">
        <w:t xml:space="preserve"> szint</w:t>
      </w:r>
      <w:r w:rsidR="00815FCC">
        <w:t>en</w:t>
      </w:r>
      <w:r w:rsidR="002F03A3">
        <w:t xml:space="preserve"> </w:t>
      </w:r>
      <w:r w:rsidR="00815FCC">
        <w:t xml:space="preserve">biztosít </w:t>
      </w:r>
      <w:proofErr w:type="spellStart"/>
      <w:r w:rsidR="002F03A3">
        <w:t>virtualizációt</w:t>
      </w:r>
      <w:proofErr w:type="spellEnd"/>
      <w:r w:rsidR="001A72BD">
        <w:t>.</w:t>
      </w:r>
    </w:p>
    <w:p w14:paraId="10545411" w14:textId="4C53947F" w:rsidR="00263B11" w:rsidRDefault="0078491B" w:rsidP="00263B11">
      <w:r>
        <w:t>Segítségével alkalmazások és függőségeik környezettől függetlenül</w:t>
      </w:r>
      <w:r w:rsidR="00142FED">
        <w:t>,</w:t>
      </w:r>
      <w:r>
        <w:t xml:space="preserve"> szabadon futtathatóak, mivel egységesen csomagolva alakítja ki hordozhatóságukat.</w:t>
      </w:r>
      <w:r w:rsidR="00C93AD6">
        <w:t xml:space="preserve"> Az így kialakított konténerek el vannak szeparálva egymástól, </w:t>
      </w:r>
      <w:r w:rsidR="005665D0">
        <w:t>ezáltal</w:t>
      </w:r>
      <w:r w:rsidR="00C93AD6">
        <w:t xml:space="preserve"> beállításaik és függőségeik is külön-külön kezelhetőek redundancia nélkül, átláthatóan.</w:t>
      </w:r>
      <w:r w:rsidR="0047276A" w:rsidRPr="0047276A">
        <w:t xml:space="preserve"> </w:t>
      </w:r>
      <w:r w:rsidR="0047276A">
        <w:t>Az egyes konténerekre API felületet biztosít, így könnyedén megfigyelhetjük a belső folyamatokat.</w:t>
      </w:r>
    </w:p>
    <w:p w14:paraId="40AB6794" w14:textId="4271270D" w:rsidR="0017201E" w:rsidRDefault="0017201E" w:rsidP="00263B11">
      <w:r>
        <w:t>A</w:t>
      </w:r>
      <w:r w:rsidR="00CD34EF">
        <w:t xml:space="preserve"> </w:t>
      </w:r>
      <w:r>
        <w:t xml:space="preserve">létrejött konténerizált rendszer könnyűsúlyú, </w:t>
      </w:r>
      <w:r w:rsidR="00A5567B">
        <w:t xml:space="preserve">jól </w:t>
      </w:r>
      <w:proofErr w:type="spellStart"/>
      <w:r w:rsidR="00A5567B">
        <w:t>skálázódik</w:t>
      </w:r>
      <w:proofErr w:type="spellEnd"/>
      <w:r w:rsidR="00A5567B">
        <w:t xml:space="preserve"> a szerver </w:t>
      </w:r>
      <w:r w:rsidR="00A54997">
        <w:t>létrehozásánál</w:t>
      </w:r>
      <w:r w:rsidR="001A38F6">
        <w:t>.</w:t>
      </w:r>
      <w:r>
        <w:t xml:space="preserve"> </w:t>
      </w:r>
      <w:r w:rsidR="0047276A">
        <w:t xml:space="preserve">A rendszer kialakításához én a Docker </w:t>
      </w:r>
      <w:proofErr w:type="spellStart"/>
      <w:r w:rsidR="0047276A">
        <w:t>Compose</w:t>
      </w:r>
      <w:proofErr w:type="spellEnd"/>
      <w:r w:rsidR="0047276A">
        <w:t xml:space="preserve"> segítségét használtam, ami egy YAML</w:t>
      </w:r>
      <w:r w:rsidR="00DF174F">
        <w:t xml:space="preserve"> konfigurációs</w:t>
      </w:r>
      <w:r w:rsidR="0047276A">
        <w:t xml:space="preserve"> fájl segítségével engedi, hogy megfogalmazzam az egyes konténereket és a hozzájuk tartozó paramétereket</w:t>
      </w:r>
      <w:r w:rsidR="00CD34EF">
        <w:t>, környezeti változókat</w:t>
      </w:r>
      <w:r w:rsidR="0047276A">
        <w:t>.</w:t>
      </w:r>
    </w:p>
    <w:p w14:paraId="0E764C44" w14:textId="388CC769" w:rsidR="00B025D9" w:rsidRDefault="00B025D9" w:rsidP="00263B11">
      <w:r>
        <w:lastRenderedPageBreak/>
        <w:t>A Docker tehát megkönnyíti a fejlesztők és szakemberek feladatát a fejlesztésben, telepítésben és a komponensek skálázásában is.</w:t>
      </w:r>
      <w:r w:rsidR="000D1B89">
        <w:t xml:space="preserve"> Hátránya viszont, hogy a fejlesztett kódban redundanciát okozhat, ha az egyes konténerekben hasonló felelősségek vannak. Figyelni kell a kialakítás során, hogy megfelelően válasszuk el a konténerek funkcióinak a határát, esetleg segédkomponensekkel támogatva.</w:t>
      </w:r>
      <w:r w:rsidR="00F64CD2">
        <w:t xml:space="preserve"> Emellett meg kell valósítani a konténerek közötti esetleg</w:t>
      </w:r>
      <w:r w:rsidR="00CF0A6D">
        <w:t>es</w:t>
      </w:r>
      <w:r w:rsidR="00F64CD2">
        <w:t xml:space="preserve"> kommunikációnak a lehetőségét, ami az </w:t>
      </w:r>
      <w:r w:rsidR="00E61449">
        <w:t>el</w:t>
      </w:r>
      <w:r w:rsidR="00F64CD2">
        <w:t xml:space="preserve">izolált rendszerek közötti logikai kapcsolatot </w:t>
      </w:r>
      <w:r w:rsidR="009D25D2">
        <w:t>hozza létre.</w:t>
      </w:r>
    </w:p>
    <w:p w14:paraId="765FEB83" w14:textId="32A2CDCC" w:rsidR="00263B11" w:rsidRDefault="00263B11" w:rsidP="00263B11">
      <w:pPr>
        <w:pStyle w:val="Cmsor3"/>
      </w:pPr>
      <w:bookmarkStart w:id="16" w:name="_Toc152271300"/>
      <w:r>
        <w:t>ASP.NET CORE</w:t>
      </w:r>
      <w:bookmarkEnd w:id="16"/>
    </w:p>
    <w:p w14:paraId="22F0D85E" w14:textId="0FD3BD3B" w:rsidR="00293420" w:rsidRDefault="00293420" w:rsidP="00293420">
      <w:r>
        <w:t xml:space="preserve">Az ASP.NET </w:t>
      </w:r>
      <w:proofErr w:type="spellStart"/>
      <w:r>
        <w:t>Core</w:t>
      </w:r>
      <w:proofErr w:type="spellEnd"/>
      <w:r>
        <w:t xml:space="preserve"> </w:t>
      </w:r>
      <w:r w:rsidR="00BA24DC">
        <w:fldChar w:fldCharType="begin"/>
      </w:r>
      <w:r w:rsidR="00BA24DC">
        <w:instrText xml:space="preserve"> REF _Ref147688370 \r \h </w:instrText>
      </w:r>
      <w:r w:rsidR="00BA24DC">
        <w:fldChar w:fldCharType="separate"/>
      </w:r>
      <w:r w:rsidR="00BA24DC">
        <w:t>[2]</w:t>
      </w:r>
      <w:r w:rsidR="00BA24DC">
        <w:fldChar w:fldCharType="end"/>
      </w:r>
      <w:r w:rsidR="00BA24DC">
        <w:t xml:space="preserve"> </w:t>
      </w:r>
      <w:r w:rsidR="00D844FB">
        <w:t>egy</w:t>
      </w:r>
      <w:r>
        <w:t xml:space="preserve"> open-source, cross-platform keretrendszer, amit a Microsoft fejlesztett ki webes alkalmazások és API-k készítésére. A szoftverhez én a .NET 7-es verziójú változatát használtam</w:t>
      </w:r>
      <w:r w:rsidR="00FC68FC">
        <w:t>, ami dolgozat írása alatt a legújabbnak számított</w:t>
      </w:r>
      <w:r>
        <w:t>.</w:t>
      </w:r>
      <w:r w:rsidR="000618E5">
        <w:t xml:space="preserve"> A keretrendszer lehetővé teszi fejlesztők számára hatékony és skálázható szoftverek fejlesztését</w:t>
      </w:r>
      <w:r w:rsidR="00EB126F">
        <w:t>.</w:t>
      </w:r>
      <w:r w:rsidR="000618E5">
        <w:t xml:space="preserve"> Dockeres technológiákkal is széleskörű támogatás található benne.</w:t>
      </w:r>
      <w:r w:rsidR="001B0AF8">
        <w:t xml:space="preserve"> </w:t>
      </w:r>
      <w:r w:rsidR="00237735">
        <w:t>Egy</w:t>
      </w:r>
      <w:r w:rsidR="001B0AF8">
        <w:t xml:space="preserve"> megbízható és hatékony keretrendszer szerveroldali alkalmazások fejlesztésére, ami webes alkalmazások hátterének könnyen használható.</w:t>
      </w:r>
    </w:p>
    <w:p w14:paraId="397C8DF0" w14:textId="22D6C30B" w:rsidR="007A032F" w:rsidRPr="00293420" w:rsidRDefault="007A032F" w:rsidP="00293420">
      <w:r>
        <w:t>A keretrendszer segítségével létrehozott alkalmazásokban könnyedén tudunk további segédkönyvtárakat telepíteni „</w:t>
      </w:r>
      <w:proofErr w:type="spellStart"/>
      <w:r>
        <w:t>NuGet</w:t>
      </w:r>
      <w:proofErr w:type="spellEnd"/>
      <w:r>
        <w:t xml:space="preserve"> </w:t>
      </w:r>
      <w:proofErr w:type="spellStart"/>
      <w:r w:rsidR="00E64874">
        <w:t>package</w:t>
      </w:r>
      <w:proofErr w:type="spellEnd"/>
      <w:r w:rsidR="00E64874">
        <w:t>” -</w:t>
      </w:r>
      <w:r>
        <w:t>ekként</w:t>
      </w:r>
      <w:r w:rsidR="00C6769D">
        <w:t>, ami ki is volt használva a dolgozatban.</w:t>
      </w:r>
      <w:r w:rsidR="00E64874">
        <w:t xml:space="preserve"> Emellett beépített támogatást tartalmaz az egyes szolgáltatások injektálására</w:t>
      </w:r>
      <w:r w:rsidR="007873D0">
        <w:t>, amivel rendezett, átlátható struktúrát tudtam létrehozni a fejlesztés során.</w:t>
      </w:r>
    </w:p>
    <w:p w14:paraId="52CE1846" w14:textId="0B175C22" w:rsidR="0034134D" w:rsidRDefault="0034134D" w:rsidP="0034134D">
      <w:pPr>
        <w:pStyle w:val="Cmsor3"/>
      </w:pPr>
      <w:bookmarkStart w:id="17" w:name="_Toc152271301"/>
      <w:r>
        <w:t>Ocelot</w:t>
      </w:r>
      <w:bookmarkEnd w:id="17"/>
    </w:p>
    <w:p w14:paraId="531C77B6" w14:textId="3621BFA5" w:rsidR="00936C27" w:rsidRDefault="00936C27" w:rsidP="00936C27">
      <w:r>
        <w:t xml:space="preserve">Az Ocelot </w:t>
      </w:r>
      <w:r>
        <w:fldChar w:fldCharType="begin"/>
      </w:r>
      <w:r>
        <w:instrText xml:space="preserve"> REF _Ref147691824 \r \h </w:instrText>
      </w:r>
      <w:r>
        <w:fldChar w:fldCharType="separate"/>
      </w:r>
      <w:r>
        <w:t>[3]</w:t>
      </w:r>
      <w:r>
        <w:fldChar w:fldCharType="end"/>
      </w:r>
      <w:r>
        <w:t xml:space="preserve"> egy olyan segédkönyvtár, aminek elsődleges célja, hogy .NET technológiával futó mikroszolgáltatások fölé egy kívülről transzparens, egységes felületet biztosítson.</w:t>
      </w:r>
      <w:r w:rsidR="000F474E">
        <w:t xml:space="preserve"> Ez a közös felületet biztosító komponens az „API Gateway” a szerver</w:t>
      </w:r>
      <w:r w:rsidR="004C31D2">
        <w:t xml:space="preserve"> implementációjában</w:t>
      </w:r>
      <w:r w:rsidR="000F474E">
        <w:t>.</w:t>
      </w:r>
    </w:p>
    <w:p w14:paraId="5C8E56F2" w14:textId="71C27BE9" w:rsidR="00AC12CF" w:rsidRDefault="00AC12CF" w:rsidP="00936C27">
      <w:r>
        <w:t>Az Ocelot az üzenetek átirányítása során többféle stratégiát vagy transzformációt alkalmazhat.</w:t>
      </w:r>
      <w:r w:rsidR="00E923CB">
        <w:t xml:space="preserve"> Emellett átlátható integrációt valósít meg az </w:t>
      </w:r>
      <w:proofErr w:type="spellStart"/>
      <w:r w:rsidR="00B56D90">
        <w:t>IdentityServer</w:t>
      </w:r>
      <w:r w:rsidR="00E923CB">
        <w:t>rel</w:t>
      </w:r>
      <w:proofErr w:type="spellEnd"/>
      <w:r w:rsidR="00E923CB">
        <w:t>, ami a szerver felhasználókezelő komponense.</w:t>
      </w:r>
      <w:r w:rsidR="00B56D90">
        <w:t xml:space="preserve"> Ezáltal könnyedén lekezeli a felhasználók </w:t>
      </w:r>
      <w:proofErr w:type="spellStart"/>
      <w:r w:rsidR="00B56D90">
        <w:t>authentikációját</w:t>
      </w:r>
      <w:proofErr w:type="spellEnd"/>
      <w:r w:rsidR="00B56D90">
        <w:t xml:space="preserve">, ha a helyzet úgy </w:t>
      </w:r>
      <w:r w:rsidR="009B57AC">
        <w:t>kívánja</w:t>
      </w:r>
      <w:r w:rsidR="00B56D90">
        <w:t>.</w:t>
      </w:r>
    </w:p>
    <w:p w14:paraId="04EE8B0A" w14:textId="04DF4C35" w:rsidR="0030264E" w:rsidRPr="00936C27" w:rsidRDefault="0030264E" w:rsidP="00936C27">
      <w:r>
        <w:t xml:space="preserve">A Gateway-en keresztül nem csak a REST alapú kérések, de a WebSocket technológiára épülő </w:t>
      </w:r>
      <w:proofErr w:type="spellStart"/>
      <w:r>
        <w:t>kétirányú</w:t>
      </w:r>
      <w:proofErr w:type="spellEnd"/>
      <w:r>
        <w:t xml:space="preserve"> kommunikáció is támogatva van, elősegítve a szerverben való implementálását is</w:t>
      </w:r>
      <w:r w:rsidR="00AD6A01">
        <w:t xml:space="preserve"> és a kliensoldali regisztrációját is</w:t>
      </w:r>
      <w:r>
        <w:t>.</w:t>
      </w:r>
    </w:p>
    <w:p w14:paraId="042B6972" w14:textId="11EE8A4C" w:rsidR="003511BA" w:rsidRDefault="003511BA" w:rsidP="00FE273F">
      <w:r>
        <w:lastRenderedPageBreak/>
        <w:t xml:space="preserve">Az Ocelot tehát egy hatékony és rugalmas könyvtár konténerizált rendszerek elrejtésére egy API </w:t>
      </w:r>
      <w:r w:rsidR="00F13E73">
        <w:t xml:space="preserve">Gateway </w:t>
      </w:r>
      <w:r>
        <w:t>mögé, ezzel megkönnyítve a szerver külső használatát, esetleg elrejtve a nem publikálandó belső működést</w:t>
      </w:r>
      <w:r w:rsidR="009A7E86">
        <w:t>.</w:t>
      </w:r>
      <w:r w:rsidR="00637D29">
        <w:t xml:space="preserve"> </w:t>
      </w:r>
      <w:r w:rsidR="009A7E86">
        <w:t>E</w:t>
      </w:r>
      <w:r w:rsidR="00637D29">
        <w:t>zzel bizonyos szinten biztonságot is nyújtva.</w:t>
      </w:r>
    </w:p>
    <w:p w14:paraId="610AD5F3" w14:textId="63E4D4C6" w:rsidR="00FE273F" w:rsidRDefault="00FE273F" w:rsidP="00FE273F">
      <w:pPr>
        <w:pStyle w:val="Cmsor3"/>
      </w:pPr>
      <w:bookmarkStart w:id="18" w:name="_Toc152271302"/>
      <w:proofErr w:type="spellStart"/>
      <w:r>
        <w:t>MediatR</w:t>
      </w:r>
      <w:bookmarkEnd w:id="18"/>
      <w:proofErr w:type="spellEnd"/>
    </w:p>
    <w:p w14:paraId="554F7350" w14:textId="36BD9F61" w:rsidR="00FE273F" w:rsidRDefault="0032200A" w:rsidP="00FE273F">
      <w:proofErr w:type="spellStart"/>
      <w:r>
        <w:t>MediatR</w:t>
      </w:r>
      <w:proofErr w:type="spellEnd"/>
      <w:r w:rsidR="00C03FEB">
        <w:t xml:space="preserve"> </w:t>
      </w:r>
      <w:r w:rsidR="00C03FEB">
        <w:fldChar w:fldCharType="begin"/>
      </w:r>
      <w:r w:rsidR="00C03FEB">
        <w:instrText xml:space="preserve"> REF _Ref147702250 \r \h </w:instrText>
      </w:r>
      <w:r w:rsidR="00C03FEB">
        <w:fldChar w:fldCharType="separate"/>
      </w:r>
      <w:r w:rsidR="00C03FEB">
        <w:t>[4]</w:t>
      </w:r>
      <w:r w:rsidR="00C03FEB">
        <w:fldChar w:fldCharType="end"/>
      </w:r>
      <w:r>
        <w:t xml:space="preserve"> egy C#-hoz készült segédkönyvtár, ami a mediátor minta megvalósítását hivatott segíteni a fejlesztésben.</w:t>
      </w:r>
      <w:r w:rsidR="00302A96">
        <w:t xml:space="preserve"> Használata leegyszerűsíti a kérések és parancsok regisztrálását és a megvalósításuk delegálását a megfelelő komponensek felé.</w:t>
      </w:r>
      <w:r w:rsidR="000A795A">
        <w:t xml:space="preserve"> Segíti a szoftverben a kód jobb széttagoltságát és a felelősségek megfelelő elválasztását</w:t>
      </w:r>
      <w:r w:rsidR="007F2D0F">
        <w:t>. Laza csatolás biztosításával a funkciók jobb skálázhatóságát is biztosítja.</w:t>
      </w:r>
    </w:p>
    <w:p w14:paraId="59782BBE" w14:textId="4DF86E32" w:rsidR="009406F2" w:rsidRDefault="009406F2" w:rsidP="00FE273F">
      <w:r>
        <w:t>A könyvtár elég rugalmasan és egyszerűen használható a beépített osztályok segítségével, továbbá a WebSocket események lekezeléséhez is ad további segítséget.</w:t>
      </w:r>
      <w:r w:rsidR="00ED1270">
        <w:t xml:space="preserve"> Lehetőséget ad a CQRS minta implementálására, tehát a parancsok és lekérdezések szétválasztására. Emellett </w:t>
      </w:r>
      <w:r w:rsidR="00886EF5">
        <w:t>biztosít</w:t>
      </w:r>
      <w:r w:rsidR="00ED1270">
        <w:t xml:space="preserve"> az esemény feliratkozás minta használatára is, ami a cache adatbázis naprakészen tartásában</w:t>
      </w:r>
      <w:r w:rsidR="009A3386">
        <w:t xml:space="preserve"> és a WebSocket </w:t>
      </w:r>
      <w:r w:rsidR="00D771B8">
        <w:t xml:space="preserve">használatához </w:t>
      </w:r>
      <w:r w:rsidR="00ED1270">
        <w:t xml:space="preserve">adott segítséget. </w:t>
      </w:r>
    </w:p>
    <w:p w14:paraId="16917271" w14:textId="75A9F586" w:rsidR="00FE273F" w:rsidRDefault="00FE273F" w:rsidP="00FE273F">
      <w:pPr>
        <w:pStyle w:val="Cmsor3"/>
      </w:pPr>
      <w:bookmarkStart w:id="19" w:name="_Toc152271303"/>
      <w:r>
        <w:t>SignalR</w:t>
      </w:r>
      <w:bookmarkEnd w:id="19"/>
    </w:p>
    <w:p w14:paraId="03417619" w14:textId="30AE0D87" w:rsidR="00FE273F" w:rsidRDefault="004848BE" w:rsidP="00F11AC8">
      <w:r>
        <w:t xml:space="preserve">A SignalR </w:t>
      </w:r>
      <w:r>
        <w:fldChar w:fldCharType="begin"/>
      </w:r>
      <w:r>
        <w:instrText xml:space="preserve"> REF _Ref147766104 \r \h </w:instrText>
      </w:r>
      <w:r>
        <w:fldChar w:fldCharType="separate"/>
      </w:r>
      <w:r>
        <w:t>[5]</w:t>
      </w:r>
      <w:r>
        <w:fldChar w:fldCharType="end"/>
      </w:r>
      <w:r>
        <w:t xml:space="preserve"> egy open-source segédkönyvtár, ami leegyszerűsíti a való</w:t>
      </w:r>
      <w:r w:rsidR="00AB5B97">
        <w:t>s</w:t>
      </w:r>
      <w:r>
        <w:t xml:space="preserve"> idejű kommunikáció megvalósítását ASP.NET </w:t>
      </w:r>
      <w:proofErr w:type="spellStart"/>
      <w:r>
        <w:t>Core</w:t>
      </w:r>
      <w:proofErr w:type="spellEnd"/>
      <w:r>
        <w:t xml:space="preserve"> alkalmazásokban. A </w:t>
      </w:r>
      <w:r w:rsidR="00E63A47">
        <w:t xml:space="preserve">használt </w:t>
      </w:r>
      <w:r>
        <w:t>keretrendszer</w:t>
      </w:r>
      <w:r w:rsidR="00F11AC8">
        <w:t xml:space="preserve"> beépített eleme, így könnyen felhasználható vagy kombinálható más komponensekkel, mint például az authentikáció kezelés</w:t>
      </w:r>
      <w:r w:rsidR="00D327EF">
        <w:t>ében</w:t>
      </w:r>
      <w:r w:rsidR="00F11AC8">
        <w:t>.</w:t>
      </w:r>
    </w:p>
    <w:p w14:paraId="5C0DE8E5" w14:textId="51DEE410" w:rsidR="00BC40E3" w:rsidRDefault="00BC40E3" w:rsidP="00F11AC8">
      <w:r>
        <w:t>Az alkalmazás szerves és fontos része volt a kétoldalú kommunikáció megvalósítása, mivel a megvalósított funkcióknál nagy szerepe volt, hogy a felhasználók élőben, rögtön értesüljenek a változásról, ne kelljen manuálisan nekik lekérdezniük.</w:t>
      </w:r>
    </w:p>
    <w:p w14:paraId="06BE56EC" w14:textId="4719631F" w:rsidR="009B11B6" w:rsidRDefault="009B11B6" w:rsidP="00F11AC8">
      <w:r>
        <w:t>A SignalR rugalmasan használható</w:t>
      </w:r>
      <w:r w:rsidR="009E4543">
        <w:t>.</w:t>
      </w:r>
      <w:r>
        <w:t xml:space="preserve"> </w:t>
      </w:r>
      <w:r w:rsidR="009E4543">
        <w:t>M</w:t>
      </w:r>
      <w:r>
        <w:t>egfogalmazhatunk számos kapcsolatot, amiknek megszabhatjuk, hogy mi a kommunikációs interfésze a klienssel.</w:t>
      </w:r>
      <w:r w:rsidR="00FA5266">
        <w:t xml:space="preserve"> Emellett a kapcsolatok dinamikus kezelésével, csoportosításával nyomon tudjuk követni az élő kapcsolatokat. A kialakított csoportok segítségével nem csak egy-egy tudunk üzeneteket váltani, hanem jól definiált csoportosítások mentén </w:t>
      </w:r>
      <w:proofErr w:type="spellStart"/>
      <w:r w:rsidR="00FA5266">
        <w:t>broadcast</w:t>
      </w:r>
      <w:proofErr w:type="spellEnd"/>
      <w:r w:rsidR="0026308F">
        <w:t xml:space="preserve"> módon</w:t>
      </w:r>
      <w:r w:rsidR="00FA5266">
        <w:t xml:space="preserve"> is tudunk értesítéseket küldeni a megfelelő felhasználóknak. Erre egy példa, ha egy játékos kirak egy lapot, akkor arról az aktuális játék résztvevői értesüljenek.</w:t>
      </w:r>
    </w:p>
    <w:p w14:paraId="4856E151" w14:textId="441A5BDF" w:rsidR="008E0887" w:rsidRDefault="008E0887" w:rsidP="00F11AC8">
      <w:r>
        <w:lastRenderedPageBreak/>
        <w:t>Mivel az egyes konténerek el vannak zárva a külvilágtól, ezért a megvalósított WebSocket kommunikáció nem közvetlenül a klienssel zajlik le, hanem az Ocelot feladata elosztani a megfelelő végpontok között ki kivel kommunikál. Szerencsére az Ocelot lehetőséget ad nem csak REST alapú kommunikációra. Az így kialakított átirányítást továbbá authentikáció is védi, így magasabb védelmet biztosítva az alkalmazás</w:t>
      </w:r>
      <w:r w:rsidR="00344E1F">
        <w:t>nak a</w:t>
      </w:r>
      <w:r>
        <w:t xml:space="preserve"> felhasználói számára.</w:t>
      </w:r>
    </w:p>
    <w:p w14:paraId="4E296883" w14:textId="55943DA4" w:rsidR="00FE273F" w:rsidRDefault="00FE273F" w:rsidP="00FE273F">
      <w:pPr>
        <w:pStyle w:val="Cmsor3"/>
      </w:pPr>
      <w:bookmarkStart w:id="20" w:name="_Toc152271304"/>
      <w:r>
        <w:t>Redis</w:t>
      </w:r>
      <w:bookmarkEnd w:id="20"/>
    </w:p>
    <w:p w14:paraId="59876C26" w14:textId="2190C2D8" w:rsidR="00394489" w:rsidRDefault="004717EE" w:rsidP="00394489">
      <w:r>
        <w:t xml:space="preserve">Redis </w:t>
      </w:r>
      <w:r>
        <w:fldChar w:fldCharType="begin"/>
      </w:r>
      <w:r>
        <w:instrText xml:space="preserve"> REF _Ref147772922 \r \h </w:instrText>
      </w:r>
      <w:r>
        <w:fldChar w:fldCharType="separate"/>
      </w:r>
      <w:r>
        <w:t>[6]</w:t>
      </w:r>
      <w:r>
        <w:fldChar w:fldCharType="end"/>
      </w:r>
      <w:r>
        <w:t xml:space="preserve"> e</w:t>
      </w:r>
      <w:r w:rsidR="00445E6F">
        <w:t>gy gyors és könnyen skálázható kulcs-érték alapú adatbázis, amit a gyorsasága miatt cache-</w:t>
      </w:r>
      <w:proofErr w:type="spellStart"/>
      <w:r w:rsidR="00445E6F">
        <w:t>elés</w:t>
      </w:r>
      <w:proofErr w:type="spellEnd"/>
      <w:r w:rsidR="00445E6F">
        <w:t xml:space="preserve"> megvalósítására használtam a kérések megvalósítása során.</w:t>
      </w:r>
      <w:r w:rsidR="000147C4">
        <w:t xml:space="preserve"> A Redis egy in-</w:t>
      </w:r>
      <w:proofErr w:type="spellStart"/>
      <w:r w:rsidR="000147C4">
        <w:t>memory</w:t>
      </w:r>
      <w:proofErr w:type="spellEnd"/>
      <w:r w:rsidR="000147C4">
        <w:t xml:space="preserve"> típusú adatbázis, tehát minden adatot a memóriában tárol el</w:t>
      </w:r>
      <w:r w:rsidR="009B7920">
        <w:t>.</w:t>
      </w:r>
      <w:r w:rsidR="000147C4">
        <w:t xml:space="preserve"> </w:t>
      </w:r>
      <w:r w:rsidR="009B7920">
        <w:t>Ez</w:t>
      </w:r>
      <w:r w:rsidR="000147C4">
        <w:t xml:space="preserve"> adja a </w:t>
      </w:r>
      <w:r w:rsidR="009B7920">
        <w:t xml:space="preserve">rendkívüli </w:t>
      </w:r>
      <w:r w:rsidR="000147C4">
        <w:t>gyorsaságát</w:t>
      </w:r>
      <w:r w:rsidR="00960CB7">
        <w:t xml:space="preserve"> és hatékonyságát</w:t>
      </w:r>
      <w:r w:rsidR="009B7920">
        <w:t>, ami miatt gyakran használják</w:t>
      </w:r>
      <w:r w:rsidR="000147C4">
        <w:t>.</w:t>
      </w:r>
      <w:r w:rsidR="00DD7AD7">
        <w:t xml:space="preserve"> Emellett egyszerű és rugalmas integrációt biztosít a konténerizált és .NET alapú rendszereknek, amit én is kihasználtam.</w:t>
      </w:r>
    </w:p>
    <w:p w14:paraId="525EECED" w14:textId="1701F0A2" w:rsidR="00E33B19" w:rsidRDefault="00E33B19" w:rsidP="00394489">
      <w:r>
        <w:t xml:space="preserve">Gyakorlatban elsősorban a </w:t>
      </w:r>
      <w:proofErr w:type="spellStart"/>
      <w:r>
        <w:t>MediatR</w:t>
      </w:r>
      <w:proofErr w:type="spellEnd"/>
      <w:r>
        <w:t xml:space="preserve"> lekérdezése</w:t>
      </w:r>
      <w:r w:rsidR="0072105C">
        <w:t>i</w:t>
      </w:r>
      <w:r>
        <w:t xml:space="preserve"> és parancs</w:t>
      </w:r>
      <w:r w:rsidR="0072105C">
        <w:t>ai</w:t>
      </w:r>
      <w:r>
        <w:t xml:space="preserve"> </w:t>
      </w:r>
      <w:r w:rsidR="0072105C">
        <w:t>kezelésénél</w:t>
      </w:r>
      <w:r>
        <w:t xml:space="preserve"> volt szerepe. Bizonyos lekérdezéseknél be lett állítva, hogy a lekérdezés </w:t>
      </w:r>
      <w:proofErr w:type="spellStart"/>
      <w:r>
        <w:t>továbbküldése</w:t>
      </w:r>
      <w:proofErr w:type="spellEnd"/>
      <w:r>
        <w:t xml:space="preserve"> helyett először ellenőrizze le, hogy a megadott kulcshoz volt-e már elmentett érték a cache adatbázisban. Ha talált ott értéket, akkor a lekérdezés lefuttatása nélkül visszatért. Az ilyen kulcs-érték párok frissítését vagy a </w:t>
      </w:r>
      <w:proofErr w:type="spellStart"/>
      <w:r>
        <w:t>MediatR</w:t>
      </w:r>
      <w:proofErr w:type="spellEnd"/>
      <w:r>
        <w:t xml:space="preserve"> esemény feliratkozás lehetőségével oldottam meg, vagy egyes parancsok visszatérését használtam fel.</w:t>
      </w:r>
    </w:p>
    <w:p w14:paraId="0C9C4AB8" w14:textId="24D0001D" w:rsidR="00394489" w:rsidRDefault="00394489" w:rsidP="00394489">
      <w:pPr>
        <w:pStyle w:val="Cmsor3"/>
      </w:pPr>
      <w:bookmarkStart w:id="21" w:name="_Toc152271305"/>
      <w:r>
        <w:t>RabbitM</w:t>
      </w:r>
      <w:r w:rsidR="00934C8E">
        <w:t>Q</w:t>
      </w:r>
      <w:bookmarkEnd w:id="21"/>
    </w:p>
    <w:p w14:paraId="472E9DDF" w14:textId="61AB5710" w:rsidR="00394489" w:rsidRDefault="003C75B6" w:rsidP="00836287">
      <w:r>
        <w:t xml:space="preserve">RabbitMQ </w:t>
      </w:r>
      <w:r w:rsidR="00836287">
        <w:fldChar w:fldCharType="begin"/>
      </w:r>
      <w:r w:rsidR="00836287">
        <w:instrText xml:space="preserve"> REF _Ref147775285 \r \h </w:instrText>
      </w:r>
      <w:r w:rsidR="00836287">
        <w:fldChar w:fldCharType="separate"/>
      </w:r>
      <w:r w:rsidR="00836287">
        <w:t>[7]</w:t>
      </w:r>
      <w:r w:rsidR="00836287">
        <w:fldChar w:fldCharType="end"/>
      </w:r>
      <w:r w:rsidR="00836287">
        <w:t xml:space="preserve"> </w:t>
      </w:r>
      <w:r>
        <w:t>rendszer elsődleges feladata a konténerizált rendszerben a konténerek</w:t>
      </w:r>
      <w:r w:rsidR="00836287">
        <w:t xml:space="preserve"> </w:t>
      </w:r>
      <w:r>
        <w:t xml:space="preserve">közötti kommunikáció megvalósítása volt. A RabbitMQ egy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rendszer, ami a megvalósított mintában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szerepet tölti be.</w:t>
      </w:r>
      <w:r w:rsidR="00F934A4">
        <w:t xml:space="preserve"> Itt az egyes konténer komponensek felvehetik a kibocsátó és fogadó szerepet, elküldve az üzeneteket a feliratkozó konténerek felé, és fogadva a feliratkozott üzeneteket a küldő konténerek felől.</w:t>
      </w:r>
    </w:p>
    <w:p w14:paraId="7098EB48" w14:textId="098E27C0" w:rsidR="000D5D9F" w:rsidRDefault="000C7B33" w:rsidP="00836287">
      <w:r>
        <w:t xml:space="preserve">Mivel az egyes felelősségeket nem lehet teljesen elválasztani egymástól, ezért </w:t>
      </w:r>
      <w:r w:rsidR="00D414D4">
        <w:t xml:space="preserve">kellett </w:t>
      </w:r>
      <w:r>
        <w:t>gondoskodni arról, hogy az egyes konténerek tudjanak egymással kommunikálni amikor szükséges.</w:t>
      </w:r>
      <w:r w:rsidR="00104C05">
        <w:t xml:space="preserve"> </w:t>
      </w:r>
      <w:r w:rsidR="000D5D9F">
        <w:t>A RabbitMQ szerepe tehát az, hogy bizonyos események mentén parancsokat továbbítson más-más konténerek felé.</w:t>
      </w:r>
    </w:p>
    <w:p w14:paraId="1B546906" w14:textId="63AF8EE9" w:rsidR="00290FD2" w:rsidRDefault="00290FD2" w:rsidP="00290FD2">
      <w:pPr>
        <w:pStyle w:val="Cmsor3"/>
      </w:pPr>
      <w:bookmarkStart w:id="22" w:name="_Toc152271306"/>
      <w:r>
        <w:lastRenderedPageBreak/>
        <w:t>IdentityServer</w:t>
      </w:r>
      <w:r w:rsidR="00E90848">
        <w:t>4</w:t>
      </w:r>
      <w:bookmarkEnd w:id="22"/>
    </w:p>
    <w:p w14:paraId="7F0CAEC3" w14:textId="68292633" w:rsidR="00551B34" w:rsidRDefault="00C25A02" w:rsidP="00551B34">
      <w:r>
        <w:t xml:space="preserve">Az IdentityServer4 </w:t>
      </w:r>
      <w:r>
        <w:fldChar w:fldCharType="begin"/>
      </w:r>
      <w:r>
        <w:instrText xml:space="preserve"> REF _Ref147776572 \r \h </w:instrText>
      </w:r>
      <w:r>
        <w:fldChar w:fldCharType="separate"/>
      </w:r>
      <w:r>
        <w:t>[8]</w:t>
      </w:r>
      <w:r>
        <w:fldChar w:fldCharType="end"/>
      </w:r>
      <w:r>
        <w:t xml:space="preserve"> szerepe volt az alkalmazásban a felhasználói műveletek kezelése. Ebbe beletartozik a regisztráció, belépés vagy esetleg törlés vagy módosítási műveletek is.</w:t>
      </w:r>
      <w:r w:rsidR="003B545E">
        <w:t xml:space="preserve"> Nagy szerepet töltött be mind a szerver mind a kliens fejlesztésében</w:t>
      </w:r>
      <w:r w:rsidR="00B7430F">
        <w:t xml:space="preserve"> is</w:t>
      </w:r>
      <w:r w:rsidR="003B545E">
        <w:t>.</w:t>
      </w:r>
    </w:p>
    <w:p w14:paraId="6E62E569" w14:textId="321ECAA1" w:rsidR="003B545E" w:rsidRDefault="003B545E" w:rsidP="00551B34">
      <w:r>
        <w:t xml:space="preserve">Maga az IdentityServer4 </w:t>
      </w:r>
      <w:r w:rsidR="007B4B61">
        <w:t>a</w:t>
      </w:r>
      <w:r>
        <w:t xml:space="preserve"> felhasználókezelő konténerbe lett beépítve, ahonnan többféle jogosultság, token</w:t>
      </w:r>
      <w:r w:rsidR="00082935">
        <w:t xml:space="preserve"> </w:t>
      </w:r>
      <w:r>
        <w:t>kezelés vagy authentikációs és authorizációs szerepet lát el.</w:t>
      </w:r>
      <w:r w:rsidR="00E70BBE">
        <w:t xml:space="preserve"> A kliensnek bejelentkezés során átadott tokeneket sokszínűen tudjuk </w:t>
      </w:r>
      <w:r w:rsidR="00082935">
        <w:t>testre szabni</w:t>
      </w:r>
      <w:r w:rsidR="00E70BBE">
        <w:t xml:space="preserve">, így a szükséges jogosultságokat </w:t>
      </w:r>
      <w:r w:rsidR="000B00F9">
        <w:t xml:space="preserve">könnyen </w:t>
      </w:r>
      <w:r w:rsidR="00E70BBE">
        <w:t>át</w:t>
      </w:r>
      <w:r w:rsidR="000B00F9">
        <w:t xml:space="preserve"> lehet </w:t>
      </w:r>
      <w:r w:rsidR="00E70BBE">
        <w:t>adni a weboldalnak a bejelentkezett felhasználóról.</w:t>
      </w:r>
    </w:p>
    <w:p w14:paraId="4B4A9726" w14:textId="3F7F4E1B" w:rsidR="00133EED" w:rsidRDefault="0083384F" w:rsidP="00073BB1">
      <w:r>
        <w:t xml:space="preserve">Az OAuth2 technológiára épülő </w:t>
      </w:r>
      <w:proofErr w:type="spellStart"/>
      <w:r>
        <w:t>authentikációt</w:t>
      </w:r>
      <w:proofErr w:type="spellEnd"/>
      <w:r>
        <w:t xml:space="preserve"> széles körökben haszn</w:t>
      </w:r>
      <w:r w:rsidR="00ED6769">
        <w:t>álják, és az IdentityServer4 is ad rá lehetőséget, hogy a szerverünk felhasználóit ezzel a technológiával védjük meg.</w:t>
      </w:r>
      <w:r w:rsidR="00073BB1">
        <w:t xml:space="preserve"> </w:t>
      </w:r>
      <w:r w:rsidR="00133EED">
        <w:t xml:space="preserve">Emellett egyszerű integrációt </w:t>
      </w:r>
      <w:r w:rsidR="00240175">
        <w:t xml:space="preserve">is </w:t>
      </w:r>
      <w:r w:rsidR="00133EED">
        <w:t>biztosít a szerver többi komponensével, mint az Ocelot vagy SignalR könyvtárak.</w:t>
      </w:r>
    </w:p>
    <w:p w14:paraId="2F1775CB" w14:textId="09F5388D" w:rsidR="00551B34" w:rsidRDefault="00551B34" w:rsidP="00551B34">
      <w:pPr>
        <w:pStyle w:val="Cmsor3"/>
      </w:pPr>
      <w:bookmarkStart w:id="23" w:name="_Toc152271307"/>
      <w:r>
        <w:t>AutoMapper</w:t>
      </w:r>
      <w:bookmarkEnd w:id="23"/>
    </w:p>
    <w:p w14:paraId="207CD8AF" w14:textId="731DBEAD" w:rsidR="00551B34" w:rsidRDefault="00526312" w:rsidP="00551B34">
      <w:r>
        <w:t xml:space="preserve">Az AutoMapper egy egyszerű segédkönyvtár, ami az egyes </w:t>
      </w:r>
      <w:proofErr w:type="spellStart"/>
      <w:r>
        <w:t>domain</w:t>
      </w:r>
      <w:proofErr w:type="spellEnd"/>
      <w:r>
        <w:t xml:space="preserve"> osztályok átfordításában segít</w:t>
      </w:r>
      <w:r w:rsidR="00897FA9">
        <w:t>,</w:t>
      </w:r>
      <w:r>
        <w:t xml:space="preserve"> vagy adatátviteli objektumokra, vagy nézetmodellekre.</w:t>
      </w:r>
      <w:r w:rsidR="00E512A8">
        <w:t xml:space="preserve"> Könnyen kezelhető, de jól </w:t>
      </w:r>
      <w:r w:rsidR="00082935">
        <w:t>testre szabható</w:t>
      </w:r>
      <w:r w:rsidR="00307EB9">
        <w:t xml:space="preserve"> a</w:t>
      </w:r>
      <w:r w:rsidR="00E512A8">
        <w:t xml:space="preserve"> profil</w:t>
      </w:r>
      <w:r w:rsidR="00307EB9">
        <w:t>jai</w:t>
      </w:r>
      <w:r w:rsidR="00E512A8">
        <w:t xml:space="preserve"> megfogalmazásával.</w:t>
      </w:r>
    </w:p>
    <w:p w14:paraId="7BBC67B9" w14:textId="15595C46" w:rsidR="00800389" w:rsidRDefault="00800389" w:rsidP="00551B34">
      <w:r>
        <w:t>Használatával átláthatóbban tudjuk kezelni a bemenetek és kimenetek feldolgozását és kialakítását</w:t>
      </w:r>
      <w:r w:rsidR="00DE6438">
        <w:t xml:space="preserve"> anélkül, hogy tele szemetelnénk a lekérdezéseket vagy adatosztályokat.</w:t>
      </w:r>
      <w:r w:rsidR="00735B8E">
        <w:t xml:space="preserve"> </w:t>
      </w:r>
      <w:r w:rsidR="00FC4EA9">
        <w:t>A keretrendszerben e</w:t>
      </w:r>
      <w:r w:rsidR="00735B8E">
        <w:t xml:space="preserve">gyszerű támogatás </w:t>
      </w:r>
      <w:r w:rsidR="00FC4EA9">
        <w:t>van</w:t>
      </w:r>
      <w:r w:rsidR="00735B8E">
        <w:t xml:space="preserve"> biztosítva a használatára.</w:t>
      </w:r>
    </w:p>
    <w:p w14:paraId="7311DE6C" w14:textId="4304B686" w:rsidR="00D45B17" w:rsidRDefault="00D45B17" w:rsidP="00D45B17">
      <w:pPr>
        <w:pStyle w:val="Cmsor3"/>
      </w:pPr>
      <w:bookmarkStart w:id="24" w:name="_Toc152271308"/>
      <w:r>
        <w:t>Hangfire</w:t>
      </w:r>
      <w:bookmarkEnd w:id="24"/>
    </w:p>
    <w:p w14:paraId="00E48A6A" w14:textId="14556ED6" w:rsidR="000906FA" w:rsidRDefault="000906FA" w:rsidP="000906FA">
      <w:r>
        <w:t xml:space="preserve">A </w:t>
      </w:r>
      <w:r w:rsidR="007A078B">
        <w:t>H</w:t>
      </w:r>
      <w:r>
        <w:t xml:space="preserve">angfire </w:t>
      </w:r>
      <w:r>
        <w:fldChar w:fldCharType="begin"/>
      </w:r>
      <w:r>
        <w:instrText xml:space="preserve"> REF _Ref148553391 \r \h </w:instrText>
      </w:r>
      <w:r>
        <w:fldChar w:fldCharType="separate"/>
      </w:r>
      <w:r>
        <w:t>[9]</w:t>
      </w:r>
      <w:r>
        <w:fldChar w:fldCharType="end"/>
      </w:r>
      <w:r w:rsidR="00211D57">
        <w:t xml:space="preserve"> egy olyan segédkönyvtár, ami lehetővé teszi .NET alapú rendszerekben háttérben futó és ismétlődő események kezelését, létrehozását vagy törlését.</w:t>
      </w:r>
      <w:r w:rsidR="00B26BFC">
        <w:t xml:space="preserve"> Széleskörű konfigurációs lehetőségekkel, perzisztens adatbázissal könnyen megfogalmazhatunk olyan folyamatokat, amiket felhasználói események nélkül, vagy azoknak a hatására adott idővel később akarunk végrehajtani.</w:t>
      </w:r>
    </w:p>
    <w:p w14:paraId="5D764D26" w14:textId="08E10761" w:rsidR="007C5BC1" w:rsidRPr="000906FA" w:rsidRDefault="007C5BC1" w:rsidP="000906FA">
      <w:r>
        <w:t>Emellett lehetőséget ad arra, hogy az időzített folyamatok során a CQRS mintában megfogalmazott parancsokat hajtsa végre a megadott paramétereket JSON-be konvertálva tárolva.</w:t>
      </w:r>
    </w:p>
    <w:p w14:paraId="2F9FAF74" w14:textId="60060168" w:rsidR="00BB78EB" w:rsidRDefault="00BB78EB" w:rsidP="00BB78EB">
      <w:pPr>
        <w:pStyle w:val="Cmsor3"/>
      </w:pPr>
      <w:bookmarkStart w:id="25" w:name="_Toc152271309"/>
      <w:proofErr w:type="spellStart"/>
      <w:r>
        <w:lastRenderedPageBreak/>
        <w:t>xUnit</w:t>
      </w:r>
      <w:bookmarkEnd w:id="25"/>
      <w:proofErr w:type="spellEnd"/>
    </w:p>
    <w:p w14:paraId="13520E5A" w14:textId="3E7867B5" w:rsidR="00B867F6" w:rsidRPr="00B867F6" w:rsidRDefault="00B867F6" w:rsidP="00B867F6">
      <w:r>
        <w:t xml:space="preserve">Egy tesztelési eszköz, ami .NET alapú </w:t>
      </w:r>
      <w:r w:rsidR="00D25A8A">
        <w:t>rendszerek</w:t>
      </w:r>
      <w:r>
        <w:t>ben Unit tesztek megfogalmazására ad lehetőséget.</w:t>
      </w:r>
      <w:r w:rsidR="00BF1939">
        <w:t xml:space="preserve"> Különálló tesztelési projektekben megfogalmazva a Visual </w:t>
      </w:r>
      <w:proofErr w:type="spellStart"/>
      <w:r w:rsidR="00BF1939">
        <w:t>Studio</w:t>
      </w:r>
      <w:proofErr w:type="spellEnd"/>
      <w:r w:rsidR="00BF1939">
        <w:t xml:space="preserve"> segítségével tudjuk kezelni a velük létrehozott teszt függvényeket.</w:t>
      </w:r>
      <w:r w:rsidR="00AF4590">
        <w:t xml:space="preserve"> Így a </w:t>
      </w:r>
      <w:proofErr w:type="spellStart"/>
      <w:r w:rsidR="00AF4590">
        <w:t>Moq</w:t>
      </w:r>
      <w:proofErr w:type="spellEnd"/>
      <w:r w:rsidR="00AF4590">
        <w:t xml:space="preserve"> könyvtár segítségét is felhasználva átlátható Unit teszteket tudunk létrehozni, amiket a fejlesztőkörnyezetből követhetünk milyen eredményt adnak.</w:t>
      </w:r>
    </w:p>
    <w:p w14:paraId="5CE1F243" w14:textId="0FC9FB60" w:rsidR="00172F86" w:rsidRDefault="00172F86" w:rsidP="00172F86">
      <w:pPr>
        <w:pStyle w:val="Cmsor2"/>
      </w:pPr>
      <w:bookmarkStart w:id="26" w:name="_Toc152271310"/>
      <w:r>
        <w:t>Kliensoldali technológiák</w:t>
      </w:r>
      <w:bookmarkEnd w:id="26"/>
    </w:p>
    <w:p w14:paraId="656B96E4" w14:textId="17478172" w:rsidR="0034134D" w:rsidRDefault="0034134D" w:rsidP="0034134D">
      <w:r>
        <w:t>Kliensoldal</w:t>
      </w:r>
      <w:r w:rsidR="00BA6FC5">
        <w:t>i technológiák főleg a dizájn kialakítására fókuszálnak.</w:t>
      </w:r>
      <w:r w:rsidR="009E4FE4">
        <w:t xml:space="preserve"> Használatuk </w:t>
      </w:r>
      <w:r w:rsidR="00D023A4">
        <w:t>az egységes, átlátható felület kialakítását</w:t>
      </w:r>
      <w:r w:rsidR="000F6C54">
        <w:t xml:space="preserve"> vagy a szerver felé irányított kapcsolat </w:t>
      </w:r>
      <w:r w:rsidR="0047476C">
        <w:t>megvalósítását</w:t>
      </w:r>
      <w:r w:rsidR="009E4FE4">
        <w:t xml:space="preserve"> segítik elő.</w:t>
      </w:r>
    </w:p>
    <w:p w14:paraId="0EA1D027" w14:textId="09688080" w:rsidR="00AD4986" w:rsidRDefault="00AD4986" w:rsidP="00AD4986">
      <w:pPr>
        <w:pStyle w:val="Cmsor3"/>
      </w:pPr>
      <w:bookmarkStart w:id="27" w:name="_Toc152271311"/>
      <w:r>
        <w:t>Angular Material</w:t>
      </w:r>
      <w:bookmarkEnd w:id="27"/>
    </w:p>
    <w:p w14:paraId="1E414F2D" w14:textId="38919E24" w:rsidR="00E07793" w:rsidRDefault="00D023A4" w:rsidP="00E07793">
      <w:r>
        <w:t>Az</w:t>
      </w:r>
      <w:r w:rsidR="00F34FFF">
        <w:t xml:space="preserve"> Angular Material</w:t>
      </w:r>
      <w:r w:rsidR="00821BF1">
        <w:t xml:space="preserve"> </w:t>
      </w:r>
      <w:r w:rsidR="00821BF1">
        <w:fldChar w:fldCharType="begin"/>
      </w:r>
      <w:r w:rsidR="00821BF1">
        <w:instrText xml:space="preserve"> REF _Ref147818657 \r \h </w:instrText>
      </w:r>
      <w:r w:rsidR="00821BF1">
        <w:fldChar w:fldCharType="separate"/>
      </w:r>
      <w:r w:rsidR="00821BF1">
        <w:t>[9]</w:t>
      </w:r>
      <w:r w:rsidR="00821BF1">
        <w:fldChar w:fldCharType="end"/>
      </w:r>
      <w:r>
        <w:t xml:space="preserve"> </w:t>
      </w:r>
      <w:r w:rsidR="00B35021">
        <w:t xml:space="preserve">az </w:t>
      </w:r>
      <w:r>
        <w:t>Angular keretrendszer által kifejlesztett UI komponenskönyvtár.</w:t>
      </w:r>
      <w:r w:rsidR="006C7BE3">
        <w:t xml:space="preserve"> Elsődleges célja, hogy egy egységes és esztétikus dizájnt adjon a felületnek, amit professzionális környezetben is gyakorian használnak fel.</w:t>
      </w:r>
      <w:r w:rsidR="00972D35">
        <w:t xml:space="preserve"> A könyvtár számos beépített funkciót és komponenst szolgáltat, amelyeknek a segítségével a legtöbb elemet ki lehet alakítani, amire egy honlapon szükség lehet.</w:t>
      </w:r>
      <w:r w:rsidR="0026277B">
        <w:t xml:space="preserve"> Ezekkel a komponensekkel gyorsan, egyszerűen </w:t>
      </w:r>
      <w:r w:rsidR="009449AC">
        <w:t>létrehozhatjuk</w:t>
      </w:r>
      <w:r w:rsidR="0026277B">
        <w:t xml:space="preserve"> a kliensoldali alkalmazásunkat a mély testreszabhatóságuk segítségével</w:t>
      </w:r>
      <w:r w:rsidR="007E2F3E">
        <w:t>. A dokumentációját böngészve könnyen megtaláljuk a nekünk szükséges elemeket az interfészükkel és változatos példákkal együtt. Egy gyorsan fejlődő és változó keretrendszerről van szó, de a verziók között is átláthatóan tudunk barangolni.</w:t>
      </w:r>
    </w:p>
    <w:p w14:paraId="33F4F226" w14:textId="38A59E80" w:rsidR="00525772" w:rsidRDefault="00525772" w:rsidP="00E07793">
      <w:r>
        <w:t>A világos és sötét stílus kialakításánál is nagy szerepet játszott az Angular Material, mivel a számos beépített komponens stílusával összhangban volt szükség a beállítására. Szerencsére a könyvtár a stílus szerkesztésére is ad konfigurációs lehetőséget.</w:t>
      </w:r>
    </w:p>
    <w:p w14:paraId="3EA22F8F" w14:textId="7D819290" w:rsidR="00E07793" w:rsidRDefault="00E07793" w:rsidP="00E07793">
      <w:pPr>
        <w:pStyle w:val="Cmsor3"/>
      </w:pPr>
      <w:bookmarkStart w:id="28" w:name="_Toc152271312"/>
      <w:r>
        <w:t>SCSS</w:t>
      </w:r>
      <w:bookmarkEnd w:id="28"/>
    </w:p>
    <w:p w14:paraId="37793EF1" w14:textId="7CD0C4DB" w:rsidR="00E07793" w:rsidRDefault="00127CBA" w:rsidP="00E07793">
      <w:r>
        <w:t>A CSS kiterjesztése, a stílus kialakításában volt fő szerepe.</w:t>
      </w:r>
      <w:r w:rsidR="00861CC9">
        <w:t xml:space="preserve"> Az alap CSS funkciókon felül számos további lehetőséget biztosít a stílus fejlesztésében. Kialakíthatunk vele hierarchikus, átlátható stílusfákat, bevezethetünk később </w:t>
      </w:r>
      <w:r w:rsidR="00861CC9">
        <w:lastRenderedPageBreak/>
        <w:t>felhasználandó változókat, vagy további kiegészítő függvényeket írhatunk bele.</w:t>
      </w:r>
      <w:r w:rsidR="00B36319">
        <w:t xml:space="preserve"> A változókezelésnek nagy haszna volt a világos és sötét stílus kialakításában is.</w:t>
      </w:r>
    </w:p>
    <w:p w14:paraId="53639D25" w14:textId="72B7A249" w:rsidR="00354FC9" w:rsidRDefault="00354FC9" w:rsidP="00E07793">
      <w:r>
        <w:t>Segít</w:t>
      </w:r>
      <w:r w:rsidR="00773148">
        <w:t>ségével változókba lehet szervezni az Angular Material által adott és beállított színsémát. Így csökkentve az erőforrásigényét az egyes stílus fájloknak, mivel csak ezekre a színekre kell hivatkozniuk.</w:t>
      </w:r>
    </w:p>
    <w:p w14:paraId="14EBA6F7" w14:textId="7C404CE5" w:rsidR="00E07793" w:rsidRDefault="00E07793" w:rsidP="00E07793">
      <w:pPr>
        <w:pStyle w:val="Cmsor3"/>
      </w:pPr>
      <w:bookmarkStart w:id="29" w:name="_Toc152271313"/>
      <w:r>
        <w:t>SignalR</w:t>
      </w:r>
      <w:bookmarkEnd w:id="29"/>
    </w:p>
    <w:p w14:paraId="6E73E1AC" w14:textId="77777777" w:rsidR="00D51E8F" w:rsidRDefault="00A23B56" w:rsidP="00E30036">
      <w:r>
        <w:t>Mivel a WebSocket technológia kétoldalú kommunikáció, ezért meg kell említeni a kliensoldali felhasználását is. Angular felől az elsődleges feladata a kapcsolatfelépítés kérése a szerver felé a már említett aut</w:t>
      </w:r>
      <w:r w:rsidR="006E3213">
        <w:t>h</w:t>
      </w:r>
      <w:r>
        <w:t>entikáció felhasználásával is.</w:t>
      </w:r>
    </w:p>
    <w:p w14:paraId="7FC51010" w14:textId="4EB0C49F" w:rsidR="00E30036" w:rsidRDefault="00706137" w:rsidP="00E30036">
      <w:r>
        <w:t>Kliensoldalon arra kell figyelni a használatakor, hogy milyen esetekben akarjuk inicializálni és leállítani a kapcsolatokat</w:t>
      </w:r>
      <w:r w:rsidR="005C1A77">
        <w:t>.</w:t>
      </w:r>
      <w:r>
        <w:t xml:space="preserve"> </w:t>
      </w:r>
      <w:r w:rsidR="005C1A77">
        <w:t>M</w:t>
      </w:r>
      <w:r>
        <w:t>ilyen oldalak megtekintésekor van szükségünk milyen kapcsolatra.</w:t>
      </w:r>
      <w:r w:rsidR="005A1B8C">
        <w:t xml:space="preserve"> Ezenkívül</w:t>
      </w:r>
      <w:r w:rsidR="00E135FE">
        <w:t>,</w:t>
      </w:r>
      <w:r w:rsidR="005A1B8C">
        <w:t xml:space="preserve"> a már kialakított kapcsolaton lehetőséget biztosít a szerver felől érkező eseményekre való feliratkozásra, az onnan érkező adatok kezelésére.</w:t>
      </w:r>
    </w:p>
    <w:p w14:paraId="75815E26" w14:textId="303BA83E" w:rsidR="00E30036" w:rsidRPr="00E30036" w:rsidRDefault="00E30036" w:rsidP="00E30036">
      <w:pPr>
        <w:pStyle w:val="Cmsor3"/>
      </w:pPr>
      <w:bookmarkStart w:id="30" w:name="_Toc152271314"/>
      <w:proofErr w:type="spellStart"/>
      <w:r>
        <w:t>NGX-Translate</w:t>
      </w:r>
      <w:bookmarkEnd w:id="30"/>
      <w:proofErr w:type="spellEnd"/>
    </w:p>
    <w:p w14:paraId="388BB43D" w14:textId="625A44D3" w:rsidR="00E07793" w:rsidRDefault="00E62FB6" w:rsidP="00E07793">
      <w:r>
        <w:t xml:space="preserve">Az ngx-translate </w:t>
      </w:r>
      <w:r>
        <w:fldChar w:fldCharType="begin"/>
      </w:r>
      <w:r>
        <w:instrText xml:space="preserve"> REF _Ref147924901 \r \h </w:instrText>
      </w:r>
      <w:r>
        <w:fldChar w:fldCharType="separate"/>
      </w:r>
      <w:r>
        <w:t>[10]</w:t>
      </w:r>
      <w:r>
        <w:fldChar w:fldCharType="end"/>
      </w:r>
      <w:r>
        <w:t xml:space="preserve"> e</w:t>
      </w:r>
      <w:r w:rsidR="00B5092A">
        <w:t xml:space="preserve">gy erőteljes </w:t>
      </w:r>
      <w:proofErr w:type="spellStart"/>
      <w:r w:rsidR="00B5092A">
        <w:t>internalizációs</w:t>
      </w:r>
      <w:proofErr w:type="spellEnd"/>
      <w:r w:rsidR="00B5092A">
        <w:t xml:space="preserve"> könyvtár </w:t>
      </w:r>
      <w:proofErr w:type="spellStart"/>
      <w:r w:rsidR="00B5092A">
        <w:t>Angularra</w:t>
      </w:r>
      <w:proofErr w:type="spellEnd"/>
      <w:r w:rsidR="00B5092A">
        <w:t>, amivel egyszerűen és jól skálázhatóan tudjuk kezelni a kliensoldali többnyelvűséget.</w:t>
      </w:r>
      <w:r w:rsidR="00022632">
        <w:t xml:space="preserve"> A könyvtár segítségével a statikus, honlapon megjelenítendő szövegeket nem közvetlenül égetjük az alkalmazásba, hanem kiszervez</w:t>
      </w:r>
      <w:r w:rsidR="00833466">
        <w:t xml:space="preserve">zük </w:t>
      </w:r>
      <w:r w:rsidR="00022632">
        <w:t xml:space="preserve">őket </w:t>
      </w:r>
      <w:r w:rsidR="00D63565">
        <w:t>assets</w:t>
      </w:r>
      <w:r w:rsidR="00022632">
        <w:t xml:space="preserve"> fájlokba, ahol a könyvtárban beállított nyelv segítségével választja ki melyik </w:t>
      </w:r>
      <w:r w:rsidR="00057762">
        <w:t>fájl</w:t>
      </w:r>
      <w:r w:rsidR="00022632">
        <w:t xml:space="preserve"> segítségével állítsa be.</w:t>
      </w:r>
    </w:p>
    <w:p w14:paraId="272FD4E8" w14:textId="3E1905DA" w:rsidR="001B36F2" w:rsidRDefault="001B36F2" w:rsidP="00E07793">
      <w:r>
        <w:t xml:space="preserve">A könyvtárnak több más segédfunkciója van, ami sokban elősegíti segítségével a többnyelvű fejlesztést. Például nem csak statikus szöveget tud </w:t>
      </w:r>
      <w:proofErr w:type="spellStart"/>
      <w:r>
        <w:t>többnyelvesíteni</w:t>
      </w:r>
      <w:proofErr w:type="spellEnd"/>
      <w:r>
        <w:t>, hanem paraméterezett értékeket is tud kiértékelni a megjelenítés előtt.</w:t>
      </w:r>
      <w:r w:rsidR="0053353B">
        <w:t xml:space="preserve"> Ezzel például a névsorrendet is az adott nyelv szerint tudjuk megjeleníteni</w:t>
      </w:r>
      <w:r w:rsidR="00A70340">
        <w:t xml:space="preserve">, de </w:t>
      </w:r>
      <w:r w:rsidR="00B55315">
        <w:t xml:space="preserve">egyes </w:t>
      </w:r>
      <w:r w:rsidR="00A70340">
        <w:t>mondatoknak a tárgyai is ugyanígy könnyen megadható</w:t>
      </w:r>
      <w:r w:rsidR="00970064">
        <w:t>ak</w:t>
      </w:r>
      <w:r w:rsidR="00A70340">
        <w:t xml:space="preserve"> kívülről.</w:t>
      </w:r>
    </w:p>
    <w:p w14:paraId="07DA33A3" w14:textId="50E8B9D7" w:rsidR="00E07793" w:rsidRDefault="00E07793" w:rsidP="00E07793">
      <w:pPr>
        <w:pStyle w:val="Cmsor3"/>
      </w:pPr>
      <w:bookmarkStart w:id="31" w:name="_Toc152271315"/>
      <w:r>
        <w:t>Dot</w:t>
      </w:r>
      <w:r w:rsidR="00697C84">
        <w:t>e</w:t>
      </w:r>
      <w:r>
        <w:t>nv</w:t>
      </w:r>
      <w:bookmarkEnd w:id="31"/>
    </w:p>
    <w:p w14:paraId="06CCCE57" w14:textId="286CEE83" w:rsidR="00A752A9" w:rsidRDefault="00FF5D5E" w:rsidP="000A296C">
      <w:r>
        <w:t xml:space="preserve">A </w:t>
      </w:r>
      <w:proofErr w:type="spellStart"/>
      <w:r>
        <w:t>dotenv</w:t>
      </w:r>
      <w:proofErr w:type="spellEnd"/>
      <w:r>
        <w:t xml:space="preserve"> e</w:t>
      </w:r>
      <w:r w:rsidR="00DC1215">
        <w:t xml:space="preserve">gy </w:t>
      </w:r>
      <w:r w:rsidR="00C9282D">
        <w:t>hasznos</w:t>
      </w:r>
      <w:r w:rsidR="004C2885">
        <w:t xml:space="preserve"> és népszerű</w:t>
      </w:r>
      <w:r w:rsidR="00DC1215">
        <w:t>, mégis egyszerű könyvtár, aminek a segítségével biztonságosan tudjuk kezelni a kliensoldali szenzitív adatainkat anélkül, hogy azokat kiadnánk a külvilág felé.</w:t>
      </w:r>
      <w:r w:rsidR="000C4020">
        <w:t xml:space="preserve"> Ha </w:t>
      </w:r>
      <w:r w:rsidR="004D1414">
        <w:t xml:space="preserve">fejlesztők </w:t>
      </w:r>
      <w:r w:rsidR="000C4020">
        <w:t xml:space="preserve">külön-külön </w:t>
      </w:r>
      <w:r w:rsidR="004D1414">
        <w:t>dolgoznak</w:t>
      </w:r>
      <w:r w:rsidR="000C4020">
        <w:t xml:space="preserve"> kliens </w:t>
      </w:r>
      <w:r w:rsidR="004D1414">
        <w:t>vagy</w:t>
      </w:r>
      <w:r w:rsidR="000C4020">
        <w:t xml:space="preserve"> szerveroldali alkalmazás</w:t>
      </w:r>
      <w:r w:rsidR="004D1414">
        <w:t>on</w:t>
      </w:r>
      <w:r w:rsidR="000C4020">
        <w:t xml:space="preserve">, akkor gyakran előjön a probléma, hogy kulcsokat és titkokat </w:t>
      </w:r>
      <w:r w:rsidR="000C4020">
        <w:lastRenderedPageBreak/>
        <w:t>kell megosztaniuk egymás között</w:t>
      </w:r>
      <w:r w:rsidR="001D48C9">
        <w:t>.</w:t>
      </w:r>
      <w:r w:rsidR="000C4020">
        <w:t xml:space="preserve"> </w:t>
      </w:r>
      <w:r w:rsidR="00D248E3">
        <w:t xml:space="preserve">Ezeket nem akarjuk a </w:t>
      </w:r>
      <w:proofErr w:type="spellStart"/>
      <w:r w:rsidR="00D248E3">
        <w:t>Git</w:t>
      </w:r>
      <w:proofErr w:type="spellEnd"/>
      <w:r w:rsidR="00D248E3">
        <w:t xml:space="preserve"> </w:t>
      </w:r>
      <w:proofErr w:type="spellStart"/>
      <w:r w:rsidR="00D248E3">
        <w:t>repository</w:t>
      </w:r>
      <w:proofErr w:type="spellEnd"/>
      <w:r w:rsidR="00D248E3">
        <w:t xml:space="preserve">-ban nyilvánosságra hozni, mivel a jövőben felhasználhatják ellenünk. Emellett az </w:t>
      </w:r>
      <w:r w:rsidR="00A41B1C">
        <w:t>a</w:t>
      </w:r>
      <w:r w:rsidR="00D248E3">
        <w:t>sset</w:t>
      </w:r>
      <w:r w:rsidR="00A41B1C">
        <w:t>s</w:t>
      </w:r>
      <w:r w:rsidR="00D248E3">
        <w:t>-ek közé se akarjuk őket helyezni, mert akkor bárki kiolvashatja kívülről.</w:t>
      </w:r>
    </w:p>
    <w:p w14:paraId="7C198DAE" w14:textId="69CEC655" w:rsidR="0078391A" w:rsidRDefault="0078391A" w:rsidP="00A752A9">
      <w:r>
        <w:t xml:space="preserve">Ilyenkor jön a </w:t>
      </w:r>
      <w:proofErr w:type="spellStart"/>
      <w:r>
        <w:t>dotenv</w:t>
      </w:r>
      <w:proofErr w:type="spellEnd"/>
      <w:r>
        <w:t xml:space="preserve"> könyvtár</w:t>
      </w:r>
      <w:r w:rsidR="00AC3610">
        <w:t xml:space="preserve"> szerepe</w:t>
      </w:r>
      <w:r>
        <w:t xml:space="preserve">, ami egy olyan konfigurációs fájlból szolgáltatja az értékeket, ami nem része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repository-nak</w:t>
      </w:r>
      <w:proofErr w:type="spellEnd"/>
      <w:r>
        <w:t>, de futás közben kiolvashatóak az értékek belőle.</w:t>
      </w:r>
    </w:p>
    <w:p w14:paraId="2847065F" w14:textId="1EC0DF16" w:rsidR="00162CF4" w:rsidRDefault="00162CF4" w:rsidP="00A752A9">
      <w:r>
        <w:t xml:space="preserve">Jelen szoftverben olyan felhasználási módszert valósítottam meg, ami a Dotenv konfigurációs értékeket a kliens inicializálásakor egy script segítségével kiolvassa, és az </w:t>
      </w:r>
      <w:proofErr w:type="spellStart"/>
      <w:r>
        <w:t>Angularhoz</w:t>
      </w:r>
      <w:proofErr w:type="spellEnd"/>
      <w:r>
        <w:t xml:space="preserve"> használható tárolóba tölti be őket. Így amellett, hogy nincs</w:t>
      </w:r>
      <w:r w:rsidR="00474908">
        <w:t>enek</w:t>
      </w:r>
      <w:r>
        <w:t xml:space="preserve"> a </w:t>
      </w:r>
      <w:proofErr w:type="spellStart"/>
      <w:r>
        <w:t>Git</w:t>
      </w:r>
      <w:proofErr w:type="spellEnd"/>
      <w:r>
        <w:t xml:space="preserve"> irányítása alatt az értékek, a kliens is könnyedén használni</w:t>
      </w:r>
      <w:r w:rsidR="00623F02">
        <w:t xml:space="preserve"> </w:t>
      </w:r>
      <w:r w:rsidR="00FA1651">
        <w:t xml:space="preserve">tudja </w:t>
      </w:r>
      <w:r w:rsidR="00623F02">
        <w:t>a megszokott módon</w:t>
      </w:r>
      <w:r>
        <w:t>.</w:t>
      </w:r>
    </w:p>
    <w:p w14:paraId="3F301559" w14:textId="6A202DD5" w:rsidR="003E2766" w:rsidRDefault="003E2766" w:rsidP="003E2766">
      <w:pPr>
        <w:pStyle w:val="Cmsor3"/>
      </w:pPr>
      <w:bookmarkStart w:id="32" w:name="_Toc152271316"/>
      <w:proofErr w:type="spellStart"/>
      <w:r>
        <w:t>Cypress</w:t>
      </w:r>
      <w:bookmarkEnd w:id="32"/>
      <w:proofErr w:type="spellEnd"/>
    </w:p>
    <w:p w14:paraId="6C785FE6" w14:textId="0C217C7C" w:rsidR="000F60AF" w:rsidRDefault="000F60AF" w:rsidP="000F60AF">
      <w:r>
        <w:t xml:space="preserve">A </w:t>
      </w:r>
      <w:proofErr w:type="spellStart"/>
      <w:r>
        <w:t>Cypress</w:t>
      </w:r>
      <w:proofErr w:type="spellEnd"/>
      <w:r>
        <w:t xml:space="preserve"> </w:t>
      </w:r>
      <w:r w:rsidR="00625AC3">
        <w:fldChar w:fldCharType="begin"/>
      </w:r>
      <w:r w:rsidR="00625AC3">
        <w:instrText xml:space="preserve"> REF _Ref148907173 \r \h </w:instrText>
      </w:r>
      <w:r w:rsidR="00625AC3">
        <w:fldChar w:fldCharType="separate"/>
      </w:r>
      <w:r w:rsidR="00625AC3">
        <w:t>[12]</w:t>
      </w:r>
      <w:r w:rsidR="00625AC3">
        <w:fldChar w:fldCharType="end"/>
      </w:r>
      <w:r w:rsidR="00625AC3">
        <w:t xml:space="preserve"> egy szoftverfejlesztési segédeszköz, aminek a segítségével</w:t>
      </w:r>
      <w:r w:rsidR="002A4D76">
        <w:t xml:space="preserve"> webes felületek end-</w:t>
      </w:r>
      <w:proofErr w:type="spellStart"/>
      <w:r w:rsidR="002A4D76">
        <w:t>to</w:t>
      </w:r>
      <w:proofErr w:type="spellEnd"/>
      <w:r w:rsidR="002A4D76">
        <w:t>-end tesztelésére kapunk lehetőséget.</w:t>
      </w:r>
      <w:r w:rsidR="0014000C">
        <w:t xml:space="preserve"> Használatával könnyen ellenőrizhetjük alkalmazásokról, hogy az</w:t>
      </w:r>
      <w:r w:rsidR="006435E4">
        <w:t xml:space="preserve"> oldal az</w:t>
      </w:r>
      <w:r w:rsidR="0014000C">
        <w:t xml:space="preserve"> elvárt funkcionalitásnak megfelel-e.</w:t>
      </w:r>
    </w:p>
    <w:p w14:paraId="7677CD01" w14:textId="6A8C0DAC" w:rsidR="00EC7F65" w:rsidRDefault="00EC7F65" w:rsidP="000F60AF">
      <w:r>
        <w:t>Használata során lehetőségünk van külön-külön egységekre bontani a tesztelést, amiken belül akár elő és utó logikát is megfogalmazhatunk.</w:t>
      </w:r>
      <w:r w:rsidR="0020068C">
        <w:t xml:space="preserve"> Ilyen logikákat megadhatunk a teljes egység elejére és végére, vagy akár minden teszt köré kialakítva.</w:t>
      </w:r>
    </w:p>
    <w:p w14:paraId="454402D4" w14:textId="0F5AAFF3" w:rsidR="00270388" w:rsidRDefault="00270388" w:rsidP="000F60AF">
      <w:r>
        <w:t xml:space="preserve">A tesztelés során gyakran szükségünk lehet konstans értékekre, amikre a </w:t>
      </w:r>
      <w:proofErr w:type="spellStart"/>
      <w:r>
        <w:t>Cypress</w:t>
      </w:r>
      <w:proofErr w:type="spellEnd"/>
      <w:r>
        <w:t xml:space="preserve"> </w:t>
      </w:r>
      <w:r w:rsidR="00EB6263">
        <w:t xml:space="preserve">a saját </w:t>
      </w:r>
      <w:proofErr w:type="spellStart"/>
      <w:r>
        <w:t>fixture</w:t>
      </w:r>
      <w:proofErr w:type="spellEnd"/>
      <w:r>
        <w:t xml:space="preserve"> </w:t>
      </w:r>
      <w:r w:rsidR="00A1675D">
        <w:t>rendszerével</w:t>
      </w:r>
      <w:r>
        <w:t xml:space="preserve"> ad lehetőséget.</w:t>
      </w:r>
      <w:r w:rsidR="00364261">
        <w:t xml:space="preserve"> Ezzel a </w:t>
      </w:r>
      <w:proofErr w:type="spellStart"/>
      <w:r w:rsidR="00364261">
        <w:t>fixture</w:t>
      </w:r>
      <w:proofErr w:type="spellEnd"/>
      <w:r w:rsidR="00364261">
        <w:t xml:space="preserve"> mappába kiszervezett JSON alapú fájlok értékét aktívan tudjuk használni a tesztek futtatása alatt a </w:t>
      </w:r>
      <w:proofErr w:type="spellStart"/>
      <w:r w:rsidR="00364261">
        <w:t>Cypress</w:t>
      </w:r>
      <w:proofErr w:type="spellEnd"/>
      <w:r w:rsidR="00364261">
        <w:t xml:space="preserve"> </w:t>
      </w:r>
      <w:proofErr w:type="spellStart"/>
      <w:r w:rsidR="00364261">
        <w:t>cy.fixture</w:t>
      </w:r>
      <w:proofErr w:type="spellEnd"/>
      <w:r w:rsidR="00364261">
        <w:t xml:space="preserve"> függvénye segítségével.</w:t>
      </w:r>
    </w:p>
    <w:p w14:paraId="7C54A6E7" w14:textId="374A7400" w:rsidR="001D7131" w:rsidRDefault="00295052" w:rsidP="000F60AF">
      <w:proofErr w:type="spellStart"/>
      <w:r>
        <w:t>Cypress</w:t>
      </w:r>
      <w:proofErr w:type="spellEnd"/>
      <w:r>
        <w:t xml:space="preserve"> lehetőséget ad saját függvények hozzáadására is, amivel könnyedén ki tudunk szervezni olyan segéd implementációkat, amik szükségesek a teszteléshez, de nem aktív részei a tesztelt funkciónak.</w:t>
      </w:r>
      <w:r w:rsidR="00CB7D78">
        <w:t xml:space="preserve"> Ilyen függvény lehet például a szerver felé elküldött előregisztráció vagy belépés</w:t>
      </w:r>
      <w:r w:rsidR="00255196">
        <w:t xml:space="preserve">, amiket a felület </w:t>
      </w:r>
      <w:r w:rsidR="00C66E48">
        <w:t xml:space="preserve">tesztelése </w:t>
      </w:r>
      <w:r w:rsidR="00255196">
        <w:t>nélkül akarunk elküldeni.</w:t>
      </w:r>
      <w:r w:rsidR="00F84DCB">
        <w:t xml:space="preserve"> Ezeket a </w:t>
      </w:r>
      <w:proofErr w:type="spellStart"/>
      <w:r w:rsidR="00F84DCB">
        <w:t>Cypress</w:t>
      </w:r>
      <w:proofErr w:type="spellEnd"/>
      <w:r w:rsidR="00F84DCB">
        <w:t xml:space="preserve"> interfészébe beregisztrálva szabadon tudjuk meghívni a tesztelés</w:t>
      </w:r>
      <w:r w:rsidR="003C1079">
        <w:t>i fájlok</w:t>
      </w:r>
      <w:r w:rsidR="00F84DCB">
        <w:t xml:space="preserve"> bármelyik részén.</w:t>
      </w:r>
    </w:p>
    <w:p w14:paraId="207BD105" w14:textId="77777777" w:rsidR="00D62494" w:rsidRPr="000F60AF" w:rsidRDefault="00D62494" w:rsidP="000F60AF"/>
    <w:p w14:paraId="4F3F292E" w14:textId="225B5E31" w:rsidR="000F4BAD" w:rsidRDefault="001D1D83" w:rsidP="001D1D83">
      <w:pPr>
        <w:pStyle w:val="Cmsor1"/>
      </w:pPr>
      <w:bookmarkStart w:id="33" w:name="_Toc152271317"/>
      <w:r>
        <w:lastRenderedPageBreak/>
        <w:t>Tervezés</w:t>
      </w:r>
      <w:bookmarkEnd w:id="33"/>
    </w:p>
    <w:p w14:paraId="7F153511" w14:textId="3E06EF2B" w:rsidR="001D1D83" w:rsidRDefault="001D1D83" w:rsidP="001D1D83">
      <w:pPr>
        <w:pStyle w:val="Cmsor2"/>
      </w:pPr>
      <w:bookmarkStart w:id="34" w:name="_Toc152271318"/>
      <w:r>
        <w:t>Bevezetés</w:t>
      </w:r>
      <w:bookmarkEnd w:id="34"/>
    </w:p>
    <w:p w14:paraId="1E359BA3" w14:textId="443237F7" w:rsidR="00850600" w:rsidRDefault="00E45619" w:rsidP="00850600">
      <w:r>
        <w:t xml:space="preserve">Az elkészített alkalmazás egy komplex, különálló </w:t>
      </w:r>
      <w:r w:rsidR="00FF5F41">
        <w:t xml:space="preserve">egységekre </w:t>
      </w:r>
      <w:r>
        <w:t>bontható</w:t>
      </w:r>
      <w:r w:rsidR="00FF5F41">
        <w:t xml:space="preserve"> szoftver implementációja volt. </w:t>
      </w:r>
      <w:r w:rsidR="00917FB5">
        <w:t>Ezek a funkciók mentén feldarabolható az alkalmazás specifikációja is.</w:t>
      </w:r>
    </w:p>
    <w:p w14:paraId="24600CDC" w14:textId="77FD5E0A" w:rsidR="00A3233C" w:rsidRDefault="00A3233C" w:rsidP="00A3233C">
      <w:pPr>
        <w:pStyle w:val="Cmsor3"/>
      </w:pPr>
      <w:bookmarkStart w:id="35" w:name="_Toc152271319"/>
      <w:r>
        <w:t>Felhasználókezelés</w:t>
      </w:r>
      <w:bookmarkEnd w:id="35"/>
    </w:p>
    <w:p w14:paraId="2C90689B" w14:textId="6143CE04" w:rsidR="001C16F3" w:rsidRDefault="004B194F" w:rsidP="001C16F3">
      <w:r>
        <w:t xml:space="preserve">A webalkalmazás felhasználókat kezel, hogy személyre szabott </w:t>
      </w:r>
      <w:r w:rsidR="00246311">
        <w:t>játék élményt</w:t>
      </w:r>
      <w:r>
        <w:t xml:space="preserve"> tudjon nyúj</w:t>
      </w:r>
      <w:r w:rsidR="00246311">
        <w:t>tson a játékosoknak.</w:t>
      </w:r>
      <w:r w:rsidR="009414B5">
        <w:t xml:space="preserve"> Elsősorban azért van rá szükség, mivel sok olyan funkciót valósít meg az alkalmazás, ami személyre szabott előzményeket és állapotot igényel, így be kell azonosítani ki szeretné használni a weboldalt.</w:t>
      </w:r>
    </w:p>
    <w:p w14:paraId="47500204" w14:textId="77777777" w:rsidR="00924F7F" w:rsidRDefault="007A1D12" w:rsidP="00924F7F">
      <w:pPr>
        <w:pStyle w:val="Kp"/>
      </w:pPr>
      <w:r>
        <w:rPr>
          <w:noProof/>
        </w:rPr>
        <w:drawing>
          <wp:inline distT="0" distB="0" distL="0" distR="0" wp14:anchorId="6ECB4E7E" wp14:editId="24F32B82">
            <wp:extent cx="5400675" cy="3895725"/>
            <wp:effectExtent l="0" t="0" r="9525" b="9525"/>
            <wp:docPr id="1811391484" name="Kép 181139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8850" w14:textId="1F57CB93" w:rsidR="007A1D1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1</w:t>
      </w:r>
      <w:r>
        <w:fldChar w:fldCharType="end"/>
      </w:r>
      <w:r w:rsidR="00924F7F">
        <w:t>. ábra Felhasználókezelési használati esetek</w:t>
      </w:r>
    </w:p>
    <w:p w14:paraId="783BE084" w14:textId="58E34A0B" w:rsidR="00E90298" w:rsidRDefault="000B2860" w:rsidP="00A3233C">
      <w:r>
        <w:t>Emiatt az oldalra látogatva az első</w:t>
      </w:r>
      <w:r w:rsidR="00001315">
        <w:t>,</w:t>
      </w:r>
      <w:r>
        <w:t xml:space="preserve"> amit egy megtekintő megtehet, hogy vagy belép</w:t>
      </w:r>
      <w:r w:rsidR="00001315">
        <w:t>,</w:t>
      </w:r>
      <w:r>
        <w:t xml:space="preserve"> vagy regisztrál.</w:t>
      </w:r>
      <w:r w:rsidR="00001315">
        <w:t xml:space="preserve"> Enélkül </w:t>
      </w:r>
      <w:r w:rsidR="0035501B">
        <w:t>nem mehet tovább az oldalon semerre.</w:t>
      </w:r>
      <w:r w:rsidR="001A1251">
        <w:t xml:space="preserve"> Egy felhasználótól adatokat gyűjtünk, ami a neve, felhasználóneve, e-mail címe és egy biztonságos </w:t>
      </w:r>
      <w:proofErr w:type="spellStart"/>
      <w:r w:rsidR="001A1251">
        <w:t>jelszava</w:t>
      </w:r>
      <w:proofErr w:type="spellEnd"/>
      <w:r w:rsidR="001A1251">
        <w:t>.</w:t>
      </w:r>
      <w:r w:rsidR="00A74193">
        <w:t xml:space="preserve"> </w:t>
      </w:r>
      <w:r w:rsidR="00A74193">
        <w:lastRenderedPageBreak/>
        <w:t xml:space="preserve">Ezek az adatok </w:t>
      </w:r>
      <w:proofErr w:type="spellStart"/>
      <w:r w:rsidR="00A74193">
        <w:t>validálva</w:t>
      </w:r>
      <w:proofErr w:type="spellEnd"/>
      <w:r w:rsidR="00A74193">
        <w:t xml:space="preserve"> vannak eltárolva.</w:t>
      </w:r>
      <w:r w:rsidR="00947802">
        <w:t xml:space="preserve"> Ezenkívül a játékosok bejelentkezés után profilképet is állíthatnak maguknak, ami megjelenik a váróteremben és a játékban is.</w:t>
      </w:r>
    </w:p>
    <w:p w14:paraId="3FF0A0A2" w14:textId="505746F6" w:rsidR="009E0F5A" w:rsidRDefault="009E0F5A" w:rsidP="00A3233C">
      <w:r>
        <w:t>További funkció a felhasználókezelésben a barátok kezelése.</w:t>
      </w:r>
      <w:r w:rsidR="008C6ECF">
        <w:t xml:space="preserve"> A felhasználók bejelölhetnek más felhasználókat barátnak, és azokat a kéréseket</w:t>
      </w:r>
      <w:r w:rsidR="00053021">
        <w:t xml:space="preserve"> a túloldalon</w:t>
      </w:r>
      <w:r w:rsidR="008C6ECF">
        <w:t xml:space="preserve"> </w:t>
      </w:r>
      <w:r w:rsidR="00BF4F37">
        <w:t>e</w:t>
      </w:r>
      <w:r w:rsidR="008C6ECF">
        <w:t>lfogadhatják vagy elutasíthatják.</w:t>
      </w:r>
      <w:r w:rsidR="009C79C6">
        <w:t xml:space="preserve"> Barátok látják egymást egy listán, mellettük egy indikátorral jelezve</w:t>
      </w:r>
      <w:r w:rsidR="00827E7D">
        <w:t>, hogy</w:t>
      </w:r>
      <w:r w:rsidR="009C79C6">
        <w:t xml:space="preserve"> éppen aktívak-e a honlapon.</w:t>
      </w:r>
      <w:r w:rsidR="004773A7">
        <w:t xml:space="preserve"> Ez elősegíti, hogy a játékosok megtalálják egymást.</w:t>
      </w:r>
    </w:p>
    <w:p w14:paraId="11859782" w14:textId="514E88CD" w:rsidR="00386152" w:rsidRDefault="00386152" w:rsidP="00A3233C">
      <w:r>
        <w:t xml:space="preserve">A felhasználók ezenkívül tudják módosítani a felhasználójukat, akár a nevüket vagy felhasználónevüket is. </w:t>
      </w:r>
      <w:r w:rsidR="00720FD3">
        <w:t>Emellett a honlap megtekintése közben változtathatják a stílus vagy nyelv preferenciájukat is, amit egy Cookie-</w:t>
      </w:r>
      <w:proofErr w:type="spellStart"/>
      <w:r w:rsidR="00720FD3">
        <w:t>ba</w:t>
      </w:r>
      <w:proofErr w:type="spellEnd"/>
      <w:r w:rsidR="00720FD3">
        <w:t xml:space="preserve"> elmentve megjegyez.</w:t>
      </w:r>
    </w:p>
    <w:p w14:paraId="3BAD39DF" w14:textId="62D3D6A4" w:rsidR="00A3233C" w:rsidRDefault="00A3233C" w:rsidP="00A3233C">
      <w:pPr>
        <w:pStyle w:val="Cmsor3"/>
      </w:pPr>
      <w:bookmarkStart w:id="36" w:name="_Toc152271320"/>
      <w:r>
        <w:t>Bolt rendszer</w:t>
      </w:r>
      <w:bookmarkEnd w:id="36"/>
    </w:p>
    <w:p w14:paraId="55798E9D" w14:textId="1A13ABEE" w:rsidR="00A3233C" w:rsidRDefault="000374FD" w:rsidP="00A3233C">
      <w:r>
        <w:t>A webalkalmazás tartalmaz egy beépített boltot, amiben a játékosok a játékok végén szerzett pontokból tudnak vásárolni.</w:t>
      </w:r>
    </w:p>
    <w:p w14:paraId="7BD85423" w14:textId="47D6487D" w:rsidR="001963A9" w:rsidRDefault="001963A9" w:rsidP="00A3233C">
      <w:r>
        <w:t xml:space="preserve">Maga a megvalósított játék úgy épül fel, hogy a játék kezdete előtt ki kell választani egy pakli összeállítást, aminek a kártyáit szeretnénk felhasználni. </w:t>
      </w:r>
      <w:r w:rsidR="00212C67">
        <w:t>Itt jön képbe a boltrendszer, hogy ne adjuk oda a játékosoknak a teljes összeállítási listát, hanem az alkalmazás használatával tudjanak tetszőlegesen felnyitni új módokat.</w:t>
      </w:r>
    </w:p>
    <w:p w14:paraId="5FECB20C" w14:textId="77777777" w:rsidR="00E32908" w:rsidRDefault="00AE6BA2" w:rsidP="00E32908">
      <w:pPr>
        <w:pStyle w:val="Kp"/>
      </w:pPr>
      <w:r>
        <w:rPr>
          <w:noProof/>
        </w:rPr>
        <w:drawing>
          <wp:inline distT="0" distB="0" distL="0" distR="0" wp14:anchorId="596F720C" wp14:editId="237728ED">
            <wp:extent cx="2486025" cy="2676525"/>
            <wp:effectExtent l="0" t="0" r="9525" b="9525"/>
            <wp:docPr id="979220347" name="Kép 979220347" descr="A képen szöveg, képernyőkép, hold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0347" name="Kép 1" descr="A képen szöveg, képernyőkép, hold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BD6" w14:textId="09681F5C" w:rsidR="00AE6BA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2</w:t>
      </w:r>
      <w:r>
        <w:fldChar w:fldCharType="end"/>
      </w:r>
      <w:r w:rsidR="00E32908">
        <w:t>. ábra Boltrendszer használati esetei</w:t>
      </w:r>
    </w:p>
    <w:p w14:paraId="6BF7A758" w14:textId="58FB8ECE" w:rsidR="00AE6BA2" w:rsidRDefault="00A71C12" w:rsidP="00AE6BA2">
      <w:r>
        <w:lastRenderedPageBreak/>
        <w:t xml:space="preserve">Ezzel </w:t>
      </w:r>
      <w:r w:rsidR="005E71D7">
        <w:t xml:space="preserve">további motivációt adunk a játékosoknak, hogy többet használják az alkalmazást. Emellett </w:t>
      </w:r>
      <w:r w:rsidR="00C54DB3">
        <w:t xml:space="preserve">a </w:t>
      </w:r>
      <w:r w:rsidR="005E71D7">
        <w:t>nagyobb változatosság</w:t>
      </w:r>
      <w:r w:rsidR="00C54DB3">
        <w:t>on túl</w:t>
      </w:r>
      <w:r w:rsidR="005E71D7">
        <w:t xml:space="preserve"> döntési lehetőséget</w:t>
      </w:r>
      <w:r w:rsidR="00FE7A7D">
        <w:t xml:space="preserve"> is</w:t>
      </w:r>
      <w:r w:rsidR="00C54DB3">
        <w:t xml:space="preserve"> ad</w:t>
      </w:r>
      <w:r w:rsidR="005E71D7">
        <w:t xml:space="preserve">, hogy milyen pakli tetszett meg </w:t>
      </w:r>
      <w:r w:rsidR="00572D1B">
        <w:t>melyik felhasználónak</w:t>
      </w:r>
      <w:r w:rsidR="005E71D7">
        <w:t>.</w:t>
      </w:r>
    </w:p>
    <w:p w14:paraId="6DF4DDA2" w14:textId="6F42AD1A" w:rsidR="00FF0624" w:rsidRDefault="00FF0624" w:rsidP="00AE6BA2">
      <w:r>
        <w:t>Minden játékos a játék alap Sushi Go verziójának paklijával tud kezdetben játszani, és elég pontot szerezve tudja magának feloldani a boltban vásárlási lehetőséget.</w:t>
      </w:r>
      <w:r w:rsidR="004F5EB4">
        <w:t xml:space="preserve"> Ezzel kicsit elrejtve a plusz ponthasználat szükségességét, de mégis újdonságot adva.</w:t>
      </w:r>
    </w:p>
    <w:p w14:paraId="2B39320C" w14:textId="73DE4AA9" w:rsidR="00A3233C" w:rsidRDefault="00A3233C" w:rsidP="00A3233C">
      <w:pPr>
        <w:pStyle w:val="Cmsor3"/>
      </w:pPr>
      <w:bookmarkStart w:id="37" w:name="_Toc152271321"/>
      <w:r>
        <w:t>Váróterem rendszer</w:t>
      </w:r>
      <w:bookmarkEnd w:id="37"/>
    </w:p>
    <w:p w14:paraId="6106F437" w14:textId="69B7C8E1" w:rsidR="00A3233C" w:rsidRDefault="007B3662" w:rsidP="00A3233C">
      <w:r>
        <w:t xml:space="preserve">Az alkalmazás várótermeket, </w:t>
      </w:r>
      <w:r w:rsidR="00106AC0">
        <w:t>lobby-</w:t>
      </w:r>
      <w:proofErr w:type="spellStart"/>
      <w:r>
        <w:t>kat</w:t>
      </w:r>
      <w:proofErr w:type="spellEnd"/>
      <w:r>
        <w:t xml:space="preserve"> kezel.</w:t>
      </w:r>
      <w:r w:rsidR="00106AC0">
        <w:t xml:space="preserve"> </w:t>
      </w:r>
      <w:r w:rsidR="00EC19E9">
        <w:t>Ennek a rendszernek a segítségével tudják a felhasználók megtalálni egymást egyes játékokra.</w:t>
      </w:r>
    </w:p>
    <w:p w14:paraId="175EEA96" w14:textId="32E64384" w:rsidR="007055D3" w:rsidRDefault="007055D3" w:rsidP="00A3233C">
      <w:r>
        <w:t>A várótermek</w:t>
      </w:r>
      <w:r w:rsidR="00134F4E">
        <w:t xml:space="preserve"> komplex funkciókkal lettek ellátva.</w:t>
      </w:r>
      <w:r w:rsidR="005A393D">
        <w:t xml:space="preserve"> Először is megtekinthetjük az aktív várótermek listáját, aminek az aktuális állapotát élőben látják változni a honlap megtekintői. Tehát ha valaki elindít egy szobát, akkor azt eg</w:t>
      </w:r>
      <w:r w:rsidR="00F76A07">
        <w:t>y másik felhasználó rögtön lát</w:t>
      </w:r>
      <w:r w:rsidR="00A552AD">
        <w:t>ja</w:t>
      </w:r>
      <w:r w:rsidR="00F76A07">
        <w:t xml:space="preserve"> a lista változásával. Ugyanez fordítva, ha egy szoba megszűnik, akkor arról minden megtekintő rögtön értesül.</w:t>
      </w:r>
    </w:p>
    <w:p w14:paraId="4F4ABDB8" w14:textId="71D2B205" w:rsidR="00D80E36" w:rsidRDefault="00D80E36" w:rsidP="00A3233C">
      <w:r>
        <w:t>Egy szobát névvel és jelszóval tudunk létrehozni, amibe a játékosok a jelszó segítségével tudnak belépni. Ezzel valamelyest levédve a szobát, hogy csak azok léphessenek be, akiknek elárultuk a jelszót.</w:t>
      </w:r>
    </w:p>
    <w:p w14:paraId="5F6BC886" w14:textId="77777777" w:rsidR="004A292D" w:rsidRDefault="004A292D" w:rsidP="004A292D">
      <w:pPr>
        <w:pStyle w:val="Kp"/>
      </w:pPr>
      <w:r>
        <w:rPr>
          <w:noProof/>
        </w:rPr>
        <w:drawing>
          <wp:inline distT="0" distB="0" distL="0" distR="0" wp14:anchorId="0F4D8480" wp14:editId="158D6B5B">
            <wp:extent cx="5400675" cy="2704830"/>
            <wp:effectExtent l="0" t="0" r="0" b="635"/>
            <wp:docPr id="983047885" name="Kép 98304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5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BE4" w14:textId="33F079FD" w:rsidR="004A292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3</w:t>
      </w:r>
      <w:r>
        <w:fldChar w:fldCharType="end"/>
      </w:r>
      <w:r w:rsidR="004A292D">
        <w:t>. ábra Váróterem használati esetei</w:t>
      </w:r>
    </w:p>
    <w:p w14:paraId="12198AC6" w14:textId="53F9E9CA" w:rsidR="00D74566" w:rsidRDefault="00FA5975" w:rsidP="00A3233C">
      <w:r>
        <w:lastRenderedPageBreak/>
        <w:t xml:space="preserve">A szobába lépve </w:t>
      </w:r>
      <w:r w:rsidR="000179E7">
        <w:t>a lehetséges funkciók aszerint változnak, hogy a felhasználó hozta-e létre, vagy csak utólag lépett</w:t>
      </w:r>
      <w:r w:rsidR="00E759B1">
        <w:t xml:space="preserve"> be</w:t>
      </w:r>
      <w:r w:rsidR="000179E7">
        <w:t>.</w:t>
      </w:r>
      <w:r w:rsidR="002C24CC">
        <w:t xml:space="preserve"> A szobában többféle információval találkozunk, kezdve a szoba nevével és </w:t>
      </w:r>
      <w:r w:rsidR="00A074C7">
        <w:t>jelszójával</w:t>
      </w:r>
      <w:r w:rsidR="002C24CC">
        <w:t xml:space="preserve">, </w:t>
      </w:r>
      <w:r w:rsidR="0002332E">
        <w:t>amivel</w:t>
      </w:r>
      <w:r w:rsidR="002C24CC">
        <w:t xml:space="preserve"> további játékosokat hívha</w:t>
      </w:r>
      <w:r w:rsidR="0002332E">
        <w:t>t</w:t>
      </w:r>
      <w:r w:rsidR="002C24CC">
        <w:t>unk meg.</w:t>
      </w:r>
    </w:p>
    <w:p w14:paraId="0C9D1E2D" w14:textId="6EA5FEBF" w:rsidR="00FA5975" w:rsidRDefault="00D74566" w:rsidP="00A3233C">
      <w:r>
        <w:t xml:space="preserve">Látjuk </w:t>
      </w:r>
      <w:r w:rsidR="002C24CC">
        <w:t xml:space="preserve">a már belépett játékosokat, a profilképüket és </w:t>
      </w:r>
      <w:r>
        <w:t>egy indikátort arról, hogy készen vannak-e a játékra. Ehhez minden játékosnál megjelenik egy gomb, amivel ki-be tudják ezt kapcsolni. Ez az indikátor is élőben követhető, frissítés nélkül az oldalon.</w:t>
      </w:r>
    </w:p>
    <w:p w14:paraId="538E7063" w14:textId="1B6D4F25" w:rsidR="00DC7290" w:rsidRDefault="00DC7290" w:rsidP="00A3233C">
      <w:r>
        <w:t>A szoba tulajdonosa külön jogokkal rendelkezik. Először is módosítani tudja, hogy milyen paklival akarjuk játszani a játékot. Ez automatikus kiveszi a kész állapot indikátorát minden játékostól. Olyan paklit tud választani, amihez megvette a boltban a paklit. Emellett a többi játékos olyan pakli mellett tud kész gombot nyomni, aminek ő is megvette a pakliját. Tehát csak olyan paklival indulhat a játék, amihez mindenki megvette a hozzá illő paklit.</w:t>
      </w:r>
    </w:p>
    <w:p w14:paraId="7C8AFA53" w14:textId="6B676EC2" w:rsidR="003D254B" w:rsidRDefault="003D254B" w:rsidP="00A3233C">
      <w:r>
        <w:t>A másik joga a szoba tulajdonosának maga a játék elindítása. Ezt akkor teheti meg, ha minden játékos kész van, és szerepet játszik az is, hogy az adott paklinak mi az ajánlott alsó és felső határa a játékosszámának.</w:t>
      </w:r>
      <w:r w:rsidR="00077581">
        <w:t xml:space="preserve"> Ha ez a két feltétel nem teljesül, akkor nem engedi elindítani a játékot a honlap.</w:t>
      </w:r>
    </w:p>
    <w:p w14:paraId="752F5376" w14:textId="50CFC193" w:rsidR="00640ED0" w:rsidRDefault="00640ED0" w:rsidP="00A3233C">
      <w:r>
        <w:t xml:space="preserve">Egy további funkció a szobában, hogy a belépett játékosok tudnak élőben </w:t>
      </w:r>
      <w:proofErr w:type="spellStart"/>
      <w:r>
        <w:t>chatelni</w:t>
      </w:r>
      <w:proofErr w:type="spellEnd"/>
      <w:r>
        <w:t xml:space="preserve"> egymással, míg a játék indítására várakoznak.</w:t>
      </w:r>
      <w:r w:rsidR="00FF7C73">
        <w:t xml:space="preserve"> Ez időrendben megjelenik a szoba alján, ahol látják ki és mit írt a szobában.</w:t>
      </w:r>
    </w:p>
    <w:p w14:paraId="4BA33C20" w14:textId="56DE4BE5" w:rsidR="00A3233C" w:rsidRDefault="00A3233C" w:rsidP="00A3233C">
      <w:pPr>
        <w:pStyle w:val="Cmsor3"/>
      </w:pPr>
      <w:bookmarkStart w:id="38" w:name="_Toc152271322"/>
      <w:r>
        <w:t>Játék rendszer</w:t>
      </w:r>
      <w:bookmarkEnd w:id="38"/>
    </w:p>
    <w:p w14:paraId="408A02AA" w14:textId="09E2D0B1" w:rsidR="00636C8C" w:rsidRDefault="00636C8C" w:rsidP="00636C8C">
      <w:r>
        <w:t>Az alkalmazás fő egysége maga a játéknak a megvalósítása.</w:t>
      </w:r>
      <w:r w:rsidR="00712F38">
        <w:t xml:space="preserve"> Erre a felületre egyedül a váróteremből elindított játék után lehet kerülni, és a játék befejezéséig vagy törléséig az oldalon bárhova lépve ide irányít át minket.</w:t>
      </w:r>
    </w:p>
    <w:p w14:paraId="073D0B06" w14:textId="36015597" w:rsidR="006571A8" w:rsidRDefault="006571A8" w:rsidP="00636C8C">
      <w:r>
        <w:t>A játékosok egy átlátható felületet kapnak a játék állásáról. Jobb oldalt egy listán látják a játékosok listáját és sorrendjét, amin az elemekre kattintva a baloldali mezőn megjelenik az adott játékos asztalára kirakott lapok listája.</w:t>
      </w:r>
      <w:r w:rsidR="00E653BC">
        <w:t xml:space="preserve"> Emellett a képernyő alján látják a saját kezükben található lapokat, amit átválthatnak az asztaluk nézetére, ha onnan akarnak indítani valamilyen akciót.</w:t>
      </w:r>
    </w:p>
    <w:p w14:paraId="7F8AF3CB" w14:textId="216CCB45" w:rsidR="006A731D" w:rsidRDefault="001B6378" w:rsidP="00636C8C">
      <w:r>
        <w:t>A játékban a körben első játékos felvesz egy vezető szerepet</w:t>
      </w:r>
      <w:r w:rsidR="00AA297F">
        <w:t>, n</w:t>
      </w:r>
      <w:r>
        <w:t>eki külön jogai vannak.</w:t>
      </w:r>
      <w:r w:rsidR="00AA297F">
        <w:t xml:space="preserve"> </w:t>
      </w:r>
      <w:r w:rsidR="00762E9E">
        <w:t xml:space="preserve">Minden játékos </w:t>
      </w:r>
      <w:r w:rsidR="00060853">
        <w:t xml:space="preserve">tudja, hogy kinek van az aktuális köre. Ennek a játékosnak az oldal jelzi, hogy hol és milyen akciókat tud végrehajtani. Így nem tud véletlen rossz lépést </w:t>
      </w:r>
      <w:r w:rsidR="00060853">
        <w:lastRenderedPageBreak/>
        <w:t>tenni.</w:t>
      </w:r>
      <w:r w:rsidR="00FA4736">
        <w:t xml:space="preserve"> Egy átlagos játékmenetben egyszerű lapokat, vagy lapokkal végrehajtott akciókat kell végrehajtaniuk. </w:t>
      </w:r>
      <w:r w:rsidR="000857C4">
        <w:t>További akciója van az első játékosnak, akinek a feladata elindítani az új kört és menetet</w:t>
      </w:r>
      <w:r w:rsidR="00B0180E">
        <w:t>, viszont ez is megtörténik a szerver által, ha egy idő után nem indítja el.</w:t>
      </w:r>
    </w:p>
    <w:p w14:paraId="63434324" w14:textId="77777777" w:rsidR="002C6617" w:rsidRDefault="002C6617" w:rsidP="002C6617">
      <w:pPr>
        <w:pStyle w:val="Kp"/>
      </w:pPr>
      <w:r>
        <w:rPr>
          <w:noProof/>
        </w:rPr>
        <w:drawing>
          <wp:inline distT="0" distB="0" distL="0" distR="0" wp14:anchorId="695A1D91" wp14:editId="79958B3C">
            <wp:extent cx="5029200" cy="2681621"/>
            <wp:effectExtent l="0" t="0" r="0" b="0"/>
            <wp:docPr id="619400437" name="Kép 6194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437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0A4F" w14:textId="390F816A" w:rsidR="002C6617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4</w:t>
      </w:r>
      <w:r>
        <w:fldChar w:fldCharType="end"/>
      </w:r>
      <w:r w:rsidR="002C6617">
        <w:t>. ábra Játék használati esetei</w:t>
      </w:r>
    </w:p>
    <w:p w14:paraId="41CF1625" w14:textId="5FE347BC" w:rsidR="002B0E69" w:rsidRPr="00636C8C" w:rsidRDefault="002B0E69" w:rsidP="00636C8C">
      <w:r>
        <w:t>A játékosok látják a játék aktuális állapotát, ke</w:t>
      </w:r>
      <w:r w:rsidR="006459F2">
        <w:t>z</w:t>
      </w:r>
      <w:r>
        <w:t>dve a nevétől, aktuális menettől a játékfázis állapotáig.</w:t>
      </w:r>
      <w:r w:rsidR="00E61D72">
        <w:t xml:space="preserve"> Emellett látják azt is, hogy ki hány pontot halmozott fel eddig a játékban.</w:t>
      </w:r>
      <w:r w:rsidR="00674B6E">
        <w:t xml:space="preserve"> Amikor a játék véget ér, akkor egy listában megtekinthetik a végső helyezésüket és pontjukat.</w:t>
      </w:r>
      <w:r w:rsidR="007F3E5F">
        <w:t xml:space="preserve"> Ekkor az első játékosnak van joga törölni a játékot, ami mindenkit visszadob a főoldalra.</w:t>
      </w:r>
    </w:p>
    <w:p w14:paraId="47B6C654" w14:textId="00BD2731" w:rsidR="00F2182B" w:rsidRDefault="00F2182B" w:rsidP="00F2182B">
      <w:pPr>
        <w:pStyle w:val="Cmsor2"/>
      </w:pPr>
      <w:bookmarkStart w:id="39" w:name="_Toc152271323"/>
      <w:r>
        <w:t>Architektúra</w:t>
      </w:r>
      <w:bookmarkEnd w:id="39"/>
    </w:p>
    <w:p w14:paraId="475BA85E" w14:textId="10BF45E2" w:rsidR="00AF5121" w:rsidRPr="00AF5121" w:rsidRDefault="00AF5121" w:rsidP="00AF5121">
      <w:pPr>
        <w:pStyle w:val="Cmsor3"/>
      </w:pPr>
      <w:bookmarkStart w:id="40" w:name="_Toc152271324"/>
      <w:r>
        <w:t>Áttekintő</w:t>
      </w:r>
      <w:bookmarkEnd w:id="40"/>
    </w:p>
    <w:p w14:paraId="5CD9A30E" w14:textId="5840C313" w:rsidR="007145A6" w:rsidRDefault="00330994" w:rsidP="007145A6">
      <w:r>
        <w:t>Az elkészült alkalmazás több szempont szerint is egységekre bontható. Ezekben az egységekben többféle architektúra és tervezési minta valósult meg vagy lett felhasználva.</w:t>
      </w:r>
    </w:p>
    <w:p w14:paraId="539764D0" w14:textId="23BBC7FC" w:rsidR="00AA495C" w:rsidRPr="007145A6" w:rsidRDefault="00AA495C" w:rsidP="007145A6">
      <w:r>
        <w:t xml:space="preserve">Mivel egy </w:t>
      </w:r>
      <w:proofErr w:type="spellStart"/>
      <w:r>
        <w:t>full-stack</w:t>
      </w:r>
      <w:proofErr w:type="spellEnd"/>
      <w:r>
        <w:t xml:space="preserve"> alkalmazás valósult meg, ezért elsősorban különválaszthatunk egy kliensoldali és egy szerveroldali komponenst.</w:t>
      </w:r>
      <w:r w:rsidR="006B6CD1">
        <w:t xml:space="preserve"> A kliensoldali része foglalkozik közvetlenül a felhasználói interakciókkal és a webes a környezet kezelésével.</w:t>
      </w:r>
      <w:r w:rsidR="00B735A7">
        <w:t xml:space="preserve"> A szerveroldali komponens pedig az alkalmazás logikájának megvalósításával és az adatok perzisztens tárolásával és transzformációjával.</w:t>
      </w:r>
    </w:p>
    <w:p w14:paraId="1814F8AF" w14:textId="77777777" w:rsidR="00FD54EC" w:rsidRDefault="00FD54EC" w:rsidP="00FD54EC">
      <w:pPr>
        <w:pStyle w:val="Kp"/>
      </w:pPr>
      <w:r>
        <w:rPr>
          <w:noProof/>
        </w:rPr>
        <w:lastRenderedPageBreak/>
        <w:drawing>
          <wp:inline distT="0" distB="0" distL="0" distR="0" wp14:anchorId="2EFB743D" wp14:editId="5B7C8CBC">
            <wp:extent cx="5400040" cy="3633470"/>
            <wp:effectExtent l="0" t="0" r="0" b="5080"/>
            <wp:docPr id="1237423742" name="Kép 1237423742" descr="Alkalmazás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3742" name="Kép 1" descr="Alkalmazás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257" w14:textId="09258805" w:rsidR="002F407C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5</w:t>
      </w:r>
      <w:r>
        <w:fldChar w:fldCharType="end"/>
      </w:r>
      <w:r w:rsidR="00FD54EC">
        <w:t>. ábra Architektúra</w:t>
      </w:r>
    </w:p>
    <w:p w14:paraId="640C0DC8" w14:textId="52539316" w:rsidR="00BC16E8" w:rsidRDefault="00BC16E8" w:rsidP="00BC16E8">
      <w:pPr>
        <w:pStyle w:val="Cmsor3"/>
      </w:pPr>
      <w:bookmarkStart w:id="41" w:name="_Toc152271325"/>
      <w:r>
        <w:t>Adatbázis</w:t>
      </w:r>
      <w:bookmarkEnd w:id="41"/>
    </w:p>
    <w:p w14:paraId="38478BA1" w14:textId="716ABBC2" w:rsidR="00CD3EA7" w:rsidRDefault="00CD3EA7" w:rsidP="00CD3EA7">
      <w:r>
        <w:t>A szerver adatbázisa alatt két egységet érthetünk.</w:t>
      </w:r>
      <w:r w:rsidR="007818B1">
        <w:t xml:space="preserve"> Van a szervernek egy perzisztens</w:t>
      </w:r>
      <w:r w:rsidR="00ED31E2">
        <w:t>,</w:t>
      </w:r>
      <w:r w:rsidR="007818B1">
        <w:t xml:space="preserve"> relációs adatbázis alapú tárhelye, és egy ezt segítő gyorsítótárként funkcionáló tároló is.</w:t>
      </w:r>
    </w:p>
    <w:p w14:paraId="1C73017E" w14:textId="7CC30968" w:rsidR="00B92865" w:rsidRDefault="004E45BF" w:rsidP="00CD3EA7">
      <w:r>
        <w:t>Az alkalmazás perzisztens tárhelye MSSQL-ben lett megfogalmazva, amit egy külön konténerizált kapcsolaton keresztül érhetünk el.</w:t>
      </w:r>
      <w:r w:rsidR="0048268E">
        <w:t xml:space="preserve"> Tehát az egyes konténerek ugyanazzal az adatbázis szerverrel kommunikálnak, viszont külön megfogalmazott adatbázisokat kezelnek.</w:t>
      </w:r>
      <w:r w:rsidR="00910171">
        <w:t xml:space="preserve"> Ezáltal nincs olyan, hogy egymás tudta nélkül egymás keze alá dolgoznak.</w:t>
      </w:r>
      <w:r w:rsidR="005854E0">
        <w:t xml:space="preserve"> Az adatbázisokban robosztus, rögzített mezőkkel ellátott adatokat akarunk kezelni, ezért is előnyösebb a relációs adatbázis használata a </w:t>
      </w:r>
      <w:proofErr w:type="spellStart"/>
      <w:r w:rsidR="005854E0">
        <w:t>NoSQL</w:t>
      </w:r>
      <w:proofErr w:type="spellEnd"/>
      <w:r w:rsidR="005854E0">
        <w:t xml:space="preserve"> alapúakkal szemben. Emellett a sokfelé elágazó kapcsolatot az adatok között is hatékonyabban tudjuk kezelni relációs alapokon.</w:t>
      </w:r>
    </w:p>
    <w:p w14:paraId="760E3B1D" w14:textId="4552F026" w:rsidR="00A07794" w:rsidRDefault="00A07794" w:rsidP="00CD3EA7">
      <w:r>
        <w:t>Ezeknek az adatbázisoknak a sémáj</w:t>
      </w:r>
      <w:r w:rsidR="009D49AE">
        <w:t>a</w:t>
      </w:r>
      <w:r>
        <w:t xml:space="preserve">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Code-First</w:t>
      </w:r>
      <w:proofErr w:type="spellEnd"/>
      <w:r>
        <w:t xml:space="preserve"> technikája segítségével, az adatelérési rétegből </w:t>
      </w:r>
      <w:r w:rsidR="000C3A8F">
        <w:t>lettek meg</w:t>
      </w:r>
      <w:r>
        <w:t>fogalmaz</w:t>
      </w:r>
      <w:r w:rsidR="000C3A8F">
        <w:t>va</w:t>
      </w:r>
      <w:r>
        <w:t>.</w:t>
      </w:r>
      <w:r w:rsidR="00E416D8">
        <w:t xml:space="preserve"> Itt megadható</w:t>
      </w:r>
      <w:r w:rsidR="009267E2">
        <w:t>ak</w:t>
      </w:r>
      <w:r w:rsidR="00E416D8">
        <w:t xml:space="preserve"> az egyes modellek, amiket adatbázisba</w:t>
      </w:r>
      <w:r w:rsidR="00E83694">
        <w:t>n</w:t>
      </w:r>
      <w:r w:rsidR="00E416D8">
        <w:t xml:space="preserve"> táblákra lehet fordítani. Továbbá megadhatóak táblák közötti kapcsolatok és </w:t>
      </w:r>
      <w:r w:rsidR="009A29CF">
        <w:t xml:space="preserve">azoknak </w:t>
      </w:r>
      <w:r w:rsidR="00E416D8">
        <w:t xml:space="preserve">fajtáik, változók és mezők közötti konverziók vagy </w:t>
      </w:r>
      <w:r w:rsidR="00E416D8">
        <w:lastRenderedPageBreak/>
        <w:t>inicializálási adatok is.</w:t>
      </w:r>
      <w:r w:rsidR="00416BC0">
        <w:t xml:space="preserve"> Tehát széleskörű támogatást biztosít az </w:t>
      </w:r>
      <w:proofErr w:type="spellStart"/>
      <w:r w:rsidR="00416BC0">
        <w:t>Entity</w:t>
      </w:r>
      <w:proofErr w:type="spellEnd"/>
      <w:r w:rsidR="00416BC0">
        <w:t xml:space="preserve"> Framework használata az adatbázis összeállítására.</w:t>
      </w:r>
    </w:p>
    <w:p w14:paraId="2EF9FDB7" w14:textId="038083A4" w:rsidR="005854E0" w:rsidRPr="00CD3EA7" w:rsidRDefault="004A3197" w:rsidP="00CD3EA7">
      <w:r>
        <w:t>A gyorsítótár adatbázisa egy ugyanúgy különálló konténerben futó Redis alapú szerver.</w:t>
      </w:r>
      <w:r w:rsidR="00C73E00">
        <w:t xml:space="preserve"> Ez a szerver a memóriában tárolja el az adatokat, így kisebb, rövidtávú értékek tárolására van tervezve.</w:t>
      </w:r>
      <w:r w:rsidR="00283C25">
        <w:t xml:space="preserve"> Benne az értékek kulcs-érték párokban szerepelnek, ami a jelen alkalmazásban szöveges azonosítókhoz JSON-be fordított objektumok formájában valósult meg.</w:t>
      </w:r>
      <w:r w:rsidR="00BE1241">
        <w:t xml:space="preserve"> Ebben az adatbázisban tároljuk el a ritkán változó, de gyakran lekérdezett adatokat, hogy meggyorsítsuk a szerver </w:t>
      </w:r>
      <w:proofErr w:type="spellStart"/>
      <w:r w:rsidR="00BE1241">
        <w:t>válaszidejét</w:t>
      </w:r>
      <w:proofErr w:type="spellEnd"/>
      <w:r w:rsidR="00BE1241">
        <w:t xml:space="preserve"> a kliensnek.</w:t>
      </w:r>
    </w:p>
    <w:p w14:paraId="5E988EEA" w14:textId="32D98D2A" w:rsidR="00BC16E8" w:rsidRDefault="00BC16E8" w:rsidP="00BC16E8">
      <w:pPr>
        <w:pStyle w:val="Cmsor3"/>
      </w:pPr>
      <w:bookmarkStart w:id="42" w:name="_Toc152271326"/>
      <w:r>
        <w:t>Szerveroldal</w:t>
      </w:r>
      <w:bookmarkEnd w:id="42"/>
    </w:p>
    <w:p w14:paraId="4380AC05" w14:textId="31EA5D6F" w:rsidR="00006A43" w:rsidRDefault="00006A43" w:rsidP="00006A43">
      <w:r>
        <w:t>Az alkalmazás szerveroldala a témából adottan konténerekre van felosztva.</w:t>
      </w:r>
      <w:r w:rsidR="00BD6A56">
        <w:t xml:space="preserve"> Ezek a konténerek funkciók, felelősségek mentén lettek felosztva. </w:t>
      </w:r>
      <w:r w:rsidR="006D0660">
        <w:t>Tehát úgy vannak egységekbe zárva, hogy csak a közös logikai elemek tartozzanak össze.</w:t>
      </w:r>
    </w:p>
    <w:p w14:paraId="0E5EA20E" w14:textId="2E65743E" w:rsidR="006316DA" w:rsidRDefault="006316DA" w:rsidP="00006A43">
      <w:r>
        <w:t>Ezeken a konténereken belül egy-egy háromrétegű architektúrát megvalósító szerveralkalmazás található</w:t>
      </w:r>
      <w:r w:rsidR="00651452">
        <w:t>. E</w:t>
      </w:r>
      <w:r>
        <w:t xml:space="preserve">gy API réteg, egy üzleti logikai réteg és egy adatelérési réteg. Ezeken az alkalmazásokon belül további ismert tervezési minták lettek megvalósítva, mint például a CQRS, </w:t>
      </w:r>
      <w:proofErr w:type="spellStart"/>
      <w:r>
        <w:t>repository</w:t>
      </w:r>
      <w:proofErr w:type="spellEnd"/>
      <w:r>
        <w:t xml:space="preserve"> vagy </w:t>
      </w:r>
      <w:r w:rsidR="005B6E75">
        <w:t xml:space="preserve">a </w:t>
      </w:r>
      <w:proofErr w:type="spellStart"/>
      <w:r>
        <w:t>unitofwork</w:t>
      </w:r>
      <w:proofErr w:type="spellEnd"/>
      <w:r>
        <w:t>.</w:t>
      </w:r>
    </w:p>
    <w:p w14:paraId="2F0DFC18" w14:textId="6F8DF1DB" w:rsidR="00624295" w:rsidRDefault="00B65805" w:rsidP="00006A43">
      <w:r>
        <w:t>Az egyes konténereken belül gyakran találhatóak olyan egységek, amik nagyon hasonló</w:t>
      </w:r>
      <w:r w:rsidR="00C00B37">
        <w:t>ak</w:t>
      </w:r>
      <w:r>
        <w:t>, vagy</w:t>
      </w:r>
      <w:r w:rsidR="009F3AA3">
        <w:t xml:space="preserve"> teljesen</w:t>
      </w:r>
      <w:r>
        <w:t xml:space="preserve"> megegyeznek egymással. Erre lett bevezetve egy „</w:t>
      </w:r>
      <w:proofErr w:type="spellStart"/>
      <w:r>
        <w:t>Shared</w:t>
      </w:r>
      <w:proofErr w:type="spellEnd"/>
      <w:r>
        <w:t>” komponens, ami egy-egy segédkönyvtárt ad az egyes rétegeknek. Erre a könyvtárra a konténerek közösen hivatkozhatnak, így nem kell feleslegesen duplikálni az implementációjukat.</w:t>
      </w:r>
    </w:p>
    <w:p w14:paraId="6CAAFCEC" w14:textId="2C9620AB" w:rsidR="00C246DB" w:rsidRPr="00006A43" w:rsidRDefault="00C246DB" w:rsidP="00006A43">
      <w:r>
        <w:t>Különösen hasznos a közös könyvtár a konténerek közötti kommunikáció megvalósításakor. A RabbitMQ üzenetküldő implementációjánál ugyanis egy-egy közös modellre kell hivatkozniuk a konténereknek, amikben adatot küldenek vagy fogadnak az esemény során.</w:t>
      </w:r>
      <w:r w:rsidR="001D7372">
        <w:t xml:space="preserve"> Ezeket a modelleket a közös segédkönyvtárban megfogalmazva könnyedén felhasználhatjuk.</w:t>
      </w:r>
    </w:p>
    <w:p w14:paraId="03636E2A" w14:textId="4ED47627" w:rsidR="00BC16E8" w:rsidRDefault="00BC16E8" w:rsidP="00BC16E8">
      <w:pPr>
        <w:pStyle w:val="Cmsor3"/>
      </w:pPr>
      <w:bookmarkStart w:id="43" w:name="_Toc152271327"/>
      <w:r>
        <w:t>Kliensoldal</w:t>
      </w:r>
      <w:bookmarkEnd w:id="43"/>
    </w:p>
    <w:p w14:paraId="7AD03711" w14:textId="1F37CFF0" w:rsidR="00E23631" w:rsidRPr="00E23631" w:rsidRDefault="00E23631" w:rsidP="00CF7801">
      <w:r>
        <w:t>A kliensoldali komponens felépítése egyszerűbben néz ki, mivel egy egységes Angular webalkalmazás készült el. Ezen az alkalmazáson belül lettek feldarabolva az egyes felületek komponensei, és a hozzájuk tartozó szolgáltatások, guard-ok vagy WebSocket hubok.</w:t>
      </w:r>
    </w:p>
    <w:p w14:paraId="6C6DB983" w14:textId="1E2FD2F5" w:rsidR="00850600" w:rsidRDefault="00850600" w:rsidP="00850600">
      <w:pPr>
        <w:pStyle w:val="Cmsor1"/>
      </w:pPr>
      <w:bookmarkStart w:id="44" w:name="_Toc152271328"/>
      <w:r>
        <w:lastRenderedPageBreak/>
        <w:t>Önálló munka bemutatása</w:t>
      </w:r>
      <w:bookmarkEnd w:id="44"/>
    </w:p>
    <w:p w14:paraId="56AD4084" w14:textId="13FEFE39" w:rsidR="00A93692" w:rsidRDefault="00A93692" w:rsidP="00A93692">
      <w:pPr>
        <w:pStyle w:val="Cmsor2"/>
      </w:pPr>
      <w:bookmarkStart w:id="45" w:name="_Toc152271329"/>
      <w:r>
        <w:t>Bevezetés</w:t>
      </w:r>
      <w:bookmarkEnd w:id="45"/>
    </w:p>
    <w:p w14:paraId="12D70CED" w14:textId="4172C4D4" w:rsidR="00A93692" w:rsidRDefault="002B1909" w:rsidP="005D018A">
      <w:r>
        <w:t>A szoftver bemutatásánál azt láttam célszerűnek, ha először általánosságban bemutatom alulról felfele a megvalósított komponenseket, és utána bemutatom funkciókra lebontva az egyes konténerek milyen feladatokat látnak el</w:t>
      </w:r>
      <w:r w:rsidR="00297697">
        <w:t>, hogyan valósulnak meg a webes kliensen.</w:t>
      </w:r>
    </w:p>
    <w:p w14:paraId="605A2826" w14:textId="73EFC596" w:rsidR="00EB1E10" w:rsidRDefault="00EB1E10" w:rsidP="00EB1E10">
      <w:pPr>
        <w:pStyle w:val="Cmsor2"/>
      </w:pPr>
      <w:bookmarkStart w:id="46" w:name="_Toc152271330"/>
      <w:r>
        <w:t>Szerveroldali funkciók</w:t>
      </w:r>
      <w:bookmarkEnd w:id="46"/>
    </w:p>
    <w:p w14:paraId="7F3F229C" w14:textId="697A5E2F" w:rsidR="00B507C7" w:rsidRDefault="00E10790" w:rsidP="00E10790">
      <w:pPr>
        <w:pStyle w:val="Cmsor3"/>
      </w:pPr>
      <w:bookmarkStart w:id="47" w:name="_Toc152271331"/>
      <w:r>
        <w:t>Adatelérési réteg</w:t>
      </w:r>
      <w:bookmarkEnd w:id="47"/>
    </w:p>
    <w:p w14:paraId="4F2007A9" w14:textId="63E9D883" w:rsidR="00C104AB" w:rsidRDefault="00C104AB" w:rsidP="00C104AB">
      <w:r>
        <w:t>A szoftverben minden konténerben megtalálható egy adatelérési réteg. Ennek a rétegnek a felelőssége az adatbázissal való</w:t>
      </w:r>
      <w:r w:rsidR="00AE34C6">
        <w:t xml:space="preserve"> kapcsolat kiépítése és a modellek megfogalmazása.</w:t>
      </w:r>
    </w:p>
    <w:p w14:paraId="49A743C3" w14:textId="02AF9CCF" w:rsidR="00D747A1" w:rsidRDefault="00D747A1" w:rsidP="00D747A1">
      <w:pPr>
        <w:pStyle w:val="Cmsor4"/>
      </w:pPr>
      <w:r>
        <w:t>Repository</w:t>
      </w:r>
    </w:p>
    <w:p w14:paraId="56D32BA8" w14:textId="286B314D" w:rsidR="001066EA" w:rsidRDefault="001066EA" w:rsidP="001066EA">
      <w:r>
        <w:t xml:space="preserve">Az adatbázis elérése elsősorban a </w:t>
      </w:r>
      <w:proofErr w:type="spellStart"/>
      <w:r>
        <w:t>repository</w:t>
      </w:r>
      <w:proofErr w:type="spellEnd"/>
      <w:r>
        <w:t xml:space="preserve"> minta segítségével van kialakítva.</w:t>
      </w:r>
      <w:r w:rsidR="00D574AF">
        <w:t xml:space="preserve"> Ennek a mintának az elsődleges feladata, hogy egy absztrakciós réteget</w:t>
      </w:r>
      <w:r w:rsidR="00B54DF3">
        <w:t xml:space="preserve"> </w:t>
      </w:r>
      <w:r w:rsidR="00D574AF">
        <w:t>biztosítson az adatbázis fölé az üzleti logikai rétegnek.</w:t>
      </w:r>
    </w:p>
    <w:p w14:paraId="69EEA0CA" w14:textId="3DF8C643" w:rsidR="00D336D4" w:rsidRDefault="00D336D4" w:rsidP="001066EA">
      <w:r>
        <w:t xml:space="preserve">A </w:t>
      </w:r>
      <w:r w:rsidR="00032C96">
        <w:t xml:space="preserve">megvalósított </w:t>
      </w:r>
      <w:proofErr w:type="spellStart"/>
      <w:r w:rsidR="00032C96">
        <w:t>repository</w:t>
      </w:r>
      <w:proofErr w:type="spellEnd"/>
      <w:r w:rsidR="00032C96">
        <w:t>-k egységes interfészt adnak az adatbázis fölé, amivel egy elszigetelt, lekorlátolt adatelérést biztosítanak. Ezáltal kontrollálni tudjuk, hogy milyen műveleteket biztosítunk a logikai réteg felé.</w:t>
      </w:r>
      <w:r w:rsidR="00061852">
        <w:t xml:space="preserve"> Ezek lefedik a CRUD műveleteket, és elrejtik a mögöttük megtalálható komplexitást, hogy a logikai réteg felől meghívva ne azon legyen a hangsúly.</w:t>
      </w:r>
    </w:p>
    <w:p w14:paraId="64C9E9F9" w14:textId="0A631717" w:rsidR="00217600" w:rsidRDefault="00217600" w:rsidP="001066EA">
      <w:r>
        <w:t xml:space="preserve">Ezenkívül mivel egy egységes interfészt bocsát ki, így tesztelés esetén is könnyen </w:t>
      </w:r>
      <w:proofErr w:type="spellStart"/>
      <w:r>
        <w:t>mockolhatóak</w:t>
      </w:r>
      <w:proofErr w:type="spellEnd"/>
      <w:r>
        <w:t xml:space="preserve"> ezen az interfészen végrehajtott műveletek.</w:t>
      </w:r>
    </w:p>
    <w:p w14:paraId="5B90E1EE" w14:textId="1DC8E881" w:rsidR="00A03C91" w:rsidRDefault="00A03C91" w:rsidP="00A03C91">
      <w:pPr>
        <w:pStyle w:val="Cmsor4"/>
      </w:pPr>
      <w:r>
        <w:t>Repository implementáció</w:t>
      </w:r>
    </w:p>
    <w:p w14:paraId="048AFAF5" w14:textId="5F3BBD1C" w:rsidR="00926561" w:rsidRDefault="00A03C91" w:rsidP="00926561">
      <w:r>
        <w:t>Mivel minden konténerben megegyezik az egységes interfész kialakításának módja, ezért ezt az elemet a közös „shared.dal” segédkönyvtárba emeltem ki.</w:t>
      </w:r>
      <w:r w:rsidR="00300118">
        <w:t xml:space="preserve"> Ez a megoldás viszont magával vonta, hogy az adatbázis kontextusát is generikusan kell megadni benne</w:t>
      </w:r>
      <w:r w:rsidR="00CA1F09">
        <w:t>, mivel az konténerenként változó.</w:t>
      </w:r>
    </w:p>
    <w:p w14:paraId="333611E3" w14:textId="77777777" w:rsidR="00926561" w:rsidRDefault="00926561" w:rsidP="00926561">
      <w:pPr>
        <w:pStyle w:val="Kp"/>
      </w:pPr>
      <w:r>
        <w:rPr>
          <w:noProof/>
        </w:rPr>
        <w:lastRenderedPageBreak/>
        <w:drawing>
          <wp:inline distT="0" distB="0" distL="0" distR="0" wp14:anchorId="013A1DA0" wp14:editId="1BEB3526">
            <wp:extent cx="5248275" cy="2486025"/>
            <wp:effectExtent l="0" t="0" r="9525" b="9525"/>
            <wp:docPr id="444736747" name="Kép 4447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DC27" w14:textId="653FE24B" w:rsidR="0092656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6</w:t>
      </w:r>
      <w:r>
        <w:fldChar w:fldCharType="end"/>
      </w:r>
      <w:r w:rsidR="00926561">
        <w:t>. ábra Repository struktúra</w:t>
      </w:r>
    </w:p>
    <w:p w14:paraId="11D2CD97" w14:textId="0CA99778" w:rsidR="00926561" w:rsidRDefault="00926561" w:rsidP="00926561">
      <w:r>
        <w:t xml:space="preserve">Ehhez egy </w:t>
      </w:r>
      <w:proofErr w:type="spellStart"/>
      <w:r>
        <w:t>provider</w:t>
      </w:r>
      <w:proofErr w:type="spellEnd"/>
      <w:r>
        <w:t xml:space="preserve"> típusú segéd struktúrát alakítottam ki, ami egy segédfüggvényen keresztül szolgáltatja az adott kontextust. Ezt a segédosztályt az implementáció </w:t>
      </w:r>
      <w:r w:rsidR="00E06D8B">
        <w:t xml:space="preserve">a </w:t>
      </w:r>
      <w:r>
        <w:t>függőség injektálással kapja meg, így az injektált objektum típusa szabályozható az egyes konténerekben található tranziens regisztrációk során. Például:</w:t>
      </w:r>
    </w:p>
    <w:p w14:paraId="79D882D2" w14:textId="021FA9BB" w:rsidR="00926561" w:rsidRDefault="00926561" w:rsidP="0092656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IDbContextProvider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DbContextProvider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GameDbContext</w:t>
      </w:r>
      <w:proofErr w:type="spellEnd"/>
      <w:r>
        <w:rPr>
          <w:lang w:eastAsia="hu-HU"/>
        </w:rPr>
        <w:t>&gt;));</w:t>
      </w:r>
    </w:p>
    <w:p w14:paraId="4C42301F" w14:textId="33B3244E" w:rsidR="00926561" w:rsidRDefault="0030545B" w:rsidP="00926561">
      <w:r>
        <w:t xml:space="preserve">Így az egyes </w:t>
      </w:r>
      <w:proofErr w:type="spellStart"/>
      <w:r>
        <w:t>repository</w:t>
      </w:r>
      <w:proofErr w:type="spellEnd"/>
      <w:r>
        <w:t xml:space="preserve"> komponensek a saját konténerük adatbázisával tudnak dolgozni a közös implementáció során is.</w:t>
      </w:r>
    </w:p>
    <w:p w14:paraId="4BCF005D" w14:textId="0318174C" w:rsidR="009B5F6E" w:rsidRDefault="009B5F6E" w:rsidP="00926561">
      <w:r>
        <w:t xml:space="preserve">Ezekben a generikus </w:t>
      </w:r>
      <w:proofErr w:type="spellStart"/>
      <w:r>
        <w:t>repository</w:t>
      </w:r>
      <w:proofErr w:type="spellEnd"/>
      <w:r>
        <w:t xml:space="preserve"> megvalósításokban elrejtjük</w:t>
      </w:r>
      <w:r w:rsidR="00BB313E">
        <w:t xml:space="preserve"> az adott </w:t>
      </w:r>
      <w:proofErr w:type="spellStart"/>
      <w:r>
        <w:t>DbSet</w:t>
      </w:r>
      <w:proofErr w:type="spellEnd"/>
      <w:r w:rsidR="00BB313E">
        <w:t xml:space="preserve"> entitásokon</w:t>
      </w:r>
      <w:r>
        <w:t xml:space="preserve"> megvalósított műveleteket egy-egy egységes CRUD </w:t>
      </w:r>
      <w:r w:rsidR="00BB313E">
        <w:t>művelettel</w:t>
      </w:r>
      <w:r>
        <w:t>.</w:t>
      </w:r>
      <w:r w:rsidR="007051F9">
        <w:t xml:space="preserve"> Itt kiemelt szerepet kap a </w:t>
      </w:r>
      <w:proofErr w:type="spellStart"/>
      <w:r w:rsidR="007051F9">
        <w:t>Get</w:t>
      </w:r>
      <w:proofErr w:type="spellEnd"/>
      <w:r w:rsidR="007051F9">
        <w:t xml:space="preserve"> függvény, ami részletes </w:t>
      </w:r>
      <w:proofErr w:type="spellStart"/>
      <w:r w:rsidR="007051F9">
        <w:t>paraméterezhetőséget</w:t>
      </w:r>
      <w:proofErr w:type="spellEnd"/>
      <w:r w:rsidR="007051F9">
        <w:t xml:space="preserve"> kap. Megadható rajta szűrő funkció, ami a bemenő paraméterként megadott „Expression” objektumot továbbítja az adatbázis lekérdezés szűrése felé.</w:t>
      </w:r>
      <w:r w:rsidR="00211FA7">
        <w:t xml:space="preserve"> Megadható egy transzformációs objektum, ami LINQ átalakításokat továbbít. Emellett megadható egy szöveges vesszővel ellátott lista, hogy az adatbázis kapcsolatokat milyen mélyen akarjuk szolgáltatni a kimenő eredményben.</w:t>
      </w:r>
    </w:p>
    <w:p w14:paraId="3AB09652" w14:textId="4D73A564" w:rsidR="00414ABA" w:rsidRDefault="00414ABA" w:rsidP="00414ABA">
      <w:pPr>
        <w:pStyle w:val="Cmsor4"/>
      </w:pPr>
      <w:proofErr w:type="spellStart"/>
      <w:r>
        <w:t>FileRepository</w:t>
      </w:r>
      <w:proofErr w:type="spellEnd"/>
    </w:p>
    <w:p w14:paraId="49F505C9" w14:textId="562101A5" w:rsidR="0019483D" w:rsidRDefault="00B92B80" w:rsidP="0019483D">
      <w:r>
        <w:t xml:space="preserve">A konténerek nem csak entitásokat tárolnak </w:t>
      </w:r>
      <w:proofErr w:type="spellStart"/>
      <w:r>
        <w:t>perzisztensen</w:t>
      </w:r>
      <w:proofErr w:type="spellEnd"/>
      <w:r>
        <w:t>, hanem fájlok kezelését is megvalósítják.</w:t>
      </w:r>
      <w:r w:rsidR="000F23F3">
        <w:t xml:space="preserve"> Ezek a fájlok lehetnek konstans értékek, amiket a szerver szolgáltat a kliens felé, vagy esetleg felhasználók által feltöltött és kezelt fájlok is.</w:t>
      </w:r>
    </w:p>
    <w:p w14:paraId="00FC3BC5" w14:textId="3007E52A" w:rsidR="002754F8" w:rsidRDefault="002754F8" w:rsidP="0019483D">
      <w:r>
        <w:lastRenderedPageBreak/>
        <w:t xml:space="preserve">Konstans érték például a megjelenítendő kártyák </w:t>
      </w:r>
      <w:r w:rsidR="00DA5D2D">
        <w:t>illusztrációi</w:t>
      </w:r>
      <w:r>
        <w:t xml:space="preserve">, felhasználó által kezelt </w:t>
      </w:r>
      <w:r w:rsidR="00F107D0">
        <w:t xml:space="preserve">érték </w:t>
      </w:r>
      <w:r>
        <w:t>meg lehet a profilképük. Mindkettő kezelésére ad lehetőséget a szerver.</w:t>
      </w:r>
    </w:p>
    <w:p w14:paraId="38C47146" w14:textId="77777777" w:rsidR="00A2677D" w:rsidRDefault="00A2677D" w:rsidP="00105C34">
      <w:pPr>
        <w:pStyle w:val="Kp"/>
      </w:pPr>
      <w:r w:rsidRPr="00105C34">
        <w:rPr>
          <w:noProof/>
        </w:rPr>
        <w:drawing>
          <wp:inline distT="0" distB="0" distL="0" distR="0" wp14:anchorId="5C1E1F20" wp14:editId="0F2252A3">
            <wp:extent cx="5364187" cy="2143125"/>
            <wp:effectExtent l="0" t="0" r="8255" b="0"/>
            <wp:docPr id="2031012878" name="Kép 203101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878" name="Kép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59" cy="2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7460" w14:textId="073B72EA" w:rsidR="00A2677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7</w:t>
      </w:r>
      <w:r>
        <w:fldChar w:fldCharType="end"/>
      </w:r>
      <w:r w:rsidR="00A2677D">
        <w:t>. ábra Fájlkezelő struktúra</w:t>
      </w:r>
    </w:p>
    <w:p w14:paraId="3A3A7D2E" w14:textId="77777777" w:rsidR="00467CCC" w:rsidRDefault="00095100" w:rsidP="0019483D">
      <w:r>
        <w:t>Ugyanúgy, mint az entitások kezelésénél, itt is a fő implementáció a „shared.dal” könyvtárban található, mivel elsősorban közös módszerrel van megvalósítva.</w:t>
      </w:r>
      <w:r w:rsidR="00A2677D">
        <w:t xml:space="preserve"> A fájlok kezeléséhez is tehát van egy kialakított </w:t>
      </w:r>
      <w:proofErr w:type="spellStart"/>
      <w:r w:rsidR="00A2677D">
        <w:t>repository</w:t>
      </w:r>
      <w:proofErr w:type="spellEnd"/>
      <w:r w:rsidR="00A2677D">
        <w:t xml:space="preserve"> minta. Viszont itt nem kell adatbázis kontextussal bajlódnunk, mint az entitások kezelésénél, helyette a konténer szintű fájl konfigurációk kezelését kapja meg kívülről a </w:t>
      </w:r>
      <w:proofErr w:type="spellStart"/>
      <w:r w:rsidR="00A2677D">
        <w:t>repository</w:t>
      </w:r>
      <w:proofErr w:type="spellEnd"/>
      <w:r w:rsidR="00A2677D">
        <w:t>.</w:t>
      </w:r>
    </w:p>
    <w:p w14:paraId="45BA864A" w14:textId="6384FD1E" w:rsidR="00095100" w:rsidRDefault="00306FC5" w:rsidP="0019483D">
      <w:r>
        <w:t>Ezeket a konfigurációkat egy szolgáltatás adja át, amiben egy konfigurációs objektum segítségével van megoldva a függvények implementációja.</w:t>
      </w:r>
      <w:r w:rsidR="00467CCC">
        <w:t xml:space="preserve"> Ez az objektum konténer szinten az </w:t>
      </w:r>
      <w:proofErr w:type="spellStart"/>
      <w:r w:rsidR="00467CCC">
        <w:t>appsettings-ből</w:t>
      </w:r>
      <w:proofErr w:type="spellEnd"/>
      <w:r w:rsidR="00467CCC">
        <w:t xml:space="preserve"> van betöltve a tranziens regisztráció segítségével:</w:t>
      </w:r>
    </w:p>
    <w:p w14:paraId="1DEF8554" w14:textId="46534A1E" w:rsidR="00467CCC" w:rsidRDefault="00467CCC" w:rsidP="00467CCC">
      <w:pPr>
        <w:pStyle w:val="Kd"/>
        <w:rPr>
          <w:lang w:eastAsia="hu-HU"/>
        </w:rPr>
      </w:pPr>
      <w:r>
        <w:rPr>
          <w:lang w:eastAsia="hu-HU"/>
        </w:rPr>
        <w:t>services.Configure&lt;FileConfiguration&gt;(configuration.GetSection(</w:t>
      </w:r>
      <w:r>
        <w:rPr>
          <w:color w:val="A31515"/>
          <w:lang w:eastAsia="hu-HU"/>
        </w:rPr>
        <w:t>"FileConfiguration"</w:t>
      </w:r>
      <w:r>
        <w:rPr>
          <w:lang w:eastAsia="hu-HU"/>
        </w:rPr>
        <w:t>));</w:t>
      </w:r>
    </w:p>
    <w:p w14:paraId="56DF44C0" w14:textId="3380E533" w:rsidR="00467CCC" w:rsidRDefault="00467CCC" w:rsidP="00467CCC">
      <w:r>
        <w:t>Ezáltal külön tudjuk kezelni az esetleges konténer szintű beállításokat, viszont a jelen implementációban nem kapott nagyobb szerepet.</w:t>
      </w:r>
    </w:p>
    <w:p w14:paraId="44AABA0C" w14:textId="2B4ADF84" w:rsidR="0051621E" w:rsidRDefault="0051621E" w:rsidP="00467CCC">
      <w:r>
        <w:t>Ahhoz, hogy használni tudjuk a fájlokat, ezenkívül be kell állítani az egyes konténerekben, hogy szeretnénk statikus fájlokat kezelni. Ennek a beállítására is felhasználható a kialakított fájl konfigurációs szolgáltatás</w:t>
      </w:r>
      <w:r w:rsidR="00726A19">
        <w:t>:</w:t>
      </w:r>
    </w:p>
    <w:p w14:paraId="6194BE39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configService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app.Services.GetRequiredService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IFileConfigurationService</w:t>
      </w:r>
      <w:proofErr w:type="spellEnd"/>
      <w:r>
        <w:rPr>
          <w:lang w:eastAsia="hu-HU"/>
        </w:rPr>
        <w:t>&gt;();</w:t>
      </w:r>
    </w:p>
    <w:p w14:paraId="2252763D" w14:textId="77777777" w:rsidR="00726A19" w:rsidRDefault="00726A19" w:rsidP="00C4401C">
      <w:pPr>
        <w:pStyle w:val="Kd"/>
        <w:jc w:val="left"/>
        <w:rPr>
          <w:lang w:eastAsia="hu-HU"/>
        </w:rPr>
      </w:pPr>
      <w:proofErr w:type="spellStart"/>
      <w:r>
        <w:rPr>
          <w:lang w:eastAsia="hu-HU"/>
        </w:rPr>
        <w:t>app.UseStaticFiles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StaticFileOptions</w:t>
      </w:r>
      <w:proofErr w:type="spellEnd"/>
    </w:p>
    <w:p w14:paraId="508EBA5B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0E9017BE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FileProvider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PhysicalFileProvider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configService.GetStaticFilePhysicalPath</w:t>
      </w:r>
      <w:proofErr w:type="spellEnd"/>
      <w:r>
        <w:rPr>
          <w:lang w:eastAsia="hu-HU"/>
        </w:rPr>
        <w:t>()),</w:t>
      </w:r>
    </w:p>
    <w:p w14:paraId="48EB8FF7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RequestPath</w:t>
      </w:r>
      <w:proofErr w:type="spellEnd"/>
      <w:r>
        <w:rPr>
          <w:lang w:eastAsia="hu-HU"/>
        </w:rPr>
        <w:t xml:space="preserve"> = </w:t>
      </w:r>
      <w:r>
        <w:rPr>
          <w:color w:val="A31515"/>
          <w:lang w:eastAsia="hu-HU"/>
        </w:rPr>
        <w:t>$"/</w:t>
      </w:r>
      <w:r>
        <w:rPr>
          <w:lang w:eastAsia="hu-HU"/>
        </w:rPr>
        <w:t>{</w:t>
      </w:r>
      <w:proofErr w:type="spellStart"/>
      <w:r>
        <w:rPr>
          <w:lang w:eastAsia="hu-HU"/>
        </w:rPr>
        <w:t>configService.GetStaticFileRequestPath</w:t>
      </w:r>
      <w:proofErr w:type="spellEnd"/>
      <w:r>
        <w:rPr>
          <w:lang w:eastAsia="hu-HU"/>
        </w:rPr>
        <w:t>()}</w:t>
      </w:r>
      <w:r>
        <w:rPr>
          <w:color w:val="A31515"/>
          <w:lang w:eastAsia="hu-HU"/>
        </w:rPr>
        <w:t>"</w:t>
      </w:r>
    </w:p>
    <w:p w14:paraId="6ED72546" w14:textId="0FFEDC90" w:rsidR="00726A19" w:rsidRPr="0019483D" w:rsidRDefault="00726A19" w:rsidP="00C4401C">
      <w:pPr>
        <w:pStyle w:val="Kd"/>
        <w:jc w:val="left"/>
      </w:pPr>
      <w:r>
        <w:rPr>
          <w:lang w:eastAsia="hu-HU"/>
        </w:rPr>
        <w:t>});</w:t>
      </w:r>
    </w:p>
    <w:p w14:paraId="45D4E09C" w14:textId="7FE4E759" w:rsidR="000D1537" w:rsidRPr="000D1537" w:rsidRDefault="00757BD5" w:rsidP="000D1537">
      <w:r>
        <w:lastRenderedPageBreak/>
        <w:t>Ezekkel a beállításokkal megoldottuk, hogy a szerver fájlokat kezeljen és szolgáltasson a beállított végpontokon keresztül.</w:t>
      </w:r>
    </w:p>
    <w:p w14:paraId="7AF88D16" w14:textId="57A79CC1" w:rsidR="00926561" w:rsidRDefault="00B546CE" w:rsidP="00D06EEF">
      <w:pPr>
        <w:pStyle w:val="Cmsor4"/>
      </w:pPr>
      <w:proofErr w:type="spellStart"/>
      <w:r>
        <w:t>Unit</w:t>
      </w:r>
      <w:r w:rsidR="00B9113D">
        <w:t>O</w:t>
      </w:r>
      <w:r>
        <w:t>f</w:t>
      </w:r>
      <w:r w:rsidR="00B9113D">
        <w:t>W</w:t>
      </w:r>
      <w:r>
        <w:t>ork</w:t>
      </w:r>
      <w:proofErr w:type="spellEnd"/>
    </w:p>
    <w:p w14:paraId="5130EFF2" w14:textId="4794C3F6" w:rsidR="00D06EEF" w:rsidRDefault="00ED6062" w:rsidP="00D06EEF">
      <w:r>
        <w:t xml:space="preserve">A </w:t>
      </w:r>
      <w:proofErr w:type="spellStart"/>
      <w:r>
        <w:t>repository</w:t>
      </w:r>
      <w:proofErr w:type="spellEnd"/>
      <w:r>
        <w:t>-k kezelését egyszerűsítve bevezetett szoftverfejlesztési minta.</w:t>
      </w:r>
      <w:r w:rsidR="00452F28">
        <w:t xml:space="preserve"> A célja, hogy összefogja az egyes </w:t>
      </w:r>
      <w:proofErr w:type="spellStart"/>
      <w:r w:rsidR="00452F28">
        <w:t>repository-kat</w:t>
      </w:r>
      <w:proofErr w:type="spellEnd"/>
      <w:r w:rsidR="00452F28">
        <w:t xml:space="preserve">, ezzel az összes adatbázis műveletet is egyetlen </w:t>
      </w:r>
      <w:r w:rsidR="002E176E">
        <w:t xml:space="preserve">konzisztens </w:t>
      </w:r>
      <w:r w:rsidR="00452F28">
        <w:t>interfész alá sűrítve.</w:t>
      </w:r>
    </w:p>
    <w:p w14:paraId="3F2376FA" w14:textId="012386E7" w:rsidR="0048784F" w:rsidRDefault="00E80F01" w:rsidP="00D06EEF">
      <w:r>
        <w:t xml:space="preserve">Az implementációban a szerepe az egyes generikus </w:t>
      </w:r>
      <w:proofErr w:type="spellStart"/>
      <w:r>
        <w:t>repository</w:t>
      </w:r>
      <w:proofErr w:type="spellEnd"/>
      <w:r>
        <w:t>-k betöltése függőség injektálással</w:t>
      </w:r>
      <w:r w:rsidR="00CE1BDE">
        <w:t>,</w:t>
      </w:r>
      <w:r>
        <w:t xml:space="preserve"> és </w:t>
      </w:r>
      <w:r w:rsidR="00CE1BDE">
        <w:t xml:space="preserve">ennek </w:t>
      </w:r>
      <w:proofErr w:type="spellStart"/>
      <w:r w:rsidR="00884FD3">
        <w:t>property</w:t>
      </w:r>
      <w:proofErr w:type="spellEnd"/>
      <w:r w:rsidR="00884FD3">
        <w:t>-k</w:t>
      </w:r>
      <w:r>
        <w:t xml:space="preserve"> segítségével a külvilág felé nyújtása.</w:t>
      </w:r>
      <w:r w:rsidR="00BB2273">
        <w:t xml:space="preserve"> Emellett az adatbázis kontextusát is elrejti az üzleti logikai rétegtől, és egy egységes tranzakciókezelési függvényt nyújt a külvilágnak.</w:t>
      </w:r>
    </w:p>
    <w:p w14:paraId="4D29AA9A" w14:textId="77777777" w:rsidR="00B9113D" w:rsidRDefault="0048784F" w:rsidP="00B9113D">
      <w:pPr>
        <w:pStyle w:val="Kp"/>
      </w:pPr>
      <w:r>
        <w:rPr>
          <w:noProof/>
        </w:rPr>
        <w:drawing>
          <wp:inline distT="0" distB="0" distL="0" distR="0" wp14:anchorId="6BBEA24D" wp14:editId="3F6A6912">
            <wp:extent cx="4105275" cy="1866900"/>
            <wp:effectExtent l="0" t="0" r="9525" b="0"/>
            <wp:docPr id="1479729638" name="Kép 147972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638" name="Kép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BA80" w14:textId="59F7294B" w:rsidR="00B9113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8</w:t>
      </w:r>
      <w:r>
        <w:fldChar w:fldCharType="end"/>
      </w:r>
      <w:r w:rsidR="00B9113D">
        <w:t xml:space="preserve">. ábra Bolt </w:t>
      </w:r>
      <w:proofErr w:type="spellStart"/>
      <w:r w:rsidR="00B9113D">
        <w:t>UnitOfWork</w:t>
      </w:r>
      <w:proofErr w:type="spellEnd"/>
      <w:r w:rsidR="00B9113D">
        <w:t xml:space="preserve"> komponense</w:t>
      </w:r>
    </w:p>
    <w:p w14:paraId="354CAD96" w14:textId="3DD854FE" w:rsidR="00E80F01" w:rsidRDefault="00CF5B81" w:rsidP="00CF5B81">
      <w:r>
        <w:t xml:space="preserve">Minden konténerben megtalálható ez a komponens, és a szükséges </w:t>
      </w:r>
      <w:proofErr w:type="spellStart"/>
      <w:r>
        <w:t>repository-kkal</w:t>
      </w:r>
      <w:proofErr w:type="spellEnd"/>
      <w:r>
        <w:t xml:space="preserve"> párhuzamosan tartalmaz rájuk egy-egy </w:t>
      </w:r>
      <w:proofErr w:type="spellStart"/>
      <w:r w:rsidR="00087013">
        <w:t>property</w:t>
      </w:r>
      <w:proofErr w:type="spellEnd"/>
      <w:r w:rsidR="00087013">
        <w:t>-t</w:t>
      </w:r>
      <w:r>
        <w:t>.</w:t>
      </w:r>
      <w:r w:rsidR="006A345A">
        <w:t xml:space="preserve"> Így az üzleti logikai rétegben egyedül ezt a komponenst kell kezelni és használni. </w:t>
      </w:r>
      <w:r w:rsidR="006452FF">
        <w:t>Ezáltal könnyen karbantartható és skálázható további entitásokkal az implementáció</w:t>
      </w:r>
      <w:r w:rsidR="00FF7C4E">
        <w:t>.</w:t>
      </w:r>
    </w:p>
    <w:p w14:paraId="3F8E4474" w14:textId="68A7FA9A" w:rsidR="003335B4" w:rsidRDefault="003335B4" w:rsidP="003335B4">
      <w:pPr>
        <w:pStyle w:val="Cmsor4"/>
      </w:pPr>
      <w:r>
        <w:t>Transzformációk</w:t>
      </w:r>
    </w:p>
    <w:p w14:paraId="51FCC011" w14:textId="7FE27B56" w:rsidR="00B05AE2" w:rsidRDefault="00E071A6" w:rsidP="00B05AE2">
      <w:r>
        <w:t>Az adatelérési rétegnél egy további általános kérdés a modellek és azok változóinak relációs adatbázis mezőire tábláira és mezőire való fordítása.</w:t>
      </w:r>
      <w:r w:rsidR="00472754">
        <w:t xml:space="preserve"> Gyakori probléma, hogy egy C# változót vagy nem tudunk közvetlenül SQL adatra fordítani, vagy máshogy szeretnénk megoldani, mint az alapértelmezett módja.</w:t>
      </w:r>
    </w:p>
    <w:p w14:paraId="23F2A7A9" w14:textId="65ED43F9" w:rsidR="003C35D5" w:rsidRDefault="003C35D5" w:rsidP="00B05AE2">
      <w:r>
        <w:t>Itt lehetőség van az alap működést felülírni vagy kiegészíteni saját megoldással.</w:t>
      </w:r>
      <w:r w:rsidR="00290EBB">
        <w:t xml:space="preserve"> A saját megoldás során két konfigurációs értéket kell megadni. Egy „</w:t>
      </w:r>
      <w:proofErr w:type="spellStart"/>
      <w:r w:rsidR="00290EBB">
        <w:t>Converter</w:t>
      </w:r>
      <w:proofErr w:type="spellEnd"/>
      <w:r w:rsidR="00290EBB">
        <w:t xml:space="preserve">” osztályt, ami a </w:t>
      </w:r>
      <w:proofErr w:type="spellStart"/>
      <w:r w:rsidR="00290EBB">
        <w:t>ValueConverterből</w:t>
      </w:r>
      <w:proofErr w:type="spellEnd"/>
      <w:r w:rsidR="00290EBB">
        <w:t xml:space="preserve"> leszármazva a nevéből adódóan azt adja meg, hogy mit mire </w:t>
      </w:r>
      <w:r w:rsidR="00290EBB">
        <w:lastRenderedPageBreak/>
        <w:t>fordítson oda és vissza.</w:t>
      </w:r>
      <w:r w:rsidR="006B0850">
        <w:t xml:space="preserve"> Ezután egy „</w:t>
      </w:r>
      <w:proofErr w:type="spellStart"/>
      <w:r w:rsidR="006B0850">
        <w:t>Comparer</w:t>
      </w:r>
      <w:proofErr w:type="spellEnd"/>
      <w:r w:rsidR="006B0850">
        <w:t xml:space="preserve">” osztályt, ami a </w:t>
      </w:r>
      <w:proofErr w:type="spellStart"/>
      <w:r w:rsidR="006B0850">
        <w:t>ValueComparerből</w:t>
      </w:r>
      <w:proofErr w:type="spellEnd"/>
      <w:r w:rsidR="006B0850">
        <w:t xml:space="preserve"> leszármazva a </w:t>
      </w:r>
      <w:proofErr w:type="spellStart"/>
      <w:r w:rsidR="006B0850">
        <w:t>converterrel</w:t>
      </w:r>
      <w:proofErr w:type="spellEnd"/>
      <w:r w:rsidR="006B0850">
        <w:t xml:space="preserve"> hasonlóan azt adja meg, hogy a</w:t>
      </w:r>
      <w:r w:rsidR="00F94653">
        <w:t xml:space="preserve"> kapott </w:t>
      </w:r>
      <w:r w:rsidR="006B0850">
        <w:t>generikus értéke</w:t>
      </w:r>
      <w:r w:rsidR="00F94653">
        <w:t>ke</w:t>
      </w:r>
      <w:r w:rsidR="006B0850">
        <w:t>t milyen módon hasonlítson egymáshoz</w:t>
      </w:r>
      <w:r w:rsidR="00D00F99">
        <w:t xml:space="preserve">. Erre azért van szükség, mivel egyes típusokat nem feltétlen az egyszerű </w:t>
      </w:r>
      <w:proofErr w:type="spellStart"/>
      <w:r w:rsidR="00D00F99">
        <w:t>equals</w:t>
      </w:r>
      <w:proofErr w:type="spellEnd"/>
      <w:r w:rsidR="00D00F99">
        <w:t xml:space="preserve"> segítségével akarunk összehasonlítani. Például</w:t>
      </w:r>
      <w:r w:rsidR="002912A1">
        <w:t>,</w:t>
      </w:r>
      <w:r w:rsidR="00D00F99">
        <w:t xml:space="preserve"> ha </w:t>
      </w:r>
      <w:proofErr w:type="spellStart"/>
      <w:r w:rsidR="00D00F99">
        <w:t>deep</w:t>
      </w:r>
      <w:proofErr w:type="spellEnd"/>
      <w:r w:rsidR="00D00F99">
        <w:t xml:space="preserve"> </w:t>
      </w:r>
      <w:proofErr w:type="spellStart"/>
      <w:r w:rsidR="00D00F99">
        <w:t>copy-ra</w:t>
      </w:r>
      <w:proofErr w:type="spellEnd"/>
      <w:r w:rsidR="00D00F99">
        <w:t xml:space="preserve"> van szükségünk.</w:t>
      </w:r>
    </w:p>
    <w:p w14:paraId="1A93A694" w14:textId="4117E04E" w:rsidR="003C2A94" w:rsidRDefault="003C2A94" w:rsidP="00B05AE2">
      <w:r>
        <w:t>A szoftverben háromféle transzformáció kiegészítés lett implementálva.</w:t>
      </w:r>
      <w:r w:rsidR="00FB5F65">
        <w:t xml:space="preserve"> Egy, amikor van egy lista a C# modellben, viszont ez egyszerű értékeket tartalmaz, így célszerű egyetlen mezőben eltárolni az adatbázisban. Ilyenkor ezt </w:t>
      </w:r>
      <w:proofErr w:type="spellStart"/>
      <w:r w:rsidR="00FB5F65">
        <w:t>Newtonsoft</w:t>
      </w:r>
      <w:proofErr w:type="spellEnd"/>
      <w:r w:rsidR="00FB5F65">
        <w:t xml:space="preserve"> segítségével JSON transzformációval szöveges értékké </w:t>
      </w:r>
      <w:r w:rsidR="00304E7C">
        <w:t>alakítva</w:t>
      </w:r>
      <w:r w:rsidR="00FB5F65">
        <w:t xml:space="preserve"> tárolja el.</w:t>
      </w:r>
      <w:r w:rsidR="005A3752">
        <w:t xml:space="preserve"> Ez a lista tartalmazhat akár primitíveket vagy </w:t>
      </w:r>
      <w:proofErr w:type="spellStart"/>
      <w:r w:rsidR="005A3752">
        <w:t>enum</w:t>
      </w:r>
      <w:proofErr w:type="spellEnd"/>
      <w:r w:rsidR="005A3752">
        <w:t xml:space="preserve"> értékeket</w:t>
      </w:r>
      <w:r w:rsidR="00C9129C">
        <w:t xml:space="preserve"> is</w:t>
      </w:r>
      <w:r w:rsidR="005A3752">
        <w:t>.</w:t>
      </w:r>
    </w:p>
    <w:p w14:paraId="645B23EB" w14:textId="430AD1EE" w:rsidR="000E20CD" w:rsidRDefault="000E20CD" w:rsidP="000E20CD">
      <w:pPr>
        <w:pStyle w:val="Kd"/>
        <w:jc w:val="left"/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2B91AF"/>
          <w:lang w:eastAsia="hu-HU"/>
        </w:rPr>
        <w:t>CollectionJsonValueConverter</w:t>
      </w:r>
      <w:proofErr w:type="spellEnd"/>
      <w:r>
        <w:rPr>
          <w:lang w:eastAsia="hu-HU"/>
        </w:rPr>
        <w:t>&lt;</w:t>
      </w:r>
      <w:r>
        <w:rPr>
          <w:color w:val="2B91AF"/>
          <w:lang w:eastAsia="hu-HU"/>
        </w:rPr>
        <w:t>T</w:t>
      </w:r>
      <w:r>
        <w:rPr>
          <w:lang w:eastAsia="hu-HU"/>
        </w:rPr>
        <w:t>&gt;</w:t>
      </w:r>
      <w:r w:rsidR="008867BA">
        <w:rPr>
          <w:lang w:eastAsia="hu-HU"/>
        </w:rPr>
        <w:t xml:space="preserve"> </w:t>
      </w:r>
      <w:r>
        <w:rPr>
          <w:lang w:eastAsia="hu-HU"/>
        </w:rPr>
        <w:t>:</w:t>
      </w:r>
      <w:r w:rsidR="008867BA">
        <w:rPr>
          <w:lang w:eastAsia="hu-HU"/>
        </w:rPr>
        <w:t xml:space="preserve"> </w:t>
      </w:r>
      <w:proofErr w:type="spellStart"/>
      <w:r>
        <w:rPr>
          <w:lang w:eastAsia="hu-HU"/>
        </w:rPr>
        <w:t>ValueConverter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ICollection</w:t>
      </w:r>
      <w:proofErr w:type="spellEnd"/>
      <w:r>
        <w:rPr>
          <w:lang w:eastAsia="hu-HU"/>
        </w:rPr>
        <w:t xml:space="preserve">&lt;T&gt;,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color w:val="0000FF"/>
          <w:lang w:eastAsia="hu-HU"/>
        </w:rPr>
        <w:t>where</w:t>
      </w:r>
      <w:proofErr w:type="spellEnd"/>
      <w:r>
        <w:rPr>
          <w:lang w:eastAsia="hu-HU"/>
        </w:rPr>
        <w:t xml:space="preserve"> T : </w:t>
      </w:r>
      <w:proofErr w:type="spellStart"/>
      <w:r>
        <w:rPr>
          <w:color w:val="0000FF"/>
          <w:lang w:eastAsia="hu-HU"/>
        </w:rPr>
        <w:t>notnull</w:t>
      </w:r>
      <w:proofErr w:type="spellEnd"/>
    </w:p>
    <w:p w14:paraId="11D11D6B" w14:textId="7994D079" w:rsidR="008C37A2" w:rsidRDefault="008C37A2" w:rsidP="00B05AE2">
      <w:r>
        <w:t xml:space="preserve">Másik kettő transzformáció a </w:t>
      </w:r>
      <w:proofErr w:type="spellStart"/>
      <w:r>
        <w:t>Dictionary</w:t>
      </w:r>
      <w:proofErr w:type="spellEnd"/>
      <w:r>
        <w:t xml:space="preserve"> modell értékek átalakításáért felel.</w:t>
      </w:r>
      <w:r w:rsidR="00676A5A">
        <w:t xml:space="preserve"> Van, hogy a modellben egy-egy kisebb konfigurációs értéket akarunk eltárolni szabad vagy részlegesen korlátozott kulcsokkal. Ilyenkor, mivel elég kicsi a mérete ezeknek az értékeknek, ezért nem éri meg külön struktúrát kialakítani az adatbázisban hozzájuk</w:t>
      </w:r>
      <w:r w:rsidR="00EC2CDB">
        <w:t>.</w:t>
      </w:r>
      <w:r w:rsidR="001C5047">
        <w:t xml:space="preserve"> Ha egyetlen mezőbe vannak besűrítve, akkor könnyen kiolvasható további művelet végrehajtása nélkül, ezáltal végeredményében növelve a teljesítményt.</w:t>
      </w:r>
    </w:p>
    <w:p w14:paraId="140CEC4D" w14:textId="66D070F9" w:rsidR="00F80147" w:rsidRPr="00B05AE2" w:rsidRDefault="00F80147" w:rsidP="00B05AE2">
      <w:r>
        <w:t xml:space="preserve">Tehát olyan transzformációs lehetőségek is vannak, ami vagy szöveges vagy enumerációs kulcs segítségével </w:t>
      </w:r>
      <w:proofErr w:type="spellStart"/>
      <w:r>
        <w:t>Dictionary</w:t>
      </w:r>
      <w:proofErr w:type="spellEnd"/>
      <w:r>
        <w:t xml:space="preserve"> változóban kezel</w:t>
      </w:r>
      <w:r w:rsidR="00F6205C">
        <w:t>i</w:t>
      </w:r>
      <w:r>
        <w:t xml:space="preserve"> adatokat. Ezeket az adatbázisba való mentés előtt szöveges JSON objektumba mentjük, és lekérdezés során olvassuk ki belőle.</w:t>
      </w:r>
    </w:p>
    <w:p w14:paraId="325386CE" w14:textId="4F5A2C34" w:rsidR="00E10790" w:rsidRDefault="00E10790" w:rsidP="00E10790">
      <w:pPr>
        <w:pStyle w:val="Cmsor3"/>
      </w:pPr>
      <w:bookmarkStart w:id="48" w:name="_Toc152271332"/>
      <w:r>
        <w:t>Üzleti logikai réteg</w:t>
      </w:r>
      <w:bookmarkEnd w:id="48"/>
    </w:p>
    <w:p w14:paraId="06DA8580" w14:textId="3DF41924" w:rsidR="00EE1620" w:rsidRDefault="00C53C7D" w:rsidP="00EE1620">
      <w:r>
        <w:t>Az üzleti logikai rétegben van megvalósítva az egyes funkcióknak az implementációja és logikai háttere.</w:t>
      </w:r>
      <w:r w:rsidR="00F10C70">
        <w:t xml:space="preserve"> Itt derül ki, hogy milyen bemenetek hatására milyen adatbázis műveletek kerüljenek végrehajtásra.</w:t>
      </w:r>
    </w:p>
    <w:p w14:paraId="0B2C9A5A" w14:textId="492A1715" w:rsidR="00944A45" w:rsidRDefault="00EE1620" w:rsidP="00944A45">
      <w:r>
        <w:t>Ugyanúgy, mint az adatelérési rétegnél, itt is beszélhetünk pár implementációról, ami általánosságban jelen van minden konténeren belül.</w:t>
      </w:r>
      <w:r w:rsidR="002942F9">
        <w:t xml:space="preserve"> Ezek a funkciók a „</w:t>
      </w:r>
      <w:proofErr w:type="spellStart"/>
      <w:r w:rsidR="002942F9">
        <w:t>shared.bll</w:t>
      </w:r>
      <w:proofErr w:type="spellEnd"/>
      <w:r w:rsidR="002942F9">
        <w:t>” segédkönyvtárba lettek kiszervezve, amit minden konténerből meghívva szabadon fel tudnak használni.</w:t>
      </w:r>
    </w:p>
    <w:p w14:paraId="39EB1C9F" w14:textId="55D27B8C" w:rsidR="00C35DF0" w:rsidRDefault="00C35DF0" w:rsidP="00EE1620">
      <w:pPr>
        <w:pStyle w:val="Cmsor4"/>
      </w:pPr>
      <w:bookmarkStart w:id="49" w:name="_Ref150641938"/>
      <w:proofErr w:type="spellStart"/>
      <w:r>
        <w:lastRenderedPageBreak/>
        <w:t>IValidator</w:t>
      </w:r>
      <w:bookmarkEnd w:id="49"/>
      <w:proofErr w:type="spellEnd"/>
    </w:p>
    <w:p w14:paraId="7D42A599" w14:textId="207052CA" w:rsidR="00944A45" w:rsidRDefault="00944A45" w:rsidP="00944A45">
      <w:r>
        <w:t>A logikai réteg egyes funkcióiban</w:t>
      </w:r>
      <w:r w:rsidR="005B68E0">
        <w:t xml:space="preserve"> </w:t>
      </w:r>
      <w:r w:rsidR="009741F1">
        <w:t>–</w:t>
      </w:r>
      <w:r w:rsidR="005B68E0">
        <w:t xml:space="preserve"> főleg</w:t>
      </w:r>
      <w:r w:rsidR="009741F1">
        <w:t>,</w:t>
      </w:r>
      <w:r w:rsidR="005B68E0">
        <w:t xml:space="preserve"> amik módosítást hajtanak végre – be lett vezetve egy </w:t>
      </w:r>
      <w:proofErr w:type="spellStart"/>
      <w:r w:rsidR="005B68E0">
        <w:t>validator</w:t>
      </w:r>
      <w:proofErr w:type="spellEnd"/>
      <w:r w:rsidR="005B68E0">
        <w:t xml:space="preserve"> szoftverfejlesztési mintát követő segéd</w:t>
      </w:r>
      <w:r w:rsidR="003E2102">
        <w:t xml:space="preserve"> struktúra</w:t>
      </w:r>
      <w:r w:rsidR="005B68E0">
        <w:t>, amivel egyszerűen lehet megfogalmazni, hogy az egyes műveletekhez milyen jogokra van szükség.</w:t>
      </w:r>
    </w:p>
    <w:p w14:paraId="10267E76" w14:textId="77777777" w:rsidR="009741F1" w:rsidRDefault="009741F1" w:rsidP="009741F1">
      <w:pPr>
        <w:pStyle w:val="Kp"/>
      </w:pPr>
      <w:r>
        <w:rPr>
          <w:noProof/>
        </w:rPr>
        <w:drawing>
          <wp:inline distT="0" distB="0" distL="0" distR="0" wp14:anchorId="5FB63F4A" wp14:editId="0A5637E2">
            <wp:extent cx="5400675" cy="3009900"/>
            <wp:effectExtent l="0" t="0" r="9525" b="0"/>
            <wp:docPr id="1263858218" name="Kép 12638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0" w:name="_Ref151570955"/>
    <w:p w14:paraId="3C0126C3" w14:textId="62A7D194" w:rsidR="009741F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Ref151570940"/>
      <w:r w:rsidR="00F10DD7">
        <w:rPr>
          <w:noProof/>
        </w:rPr>
        <w:t>9</w:t>
      </w:r>
      <w:bookmarkEnd w:id="51"/>
      <w:r>
        <w:fldChar w:fldCharType="end"/>
      </w:r>
      <w:r w:rsidR="009741F1">
        <w:t xml:space="preserve">. </w:t>
      </w:r>
      <w:bookmarkStart w:id="52" w:name="_Ref151570945"/>
      <w:r w:rsidR="009741F1">
        <w:t xml:space="preserve">ábra </w:t>
      </w:r>
      <w:proofErr w:type="spellStart"/>
      <w:r w:rsidR="009741F1">
        <w:t>IValidator</w:t>
      </w:r>
      <w:proofErr w:type="spellEnd"/>
      <w:r w:rsidR="009741F1">
        <w:t xml:space="preserve"> struktúra</w:t>
      </w:r>
      <w:bookmarkEnd w:id="50"/>
      <w:bookmarkEnd w:id="52"/>
    </w:p>
    <w:p w14:paraId="549BCCFF" w14:textId="336C05DC" w:rsidR="00B074EA" w:rsidRDefault="00E11C13" w:rsidP="00E11C13">
      <w:r>
        <w:t>A valid</w:t>
      </w:r>
      <w:r w:rsidR="00A075AA">
        <w:t>ációs</w:t>
      </w:r>
      <w:r>
        <w:t xml:space="preserve"> objektumokat szabadon tudjuk kombinálni az egyes logikai relációkat megvalósító segéd valid</w:t>
      </w:r>
      <w:r w:rsidR="00A075AA">
        <w:t>ációk</w:t>
      </w:r>
      <w:r>
        <w:t xml:space="preserve"> segítségével a saját feltétele</w:t>
      </w:r>
      <w:r w:rsidR="007E3107">
        <w:t>in</w:t>
      </w:r>
      <w:r w:rsidR="007C06DA">
        <w:t>k</w:t>
      </w:r>
      <w:r w:rsidR="007E3107">
        <w:t xml:space="preserve"> </w:t>
      </w:r>
      <w:r>
        <w:t>összevon</w:t>
      </w:r>
      <w:r w:rsidR="007C06DA">
        <w:t>ásánál</w:t>
      </w:r>
      <w:r>
        <w:t>.</w:t>
      </w:r>
      <w:r w:rsidR="00262A05">
        <w:t xml:space="preserve"> Az implementáció tehát ilyen </w:t>
      </w:r>
      <w:proofErr w:type="spellStart"/>
      <w:r w:rsidR="00262A05">
        <w:t>IValidator</w:t>
      </w:r>
      <w:proofErr w:type="spellEnd"/>
      <w:r w:rsidR="00262A05">
        <w:t xml:space="preserve"> interfészt megvalósító osztályokból képezett objektumok létrehozásával valósul meg.</w:t>
      </w:r>
    </w:p>
    <w:p w14:paraId="59AAB5A7" w14:textId="33C95EFA" w:rsidR="00E11C13" w:rsidRDefault="00262A05" w:rsidP="00E11C13">
      <w:r>
        <w:t xml:space="preserve">Ezek az objektumok szabadon kaphatnak paramétert a </w:t>
      </w:r>
      <w:r w:rsidR="00255357">
        <w:t>konstruktoraikban</w:t>
      </w:r>
      <w:r>
        <w:t>, amiket így fel tudnak használni a validációs függvényük megvalósításában</w:t>
      </w:r>
      <w:r w:rsidR="001C636C">
        <w:t>.</w:t>
      </w:r>
      <w:r w:rsidR="00B074EA">
        <w:t xml:space="preserve"> Tehát az így létrehozott validációs fa struktúrák ősén meghívott validációjából egyszerűen kideríthetjük, hogy a jogot</w:t>
      </w:r>
      <w:r w:rsidR="00A12E97">
        <w:t>,</w:t>
      </w:r>
      <w:r w:rsidR="00B074EA">
        <w:t xml:space="preserve"> amit meg akarunk adni a funkció további részéhez az jelen van-e a hívásban.</w:t>
      </w:r>
      <w:r w:rsidR="00A12E97">
        <w:t xml:space="preserve"> Például egy játékos eltávolításánál a váróteremből az a feltétel, hogy a saját várótermünk legyen, és hogy vagy mi vagyunk a váróterem tulajdonosai, vagy mi magunk akarunk kilépni:</w:t>
      </w:r>
    </w:p>
    <w:p w14:paraId="3CF70DEE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_</w:t>
      </w:r>
      <w:proofErr w:type="spellStart"/>
      <w:r>
        <w:rPr>
          <w:lang w:eastAsia="hu-HU"/>
        </w:rPr>
        <w:t>validator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AndCondition</w:t>
      </w:r>
      <w:proofErr w:type="spellEnd"/>
      <w:r>
        <w:rPr>
          <w:lang w:eastAsia="hu-HU"/>
        </w:rPr>
        <w:t>(</w:t>
      </w:r>
    </w:p>
    <w:p w14:paraId="6CDE46A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OwnLobbyValidator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2649D47B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OrCondition</w:t>
      </w:r>
      <w:proofErr w:type="spellEnd"/>
      <w:r>
        <w:rPr>
          <w:lang w:eastAsia="hu-HU"/>
        </w:rPr>
        <w:t>(</w:t>
      </w:r>
    </w:p>
    <w:p w14:paraId="79693BBC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LobbyCreatorValidator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55259F52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OwnPlayerValidator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player.UserId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</w:t>
      </w:r>
    </w:p>
    <w:p w14:paraId="1F5DE8B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lastRenderedPageBreak/>
        <w:t xml:space="preserve">    )</w:t>
      </w:r>
    </w:p>
    <w:p w14:paraId="70B5FC89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);</w:t>
      </w:r>
    </w:p>
    <w:p w14:paraId="10A6133A" w14:textId="77777777" w:rsidR="00A12E97" w:rsidRDefault="00A12E97" w:rsidP="00A12E97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(!_</w:t>
      </w:r>
      <w:proofErr w:type="spellStart"/>
      <w:r>
        <w:rPr>
          <w:lang w:eastAsia="hu-HU"/>
        </w:rPr>
        <w:t>validator.Validate</w:t>
      </w:r>
      <w:proofErr w:type="spellEnd"/>
      <w:r>
        <w:rPr>
          <w:lang w:eastAsia="hu-HU"/>
        </w:rPr>
        <w:t>())</w:t>
      </w:r>
    </w:p>
    <w:p w14:paraId="4E3C4A7F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A02CD57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throw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ValidationErrorException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nameof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RemovePlayerCommand</w:t>
      </w:r>
      <w:proofErr w:type="spellEnd"/>
      <w:r>
        <w:rPr>
          <w:lang w:eastAsia="hu-HU"/>
        </w:rPr>
        <w:t>));</w:t>
      </w:r>
    </w:p>
    <w:p w14:paraId="04E6E1F1" w14:textId="2BDB3487" w:rsidR="00A12E97" w:rsidRPr="00E11C13" w:rsidRDefault="00A12E97" w:rsidP="00A12E97">
      <w:pPr>
        <w:pStyle w:val="Kd"/>
      </w:pPr>
      <w:r>
        <w:rPr>
          <w:lang w:eastAsia="hu-HU"/>
        </w:rPr>
        <w:t>}</w:t>
      </w:r>
    </w:p>
    <w:p w14:paraId="459715C6" w14:textId="5A3387FC" w:rsidR="006842F3" w:rsidRDefault="006842F3" w:rsidP="006842F3">
      <w:pPr>
        <w:pStyle w:val="Cmsor4"/>
      </w:pPr>
      <w:proofErr w:type="spellStart"/>
      <w:r>
        <w:t>Pipeline</w:t>
      </w:r>
      <w:proofErr w:type="spellEnd"/>
    </w:p>
    <w:p w14:paraId="76E94BC7" w14:textId="29535643" w:rsidR="00991B4E" w:rsidRDefault="0057078A" w:rsidP="00991B4E">
      <w:r>
        <w:t xml:space="preserve">A </w:t>
      </w:r>
      <w:proofErr w:type="spellStart"/>
      <w:r>
        <w:t>MediatR</w:t>
      </w:r>
      <w:proofErr w:type="spellEnd"/>
      <w:r>
        <w:t xml:space="preserve"> könyvtár széleskörű támogatást nyújt a lekérdezések és parancsok futtatására. Ezekből az egyik a kérések fölé konfigurálható </w:t>
      </w:r>
      <w:proofErr w:type="spellStart"/>
      <w:r>
        <w:t>pipeline</w:t>
      </w:r>
      <w:proofErr w:type="spellEnd"/>
      <w:r>
        <w:t>-ok.</w:t>
      </w:r>
      <w:r w:rsidR="00395086">
        <w:t xml:space="preserve"> Ezek a </w:t>
      </w:r>
      <w:proofErr w:type="spellStart"/>
      <w:r w:rsidR="00395086">
        <w:t>pipeline</w:t>
      </w:r>
      <w:proofErr w:type="spellEnd"/>
      <w:r w:rsidR="00395086">
        <w:t xml:space="preserve">-ok </w:t>
      </w:r>
      <w:proofErr w:type="spellStart"/>
      <w:r w:rsidR="00395086">
        <w:t>middleware</w:t>
      </w:r>
      <w:proofErr w:type="spellEnd"/>
      <w:r w:rsidR="00395086">
        <w:t xml:space="preserve"> jelleggel működnek. Többféle felhasználásuk is lehet</w:t>
      </w:r>
      <w:r w:rsidR="00FC0D65">
        <w:t>.</w:t>
      </w:r>
      <w:r w:rsidR="00395086">
        <w:t xml:space="preserve"> </w:t>
      </w:r>
      <w:r w:rsidR="00FC0D65">
        <w:t>P</w:t>
      </w:r>
      <w:r w:rsidR="00395086">
        <w:t>éldául kérések előtt vagy után további folyamat megfogalmazása, vagy esetleg hibakezelési folyamat beépítése.</w:t>
      </w:r>
      <w:r w:rsidR="00A27378">
        <w:t xml:space="preserve"> Ezáltal szabadon tudjuk kiegészíteni a kérések működését.</w:t>
      </w:r>
    </w:p>
    <w:p w14:paraId="702B26BA" w14:textId="00CAD318" w:rsidR="00F60D74" w:rsidRDefault="00F60D74" w:rsidP="00991B4E">
      <w:r>
        <w:t xml:space="preserve">Az alkalmazás implementációjában kétféle </w:t>
      </w:r>
      <w:proofErr w:type="spellStart"/>
      <w:r>
        <w:t>pipeline</w:t>
      </w:r>
      <w:proofErr w:type="spellEnd"/>
      <w:r>
        <w:t xml:space="preserve"> lett beépítve. Egy gyorsítótár kezelő és egy naplózó </w:t>
      </w:r>
      <w:proofErr w:type="spellStart"/>
      <w:r>
        <w:t>pipeline</w:t>
      </w:r>
      <w:proofErr w:type="spellEnd"/>
      <w:r>
        <w:t>.</w:t>
      </w:r>
      <w:r w:rsidR="00EE4D29">
        <w:t xml:space="preserve"> Ezeket az egyes konténerek a többi függőség injektálással együtt tudja beépíteni az alkalmazásba az </w:t>
      </w:r>
      <w:proofErr w:type="spellStart"/>
      <w:r w:rsidR="00EE4D29" w:rsidRPr="00EE4D29">
        <w:t>IPipelineBehavior</w:t>
      </w:r>
      <w:proofErr w:type="spellEnd"/>
      <w:r w:rsidR="00EE4D29">
        <w:t xml:space="preserve"> típus alatt, </w:t>
      </w:r>
      <w:r w:rsidR="00960938">
        <w:t xml:space="preserve">konkrét </w:t>
      </w:r>
      <w:r w:rsidR="00EE4D29">
        <w:t>generikus kérés osztály megadása nélkül is:</w:t>
      </w:r>
    </w:p>
    <w:p w14:paraId="67399A8E" w14:textId="28CFF27B" w:rsidR="00EE4D29" w:rsidRDefault="00EE4D29" w:rsidP="000243A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IPipelineBehavior</w:t>
      </w:r>
      <w:proofErr w:type="spellEnd"/>
      <w:r>
        <w:rPr>
          <w:lang w:eastAsia="hu-HU"/>
        </w:rPr>
        <w:t xml:space="preserve">&lt;,&gt;),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LoggingBehavior</w:t>
      </w:r>
      <w:proofErr w:type="spellEnd"/>
      <w:r>
        <w:rPr>
          <w:lang w:eastAsia="hu-HU"/>
        </w:rPr>
        <w:t>&lt;,&gt;));</w:t>
      </w:r>
    </w:p>
    <w:p w14:paraId="1C933CFD" w14:textId="5198FD31" w:rsidR="004B3B03" w:rsidRDefault="004B3B03" w:rsidP="004B3B03">
      <w:pPr>
        <w:pStyle w:val="Cmsor4"/>
      </w:pPr>
      <w:proofErr w:type="spellStart"/>
      <w:r>
        <w:t>LoggingBehavior</w:t>
      </w:r>
      <w:proofErr w:type="spellEnd"/>
    </w:p>
    <w:p w14:paraId="322065DF" w14:textId="4D452957" w:rsidR="003B4D9F" w:rsidRDefault="003B4D9F" w:rsidP="003B4D9F">
      <w:r>
        <w:t xml:space="preserve">Az egyes konténerekben megadható egy naplózó </w:t>
      </w:r>
      <w:proofErr w:type="spellStart"/>
      <w:r>
        <w:t>pipeline</w:t>
      </w:r>
      <w:proofErr w:type="spellEnd"/>
      <w:r>
        <w:t xml:space="preserve">. Ennek a </w:t>
      </w:r>
      <w:proofErr w:type="spellStart"/>
      <w:r>
        <w:t>pipeline-nak</w:t>
      </w:r>
      <w:proofErr w:type="spellEnd"/>
      <w:r>
        <w:t xml:space="preserve"> egyszerű feladata van. Először naplóznia kell az egyes kérések előtt, hogy mikor milyen kérés indult el, egy generált azonosítóval. Ezután pedig naplóznia kell a kérés végrehajtása után, hogy mennyi időt tett ki az adott kérés lefutása, ugyanezzel a generált azonosítóval címezve.</w:t>
      </w:r>
    </w:p>
    <w:p w14:paraId="3FDA62BA" w14:textId="107FC194" w:rsidR="0087505F" w:rsidRPr="003B4D9F" w:rsidRDefault="0087505F" w:rsidP="003B4D9F">
      <w:r>
        <w:t xml:space="preserve">Ezzel a </w:t>
      </w:r>
      <w:proofErr w:type="spellStart"/>
      <w:r>
        <w:t>pipeline-nal</w:t>
      </w:r>
      <w:proofErr w:type="spellEnd"/>
      <w:r>
        <w:t xml:space="preserve"> tehát fejlesztés közben átláthatóan tudjuk követni, hogy a lefuttatott kérések mikor jöttek létre, és hogy </w:t>
      </w:r>
      <w:r w:rsidR="006D5216">
        <w:t>megfelelően végre lettek-e hajtva.</w:t>
      </w:r>
    </w:p>
    <w:p w14:paraId="3A97157F" w14:textId="145AACE6" w:rsidR="004B3B03" w:rsidRDefault="004B3B03" w:rsidP="004B3B03">
      <w:pPr>
        <w:pStyle w:val="Cmsor4"/>
      </w:pPr>
      <w:proofErr w:type="spellStart"/>
      <w:r>
        <w:t>CachingBehavior</w:t>
      </w:r>
      <w:proofErr w:type="spellEnd"/>
    </w:p>
    <w:p w14:paraId="228AAB4E" w14:textId="5506BFEE" w:rsidR="00177D1A" w:rsidRDefault="0084010F" w:rsidP="00177D1A">
      <w:r>
        <w:t xml:space="preserve">Egy olyan </w:t>
      </w:r>
      <w:proofErr w:type="spellStart"/>
      <w:r>
        <w:t>pipeline</w:t>
      </w:r>
      <w:proofErr w:type="spellEnd"/>
      <w:r>
        <w:t xml:space="preserve"> a </w:t>
      </w:r>
      <w:proofErr w:type="spellStart"/>
      <w:r>
        <w:t>MediatR</w:t>
      </w:r>
      <w:proofErr w:type="spellEnd"/>
      <w:r>
        <w:t xml:space="preserve"> felett, aminek a gyorsítótár kezelése a feladata a megjelölt kérések felett.</w:t>
      </w:r>
      <w:r w:rsidR="00387627">
        <w:t xml:space="preserve"> Segítségével meg tudjuk mondani, hogy egyes kéréseket gyorsítótárból akarunk betölteni.</w:t>
      </w:r>
      <w:r w:rsidR="00566157">
        <w:t xml:space="preserve"> Kétféle módja van a </w:t>
      </w:r>
      <w:proofErr w:type="spellStart"/>
      <w:r w:rsidR="00566157">
        <w:t>pipeline-nak</w:t>
      </w:r>
      <w:proofErr w:type="spellEnd"/>
      <w:r w:rsidR="00566157">
        <w:t>. Egyik, ami be is tölti és el is rakja a gyorsítótárba. Másik, ami nem tölt be semmit, csak a kimenetét rakja el. Ez többnyire a parancsok eredményére van felhasználva.</w:t>
      </w:r>
    </w:p>
    <w:p w14:paraId="56E99DF1" w14:textId="77777777" w:rsidR="00177D1A" w:rsidRDefault="00177D1A" w:rsidP="00177D1A">
      <w:pPr>
        <w:pStyle w:val="Kp"/>
      </w:pPr>
      <w:r>
        <w:rPr>
          <w:noProof/>
        </w:rPr>
        <w:lastRenderedPageBreak/>
        <w:drawing>
          <wp:inline distT="0" distB="0" distL="0" distR="0" wp14:anchorId="2D4CE304" wp14:editId="569A817F">
            <wp:extent cx="4962525" cy="3248025"/>
            <wp:effectExtent l="0" t="0" r="9525" b="9525"/>
            <wp:docPr id="558555386" name="Kép 5585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8B4" w14:textId="6B626200" w:rsidR="00177D1A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F10DD7">
        <w:rPr>
          <w:noProof/>
        </w:rPr>
        <w:t>10</w:t>
      </w:r>
      <w:r>
        <w:fldChar w:fldCharType="end"/>
      </w:r>
      <w:r w:rsidR="00177D1A">
        <w:t xml:space="preserve">. ábra </w:t>
      </w:r>
      <w:r w:rsidR="00177D1A" w:rsidRPr="00F71D24">
        <w:t xml:space="preserve">Cache </w:t>
      </w:r>
      <w:proofErr w:type="spellStart"/>
      <w:r w:rsidR="00177D1A" w:rsidRPr="00F71D24">
        <w:t>pipeline</w:t>
      </w:r>
      <w:proofErr w:type="spellEnd"/>
      <w:r w:rsidR="00177D1A" w:rsidRPr="00F71D24">
        <w:t xml:space="preserve"> struktúra</w:t>
      </w:r>
    </w:p>
    <w:p w14:paraId="58255A75" w14:textId="21C3CDD9" w:rsidR="00BD461E" w:rsidRDefault="00BD461E" w:rsidP="00BD461E">
      <w:r>
        <w:t xml:space="preserve">Az implementáció úgy kezdődik, hogy azoknak a kéréseknek, amiknél be akarjuk kapcsolni a gyorsítótár </w:t>
      </w:r>
      <w:proofErr w:type="spellStart"/>
      <w:r>
        <w:t>pipeline</w:t>
      </w:r>
      <w:proofErr w:type="spellEnd"/>
      <w:r>
        <w:t xml:space="preserve">-t, azoknak meg kell valósítaniuk az alap </w:t>
      </w:r>
      <w:proofErr w:type="spellStart"/>
      <w:r>
        <w:t>IRequest</w:t>
      </w:r>
      <w:proofErr w:type="spellEnd"/>
      <w:r>
        <w:t xml:space="preserve"> </w:t>
      </w:r>
      <w:proofErr w:type="spellStart"/>
      <w:r>
        <w:t>MediatR</w:t>
      </w:r>
      <w:proofErr w:type="spellEnd"/>
      <w:r>
        <w:t xml:space="preserve"> interfész mellett egy további interfészt is, ami jelzi a </w:t>
      </w:r>
      <w:proofErr w:type="spellStart"/>
      <w:r>
        <w:t>pipeline-nak</w:t>
      </w:r>
      <w:proofErr w:type="spellEnd"/>
      <w:r>
        <w:t>, hogy ezzel a kéréssel foglalkoznia kell.</w:t>
      </w:r>
    </w:p>
    <w:p w14:paraId="2C399DE2" w14:textId="178C713D" w:rsidR="00AE357C" w:rsidRDefault="00AE357C" w:rsidP="00BD461E">
      <w:r>
        <w:t xml:space="preserve">Ez az interfész tartalmazza a cache működéséhez szükséges információkat, például, hogy mi a kulcsa a Redis adatbázisban ennek a kérésnek. Itt fontos információ, hogy ez a változó az interfészen van egy </w:t>
      </w:r>
      <w:proofErr w:type="spellStart"/>
      <w:r w:rsidR="00916182">
        <w:t>property</w:t>
      </w:r>
      <w:proofErr w:type="spellEnd"/>
      <w:r w:rsidR="00916182">
        <w:t>-vel</w:t>
      </w:r>
      <w:r>
        <w:t xml:space="preserve"> meghatározva, tehát a kérés további változóiból számított érték is lehet. Például egy adott játék lekérdezése a kérésben található felhasználó játék azonosítójából állítja össze a gyorsítótár kulcsát.</w:t>
      </w:r>
    </w:p>
    <w:p w14:paraId="512C0028" w14:textId="200ED141" w:rsidR="000F4F40" w:rsidRDefault="003F4FDB" w:rsidP="000F4F40">
      <w:r>
        <w:t xml:space="preserve">A </w:t>
      </w:r>
      <w:proofErr w:type="spellStart"/>
      <w:r>
        <w:t>pipeline</w:t>
      </w:r>
      <w:proofErr w:type="spellEnd"/>
      <w:r>
        <w:t xml:space="preserve"> logikája a </w:t>
      </w:r>
      <w:proofErr w:type="spellStart"/>
      <w:r>
        <w:t>Handle</w:t>
      </w:r>
      <w:proofErr w:type="spellEnd"/>
      <w:r>
        <w:t xml:space="preserve"> függvényében található. A függvényen belül több kisebb egység található. Ezek a gyorsítótár lekérdezése a kulccsal és objektumba fordítása, az adott kérés lefuttatása, és az eredmény lementése a gyorsítótárba ugyanúgy az adott kulccsal.</w:t>
      </w:r>
    </w:p>
    <w:p w14:paraId="54FA46DA" w14:textId="20534AE4" w:rsidR="000F4F40" w:rsidRPr="00BD461E" w:rsidRDefault="000F4F40" w:rsidP="000F4F40">
      <w:r>
        <w:t xml:space="preserve">Első lépés, hogy leellenőrizzük, hogy a </w:t>
      </w:r>
      <w:proofErr w:type="spellStart"/>
      <w:r>
        <w:t>BypassCache</w:t>
      </w:r>
      <w:proofErr w:type="spellEnd"/>
      <w:r>
        <w:t xml:space="preserve"> változó igaz-e. Ha igen, akkor lefuttatjuk a kérést a gyorsítótár kérdezése nélkül, és lementjük a gyorsítótárba is az eredményt.</w:t>
      </w:r>
      <w:r w:rsidR="00B4624E">
        <w:t xml:space="preserve"> Ha hamis, akkor először megnézzük a gyorsítótárban megtalálható-e a keresett és lefordítható objektum. Ha igen, akkor további lépés nélkül visszaadjuk. Ha nem találtuk meg a gyorsítótárban, akkor ugyanúgy lefuttatjuk a kérést és lementjük a végén az eredményt.</w:t>
      </w:r>
      <w:r w:rsidR="001D5462">
        <w:t xml:space="preserve"> Ezáltal egy könnyen kezelhető előellenőrzést kialakítva.</w:t>
      </w:r>
    </w:p>
    <w:p w14:paraId="6179F236" w14:textId="403A1AEB" w:rsidR="00EE4BE1" w:rsidRDefault="00EE4BE1" w:rsidP="00EE4BE1">
      <w:pPr>
        <w:pStyle w:val="Cmsor4"/>
      </w:pPr>
      <w:proofErr w:type="spellStart"/>
      <w:r>
        <w:lastRenderedPageBreak/>
        <w:t>Exception</w:t>
      </w:r>
      <w:r w:rsidR="001C61E4">
        <w:t>s</w:t>
      </w:r>
      <w:proofErr w:type="spellEnd"/>
    </w:p>
    <w:p w14:paraId="4747BC1F" w14:textId="0294ACAD" w:rsidR="002E0564" w:rsidRDefault="00D3362E" w:rsidP="002E0564">
      <w:r>
        <w:t>A szoftverben saját hibaosztályok vannak implementálva. Kevés jelentőségük van azonkívül, hogy</w:t>
      </w:r>
      <w:r w:rsidR="00A97FDD">
        <w:t xml:space="preserve"> velük</w:t>
      </w:r>
      <w:r>
        <w:t xml:space="preserve"> átláthatóan kezelhető a saját megfogalmazott hibáink. Ilyen például, mikor az </w:t>
      </w:r>
      <w:proofErr w:type="spellStart"/>
      <w:r>
        <w:t>IValidator</w:t>
      </w:r>
      <w:proofErr w:type="spellEnd"/>
      <w:r>
        <w:t xml:space="preserve"> ellenőrzése elbukik, vagy amikor üres eredménnyel zárul egy adatbázis lekérdezés.</w:t>
      </w:r>
    </w:p>
    <w:p w14:paraId="2D86ECE6" w14:textId="3E7123CC" w:rsidR="00575D56" w:rsidRPr="002E0564" w:rsidRDefault="002D6D89" w:rsidP="002E0564">
      <w:r>
        <w:t xml:space="preserve">Lekezelésük egységesen van megfogalmazva a </w:t>
      </w:r>
      <w:proofErr w:type="spellStart"/>
      <w:r>
        <w:t>ProblemDetails</w:t>
      </w:r>
      <w:proofErr w:type="spellEnd"/>
      <w:r>
        <w:t xml:space="preserve"> segítségével, validációs hibára 400-as hibával, üres eredményre pedig 404-es hibával válaszolva.</w:t>
      </w:r>
      <w:r w:rsidR="007F7018">
        <w:t xml:space="preserve"> Az így kialakított hibarendszer további jövőbeli bővítésre is könnyedén ad lehetőséget. A hiba osztályok száma és bonyolultsága </w:t>
      </w:r>
      <w:r w:rsidR="009768C8">
        <w:t>ezáltal</w:t>
      </w:r>
      <w:r w:rsidR="007F7018">
        <w:t xml:space="preserve"> könnyedén </w:t>
      </w:r>
      <w:proofErr w:type="spellStart"/>
      <w:r w:rsidR="007F7018">
        <w:t>skálázódik</w:t>
      </w:r>
      <w:proofErr w:type="spellEnd"/>
      <w:r w:rsidR="007F7018">
        <w:t>.</w:t>
      </w:r>
    </w:p>
    <w:p w14:paraId="58516FBC" w14:textId="11DE7E0E" w:rsidR="001C61E4" w:rsidRDefault="001C61E4" w:rsidP="001C61E4">
      <w:pPr>
        <w:pStyle w:val="Cmsor4"/>
      </w:pPr>
      <w:proofErr w:type="spellStart"/>
      <w:r>
        <w:t>Extensions</w:t>
      </w:r>
      <w:proofErr w:type="spellEnd"/>
    </w:p>
    <w:p w14:paraId="0675F68C" w14:textId="5AB3CB1F" w:rsidR="00D062E5" w:rsidRDefault="00614F8F" w:rsidP="00D062E5">
      <w:r>
        <w:t>Egy egyszerű de fontos egysége a konténereknek a kiegészítő segédfüggvények.</w:t>
      </w:r>
      <w:r w:rsidR="00AE1C6D">
        <w:t xml:space="preserve"> Elsősorban a felhasználó </w:t>
      </w:r>
      <w:proofErr w:type="spellStart"/>
      <w:r w:rsidR="00AE1C6D">
        <w:t>tokenében</w:t>
      </w:r>
      <w:proofErr w:type="spellEnd"/>
      <w:r w:rsidR="00AE1C6D">
        <w:t xml:space="preserve"> található adatok kiolvasására lettek bevezetve. A szerepük tehát a bejelentkezett felhasználót jelképező </w:t>
      </w:r>
      <w:proofErr w:type="spellStart"/>
      <w:r w:rsidR="00AE1C6D">
        <w:t>ClaimsPrincipal</w:t>
      </w:r>
      <w:proofErr w:type="spellEnd"/>
      <w:r w:rsidR="00AE1C6D">
        <w:t xml:space="preserve"> objektumból a megfelelő Claim értékének kiolvasásának kiszervezése egy-egy átláthatóbb függvény mögé. Ezáltal átláthatóbbá téve a felhasználókezelést az egyes lekérdezések implementációjában.</w:t>
      </w:r>
    </w:p>
    <w:p w14:paraId="74ADC1D4" w14:textId="33B3E417" w:rsidR="00CE0F55" w:rsidRDefault="00CE0F55" w:rsidP="00D062E5">
      <w:r>
        <w:t>Például a felhasználó azonosítójának lekérdezése:</w:t>
      </w:r>
    </w:p>
    <w:p w14:paraId="4920400B" w14:textId="77777777" w:rsidR="0025467F" w:rsidRDefault="0025467F" w:rsidP="000C1F96">
      <w:pPr>
        <w:pStyle w:val="Kd"/>
        <w:jc w:val="left"/>
        <w:rPr>
          <w:lang w:eastAsia="hu-HU"/>
        </w:rPr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static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GetUserIdFromJwt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this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>)</w:t>
      </w:r>
    </w:p>
    <w:p w14:paraId="7545CD9E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11EE2E9F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return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claimsPrincipal.Claims.FirstOrDefault</w:t>
      </w:r>
      <w:proofErr w:type="spellEnd"/>
      <w:r>
        <w:rPr>
          <w:lang w:eastAsia="hu-HU"/>
        </w:rPr>
        <w:t xml:space="preserve">(x =&gt; </w:t>
      </w:r>
      <w:proofErr w:type="spellStart"/>
      <w:r>
        <w:rPr>
          <w:lang w:eastAsia="hu-HU"/>
        </w:rPr>
        <w:t>x.Type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JwtClaimTypes.Subject</w:t>
      </w:r>
      <w:proofErr w:type="spellEnd"/>
      <w:r>
        <w:rPr>
          <w:lang w:eastAsia="hu-HU"/>
        </w:rPr>
        <w:t>)?.</w:t>
      </w:r>
      <w:proofErr w:type="spellStart"/>
      <w:r>
        <w:rPr>
          <w:lang w:eastAsia="hu-HU"/>
        </w:rPr>
        <w:t>Value</w:t>
      </w:r>
      <w:proofErr w:type="spellEnd"/>
      <w:r>
        <w:rPr>
          <w:lang w:eastAsia="hu-HU"/>
        </w:rPr>
        <w:t xml:space="preserve"> ?? </w:t>
      </w:r>
      <w:proofErr w:type="spellStart"/>
      <w:r>
        <w:rPr>
          <w:color w:val="0000FF"/>
          <w:lang w:eastAsia="hu-HU"/>
        </w:rPr>
        <w:t>string</w:t>
      </w:r>
      <w:r>
        <w:rPr>
          <w:lang w:eastAsia="hu-HU"/>
        </w:rPr>
        <w:t>.Empty</w:t>
      </w:r>
      <w:proofErr w:type="spellEnd"/>
      <w:r>
        <w:rPr>
          <w:lang w:eastAsia="hu-HU"/>
        </w:rPr>
        <w:t>;</w:t>
      </w:r>
    </w:p>
    <w:p w14:paraId="5BF45133" w14:textId="797F45ED" w:rsidR="00CE0F55" w:rsidRPr="00D062E5" w:rsidRDefault="0025467F" w:rsidP="000C1F96">
      <w:pPr>
        <w:pStyle w:val="Kd"/>
        <w:jc w:val="left"/>
      </w:pPr>
      <w:r>
        <w:rPr>
          <w:lang w:eastAsia="hu-HU"/>
        </w:rPr>
        <w:t>}</w:t>
      </w:r>
    </w:p>
    <w:p w14:paraId="45486D57" w14:textId="73FB8F00" w:rsidR="00FF6FB9" w:rsidRDefault="00FF6FB9" w:rsidP="00FF6FB9">
      <w:pPr>
        <w:pStyle w:val="Cmsor3"/>
      </w:pPr>
      <w:bookmarkStart w:id="53" w:name="_Toc152271333"/>
      <w:r>
        <w:t>API réteg</w:t>
      </w:r>
      <w:bookmarkEnd w:id="53"/>
    </w:p>
    <w:p w14:paraId="7296A0AF" w14:textId="2F1C684B" w:rsidR="00406BF4" w:rsidRDefault="00406BF4" w:rsidP="00406BF4">
      <w:r>
        <w:t>Az egyes konténerekben az API rétegben számos funkció található.</w:t>
      </w:r>
      <w:r w:rsidR="002F469E">
        <w:t xml:space="preserve"> Az itt megvalósított kiegészítő </w:t>
      </w:r>
      <w:r w:rsidR="000A7A5F">
        <w:t>komponensek</w:t>
      </w:r>
      <w:r w:rsidR="002F469E">
        <w:t xml:space="preserve"> nagyban különböznek konténerektől függően</w:t>
      </w:r>
      <w:r w:rsidR="002A5075">
        <w:t>,</w:t>
      </w:r>
      <w:r w:rsidR="002F469E">
        <w:t xml:space="preserve"> </w:t>
      </w:r>
      <w:r w:rsidR="002A5075">
        <w:t>i</w:t>
      </w:r>
      <w:r w:rsidR="002F469E">
        <w:t>lyen például a felhasználókezelés vagy Hangfire ütemezés.</w:t>
      </w:r>
    </w:p>
    <w:p w14:paraId="43513E46" w14:textId="132FAF5C" w:rsidR="00AE27D5" w:rsidRDefault="009A6640" w:rsidP="00B53A4F">
      <w:r>
        <w:t>Ebbe a részlegbe azok a funkciók kerülnek</w:t>
      </w:r>
      <w:r w:rsidR="00E11845">
        <w:t xml:space="preserve">, amik általánosságban megtalálhatóak </w:t>
      </w:r>
      <w:r w:rsidR="00B53A4F">
        <w:t>az egyes konténerek megvalósítása közben.</w:t>
      </w:r>
    </w:p>
    <w:p w14:paraId="49BFFA70" w14:textId="08169954" w:rsidR="00406BF4" w:rsidRDefault="00406BF4" w:rsidP="00406BF4">
      <w:pPr>
        <w:pStyle w:val="Cmsor4"/>
      </w:pPr>
      <w:proofErr w:type="spellStart"/>
      <w:r>
        <w:t>Authentication</w:t>
      </w:r>
      <w:proofErr w:type="spellEnd"/>
    </w:p>
    <w:p w14:paraId="17DAD4D5" w14:textId="38902C01" w:rsidR="00256298" w:rsidRDefault="006D00AD" w:rsidP="00256298">
      <w:r>
        <w:t xml:space="preserve">A szoftverben be van építve </w:t>
      </w:r>
      <w:r w:rsidR="000758BE">
        <w:t xml:space="preserve">felhasználókezelés. Ez a funkció egy azonosító tokent ad át a </w:t>
      </w:r>
      <w:r w:rsidR="002C7C62">
        <w:t>kliensnek, amit az egyes kérések előtt érv</w:t>
      </w:r>
      <w:r w:rsidR="00B607A5">
        <w:t>é</w:t>
      </w:r>
      <w:r w:rsidR="002C7C62">
        <w:t>nyesít</w:t>
      </w:r>
      <w:r w:rsidR="00B607A5">
        <w:t xml:space="preserve"> a szerver</w:t>
      </w:r>
      <w:r w:rsidR="002C7C62">
        <w:t>.</w:t>
      </w:r>
      <w:r w:rsidR="00972FA5">
        <w:t xml:space="preserve"> Ezt az érvényesítést nevezzük </w:t>
      </w:r>
      <w:proofErr w:type="spellStart"/>
      <w:r w:rsidR="00972FA5">
        <w:t>authentikációnak</w:t>
      </w:r>
      <w:proofErr w:type="spellEnd"/>
      <w:r w:rsidR="00972FA5">
        <w:t xml:space="preserve">, amit minden </w:t>
      </w:r>
      <w:r w:rsidR="003D1F7D">
        <w:t>konténer elvégez.</w:t>
      </w:r>
    </w:p>
    <w:p w14:paraId="20CD4CFF" w14:textId="4A1BF896" w:rsidR="00B62F1D" w:rsidRDefault="00A91D00" w:rsidP="00256298">
      <w:r>
        <w:lastRenderedPageBreak/>
        <w:t xml:space="preserve">A </w:t>
      </w:r>
      <w:r w:rsidR="00911AEB">
        <w:t>JWT alapú authentikáció beállítás</w:t>
      </w:r>
      <w:r w:rsidR="009F65DD">
        <w:t>a</w:t>
      </w:r>
      <w:r w:rsidR="00B03774">
        <w:t xml:space="preserve"> az API rétegen valós</w:t>
      </w:r>
      <w:r w:rsidR="009F65DD">
        <w:t>ult</w:t>
      </w:r>
      <w:r w:rsidR="00B03774">
        <w:t xml:space="preserve"> meg.</w:t>
      </w:r>
      <w:r w:rsidR="009167BB">
        <w:t xml:space="preserve"> Ehhez az IdentityServer</w:t>
      </w:r>
      <w:r w:rsidR="00956BD1">
        <w:t xml:space="preserve"> modulhoz beállított </w:t>
      </w:r>
      <w:r w:rsidR="004E318A">
        <w:t>értékek</w:t>
      </w:r>
      <w:r w:rsidR="003601B5">
        <w:t xml:space="preserve"> lettek</w:t>
      </w:r>
      <w:r w:rsidR="004E318A">
        <w:t xml:space="preserve"> </w:t>
      </w:r>
      <w:r w:rsidR="003601B5">
        <w:t>fel</w:t>
      </w:r>
      <w:r w:rsidR="004E318A">
        <w:t>használ</w:t>
      </w:r>
      <w:r w:rsidR="003601B5">
        <w:t>va</w:t>
      </w:r>
      <w:r w:rsidR="004E318A">
        <w:t xml:space="preserve"> az </w:t>
      </w:r>
      <w:r w:rsidR="00865A59">
        <w:t>„</w:t>
      </w:r>
      <w:proofErr w:type="spellStart"/>
      <w:r w:rsidR="004E318A">
        <w:t>appsettings.json</w:t>
      </w:r>
      <w:proofErr w:type="spellEnd"/>
      <w:r w:rsidR="00865A59">
        <w:t>”</w:t>
      </w:r>
      <w:r w:rsidR="009B35C3">
        <w:t xml:space="preserve"> konfigurációs</w:t>
      </w:r>
      <w:r w:rsidR="004E318A">
        <w:t xml:space="preserve"> fájlból kiolvasva.</w:t>
      </w:r>
    </w:p>
    <w:p w14:paraId="4654B480" w14:textId="5185C14B" w:rsidR="002C2131" w:rsidRDefault="002C2131" w:rsidP="00256298">
      <w:r>
        <w:t xml:space="preserve">További biztonsági beállítás a CORS bevezetése. </w:t>
      </w:r>
      <w:r w:rsidR="003F60E3" w:rsidRPr="003F60E3">
        <w:t xml:space="preserve">CORS segítségével meghatározhatjuk, hogy a szerver milyen klienssel és milyen módon akar kommunikálni. A módszer alapja, hogy a szervertől eltérő címtől érkező kérések előtt a böngésző egy </w:t>
      </w:r>
      <w:proofErr w:type="spellStart"/>
      <w:r w:rsidR="003F60E3" w:rsidRPr="003F60E3">
        <w:t>preflight</w:t>
      </w:r>
      <w:proofErr w:type="spellEnd"/>
      <w:r w:rsidR="003F60E3" w:rsidRPr="003F60E3">
        <w:t xml:space="preserve"> kérést küld, amivel megkérdezi a szervert, hogy az adott címről, ilyen http fejlécekkel és http metódussal hajlandó-e kommunikálni. Ez egy </w:t>
      </w:r>
      <w:proofErr w:type="spellStart"/>
      <w:r w:rsidR="003F60E3" w:rsidRPr="003F60E3">
        <w:t>options</w:t>
      </w:r>
      <w:proofErr w:type="spellEnd"/>
      <w:r w:rsidR="003F60E3" w:rsidRPr="003F60E3">
        <w:t xml:space="preserve"> http metódusú kérés. Ha a szervernek megfelelő, akkor engedélyezi és elindul a kérés</w:t>
      </w:r>
      <w:r w:rsidR="00BF05F8">
        <w:t>.</w:t>
      </w:r>
      <w:r w:rsidR="003F60E3" w:rsidRPr="003F60E3">
        <w:t xml:space="preserve"> </w:t>
      </w:r>
      <w:r w:rsidR="00BF05F8">
        <w:t>H</w:t>
      </w:r>
      <w:r w:rsidR="003F60E3" w:rsidRPr="003F60E3">
        <w:t>a nem</w:t>
      </w:r>
      <w:r w:rsidR="0029686D">
        <w:t>,</w:t>
      </w:r>
      <w:r w:rsidR="003F60E3" w:rsidRPr="003F60E3">
        <w:t xml:space="preserve"> akkor 403 </w:t>
      </w:r>
      <w:r w:rsidR="00FD2C29">
        <w:t>CORS</w:t>
      </w:r>
      <w:r w:rsidR="003F60E3" w:rsidRPr="003F60E3">
        <w:t xml:space="preserve"> hibával tér vissza.</w:t>
      </w:r>
    </w:p>
    <w:p w14:paraId="39B559D2" w14:textId="2C630313" w:rsidR="0073478A" w:rsidRDefault="0073478A" w:rsidP="00256298">
      <w:r>
        <w:t>A szerveroldali alkalmazásban ezzel be</w:t>
      </w:r>
      <w:r w:rsidR="000A7575">
        <w:t xml:space="preserve"> lett </w:t>
      </w:r>
      <w:r>
        <w:t>állít</w:t>
      </w:r>
      <w:r w:rsidR="000A7575">
        <w:t>va</w:t>
      </w:r>
      <w:r>
        <w:t xml:space="preserve">, hogy </w:t>
      </w:r>
      <w:r w:rsidR="002048A8">
        <w:t xml:space="preserve">az egyes konténerek vagy egymással, vagy a </w:t>
      </w:r>
      <w:r w:rsidR="00BC6BDA">
        <w:t>kliens alkalmazással kommunikálhatnak.</w:t>
      </w:r>
    </w:p>
    <w:p w14:paraId="72F84992" w14:textId="552340F1" w:rsidR="00383CDC" w:rsidRDefault="00383CDC" w:rsidP="00256298">
      <w:r>
        <w:t xml:space="preserve">Emellett </w:t>
      </w:r>
      <w:r w:rsidR="00CF1C11">
        <w:t xml:space="preserve">egy egyszerű segédfilter is bevezetésre került, ami arra szolgál, hogy ha nincs megadva authentikáció az adott kérésen, akkor ránéz a </w:t>
      </w:r>
      <w:r w:rsidR="00477D46">
        <w:t xml:space="preserve">kérés </w:t>
      </w:r>
      <w:proofErr w:type="spellStart"/>
      <w:r w:rsidR="00CF1C11">
        <w:t>query</w:t>
      </w:r>
      <w:proofErr w:type="spellEnd"/>
      <w:r w:rsidR="00CF1C11">
        <w:t xml:space="preserve"> paramétere</w:t>
      </w:r>
      <w:r w:rsidR="00477D46">
        <w:t>i</w:t>
      </w:r>
      <w:r w:rsidR="00CF1C11">
        <w:t xml:space="preserve"> közé is, hogy nem lett-e megadva ott a token értéke. Ez </w:t>
      </w:r>
      <w:r w:rsidR="00C8272D">
        <w:t>például</w:t>
      </w:r>
      <w:r w:rsidR="00CF1C11">
        <w:t xml:space="preserve"> a </w:t>
      </w:r>
      <w:r w:rsidR="00A51E63">
        <w:t>WebSocket kapcsolatnál vagy az egyes képek lekérdezésénél hasznos.</w:t>
      </w:r>
      <w:r w:rsidR="00E32AC3">
        <w:t xml:space="preserve"> A filter függvény bekötése az alkalmazás</w:t>
      </w:r>
      <w:r w:rsidR="00363A3A">
        <w:t xml:space="preserve"> kérései elé</w:t>
      </w:r>
      <w:r w:rsidR="00E32AC3">
        <w:t xml:space="preserve"> elég egyszerűen megoldható</w:t>
      </w:r>
      <w:r w:rsidR="0021564E">
        <w:t xml:space="preserve"> a</w:t>
      </w:r>
      <w:r w:rsidR="0011671B">
        <w:t xml:space="preserve">z </w:t>
      </w:r>
      <w:proofErr w:type="spellStart"/>
      <w:r w:rsidR="00FA1EA1" w:rsidRPr="00FA1EA1">
        <w:t>inicializáció</w:t>
      </w:r>
      <w:proofErr w:type="spellEnd"/>
      <w:r w:rsidR="00FA1EA1">
        <w:t xml:space="preserve"> </w:t>
      </w:r>
      <w:r w:rsidR="0021564E">
        <w:t>konfiguráció</w:t>
      </w:r>
      <w:r w:rsidR="0011671B">
        <w:t>i</w:t>
      </w:r>
      <w:r w:rsidR="0021564E">
        <w:t xml:space="preserve"> között:</w:t>
      </w:r>
    </w:p>
    <w:p w14:paraId="4A540595" w14:textId="57947BE6" w:rsidR="00D77F22" w:rsidRDefault="0021564E" w:rsidP="00D77F22">
      <w:pPr>
        <w:pStyle w:val="Kd"/>
      </w:pPr>
      <w:proofErr w:type="spellStart"/>
      <w:r w:rsidRPr="0021564E">
        <w:t>app.Use</w:t>
      </w:r>
      <w:proofErr w:type="spellEnd"/>
      <w:r w:rsidRPr="0021564E">
        <w:t>(</w:t>
      </w:r>
      <w:proofErr w:type="spellStart"/>
      <w:r w:rsidRPr="0021564E">
        <w:t>AuthenticationExtension.AuthQueryStringToHeader</w:t>
      </w:r>
      <w:proofErr w:type="spellEnd"/>
      <w:r w:rsidRPr="0021564E">
        <w:t>);</w:t>
      </w:r>
    </w:p>
    <w:p w14:paraId="40F41107" w14:textId="2E16DC8C" w:rsidR="003D0F2B" w:rsidRDefault="00880189" w:rsidP="0010046E">
      <w:pPr>
        <w:pStyle w:val="Cmsor4"/>
      </w:pPr>
      <w:r>
        <w:t>Swagger</w:t>
      </w:r>
    </w:p>
    <w:p w14:paraId="1A15DA2F" w14:textId="1F9E0E69" w:rsidR="00880189" w:rsidRDefault="00BC748B" w:rsidP="00880189">
      <w:r>
        <w:t>A Swagger fejlesztői felület beállítása is egységesen történt meg.</w:t>
      </w:r>
      <w:r w:rsidR="000A0894">
        <w:t xml:space="preserve"> Ezzel a felülettel könnyedén tudjuk tesztelni az egyes konténerek működését azáltal, hogy az API réteg </w:t>
      </w:r>
      <w:r w:rsidR="004D0902">
        <w:t>interfészét</w:t>
      </w:r>
      <w:r w:rsidR="00566BE8">
        <w:t xml:space="preserve"> kivetítjük egy webes felületre.</w:t>
      </w:r>
    </w:p>
    <w:p w14:paraId="6541691A" w14:textId="5FF7A079" w:rsidR="000C2F86" w:rsidRPr="00880189" w:rsidRDefault="000C2F86" w:rsidP="00880189">
      <w:r>
        <w:t xml:space="preserve">A </w:t>
      </w:r>
      <w:r w:rsidR="00083995">
        <w:t>S</w:t>
      </w:r>
      <w:r>
        <w:t>wagger felület</w:t>
      </w:r>
      <w:r w:rsidR="009A54B2">
        <w:t>e</w:t>
      </w:r>
      <w:r w:rsidR="00BB0D84">
        <w:t>t</w:t>
      </w:r>
      <w:r>
        <w:t xml:space="preserve"> a controllerek függvényei</w:t>
      </w:r>
      <w:r w:rsidR="00BB0D84">
        <w:t>ből</w:t>
      </w:r>
      <w:r>
        <w:t xml:space="preserve"> automatikusan hozz</w:t>
      </w:r>
      <w:r w:rsidR="00B13246">
        <w:t>ák</w:t>
      </w:r>
      <w:r>
        <w:t xml:space="preserve"> létre</w:t>
      </w:r>
      <w:r w:rsidR="00B13246">
        <w:t xml:space="preserve"> az egyes konténerek</w:t>
      </w:r>
      <w:r w:rsidR="000D0D9E">
        <w:t>. Emellett szükség van a bejelentkezés megoldására is a felületről</w:t>
      </w:r>
      <w:r w:rsidR="00381345">
        <w:t>, mivel a kérések nagyrésze egy bejelentkezett felhasználót követel.</w:t>
      </w:r>
      <w:r w:rsidR="000D0D9E">
        <w:t xml:space="preserve"> </w:t>
      </w:r>
      <w:r w:rsidR="00381345">
        <w:t>E</w:t>
      </w:r>
      <w:r w:rsidR="000D0D9E">
        <w:t>zért a Swagger ko</w:t>
      </w:r>
      <w:r w:rsidR="002E132A">
        <w:t xml:space="preserve">nfigurációjánál </w:t>
      </w:r>
      <w:r w:rsidR="00D37692">
        <w:t xml:space="preserve">biztonsági sémaként be van kötve a felhasználókezelési konténer </w:t>
      </w:r>
      <w:r w:rsidR="004963F6">
        <w:t>IdentityServer beléptetési végpontja és a hozzá tartozó azonosító és jelszó.</w:t>
      </w:r>
    </w:p>
    <w:p w14:paraId="6195A2D8" w14:textId="20711EB2" w:rsidR="00406BF4" w:rsidRDefault="00880189" w:rsidP="00406BF4">
      <w:pPr>
        <w:pStyle w:val="Cmsor4"/>
      </w:pPr>
      <w:r>
        <w:t>WebSocket</w:t>
      </w:r>
    </w:p>
    <w:p w14:paraId="12FE6FE8" w14:textId="285431D8" w:rsidR="00D76A87" w:rsidRDefault="003A20AB" w:rsidP="00880189">
      <w:r>
        <w:t xml:space="preserve">A konténerekben megvalósított </w:t>
      </w:r>
      <w:proofErr w:type="spellStart"/>
      <w:r w:rsidR="00DB7FC0">
        <w:t>kétirányú</w:t>
      </w:r>
      <w:proofErr w:type="spellEnd"/>
      <w:r w:rsidR="00DB7FC0">
        <w:t xml:space="preserve"> kapcsolat</w:t>
      </w:r>
      <w:r w:rsidR="003C36B7">
        <w:t>ok</w:t>
      </w:r>
      <w:r w:rsidR="000754CD">
        <w:t>nak</w:t>
      </w:r>
      <w:r w:rsidR="00DB7FC0">
        <w:t xml:space="preserve"> </w:t>
      </w:r>
      <w:r w:rsidR="000754CD">
        <w:t xml:space="preserve">is </w:t>
      </w:r>
      <w:r w:rsidR="00DB7FC0">
        <w:t>azonos logik</w:t>
      </w:r>
      <w:r w:rsidR="000754CD">
        <w:t>ai</w:t>
      </w:r>
      <w:r w:rsidR="00DB7FC0">
        <w:t xml:space="preserve"> alap</w:t>
      </w:r>
      <w:r w:rsidR="000754CD">
        <w:t>jaik</w:t>
      </w:r>
      <w:r w:rsidR="00D600B0">
        <w:t xml:space="preserve"> vannak</w:t>
      </w:r>
      <w:r w:rsidR="00DB7FC0">
        <w:t>.</w:t>
      </w:r>
      <w:r w:rsidR="005401E8">
        <w:t xml:space="preserve"> </w:t>
      </w:r>
      <w:r w:rsidR="00A440AB">
        <w:t xml:space="preserve">Egy </w:t>
      </w:r>
      <w:proofErr w:type="spellStart"/>
      <w:r w:rsidR="00A440AB">
        <w:t>kétirányú</w:t>
      </w:r>
      <w:proofErr w:type="spellEnd"/>
      <w:r w:rsidR="00A440AB">
        <w:t xml:space="preserve"> kapcsolat kiépítéséhez először </w:t>
      </w:r>
      <w:r w:rsidR="00CC6AB6">
        <w:t>ki kell alakítani egy központi osztályt, aminek a Hub ősosztályból kell leszármaznia.</w:t>
      </w:r>
      <w:r w:rsidR="00F61B7B">
        <w:t xml:space="preserve"> Ezen az ősosztályon </w:t>
      </w:r>
      <w:r w:rsidR="00F61B7B">
        <w:lastRenderedPageBreak/>
        <w:t>generikusan megadhatunk egy interfészt, ami konkrét felületet ad arra, hogy a kliens felé milyen eseményeket akarunk továbbítani</w:t>
      </w:r>
      <w:r w:rsidR="00E23392">
        <w:t>,</w:t>
      </w:r>
      <w:r w:rsidR="009F21B7">
        <w:t xml:space="preserve"> milyen paraméterekkel</w:t>
      </w:r>
      <w:r w:rsidR="00F61B7B">
        <w:t>.</w:t>
      </w:r>
    </w:p>
    <w:p w14:paraId="611A5469" w14:textId="54881BAD" w:rsidR="00CB2401" w:rsidRDefault="00BF7640" w:rsidP="00880189">
      <w:r>
        <w:t>Ebből az ősosztályból kapunk két fontos függvényt. Egyik egy kliens csatlakozásának az eseménye, a másik pedig a lecsatlakozása.</w:t>
      </w:r>
      <w:r w:rsidR="00E70ACE">
        <w:t xml:space="preserve"> Mindkettőre tudunk implementációt kötni, </w:t>
      </w:r>
      <w:r w:rsidR="002C697E">
        <w:t xml:space="preserve">kapcsolatot </w:t>
      </w:r>
      <w:r w:rsidR="00E70ACE">
        <w:t>csoportba rendezni.</w:t>
      </w:r>
      <w:r w:rsidR="00A43464">
        <w:t xml:space="preserve"> </w:t>
      </w:r>
      <w:r w:rsidR="00D10BFF">
        <w:t xml:space="preserve">A csatlakozás </w:t>
      </w:r>
      <w:r w:rsidR="009F3031">
        <w:t>eseményén</w:t>
      </w:r>
      <w:r w:rsidR="00DB4463">
        <w:t xml:space="preserve"> a kontextusból kapunk egy </w:t>
      </w:r>
      <w:proofErr w:type="spellStart"/>
      <w:r w:rsidR="00DB4463">
        <w:t>ConnectionId</w:t>
      </w:r>
      <w:proofErr w:type="spellEnd"/>
      <w:r w:rsidR="00DB4463">
        <w:t xml:space="preserve"> azonosítót, </w:t>
      </w:r>
      <w:r w:rsidR="00882933">
        <w:t>ami az adott kapcsolatot jelképezi. Ez különbözik a felhasználó azonosítójától, így további implementációt igényel a komplex alkalmazása.</w:t>
      </w:r>
    </w:p>
    <w:p w14:paraId="318D829C" w14:textId="51BF8CBE" w:rsidR="00880189" w:rsidRDefault="00A43464" w:rsidP="00880189">
      <w:r>
        <w:t xml:space="preserve">Mivel korábban implementáltunk authentikációs filtert, így </w:t>
      </w:r>
      <w:r w:rsidR="005B29D4">
        <w:t>a Hub kontextusán is</w:t>
      </w:r>
      <w:r>
        <w:t xml:space="preserve"> el tudjuk érni az adott felhasználó</w:t>
      </w:r>
      <w:r w:rsidR="0083543E">
        <w:t>nak az adatait</w:t>
      </w:r>
      <w:r>
        <w:t>.</w:t>
      </w:r>
      <w:r w:rsidR="005401E8">
        <w:t xml:space="preserve"> </w:t>
      </w:r>
      <w:r w:rsidR="003E603A">
        <w:t xml:space="preserve">Ezáltal a felcsatlakozás eseményén ki tudjuk olvasni </w:t>
      </w:r>
      <w:r w:rsidR="0083543E">
        <w:t>mindkét azonosítót.</w:t>
      </w:r>
    </w:p>
    <w:p w14:paraId="30306B9A" w14:textId="16A1C8A8" w:rsidR="00235223" w:rsidRDefault="0008029D" w:rsidP="00880189">
      <w:r>
        <w:t xml:space="preserve">A SignalR nem tartja számon a létrehozott kapcsolatokat, úgyhogy </w:t>
      </w:r>
      <w:r w:rsidR="00B95F02">
        <w:t xml:space="preserve">komplexebb feladatok támogatására be lett vezetve a </w:t>
      </w:r>
      <w:proofErr w:type="spellStart"/>
      <w:r w:rsidR="00B95F02">
        <w:t>ConnectionMapping</w:t>
      </w:r>
      <w:proofErr w:type="spellEnd"/>
      <w:r w:rsidR="00B95F02">
        <w:t xml:space="preserve"> struktúra.</w:t>
      </w:r>
      <w:r w:rsidR="00D0316A">
        <w:t xml:space="preserve"> Ez egy egyszerű tárhely, amiben generikusan lehet </w:t>
      </w:r>
      <w:r w:rsidR="00D0510D">
        <w:t xml:space="preserve">tárolni kulcshoz értékeket, és azon segédfüggvényeket hívni. Elsősorban </w:t>
      </w:r>
      <w:r w:rsidR="0068042D">
        <w:t xml:space="preserve">a </w:t>
      </w:r>
      <w:r w:rsidR="00766637">
        <w:t xml:space="preserve">szöveges kapcsolat és felhasználó azonosítók </w:t>
      </w:r>
      <w:r w:rsidR="009F7647">
        <w:t>összekötésére</w:t>
      </w:r>
      <w:r w:rsidR="00766637">
        <w:t xml:space="preserve"> van felhasználva.</w:t>
      </w:r>
      <w:r w:rsidR="00F86553">
        <w:t xml:space="preserve"> Például a barátok kezelésénél szeretnénk látni, hogy ki van jelenleg </w:t>
      </w:r>
      <w:r w:rsidR="00014ED4">
        <w:t>online</w:t>
      </w:r>
      <w:r w:rsidR="00047B49">
        <w:t>. Ezt</w:t>
      </w:r>
      <w:r w:rsidR="00014ED4">
        <w:t xml:space="preserve"> ki tud</w:t>
      </w:r>
      <w:r w:rsidR="0031333F">
        <w:t>j</w:t>
      </w:r>
      <w:r w:rsidR="00014ED4">
        <w:t>uk nyerni abból,</w:t>
      </w:r>
      <w:r w:rsidR="001F152D">
        <w:t xml:space="preserve"> hogy a</w:t>
      </w:r>
      <w:r w:rsidR="00D32304">
        <w:t xml:space="preserve">z </w:t>
      </w:r>
      <w:r w:rsidR="001F152D">
        <w:t>aktív kapcsolatok között jelen van-e a</w:t>
      </w:r>
      <w:r w:rsidR="00D32304">
        <w:t>z adott barátnak a felhaszn</w:t>
      </w:r>
      <w:r w:rsidR="003C4685">
        <w:t>álói azonosítója a segéd tárhelyben</w:t>
      </w:r>
      <w:r w:rsidR="00F26347">
        <w:t xml:space="preserve"> </w:t>
      </w:r>
      <w:r w:rsidR="00F25C3E">
        <w:t>kulcsként</w:t>
      </w:r>
      <w:r w:rsidR="003C4685">
        <w:t>.</w:t>
      </w:r>
    </w:p>
    <w:p w14:paraId="293614C6" w14:textId="18EA36CA" w:rsidR="0055782F" w:rsidRDefault="0055782F" w:rsidP="00880189">
      <w:r>
        <w:t xml:space="preserve">Mivel ez a </w:t>
      </w:r>
      <w:proofErr w:type="spellStart"/>
      <w:r>
        <w:t>ConnectionMapping</w:t>
      </w:r>
      <w:proofErr w:type="spellEnd"/>
      <w:r>
        <w:t xml:space="preserve"> osztály</w:t>
      </w:r>
      <w:r w:rsidR="00796BAC">
        <w:t xml:space="preserve"> egy változóban kezeli</w:t>
      </w:r>
      <w:r w:rsidR="00AF13D4">
        <w:t>,</w:t>
      </w:r>
      <w:r w:rsidR="009B54CE">
        <w:t xml:space="preserve"> perzisztens</w:t>
      </w:r>
      <w:r w:rsidR="00796BAC">
        <w:t xml:space="preserve"> adatbázis nélkül a kapcsolatokat, ezért használata közvetetten egy statikus központ</w:t>
      </w:r>
      <w:r w:rsidR="00857D17">
        <w:t>i osztályon</w:t>
      </w:r>
      <w:r w:rsidR="00796BAC">
        <w:t xml:space="preserve"> keresztül történik. Itt az egyes konténerek a </w:t>
      </w:r>
      <w:proofErr w:type="spellStart"/>
      <w:r w:rsidR="00796BAC">
        <w:t>hubjaikkal</w:t>
      </w:r>
      <w:proofErr w:type="spellEnd"/>
      <w:r w:rsidR="00796BAC">
        <w:t xml:space="preserve"> párhuzamos</w:t>
      </w:r>
      <w:r w:rsidR="00C3022E">
        <w:t xml:space="preserve"> darabszámmal tartalmaznak </w:t>
      </w:r>
      <w:proofErr w:type="spellStart"/>
      <w:r w:rsidR="00C3022E">
        <w:t>ConnectionMapping</w:t>
      </w:r>
      <w:proofErr w:type="spellEnd"/>
      <w:r w:rsidR="00C3022E">
        <w:t xml:space="preserve"> típusú statikus </w:t>
      </w:r>
      <w:proofErr w:type="spellStart"/>
      <w:r w:rsidR="00C3022E">
        <w:t>property</w:t>
      </w:r>
      <w:proofErr w:type="spellEnd"/>
      <w:r w:rsidR="00C3022E">
        <w:t>-ket, amik</w:t>
      </w:r>
      <w:r w:rsidR="00EA04C2">
        <w:t>en hozzáadjuk és töröljük az adott csatlakozó és lecsatlakozó felhasználókat</w:t>
      </w:r>
      <w:r w:rsidR="00AA57BF">
        <w:t xml:space="preserve"> az eseményeik</w:t>
      </w:r>
      <w:r w:rsidR="009B4E59">
        <w:t xml:space="preserve"> mentén</w:t>
      </w:r>
      <w:r w:rsidR="00EA04C2">
        <w:t>.</w:t>
      </w:r>
    </w:p>
    <w:p w14:paraId="26A65546" w14:textId="371EEE28" w:rsidR="00AB1971" w:rsidRDefault="00AB1971" w:rsidP="00880189">
      <w:r>
        <w:t xml:space="preserve">Ez a fajta </w:t>
      </w:r>
      <w:r w:rsidR="00D96F2C">
        <w:t xml:space="preserve">tárhely nagyban hasonlít a Hub beépített csoportkezelőjéhez, viszont ezen </w:t>
      </w:r>
      <w:r w:rsidR="00C01564">
        <w:t xml:space="preserve">ismerjük a tárhely elemeit, és ki tudjuk keresni mi a tartalma. A beépített csoportkezelő így </w:t>
      </w:r>
      <w:r w:rsidR="00E61D7D">
        <w:t>megmaradhat az általános csoport és kapcsolatazonosítók kapcsolatára, amit ez kiegészít, támogat.</w:t>
      </w:r>
    </w:p>
    <w:p w14:paraId="0AE25854" w14:textId="77777777" w:rsidR="00801945" w:rsidRDefault="003C76ED" w:rsidP="00801945">
      <w:pPr>
        <w:pStyle w:val="Kp"/>
      </w:pPr>
      <w:r>
        <w:rPr>
          <w:noProof/>
        </w:rPr>
        <w:lastRenderedPageBreak/>
        <w:drawing>
          <wp:inline distT="0" distB="0" distL="0" distR="0" wp14:anchorId="5A0D1601" wp14:editId="39C2E665">
            <wp:extent cx="5394960" cy="3474720"/>
            <wp:effectExtent l="0" t="0" r="0" b="0"/>
            <wp:docPr id="1390882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B03" w14:textId="1217A20C" w:rsidR="000F6FD5" w:rsidRDefault="00000000" w:rsidP="007B446B">
      <w:pPr>
        <w:pStyle w:val="Kpalrs"/>
      </w:pPr>
      <w:fldSimple w:instr=" SEQ ábra \* ARABIC ">
        <w:r w:rsidR="00F10DD7">
          <w:rPr>
            <w:noProof/>
          </w:rPr>
          <w:t>11</w:t>
        </w:r>
      </w:fldSimple>
      <w:r w:rsidR="00801945">
        <w:t xml:space="preserve">. ábra </w:t>
      </w:r>
      <w:r w:rsidR="005A08C3">
        <w:t>Szerveroldali h</w:t>
      </w:r>
      <w:r w:rsidR="00801945">
        <w:t>ub struktúra</w:t>
      </w:r>
    </w:p>
    <w:p w14:paraId="4AB13D31" w14:textId="2EE50631" w:rsidR="00E05F76" w:rsidRDefault="004B5CB3" w:rsidP="00880189">
      <w:r>
        <w:t>A kapcsolatok és csoportok kiépülésével készenállnak a konténerek a</w:t>
      </w:r>
      <w:r w:rsidR="00AA5A93">
        <w:t xml:space="preserve">z események küldésére. Ezeket megfogalmazhatnánk az egyes </w:t>
      </w:r>
      <w:proofErr w:type="spellStart"/>
      <w:r w:rsidR="00AA5A93">
        <w:t>hubokon</w:t>
      </w:r>
      <w:proofErr w:type="spellEnd"/>
      <w:r w:rsidR="00AA5A93">
        <w:t xml:space="preserve"> is, viszont letisztultabb és egyszerűbb implementációt kapunk </w:t>
      </w:r>
      <w:r w:rsidR="00F64C88">
        <w:t xml:space="preserve">a </w:t>
      </w:r>
      <w:proofErr w:type="spellStart"/>
      <w:r w:rsidR="00F64C88">
        <w:t>dispatcher</w:t>
      </w:r>
      <w:proofErr w:type="spellEnd"/>
      <w:r w:rsidR="00F64C88">
        <w:t xml:space="preserve"> minta felhasználásával.</w:t>
      </w:r>
    </w:p>
    <w:p w14:paraId="1A47580B" w14:textId="735136C1" w:rsidR="00205B5A" w:rsidRDefault="00E012BE" w:rsidP="00880189">
      <w:r>
        <w:t xml:space="preserve">A </w:t>
      </w:r>
      <w:proofErr w:type="spellStart"/>
      <w:r>
        <w:t>hubokon</w:t>
      </w:r>
      <w:proofErr w:type="spellEnd"/>
      <w:r>
        <w:t xml:space="preserve"> </w:t>
      </w:r>
      <w:r w:rsidR="00955561">
        <w:t>üzenet küldése a kliens felé elsősorban valamilyen esemény hatására szokott történni. Ezért, hogy a</w:t>
      </w:r>
      <w:r w:rsidR="001D3A0C">
        <w:t xml:space="preserve">z alap </w:t>
      </w:r>
      <w:r w:rsidR="0055005B">
        <w:t xml:space="preserve">logikai </w:t>
      </w:r>
      <w:r w:rsidR="001D3A0C">
        <w:t xml:space="preserve">funkciók implementációja </w:t>
      </w:r>
      <w:r w:rsidR="0055005B">
        <w:t>elkülönített</w:t>
      </w:r>
      <w:r w:rsidR="001D3A0C">
        <w:t xml:space="preserve"> maradjon, felhasználjuk a </w:t>
      </w:r>
      <w:proofErr w:type="spellStart"/>
      <w:r w:rsidR="001D3A0C">
        <w:t>MediatR</w:t>
      </w:r>
      <w:proofErr w:type="spellEnd"/>
      <w:r w:rsidR="001D3A0C">
        <w:t xml:space="preserve"> </w:t>
      </w:r>
      <w:proofErr w:type="spellStart"/>
      <w:r w:rsidR="0063149A">
        <w:t>p</w:t>
      </w:r>
      <w:r w:rsidR="0063149A" w:rsidRPr="0063149A">
        <w:t>ublish</w:t>
      </w:r>
      <w:proofErr w:type="spellEnd"/>
      <w:r w:rsidR="0063149A" w:rsidRPr="0063149A">
        <w:t>–</w:t>
      </w:r>
      <w:proofErr w:type="spellStart"/>
      <w:r w:rsidR="0063149A" w:rsidRPr="0063149A">
        <w:t>subscribe</w:t>
      </w:r>
      <w:proofErr w:type="spellEnd"/>
      <w:r w:rsidR="0063149A">
        <w:t xml:space="preserve"> </w:t>
      </w:r>
      <w:r w:rsidR="00FE2686">
        <w:t xml:space="preserve">mintára épülő funkcióját. </w:t>
      </w:r>
      <w:r w:rsidR="009863E3">
        <w:t xml:space="preserve">Ezzel a mintával </w:t>
      </w:r>
      <w:proofErr w:type="spellStart"/>
      <w:r w:rsidR="009863E3" w:rsidRPr="009863E3">
        <w:t>INotification</w:t>
      </w:r>
      <w:proofErr w:type="spellEnd"/>
      <w:r w:rsidR="009863E3">
        <w:t xml:space="preserve"> </w:t>
      </w:r>
      <w:r w:rsidR="00AE1C19">
        <w:t xml:space="preserve">osztályból leszármazó </w:t>
      </w:r>
      <w:proofErr w:type="spellStart"/>
      <w:r w:rsidR="00AE1C19">
        <w:t>MediatR</w:t>
      </w:r>
      <w:proofErr w:type="spellEnd"/>
      <w:r w:rsidR="00AE1C19">
        <w:t xml:space="preserve"> események</w:t>
      </w:r>
      <w:r w:rsidR="00B41357">
        <w:t>et tudunk elküldeni</w:t>
      </w:r>
      <w:r w:rsidR="007819EE">
        <w:t xml:space="preserve">, amikre az egyes </w:t>
      </w:r>
      <w:proofErr w:type="spellStart"/>
      <w:r w:rsidR="007819EE">
        <w:t>dispatcher</w:t>
      </w:r>
      <w:proofErr w:type="spellEnd"/>
      <w:r w:rsidR="007819EE">
        <w:t xml:space="preserve"> osztályok feliratkozhatnak.</w:t>
      </w:r>
    </w:p>
    <w:p w14:paraId="3035FD5A" w14:textId="724B6F45" w:rsidR="00E012BE" w:rsidRDefault="0036400C" w:rsidP="00880189">
      <w:r>
        <w:t>Az ilyen elkapott eseményekből kinyerjük, hogy milyen azonosítójú vagy csoportú kliensek felé szeretnénk elküldeni a</w:t>
      </w:r>
      <w:r w:rsidR="00AB6DB9">
        <w:t>z esemény adatait</w:t>
      </w:r>
      <w:r w:rsidR="00205B5A">
        <w:t xml:space="preserve">. Ezután a </w:t>
      </w:r>
      <w:r w:rsidR="009A6EA0">
        <w:t>generikusan megadott interfész segítségével megadhatjuk, hogy a</w:t>
      </w:r>
      <w:r w:rsidR="005E0533">
        <w:t xml:space="preserve"> kiválasztott kliensek csoportja </w:t>
      </w:r>
      <w:r w:rsidR="009A6EA0">
        <w:t xml:space="preserve">felé milyen függvénnyel és paraméterekkel szeretnénk továbbítani az adatokat. </w:t>
      </w:r>
      <w:r w:rsidR="00AA077E">
        <w:t xml:space="preserve">Itt nem kell feltétlen továbbítanunk </w:t>
      </w:r>
      <w:r w:rsidR="0002678D">
        <w:t>paramétert</w:t>
      </w:r>
      <w:r w:rsidR="00AA077E">
        <w:t>, mivel maga az esemény küldése is információt ad a kliensnek.</w:t>
      </w:r>
    </w:p>
    <w:p w14:paraId="34D86FD6" w14:textId="62178042" w:rsidR="00880189" w:rsidRDefault="00880189" w:rsidP="00880189">
      <w:pPr>
        <w:pStyle w:val="Cmsor4"/>
      </w:pPr>
      <w:r>
        <w:t>RabbitMQ</w:t>
      </w:r>
    </w:p>
    <w:p w14:paraId="7C4A4BB7" w14:textId="1F35FFDA" w:rsidR="009952E9" w:rsidRDefault="009952E9" w:rsidP="009952E9">
      <w:r>
        <w:t xml:space="preserve">Ennek a komponensnek az elsődleges és egyetlen feladata események továbbítása konténerek között. Mivel a konténerek határai jól lettek meghúzva, ezért ritkán van </w:t>
      </w:r>
      <w:r>
        <w:lastRenderedPageBreak/>
        <w:t xml:space="preserve">szükség adatok </w:t>
      </w:r>
      <w:r w:rsidR="0032034E">
        <w:t>közvetítésére</w:t>
      </w:r>
      <w:r>
        <w:t xml:space="preserve"> közöttük, viszont </w:t>
      </w:r>
      <w:r w:rsidR="00236E79">
        <w:t>fontos szerepet töltenek be</w:t>
      </w:r>
      <w:r w:rsidR="0032034E">
        <w:t xml:space="preserve"> a funkciók megvalósításakor</w:t>
      </w:r>
      <w:r w:rsidR="00236E79">
        <w:t>.</w:t>
      </w:r>
    </w:p>
    <w:p w14:paraId="21D7FD69" w14:textId="030DA546" w:rsidR="00150A02" w:rsidRDefault="00150A02" w:rsidP="009952E9">
      <w:r>
        <w:t>A jelek továbbításának megvalósítása a MassTransit könyvtár segítségével a producer-consumer mintát követi.</w:t>
      </w:r>
      <w:r w:rsidR="000729AB">
        <w:t xml:space="preserve"> Ez egy gyakori minta elosztott rendszerek közötti kommunikáció implementálása során.</w:t>
      </w:r>
      <w:r w:rsidR="0077219F">
        <w:t xml:space="preserve"> A mint</w:t>
      </w:r>
      <w:r w:rsidR="007D1A54">
        <w:t xml:space="preserve">ában </w:t>
      </w:r>
      <w:r w:rsidR="0077219F">
        <w:t>a producer küldő fél eseményeket pakol egy üzenetsoron, amiről a fogadó consumer rendszer leveszi őket</w:t>
      </w:r>
      <w:r w:rsidR="00E0603B">
        <w:t xml:space="preserve"> és feldolgozza a kapott adatokat</w:t>
      </w:r>
      <w:r w:rsidR="0077219F">
        <w:t>.</w:t>
      </w:r>
      <w:r w:rsidR="00E0603B">
        <w:t xml:space="preserve"> Az alkalmazásban a minta csak korlátozottan van felhasználva egy-egy kommunikáció megvalósítására, de komplexebb problémák megoldására is ad lehetőséget.</w:t>
      </w:r>
    </w:p>
    <w:p w14:paraId="506BF033" w14:textId="30D064FB" w:rsidR="009B1443" w:rsidRDefault="009B1443" w:rsidP="009952E9">
      <w:r>
        <w:t xml:space="preserve">A RabbitMQ egy </w:t>
      </w:r>
      <w:r w:rsidR="00ED7DAE">
        <w:t xml:space="preserve">különálló konténer, ami elvégzi az üzenetek továbbítását. </w:t>
      </w:r>
      <w:r w:rsidR="00D55C5F">
        <w:t>Ahhoz, hogy küldeni lehessen először is szükség van modellekre, amik</w:t>
      </w:r>
      <w:r w:rsidR="00AE297A">
        <w:t xml:space="preserve">ben továbbítjuk az információt a konténerek között. Mivel ennek a modellnek meg kell egyeznie mindkét oldalon, ezért célszerűen a „shared.dal” segédkönyvtárban lett </w:t>
      </w:r>
      <w:r w:rsidR="001E2379">
        <w:t xml:space="preserve">megadva, ahol közösen lehet szerkeszteni vagy bővíteni </w:t>
      </w:r>
      <w:r w:rsidR="006E0F22">
        <w:t xml:space="preserve">változóit </w:t>
      </w:r>
      <w:r w:rsidR="001E2379">
        <w:t xml:space="preserve">mindkét </w:t>
      </w:r>
      <w:r w:rsidR="001A45F0">
        <w:t>oldal</w:t>
      </w:r>
      <w:r w:rsidR="00C25DEB">
        <w:t>nak</w:t>
      </w:r>
      <w:r w:rsidR="001E2379">
        <w:t>.</w:t>
      </w:r>
    </w:p>
    <w:p w14:paraId="23A6C10D" w14:textId="77777777" w:rsidR="00AC1EBD" w:rsidRDefault="00AC1EBD" w:rsidP="00AC1EBD">
      <w:pPr>
        <w:pStyle w:val="Kp"/>
      </w:pPr>
      <w:r>
        <w:rPr>
          <w:noProof/>
        </w:rPr>
        <w:drawing>
          <wp:inline distT="0" distB="0" distL="0" distR="0" wp14:anchorId="2FEF8901" wp14:editId="1367AE47">
            <wp:extent cx="5394960" cy="1775460"/>
            <wp:effectExtent l="0" t="0" r="0" b="0"/>
            <wp:docPr id="200725474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474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54D" w14:textId="2085D3C0" w:rsidR="00AC1EBD" w:rsidRDefault="00000000" w:rsidP="007B446B">
      <w:pPr>
        <w:pStyle w:val="Kpalrs"/>
      </w:pPr>
      <w:fldSimple w:instr=" SEQ ábra \* ARABIC ">
        <w:r w:rsidR="00F10DD7">
          <w:rPr>
            <w:noProof/>
          </w:rPr>
          <w:t>12</w:t>
        </w:r>
      </w:fldSimple>
      <w:r w:rsidR="00AC1EBD">
        <w:t xml:space="preserve">. ábra </w:t>
      </w:r>
      <w:r w:rsidR="00AC1EBD" w:rsidRPr="00AD1AE1">
        <w:t>Consumer példa minta</w:t>
      </w:r>
    </w:p>
    <w:p w14:paraId="1564967A" w14:textId="2EA9B950" w:rsidR="00DC0093" w:rsidRDefault="00CF7223" w:rsidP="009952E9">
      <w:r>
        <w:t xml:space="preserve">A küldő oldalról </w:t>
      </w:r>
      <w:r w:rsidR="008B0330">
        <w:t xml:space="preserve">tehát egy ilyen modellt kell létrehozni az események előtt. Ezeket a modelleket az </w:t>
      </w:r>
      <w:r w:rsidR="0052393D" w:rsidRPr="0052393D">
        <w:t>IPublishEndpoint</w:t>
      </w:r>
      <w:r w:rsidR="0052393D">
        <w:t xml:space="preserve"> injektál</w:t>
      </w:r>
      <w:r w:rsidR="00F638C5">
        <w:t xml:space="preserve">t </w:t>
      </w:r>
      <w:r w:rsidR="00D05A8D">
        <w:t>szolgáltatásával</w:t>
      </w:r>
      <w:r w:rsidR="0052393D">
        <w:t xml:space="preserve"> kell elküldeni a RabbitMQ </w:t>
      </w:r>
      <w:r w:rsidR="005302FB">
        <w:t xml:space="preserve">konténere </w:t>
      </w:r>
      <w:r w:rsidR="0052393D">
        <w:t>felé</w:t>
      </w:r>
      <w:r w:rsidR="006549BC">
        <w:t>.</w:t>
      </w:r>
      <w:r w:rsidR="00104488">
        <w:t xml:space="preserve"> Például </w:t>
      </w:r>
      <w:r w:rsidR="006547F1">
        <w:t xml:space="preserve">amikor egy felhasználó csatlakozik egy váróteremhez, akkor azt el kell küldeni a felhasználókezelő konténernek is, hogy </w:t>
      </w:r>
      <w:r w:rsidR="008D672A">
        <w:t>eltárolhassuk a felhasználó adatai között is</w:t>
      </w:r>
      <w:r w:rsidR="00AF50B6">
        <w:t>:</w:t>
      </w:r>
    </w:p>
    <w:p w14:paraId="0D4C5E37" w14:textId="77777777" w:rsidR="00AF50B6" w:rsidRDefault="00AF50B6" w:rsidP="00AF50B6">
      <w:pPr>
        <w:pStyle w:val="Kd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endpoint.Publish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LobbyJoinedDTO</w:t>
      </w:r>
      <w:proofErr w:type="spellEnd"/>
    </w:p>
    <w:p w14:paraId="45C72219" w14:textId="77777777" w:rsidR="00AF50B6" w:rsidRDefault="00AF50B6" w:rsidP="00AF50B6">
      <w:pPr>
        <w:pStyle w:val="Kd"/>
      </w:pPr>
      <w:r>
        <w:t>{</w:t>
      </w:r>
    </w:p>
    <w:p w14:paraId="0373E2D1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request.PlayerDTO.UserId</w:t>
      </w:r>
      <w:proofErr w:type="spellEnd"/>
      <w:r>
        <w:t>,</w:t>
      </w:r>
    </w:p>
    <w:p w14:paraId="0FD11537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LobbyId</w:t>
      </w:r>
      <w:proofErr w:type="spellEnd"/>
      <w:r>
        <w:t xml:space="preserve"> = </w:t>
      </w:r>
      <w:proofErr w:type="spellStart"/>
      <w:r>
        <w:t>request.PlayerDTO.LobbyId</w:t>
      </w:r>
      <w:proofErr w:type="spellEnd"/>
    </w:p>
    <w:p w14:paraId="2105F9FA" w14:textId="632795AD" w:rsidR="00AF50B6" w:rsidRDefault="00AF50B6" w:rsidP="00AF50B6">
      <w:pPr>
        <w:pStyle w:val="Kd"/>
      </w:pPr>
      <w:r>
        <w:t xml:space="preserve">}, </w:t>
      </w:r>
      <w:proofErr w:type="spellStart"/>
      <w:r>
        <w:t>cancellationToken</w:t>
      </w:r>
      <w:proofErr w:type="spellEnd"/>
      <w:r>
        <w:t>);</w:t>
      </w:r>
    </w:p>
    <w:p w14:paraId="055D16CC" w14:textId="33DB4043" w:rsidR="00AF50B6" w:rsidRDefault="00B502F3" w:rsidP="00AF50B6">
      <w:r>
        <w:lastRenderedPageBreak/>
        <w:t xml:space="preserve">Ahhoz, hogy küldeni vagy fogadni tudjunk </w:t>
      </w:r>
      <w:r w:rsidR="00F35F65">
        <w:t>üzeneteket</w:t>
      </w:r>
      <w:r w:rsidR="00653BB1">
        <w:t>, definiálnunk kell az API rétegben a MassTransit kapcsolatot.</w:t>
      </w:r>
      <w:r w:rsidR="00A62D37">
        <w:t xml:space="preserve"> MassTransit egy olyan keretrendszer, ami .NET-es alkalmazásokban </w:t>
      </w:r>
      <w:r w:rsidR="00E409EA">
        <w:t xml:space="preserve">segít kialakítani </w:t>
      </w:r>
      <w:r w:rsidR="00DD4200">
        <w:t xml:space="preserve">aszinkron kommunikációt applikációk és szolgáltatások között, többek között a RabbitMQ segítségével is. Az </w:t>
      </w:r>
      <w:r w:rsidR="00DD4200" w:rsidRPr="0052393D">
        <w:t>IPublishEndpoint</w:t>
      </w:r>
      <w:r w:rsidR="00DD4200">
        <w:t xml:space="preserve"> is ennek a </w:t>
      </w:r>
      <w:r w:rsidR="00D11C33">
        <w:t>könyvtárnak a része.</w:t>
      </w:r>
    </w:p>
    <w:p w14:paraId="4C9F44DC" w14:textId="089124BF" w:rsidR="008F5B11" w:rsidRDefault="008F5B11" w:rsidP="00AF50B6">
      <w:r>
        <w:t>Az alkalmazásban a kapcsolat elég alapszintű, mivel kevés funkciój</w:t>
      </w:r>
      <w:r w:rsidR="00F42753">
        <w:t>a</w:t>
      </w:r>
      <w:r>
        <w:t xml:space="preserve"> </w:t>
      </w:r>
      <w:r w:rsidR="00F42753">
        <w:t>van ki</w:t>
      </w:r>
      <w:r>
        <w:t>használ</w:t>
      </w:r>
      <w:r w:rsidR="00F42753">
        <w:t>va</w:t>
      </w:r>
      <w:r>
        <w:t xml:space="preserve">. Viszont </w:t>
      </w:r>
      <w:r w:rsidR="00CB0B41">
        <w:t>sokszínű</w:t>
      </w:r>
      <w:r w:rsidR="00131089">
        <w:t>, komplex</w:t>
      </w:r>
      <w:r w:rsidR="00CB0B41">
        <w:t xml:space="preserve"> kialakítást tesz lehetővé.</w:t>
      </w:r>
      <w:r w:rsidR="00AF04D7">
        <w:t xml:space="preserve"> A kapcsolat </w:t>
      </w:r>
      <w:r w:rsidR="00194D6C">
        <w:t>létrehozása</w:t>
      </w:r>
      <w:r w:rsidR="00AF04D7">
        <w:t xml:space="preserve"> nagyvonalakban így néz ki:</w:t>
      </w:r>
    </w:p>
    <w:p w14:paraId="4024D71D" w14:textId="77777777" w:rsidR="00DF7E1B" w:rsidRDefault="00DF7E1B" w:rsidP="00DF7E1B">
      <w:pPr>
        <w:pStyle w:val="Kd"/>
      </w:pPr>
      <w:proofErr w:type="spellStart"/>
      <w:r>
        <w:t>services.AddMassTransit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 =&gt;</w:t>
      </w:r>
    </w:p>
    <w:p w14:paraId="605D5098" w14:textId="77777777" w:rsidR="00DF7E1B" w:rsidRDefault="00DF7E1B" w:rsidP="00DF7E1B">
      <w:pPr>
        <w:pStyle w:val="Kd"/>
      </w:pPr>
      <w:r>
        <w:t>{</w:t>
      </w:r>
    </w:p>
    <w:p w14:paraId="76E9C7FC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options.AddConsumer</w:t>
      </w:r>
      <w:proofErr w:type="spellEnd"/>
      <w:r>
        <w:t>&lt;</w:t>
      </w:r>
      <w:proofErr w:type="spellStart"/>
      <w:r>
        <w:t>LobbyRemoveConsumer</w:t>
      </w:r>
      <w:proofErr w:type="spellEnd"/>
      <w:r>
        <w:t>&gt;();</w:t>
      </w:r>
    </w:p>
    <w:p w14:paraId="01A9F68D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options.SetKebabCaseEndpointNameFormatter</w:t>
      </w:r>
      <w:proofErr w:type="spellEnd"/>
      <w:r>
        <w:t>();</w:t>
      </w:r>
    </w:p>
    <w:p w14:paraId="70643731" w14:textId="77777777" w:rsidR="00DF7E1B" w:rsidRDefault="00DF7E1B" w:rsidP="00DF7E1B">
      <w:pPr>
        <w:pStyle w:val="Kd"/>
      </w:pPr>
    </w:p>
    <w:p w14:paraId="4FA646F1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options.UsingRabbitMq</w:t>
      </w:r>
      <w:proofErr w:type="spellEnd"/>
      <w:r>
        <w:t xml:space="preserve">((context, </w:t>
      </w:r>
      <w:proofErr w:type="spellStart"/>
      <w:r>
        <w:t>cfg</w:t>
      </w:r>
      <w:proofErr w:type="spellEnd"/>
      <w:r>
        <w:t>) =&gt;</w:t>
      </w:r>
    </w:p>
    <w:p w14:paraId="38FC5F65" w14:textId="77777777" w:rsidR="00DF7E1B" w:rsidRDefault="00DF7E1B" w:rsidP="00DF7E1B">
      <w:pPr>
        <w:pStyle w:val="Kd"/>
      </w:pPr>
      <w:r>
        <w:t xml:space="preserve">    {</w:t>
      </w:r>
    </w:p>
    <w:p w14:paraId="44E48959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cfg.Host</w:t>
      </w:r>
      <w:proofErr w:type="spellEnd"/>
      <w:r>
        <w:t>("</w:t>
      </w:r>
      <w:proofErr w:type="spellStart"/>
      <w:r>
        <w:t>rabbitmq</w:t>
      </w:r>
      <w:proofErr w:type="spellEnd"/>
      <w:r>
        <w:t>", "/", h =&gt;</w:t>
      </w:r>
    </w:p>
    <w:p w14:paraId="0E75E524" w14:textId="77777777" w:rsidR="00DF7E1B" w:rsidRDefault="00DF7E1B" w:rsidP="00DF7E1B">
      <w:pPr>
        <w:pStyle w:val="Kd"/>
      </w:pPr>
      <w:r>
        <w:t xml:space="preserve">        {</w:t>
      </w:r>
    </w:p>
    <w:p w14:paraId="532B5078" w14:textId="616F96AB" w:rsidR="00DF7E1B" w:rsidRDefault="00DF7E1B" w:rsidP="00572584">
      <w:pPr>
        <w:pStyle w:val="Kd"/>
      </w:pPr>
      <w:r>
        <w:t xml:space="preserve">            </w:t>
      </w:r>
      <w:r w:rsidR="00572584">
        <w:t>…</w:t>
      </w:r>
    </w:p>
    <w:p w14:paraId="3FBAFC83" w14:textId="77777777" w:rsidR="00DF7E1B" w:rsidRDefault="00DF7E1B" w:rsidP="00DF7E1B">
      <w:pPr>
        <w:pStyle w:val="Kd"/>
      </w:pPr>
      <w:r>
        <w:t xml:space="preserve">        });</w:t>
      </w:r>
    </w:p>
    <w:p w14:paraId="0375FD2B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cfg.ConfigureEndpoints</w:t>
      </w:r>
      <w:proofErr w:type="spellEnd"/>
      <w:r>
        <w:t>(context);</w:t>
      </w:r>
    </w:p>
    <w:p w14:paraId="607E0A59" w14:textId="77777777" w:rsidR="00DF7E1B" w:rsidRDefault="00DF7E1B" w:rsidP="00DF7E1B">
      <w:pPr>
        <w:pStyle w:val="Kd"/>
      </w:pPr>
      <w:r>
        <w:t xml:space="preserve">    });</w:t>
      </w:r>
    </w:p>
    <w:p w14:paraId="6E158F64" w14:textId="5E5FED38" w:rsidR="00DF7E1B" w:rsidRDefault="00DF7E1B" w:rsidP="00DF7E1B">
      <w:pPr>
        <w:pStyle w:val="Kd"/>
      </w:pPr>
      <w:r>
        <w:t>});</w:t>
      </w:r>
    </w:p>
    <w:p w14:paraId="73298224" w14:textId="78567D64" w:rsidR="002404A7" w:rsidRDefault="00875E71" w:rsidP="00AC1EBD">
      <w:r>
        <w:t>A kapcsolatban a</w:t>
      </w:r>
      <w:r w:rsidR="00736A4C">
        <w:t xml:space="preserve"> hozzáadott consumerek teszik ki a fogadó oldalát az eseményeknek. Ezekből tetszőleges számút definiálhatunk az alkalmazásokban.</w:t>
      </w:r>
      <w:r w:rsidR="00DB1B65">
        <w:t xml:space="preserve"> A</w:t>
      </w:r>
      <w:r w:rsidR="00620F6A">
        <w:t xml:space="preserve"> regisztráció során a</w:t>
      </w:r>
      <w:r w:rsidR="00DB1B65">
        <w:t xml:space="preserve"> host beállítása tartalmaz további </w:t>
      </w:r>
      <w:r w:rsidR="00741C10">
        <w:t>konfigurációkat</w:t>
      </w:r>
      <w:r w:rsidR="00DB1B65">
        <w:t>, mint például a felhasználónév és jelszó megadása a RabbitMQ konténerhez.</w:t>
      </w:r>
    </w:p>
    <w:p w14:paraId="017A6480" w14:textId="79D0F629" w:rsidR="006B7AB2" w:rsidRDefault="006B7AB2" w:rsidP="006B7AB2">
      <w:pPr>
        <w:pStyle w:val="Cmsor3"/>
      </w:pPr>
      <w:bookmarkStart w:id="54" w:name="_Toc152271334"/>
      <w:r>
        <w:t>API Gateway</w:t>
      </w:r>
      <w:bookmarkEnd w:id="54"/>
    </w:p>
    <w:p w14:paraId="00CCBDEF" w14:textId="38F10024" w:rsidR="001F421E" w:rsidRDefault="001F421E" w:rsidP="001F421E">
      <w:r>
        <w:t xml:space="preserve">A Gateway alapvető feladata a </w:t>
      </w:r>
      <w:r w:rsidR="00F11276">
        <w:t>konténerek elfedése, és egy közös interfész definiálása</w:t>
      </w:r>
      <w:r w:rsidR="00E95D93">
        <w:t xml:space="preserve"> felettük</w:t>
      </w:r>
      <w:r w:rsidR="00F11276">
        <w:t xml:space="preserve">. Tehát </w:t>
      </w:r>
      <w:r w:rsidR="00606BFC">
        <w:t>meg kell benne határozni, hogy</w:t>
      </w:r>
      <w:r w:rsidR="00792909">
        <w:t xml:space="preserve"> milyen konténerekben, milyen végpontok hova legyenek bekötve.</w:t>
      </w:r>
      <w:r w:rsidR="005225A0">
        <w:t xml:space="preserve"> Erre az Ocelot </w:t>
      </w:r>
      <w:r w:rsidR="000C1ED2">
        <w:t xml:space="preserve">keretrendszer </w:t>
      </w:r>
      <w:r w:rsidR="005225A0">
        <w:t xml:space="preserve">egy </w:t>
      </w:r>
      <w:r w:rsidR="0034534B">
        <w:t>„</w:t>
      </w:r>
      <w:r w:rsidR="005225A0">
        <w:t>ocelot.json</w:t>
      </w:r>
      <w:r w:rsidR="0034534B">
        <w:t>”</w:t>
      </w:r>
      <w:r w:rsidR="005225A0">
        <w:t xml:space="preserve"> nevű konfigurációs fájl létrehozásaként ad lehetőséget, ahol az átkötés mellett tetszőleges további </w:t>
      </w:r>
      <w:r w:rsidR="00E64B14">
        <w:t xml:space="preserve">beállítást tudunk hozzáadni a végpontokhoz. Ilyen </w:t>
      </w:r>
      <w:r w:rsidR="0034534B">
        <w:t xml:space="preserve">beállítás </w:t>
      </w:r>
      <w:r w:rsidR="00E64B14">
        <w:t>például az authentikáció ellenőrzése.</w:t>
      </w:r>
    </w:p>
    <w:p w14:paraId="1657937B" w14:textId="374563C4" w:rsidR="007218A7" w:rsidRPr="001F421E" w:rsidRDefault="00CA20D8" w:rsidP="001F421E">
      <w:r>
        <w:t>A JSON fájlban konténeren belüli útvonalat és konfiguráció</w:t>
      </w:r>
      <w:r w:rsidR="00C21461">
        <w:t xml:space="preserve">t a downstream </w:t>
      </w:r>
      <w:r w:rsidR="00895A1F">
        <w:t xml:space="preserve">előtagú </w:t>
      </w:r>
      <w:r w:rsidR="00C21461">
        <w:t>értékek jelölik, és a külvilág felé irányított értékek pedig az upstream</w:t>
      </w:r>
      <w:r w:rsidR="00F926FC">
        <w:t xml:space="preserve"> előtaggal vannak ellátva</w:t>
      </w:r>
      <w:r w:rsidR="00C21461">
        <w:t>.</w:t>
      </w:r>
      <w:r w:rsidR="004823D7">
        <w:t xml:space="preserve"> </w:t>
      </w:r>
      <w:r w:rsidR="00E94749">
        <w:t>Például a</w:t>
      </w:r>
      <w:r w:rsidR="004823D7">
        <w:t xml:space="preserve"> „</w:t>
      </w:r>
      <w:r w:rsidR="004823D7" w:rsidRPr="004823D7">
        <w:t>DownstreamHostAndPorts</w:t>
      </w:r>
      <w:r w:rsidR="004823D7">
        <w:t>” tartalmazza, hogy pontosan m</w:t>
      </w:r>
      <w:r w:rsidR="005C44A9">
        <w:t>ilyen</w:t>
      </w:r>
      <w:r w:rsidR="004823D7">
        <w:t xml:space="preserve"> konténer </w:t>
      </w:r>
      <w:r w:rsidR="005C44A9">
        <w:t xml:space="preserve">cím </w:t>
      </w:r>
      <w:r w:rsidR="004823D7">
        <w:t>felé irányítjuk</w:t>
      </w:r>
      <w:r w:rsidR="005469F4">
        <w:t xml:space="preserve"> </w:t>
      </w:r>
      <w:r w:rsidR="005C558A">
        <w:t>az adott kérést</w:t>
      </w:r>
      <w:r w:rsidR="004823D7">
        <w:t>.</w:t>
      </w:r>
    </w:p>
    <w:p w14:paraId="6F0B74CC" w14:textId="20A98A4B" w:rsidR="003C369D" w:rsidRDefault="003C369D" w:rsidP="003C369D">
      <w:pPr>
        <w:pStyle w:val="Cmsor4"/>
      </w:pPr>
      <w:r>
        <w:lastRenderedPageBreak/>
        <w:t>SwaggerForOcelot</w:t>
      </w:r>
    </w:p>
    <w:p w14:paraId="5B37EDD5" w14:textId="5E84230F" w:rsidR="001A032D" w:rsidRDefault="001A032D" w:rsidP="001A032D">
      <w:r>
        <w:t xml:space="preserve">Egy praktikus segédkönyvtár, aminek a segítségével </w:t>
      </w:r>
      <w:r w:rsidR="00EF69BA">
        <w:t>S</w:t>
      </w:r>
      <w:r w:rsidR="00B92E1A">
        <w:t>wagger felületet tudunk biztosítani az ocelot által kezelt interfésznek</w:t>
      </w:r>
      <w:r w:rsidR="00AE286D">
        <w:t>.</w:t>
      </w:r>
      <w:r w:rsidR="007B7F97">
        <w:t xml:space="preserve"> Mivel az interfész mindenféle konténerből tartalmaz végpontokat, ezért lehetőség</w:t>
      </w:r>
      <w:r w:rsidR="00605C3D">
        <w:t>et</w:t>
      </w:r>
      <w:r w:rsidR="007B7F97">
        <w:t xml:space="preserve"> </w:t>
      </w:r>
      <w:r w:rsidR="00605C3D">
        <w:t>ad</w:t>
      </w:r>
      <w:r w:rsidR="007B7F97">
        <w:t xml:space="preserve"> saját </w:t>
      </w:r>
      <w:r w:rsidR="00F87F5F">
        <w:t>elválasztást adni a konfigurációk</w:t>
      </w:r>
      <w:r w:rsidR="002A71F4">
        <w:t xml:space="preserve"> megjelenítésének</w:t>
      </w:r>
      <w:r w:rsidR="00F87F5F">
        <w:t xml:space="preserve">. Ezáltal a </w:t>
      </w:r>
      <w:r w:rsidR="00950CD2">
        <w:t>S</w:t>
      </w:r>
      <w:r w:rsidR="00F87F5F">
        <w:t xml:space="preserve">wagger beépített lapozója </w:t>
      </w:r>
      <w:r w:rsidR="00404BEF">
        <w:t xml:space="preserve">segítségével tudjuk kiválasztani a megtekintendő konténerek </w:t>
      </w:r>
      <w:r w:rsidR="00950CD2">
        <w:t>S</w:t>
      </w:r>
      <w:r w:rsidR="00404BEF">
        <w:t>wagger sémáit.</w:t>
      </w:r>
    </w:p>
    <w:p w14:paraId="66602168" w14:textId="2BF2ED89" w:rsidR="0099786C" w:rsidRDefault="0056318A" w:rsidP="001A032D">
      <w:r>
        <w:t xml:space="preserve">A könyvtár felhasználásánál nem csak a </w:t>
      </w:r>
      <w:r w:rsidR="00DB605C">
        <w:t>S</w:t>
      </w:r>
      <w:r w:rsidR="00717717">
        <w:t xml:space="preserve">wagger felületet tudjuk felosztani, hanem az ocelot.json konfigurációs értékeket is szétszedhetjük külön JSON fájlokba. </w:t>
      </w:r>
      <w:r w:rsidR="00817479">
        <w:t xml:space="preserve">Ehhez a könyvtár regisztrálásakor meg kell határoznunk, hogy milyen útvonalon található ez a könyvtár. </w:t>
      </w:r>
      <w:r w:rsidR="00312A6D">
        <w:t>Ebben a projektben</w:t>
      </w:r>
      <w:r w:rsidR="00817479">
        <w:t xml:space="preserve"> a Routes mappába</w:t>
      </w:r>
      <w:r w:rsidR="00BA0E0C">
        <w:t xml:space="preserve"> lett szervezve</w:t>
      </w:r>
      <w:r w:rsidR="00817479">
        <w:t xml:space="preserve"> minden </w:t>
      </w:r>
      <w:r w:rsidR="00301B3A">
        <w:t>ocelot konfigurációs fájl:</w:t>
      </w:r>
    </w:p>
    <w:p w14:paraId="2D611ADA" w14:textId="6574FD19" w:rsidR="00301B3A" w:rsidRDefault="00301B3A" w:rsidP="001D33F1">
      <w:pPr>
        <w:pStyle w:val="Kd"/>
      </w:pPr>
      <w:proofErr w:type="spellStart"/>
      <w:r>
        <w:t>builder.Configuration</w:t>
      </w:r>
      <w:proofErr w:type="spellEnd"/>
    </w:p>
    <w:p w14:paraId="014FD8FE" w14:textId="77777777" w:rsidR="00301B3A" w:rsidRDefault="00301B3A" w:rsidP="00301B3A">
      <w:pPr>
        <w:pStyle w:val="Kd"/>
      </w:pPr>
      <w:r>
        <w:t xml:space="preserve">    .</w:t>
      </w:r>
      <w:proofErr w:type="spellStart"/>
      <w:r>
        <w:t>AddOcelotWithSwaggerSupport</w:t>
      </w:r>
      <w:proofErr w:type="spellEnd"/>
      <w:r>
        <w:t>((</w:t>
      </w:r>
      <w:proofErr w:type="spellStart"/>
      <w:r>
        <w:t>options</w:t>
      </w:r>
      <w:proofErr w:type="spellEnd"/>
      <w:r>
        <w:t>) =&gt;</w:t>
      </w:r>
    </w:p>
    <w:p w14:paraId="6F4439CC" w14:textId="77777777" w:rsidR="00301B3A" w:rsidRDefault="00301B3A" w:rsidP="00301B3A">
      <w:pPr>
        <w:pStyle w:val="Kd"/>
      </w:pPr>
      <w:r>
        <w:t xml:space="preserve">    {</w:t>
      </w:r>
    </w:p>
    <w:p w14:paraId="276A49CA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options.Folder</w:t>
      </w:r>
      <w:proofErr w:type="spellEnd"/>
      <w:r>
        <w:t xml:space="preserve"> = "Routes";</w:t>
      </w:r>
    </w:p>
    <w:p w14:paraId="339D8102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options.FileOfSwaggerEndPoints</w:t>
      </w:r>
      <w:proofErr w:type="spellEnd"/>
      <w:r>
        <w:t xml:space="preserve"> = "</w:t>
      </w:r>
      <w:proofErr w:type="spellStart"/>
      <w:r>
        <w:t>ocelot.swagger</w:t>
      </w:r>
      <w:proofErr w:type="spellEnd"/>
      <w:r>
        <w:t>";</w:t>
      </w:r>
    </w:p>
    <w:p w14:paraId="64A3261D" w14:textId="5BDCA2D5" w:rsidR="00301B3A" w:rsidRDefault="00301B3A" w:rsidP="00301B3A">
      <w:pPr>
        <w:pStyle w:val="Kd"/>
      </w:pPr>
      <w:r>
        <w:t xml:space="preserve">    })</w:t>
      </w:r>
      <w:r w:rsidR="001D33F1">
        <w:t>;</w:t>
      </w:r>
    </w:p>
    <w:p w14:paraId="014C5A71" w14:textId="318F2FC2" w:rsidR="001D33F1" w:rsidRDefault="001D33F1" w:rsidP="001D33F1">
      <w:r>
        <w:t>A</w:t>
      </w:r>
      <w:r w:rsidR="00073F29">
        <w:t xml:space="preserve"> fájlok olyan konvenciót kaptak, hogy „ocelot.{konténer neve}.json”. </w:t>
      </w:r>
      <w:r w:rsidR="00E24785">
        <w:t xml:space="preserve">Emellett található egy </w:t>
      </w:r>
      <w:r w:rsidR="001D2B46">
        <w:t>„</w:t>
      </w:r>
      <w:r w:rsidR="00E24785">
        <w:t>ocelot.ws.json</w:t>
      </w:r>
      <w:r w:rsidR="001D2B46">
        <w:t>”</w:t>
      </w:r>
      <w:r w:rsidR="00E24785">
        <w:t xml:space="preserve"> fájl, ami a WebSocket </w:t>
      </w:r>
      <w:r w:rsidR="002B666C">
        <w:t>útvonalak megfelelő átirányításáért felel</w:t>
      </w:r>
      <w:r w:rsidR="00E832B6">
        <w:t>,</w:t>
      </w:r>
      <w:r w:rsidR="002B666C">
        <w:t xml:space="preserve"> </w:t>
      </w:r>
      <w:r w:rsidR="00E832B6">
        <w:t xml:space="preserve">és </w:t>
      </w:r>
      <w:r w:rsidR="002B666C">
        <w:t xml:space="preserve">egy </w:t>
      </w:r>
      <w:r w:rsidR="001D2B46">
        <w:t>„</w:t>
      </w:r>
      <w:r w:rsidR="002B666C">
        <w:t>ocelot.swagger.json</w:t>
      </w:r>
      <w:r w:rsidR="001D2B46">
        <w:t>”</w:t>
      </w:r>
      <w:r w:rsidR="002B666C">
        <w:t xml:space="preserve">, ami a </w:t>
      </w:r>
      <w:r w:rsidR="00C4112E">
        <w:t>Swagger feldarabolásának beállításáért felel.</w:t>
      </w:r>
    </w:p>
    <w:p w14:paraId="048A6650" w14:textId="08AEF6D9" w:rsidR="00A77AB9" w:rsidRDefault="00D5106B" w:rsidP="001D33F1">
      <w:r>
        <w:t xml:space="preserve">Ahhoz, hogy </w:t>
      </w:r>
      <w:r w:rsidR="00771F02">
        <w:t xml:space="preserve">fel tudjuk darabolni a kéréseket külön felületekre, ahhoz minden kérésnek tartalmaznia kell egy „SwaggerKey’ konfigurációs értéket, ami az ocelot.swagger.json </w:t>
      </w:r>
      <w:r w:rsidR="007E4830">
        <w:t>fájlban hozzápárosít egy belső swagger konfigurációt. E</w:t>
      </w:r>
      <w:r w:rsidR="000F33B2">
        <w:t>nnek</w:t>
      </w:r>
      <w:r w:rsidR="007E4830">
        <w:t xml:space="preserve"> a fájl</w:t>
      </w:r>
      <w:r w:rsidR="000F33B2">
        <w:t>nak</w:t>
      </w:r>
      <w:r w:rsidR="007E4830">
        <w:t xml:space="preserve"> az </w:t>
      </w:r>
      <w:r w:rsidR="000F33B2">
        <w:t>elemei</w:t>
      </w:r>
      <w:r w:rsidR="007E4830">
        <w:t xml:space="preserve"> tartalmazzák a kulcsot, amit a kérésekbe rakunk, és</w:t>
      </w:r>
      <w:r w:rsidR="00D05A1B">
        <w:t xml:space="preserve"> mellette</w:t>
      </w:r>
      <w:r w:rsidR="007E4830">
        <w:t xml:space="preserve"> a swagger felület beállításait. Például a felhasználókezelő konténer</w:t>
      </w:r>
      <w:r w:rsidR="00332E15">
        <w:t xml:space="preserve"> konfigurációs</w:t>
      </w:r>
      <w:r w:rsidR="007E4830">
        <w:t xml:space="preserve"> </w:t>
      </w:r>
      <w:r w:rsidR="00CC01FC">
        <w:t>értéke:</w:t>
      </w:r>
    </w:p>
    <w:p w14:paraId="6DC5568C" w14:textId="77777777" w:rsidR="00CC01FC" w:rsidRDefault="00CC01FC" w:rsidP="00CC01FC">
      <w:pPr>
        <w:pStyle w:val="Kd"/>
      </w:pPr>
      <w:r>
        <w:t>{</w:t>
      </w:r>
    </w:p>
    <w:p w14:paraId="469622CF" w14:textId="77777777" w:rsidR="00CC01FC" w:rsidRDefault="00CC01FC" w:rsidP="00CC01FC">
      <w:pPr>
        <w:pStyle w:val="Kd"/>
      </w:pPr>
      <w:r>
        <w:t xml:space="preserve">  "Key": "</w:t>
      </w:r>
      <w:proofErr w:type="spellStart"/>
      <w:r>
        <w:t>user</w:t>
      </w:r>
      <w:proofErr w:type="spellEnd"/>
      <w:r>
        <w:t>",</w:t>
      </w:r>
    </w:p>
    <w:p w14:paraId="08C2330C" w14:textId="77777777" w:rsidR="00CC01FC" w:rsidRDefault="00CC01FC" w:rsidP="00CC01FC">
      <w:pPr>
        <w:pStyle w:val="Kd"/>
      </w:pPr>
      <w:r>
        <w:t xml:space="preserve">  "Config": [</w:t>
      </w:r>
    </w:p>
    <w:p w14:paraId="1D2D10A7" w14:textId="77777777" w:rsidR="00CC01FC" w:rsidRDefault="00CC01FC" w:rsidP="00CC01FC">
      <w:pPr>
        <w:pStyle w:val="Kd"/>
      </w:pPr>
      <w:r>
        <w:t xml:space="preserve">    {</w:t>
      </w:r>
    </w:p>
    <w:p w14:paraId="64E4A078" w14:textId="77777777" w:rsidR="00CC01FC" w:rsidRDefault="00CC01FC" w:rsidP="00CC01FC">
      <w:pPr>
        <w:pStyle w:val="Kd"/>
      </w:pPr>
      <w:r>
        <w:t xml:space="preserve">      "Name": "User API",</w:t>
      </w:r>
    </w:p>
    <w:p w14:paraId="31ED1893" w14:textId="77777777" w:rsidR="00CC01FC" w:rsidRDefault="00CC01FC" w:rsidP="00CC01FC">
      <w:pPr>
        <w:pStyle w:val="Kd"/>
      </w:pPr>
      <w:r>
        <w:t xml:space="preserve">      "Version": "v1",</w:t>
      </w:r>
    </w:p>
    <w:p w14:paraId="6FD49857" w14:textId="77777777" w:rsidR="00CC01FC" w:rsidRDefault="00CC01FC" w:rsidP="00CC01FC">
      <w:pPr>
        <w:pStyle w:val="Kd"/>
      </w:pPr>
      <w:r>
        <w:t xml:space="preserve">      "</w:t>
      </w:r>
      <w:proofErr w:type="spellStart"/>
      <w:r>
        <w:t>Url</w:t>
      </w:r>
      <w:proofErr w:type="spellEnd"/>
      <w:r>
        <w:t>": "http://user.api/swagger/v1/swagger.json"</w:t>
      </w:r>
    </w:p>
    <w:p w14:paraId="49E532BF" w14:textId="77777777" w:rsidR="00CC01FC" w:rsidRDefault="00CC01FC" w:rsidP="00CC01FC">
      <w:pPr>
        <w:pStyle w:val="Kd"/>
      </w:pPr>
      <w:r>
        <w:t xml:space="preserve">    }</w:t>
      </w:r>
    </w:p>
    <w:p w14:paraId="78D8AE03" w14:textId="77777777" w:rsidR="00CC01FC" w:rsidRDefault="00CC01FC" w:rsidP="00CC01FC">
      <w:pPr>
        <w:pStyle w:val="Kd"/>
      </w:pPr>
      <w:r>
        <w:t xml:space="preserve">  ]</w:t>
      </w:r>
    </w:p>
    <w:p w14:paraId="370A564C" w14:textId="2B98A71F" w:rsidR="00CC01FC" w:rsidRDefault="00CC01FC" w:rsidP="00CC01FC">
      <w:pPr>
        <w:pStyle w:val="Kd"/>
      </w:pPr>
      <w:r>
        <w:t>}</w:t>
      </w:r>
    </w:p>
    <w:p w14:paraId="3E684B1C" w14:textId="71FE91C8" w:rsidR="00B507C7" w:rsidRDefault="00B507C7" w:rsidP="00B507C7">
      <w:pPr>
        <w:pStyle w:val="Cmsor2"/>
      </w:pPr>
      <w:bookmarkStart w:id="55" w:name="_Toc152271335"/>
      <w:r>
        <w:lastRenderedPageBreak/>
        <w:t>Kliensoldali funkciók</w:t>
      </w:r>
      <w:bookmarkEnd w:id="55"/>
    </w:p>
    <w:p w14:paraId="7A44C926" w14:textId="417DCE4D" w:rsidR="00B507C7" w:rsidRDefault="00732509" w:rsidP="00732509">
      <w:pPr>
        <w:pStyle w:val="Cmsor3"/>
      </w:pPr>
      <w:bookmarkStart w:id="56" w:name="_Toc152271336"/>
      <w:r>
        <w:t>Dotenv</w:t>
      </w:r>
      <w:bookmarkEnd w:id="56"/>
    </w:p>
    <w:p w14:paraId="45A56AE1" w14:textId="27798A97" w:rsidR="00C03597" w:rsidRDefault="00BF73E9" w:rsidP="00C03597">
      <w:r>
        <w:t xml:space="preserve">A könyvtár felhasználásánál a cél az volt, hogy verziókezelés nélkül, de a beépített </w:t>
      </w:r>
      <w:r w:rsidR="00577D39">
        <w:t xml:space="preserve">Angular </w:t>
      </w:r>
      <w:r w:rsidR="004475DC">
        <w:t>módszerrel lehessen kezelni a környezeti változókat.</w:t>
      </w:r>
      <w:r w:rsidR="00515E07">
        <w:t xml:space="preserve"> Az implementáció során egy </w:t>
      </w:r>
      <w:r w:rsidR="006159E3">
        <w:t>„</w:t>
      </w:r>
      <w:r w:rsidR="00515E07">
        <w:t>.env</w:t>
      </w:r>
      <w:r w:rsidR="006159E3">
        <w:t>”</w:t>
      </w:r>
      <w:r w:rsidR="00515E07">
        <w:t xml:space="preserve"> nevű verziókezeletlen fájlban helyezzük el a </w:t>
      </w:r>
      <w:r w:rsidR="002E612B">
        <w:t>konfigurációs értékeket, például</w:t>
      </w:r>
      <w:r w:rsidR="00BF19EF">
        <w:t xml:space="preserve"> a szerver címét</w:t>
      </w:r>
      <w:r w:rsidR="002E612B">
        <w:t>:</w:t>
      </w:r>
    </w:p>
    <w:p w14:paraId="406E308D" w14:textId="0AE9C371" w:rsidR="002E612B" w:rsidRDefault="002E612B" w:rsidP="0082413F">
      <w:pPr>
        <w:pStyle w:val="Kd"/>
      </w:pPr>
      <w:r w:rsidRPr="002E612B">
        <w:t>baseUrl=http://localhost:5000/api</w:t>
      </w:r>
    </w:p>
    <w:p w14:paraId="0D7D3BB7" w14:textId="2655E90D" w:rsidR="0082413F" w:rsidRDefault="005F1197" w:rsidP="0082413F">
      <w:r>
        <w:t xml:space="preserve">Viszont ezeket az értékeket a </w:t>
      </w:r>
      <w:r w:rsidR="00D71174">
        <w:t>környezetfüggő environment konfigurációs fájlokból akarjuk felhasználni.</w:t>
      </w:r>
      <w:r w:rsidR="00F43908">
        <w:t xml:space="preserve"> Ehhez ezek a</w:t>
      </w:r>
      <w:r w:rsidR="00382F41">
        <w:t>z environment</w:t>
      </w:r>
      <w:r w:rsidR="00F43908">
        <w:t xml:space="preserve"> fájlok kikerültek a verziókezelésből, és megvalósításra került egy </w:t>
      </w:r>
      <w:r w:rsidR="008F7E81">
        <w:t xml:space="preserve">config script, ami a .env értékekkel </w:t>
      </w:r>
      <w:r w:rsidR="007C7773">
        <w:t>feltöltve</w:t>
      </w:r>
      <w:r w:rsidR="008F7E81">
        <w:t xml:space="preserve"> létrehozza ezeket az environment fájlokat.</w:t>
      </w:r>
      <w:r w:rsidR="00822A57">
        <w:t xml:space="preserve"> Ez a script a ts-node segítségével futtatható, és a package.jsonbe</w:t>
      </w:r>
      <w:r w:rsidR="009C3A6F">
        <w:t xml:space="preserve"> is</w:t>
      </w:r>
      <w:r w:rsidR="00A457A6">
        <w:t xml:space="preserve"> beépítésre került</w:t>
      </w:r>
      <w:r w:rsidR="00187809">
        <w:t xml:space="preserve"> az alábbi módon:</w:t>
      </w:r>
    </w:p>
    <w:p w14:paraId="2ADCA327" w14:textId="77777777" w:rsidR="00981F2D" w:rsidRDefault="00981F2D" w:rsidP="00981F2D">
      <w:pPr>
        <w:pStyle w:val="Kd"/>
      </w:pPr>
      <w:r>
        <w:t>"config": "ts-node ./</w:t>
      </w:r>
      <w:proofErr w:type="spellStart"/>
      <w:r>
        <w:t>scripts</w:t>
      </w:r>
      <w:proofErr w:type="spellEnd"/>
      <w:r>
        <w:t>/</w:t>
      </w:r>
      <w:proofErr w:type="spellStart"/>
      <w:r>
        <w:t>setenv.ts</w:t>
      </w:r>
      <w:proofErr w:type="spellEnd"/>
      <w:r>
        <w:t>",</w:t>
      </w:r>
    </w:p>
    <w:p w14:paraId="6D6BCF4E" w14:textId="62A919AE" w:rsidR="00981F2D" w:rsidRDefault="00981F2D" w:rsidP="00981F2D">
      <w:pPr>
        <w:pStyle w:val="Kd"/>
      </w:pPr>
      <w:r>
        <w:t>"start":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dev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",</w:t>
      </w:r>
    </w:p>
    <w:p w14:paraId="4C90BA5D" w14:textId="4464FA0A" w:rsidR="00187809" w:rsidRDefault="00981F2D" w:rsidP="00981F2D">
      <w:pPr>
        <w:pStyle w:val="Kd"/>
      </w:pPr>
      <w:r>
        <w:t>"</w:t>
      </w:r>
      <w:proofErr w:type="spellStart"/>
      <w:r>
        <w:t>build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prod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AF454D1" w14:textId="7560ABCB" w:rsidR="00C16FC1" w:rsidRDefault="00C16FC1" w:rsidP="00981F2D">
      <w:r>
        <w:t>Itt átadjuk a konfigurációs scriptnek, hogy fejlesztői vagy éles környezetben akarjuk futtatni, ami szerint a megfelelő environment fájlokba tölti be az értékeket.</w:t>
      </w:r>
      <w:r w:rsidR="00913073">
        <w:t xml:space="preserve"> Ezáltal beépül az általános alkalmazás indítási scriptekbe a </w:t>
      </w:r>
      <w:r w:rsidR="00C86633">
        <w:t xml:space="preserve">környezeti </w:t>
      </w:r>
      <w:r w:rsidR="00913073">
        <w:t>változók betöltése is, ha szükséges</w:t>
      </w:r>
      <w:r w:rsidR="002601D4">
        <w:t xml:space="preserve"> a kitöltésük</w:t>
      </w:r>
      <w:r w:rsidR="00913073">
        <w:t>.</w:t>
      </w:r>
    </w:p>
    <w:p w14:paraId="11C484A9" w14:textId="4B831B7B" w:rsidR="00732509" w:rsidRDefault="00732509" w:rsidP="00732509">
      <w:pPr>
        <w:pStyle w:val="Cmsor3"/>
      </w:pPr>
      <w:bookmarkStart w:id="57" w:name="_Toc152271337"/>
      <w:r>
        <w:t>Témák</w:t>
      </w:r>
      <w:bookmarkEnd w:id="57"/>
    </w:p>
    <w:p w14:paraId="6985AEA8" w14:textId="7D447DC5" w:rsidR="00B81E0E" w:rsidRDefault="003E7BAE" w:rsidP="00B81E0E">
      <w:r>
        <w:t xml:space="preserve">Kétféle Angular Material alapú </w:t>
      </w:r>
      <w:r w:rsidR="00EA41E8">
        <w:t>téma lett megvalósítva. Egy kék alapú világos, és egy rózsaszín alapú sötét téma.</w:t>
      </w:r>
      <w:r w:rsidR="00495C56">
        <w:t xml:space="preserve"> A </w:t>
      </w:r>
      <w:r w:rsidR="007F0057">
        <w:t>tém</w:t>
      </w:r>
      <w:r w:rsidR="006732B5">
        <w:t xml:space="preserve">ák beállításai </w:t>
      </w:r>
      <w:r w:rsidR="007A610C">
        <w:t xml:space="preserve">ki lettek szervezve a sushi-theme.scss fájlba, amit egyedül a styles.scss </w:t>
      </w:r>
      <w:r w:rsidR="00B74997">
        <w:t>fő stílus</w:t>
      </w:r>
      <w:r w:rsidR="00442B28">
        <w:t>fájl</w:t>
      </w:r>
      <w:r w:rsidR="007A610C">
        <w:t xml:space="preserve"> </w:t>
      </w:r>
      <w:r w:rsidR="00B74997">
        <w:t>tölt be</w:t>
      </w:r>
      <w:r w:rsidR="007A610C">
        <w:t>.</w:t>
      </w:r>
    </w:p>
    <w:p w14:paraId="7A021950" w14:textId="6ACFF9D1" w:rsidR="00D67087" w:rsidRDefault="00D67087" w:rsidP="00B81E0E">
      <w:r>
        <w:t>Az alkalmazás alapértelmezett témája a világos, ami</w:t>
      </w:r>
      <w:r w:rsidR="006C60C0">
        <w:t xml:space="preserve">t a sötéttel tudunk felülírni </w:t>
      </w:r>
      <w:r w:rsidR="004F01A0">
        <w:t xml:space="preserve">felhasználó által </w:t>
      </w:r>
      <w:r w:rsidR="006C60C0">
        <w:t>Cookie-</w:t>
      </w:r>
      <w:proofErr w:type="spellStart"/>
      <w:r w:rsidR="006C60C0">
        <w:t>val</w:t>
      </w:r>
      <w:proofErr w:type="spellEnd"/>
      <w:r w:rsidR="006C60C0">
        <w:t xml:space="preserve"> vezérelve.</w:t>
      </w:r>
      <w:r w:rsidR="00E73528">
        <w:t xml:space="preserve"> Ez a vezérlés úgy működik, hogy a </w:t>
      </w:r>
      <w:r w:rsidR="001E5988">
        <w:t xml:space="preserve">body tagnek a css osztályát állítjuk </w:t>
      </w:r>
      <w:r w:rsidR="00CF5A7B">
        <w:t>„</w:t>
      </w:r>
      <w:r w:rsidR="001E5988">
        <w:t>light-theme</w:t>
      </w:r>
      <w:r w:rsidR="00CF5A7B">
        <w:t>”</w:t>
      </w:r>
      <w:r w:rsidR="001E5988">
        <w:t xml:space="preserve"> vagy </w:t>
      </w:r>
      <w:r w:rsidR="00CF5A7B">
        <w:t>„</w:t>
      </w:r>
      <w:r w:rsidR="001E5988">
        <w:t>dark-theme</w:t>
      </w:r>
      <w:r w:rsidR="00CF5A7B">
        <w:t>”</w:t>
      </w:r>
      <w:r w:rsidR="005C2B9D">
        <w:t xml:space="preserve"> értékre</w:t>
      </w:r>
      <w:r w:rsidR="001E5988">
        <w:t>.</w:t>
      </w:r>
      <w:r w:rsidR="00944199">
        <w:t xml:space="preserve"> Ezáltal tudjuk a témát css osztályokon belül kezelni</w:t>
      </w:r>
      <w:r w:rsidR="009F7C87">
        <w:t xml:space="preserve"> és felülírni</w:t>
      </w:r>
      <w:r w:rsidR="00944199">
        <w:t xml:space="preserve">. Például a fő </w:t>
      </w:r>
      <w:r w:rsidR="00B52368">
        <w:t>téma regisztráció:</w:t>
      </w:r>
    </w:p>
    <w:p w14:paraId="6C66A820" w14:textId="77777777" w:rsidR="00B52368" w:rsidRDefault="00B52368" w:rsidP="00B52368">
      <w:pPr>
        <w:pStyle w:val="Kd"/>
      </w:pPr>
      <w:r>
        <w:t xml:space="preserve">@include </w:t>
      </w:r>
      <w:proofErr w:type="spellStart"/>
      <w:r>
        <w:t>mat.all-component-themes</w:t>
      </w:r>
      <w:proofErr w:type="spellEnd"/>
      <w:r>
        <w:t>($light-theme);</w:t>
      </w:r>
    </w:p>
    <w:p w14:paraId="394CCF08" w14:textId="77777777" w:rsidR="00B52368" w:rsidRDefault="00B52368" w:rsidP="00B52368">
      <w:pPr>
        <w:pStyle w:val="Kd"/>
      </w:pPr>
      <w:r>
        <w:t>.dark-theme {</w:t>
      </w:r>
    </w:p>
    <w:p w14:paraId="52AF460A" w14:textId="77777777" w:rsidR="00B52368" w:rsidRDefault="00B52368" w:rsidP="00B52368">
      <w:pPr>
        <w:pStyle w:val="Kd"/>
      </w:pPr>
      <w:r>
        <w:t xml:space="preserve">  @include </w:t>
      </w:r>
      <w:proofErr w:type="spellStart"/>
      <w:r>
        <w:t>mat.all-component-colors</w:t>
      </w:r>
      <w:proofErr w:type="spellEnd"/>
      <w:r>
        <w:t>($dark-theme);</w:t>
      </w:r>
    </w:p>
    <w:p w14:paraId="0DAF56E5" w14:textId="291EC932" w:rsidR="00B52368" w:rsidRDefault="00B52368" w:rsidP="00B52368">
      <w:pPr>
        <w:pStyle w:val="Kd"/>
      </w:pPr>
      <w:r>
        <w:t>}</w:t>
      </w:r>
    </w:p>
    <w:p w14:paraId="5932E460" w14:textId="2993E70F" w:rsidR="00782CC0" w:rsidRDefault="00782CC0" w:rsidP="00782CC0">
      <w:r>
        <w:lastRenderedPageBreak/>
        <w:t xml:space="preserve">Ezzel betöltjük alapértelmezetten a világos téma beállításait. Ettől a sötét téma csak a színbeállításokban tér el, ezért elegendő a sötét osztályon belül csak a </w:t>
      </w:r>
      <w:r w:rsidR="00DF6676">
        <w:t>színek</w:t>
      </w:r>
      <w:r w:rsidR="006A5760">
        <w:t xml:space="preserve"> regisztrációját</w:t>
      </w:r>
      <w:r w:rsidR="00DF6676">
        <w:t xml:space="preserve"> átállítani.</w:t>
      </w:r>
    </w:p>
    <w:p w14:paraId="0275B718" w14:textId="01437C7F" w:rsidR="00573074" w:rsidRDefault="0016329B" w:rsidP="00782CC0">
      <w:r>
        <w:t>Ahhoz, hogy</w:t>
      </w:r>
      <w:r w:rsidR="00F43292">
        <w:t xml:space="preserve"> a Material színeit hatékonyan lehessen használni nem Angular komponenseken is, </w:t>
      </w:r>
      <w:r w:rsidR="009F3884">
        <w:t xml:space="preserve">segédváltozók lettek bevezetve. A segédváltozók nélkül minden komponensben </w:t>
      </w:r>
      <w:r w:rsidR="00247276">
        <w:t>hivatkozni kéne a Material könyvtárra, ami megterheli a stílus</w:t>
      </w:r>
      <w:r w:rsidR="00F362C3">
        <w:t>ok</w:t>
      </w:r>
      <w:r w:rsidR="00247276">
        <w:t xml:space="preserve"> betöltését. </w:t>
      </w:r>
      <w:r w:rsidR="00640B27">
        <w:t>A h</w:t>
      </w:r>
      <w:r w:rsidR="00247276">
        <w:t xml:space="preserve">elyette </w:t>
      </w:r>
      <w:r w:rsidR="00640B27">
        <w:t>beveze</w:t>
      </w:r>
      <w:r w:rsidR="00D863B4">
        <w:t>te</w:t>
      </w:r>
      <w:r w:rsidR="00640B27">
        <w:t>tt</w:t>
      </w:r>
      <w:r w:rsidR="00247276">
        <w:t xml:space="preserve"> segédváltozók </w:t>
      </w:r>
      <w:r w:rsidR="008C7673">
        <w:t xml:space="preserve">globálisan megtalálhatóak az alkalmazásban, így </w:t>
      </w:r>
      <w:r w:rsidR="00BC5E32">
        <w:t>egyéb komponensek betöltése nélkül lehet rájuk hivatkozni</w:t>
      </w:r>
      <w:r w:rsidR="00AB7BB2">
        <w:t>, például:</w:t>
      </w:r>
    </w:p>
    <w:p w14:paraId="47A34229" w14:textId="7B76B88A" w:rsidR="00AB7BB2" w:rsidRDefault="00AB7BB2" w:rsidP="00AB7BB2">
      <w:pPr>
        <w:pStyle w:val="Kd"/>
      </w:pPr>
      <w:proofErr w:type="spellStart"/>
      <w:r w:rsidRPr="00AB7BB2">
        <w:t>background-color</w:t>
      </w:r>
      <w:proofErr w:type="spellEnd"/>
      <w:r w:rsidRPr="00AB7BB2">
        <w:t>: var(--</w:t>
      </w:r>
      <w:proofErr w:type="spellStart"/>
      <w:r w:rsidRPr="00AB7BB2">
        <w:t>color-primary</w:t>
      </w:r>
      <w:proofErr w:type="spellEnd"/>
      <w:r w:rsidRPr="00AB7BB2">
        <w:t>);</w:t>
      </w:r>
    </w:p>
    <w:p w14:paraId="0E5E5A4D" w14:textId="436406B6" w:rsidR="00AB7BB2" w:rsidRDefault="0049358C" w:rsidP="00AB7BB2">
      <w:r>
        <w:t>A</w:t>
      </w:r>
      <w:r w:rsidR="00F1293C">
        <w:t>z egyes</w:t>
      </w:r>
      <w:r>
        <w:t xml:space="preserve"> </w:t>
      </w:r>
      <w:r w:rsidR="005F36BB">
        <w:t>változókat egy mixin segítségével tölt</w:t>
      </w:r>
      <w:r w:rsidR="00FF364D">
        <w:t>i</w:t>
      </w:r>
      <w:r w:rsidR="005F36BB">
        <w:t xml:space="preserve"> be, ami létrehoz egyszerre egy hex alapú és egy rgb alapó </w:t>
      </w:r>
      <w:r w:rsidR="0087782B">
        <w:t>szín</w:t>
      </w:r>
      <w:r w:rsidR="005F36BB">
        <w:t>változót is:</w:t>
      </w:r>
    </w:p>
    <w:p w14:paraId="7D271B46" w14:textId="77777777" w:rsidR="005F36BB" w:rsidRDefault="005F36BB" w:rsidP="005F36BB">
      <w:pPr>
        <w:pStyle w:val="Kd"/>
      </w:pPr>
      <w:r>
        <w:t xml:space="preserve">@mixin </w:t>
      </w:r>
      <w:proofErr w:type="spellStart"/>
      <w:r>
        <w:t>addColor</w:t>
      </w:r>
      <w:proofErr w:type="spellEnd"/>
      <w:r>
        <w:t>($</w:t>
      </w:r>
      <w:proofErr w:type="spellStart"/>
      <w:r>
        <w:t>color</w:t>
      </w:r>
      <w:proofErr w:type="spellEnd"/>
      <w:r>
        <w:t>, $</w:t>
      </w:r>
      <w:proofErr w:type="spellStart"/>
      <w:r>
        <w:t>value</w:t>
      </w:r>
      <w:proofErr w:type="spellEnd"/>
      <w:r>
        <w:t>) {</w:t>
      </w:r>
    </w:p>
    <w:p w14:paraId="604E4344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}: #{$value};</w:t>
      </w:r>
    </w:p>
    <w:p w14:paraId="357764D7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}-rgb: #{red($value)}, #{green($value)}, #{blue($value)};</w:t>
      </w:r>
    </w:p>
    <w:p w14:paraId="14E39B64" w14:textId="40645D7A" w:rsidR="005F36BB" w:rsidRDefault="005F36BB" w:rsidP="005F36BB">
      <w:pPr>
        <w:pStyle w:val="Kd"/>
      </w:pPr>
      <w:r>
        <w:t>}</w:t>
      </w:r>
    </w:p>
    <w:p w14:paraId="5EE5AC91" w14:textId="698B57FA" w:rsidR="005F36BB" w:rsidRDefault="00CF7D54" w:rsidP="005F36BB">
      <w:r>
        <w:t>Ehhez a mixinhez a változókat egy</w:t>
      </w:r>
      <w:r w:rsidR="00C32C4A">
        <w:t xml:space="preserve"> manuálisan definiált</w:t>
      </w:r>
      <w:r>
        <w:t xml:space="preserve"> listából olvass</w:t>
      </w:r>
      <w:r w:rsidR="00F97E11">
        <w:t>a ki</w:t>
      </w:r>
      <w:r>
        <w:t>, ami tartalmaz Materialból hozott értékeket és saját értékeket is.</w:t>
      </w:r>
    </w:p>
    <w:p w14:paraId="08BD264D" w14:textId="77777777" w:rsidR="00717E39" w:rsidRDefault="00717E39" w:rsidP="00717E39">
      <w:pPr>
        <w:pStyle w:val="Kd"/>
      </w:pPr>
      <w:r>
        <w:t>:</w:t>
      </w:r>
      <w:proofErr w:type="spellStart"/>
      <w:r>
        <w:t>root</w:t>
      </w:r>
      <w:proofErr w:type="spellEnd"/>
      <w:r>
        <w:t xml:space="preserve"> {</w:t>
      </w:r>
    </w:p>
    <w:p w14:paraId="5B730095" w14:textId="77777777" w:rsidR="00717E39" w:rsidRDefault="00717E39" w:rsidP="00717E39">
      <w:pPr>
        <w:pStyle w:val="Kd"/>
      </w:pPr>
      <w:r>
        <w:t xml:space="preserve">  .light-theme {</w:t>
      </w:r>
    </w:p>
    <w:p w14:paraId="65EA3F33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</w:t>
      </w:r>
      <w:proofErr w:type="spellEnd"/>
      <w:r>
        <w:t xml:space="preserve"> {</w:t>
      </w:r>
    </w:p>
    <w:p w14:paraId="2509374A" w14:textId="3988E2B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6D9AC548" w14:textId="77777777" w:rsidR="00717E39" w:rsidRDefault="00717E39" w:rsidP="00717E39">
      <w:pPr>
        <w:pStyle w:val="Kd"/>
      </w:pPr>
      <w:r>
        <w:t xml:space="preserve">    }</w:t>
      </w:r>
    </w:p>
    <w:p w14:paraId="658F4C39" w14:textId="77777777" w:rsidR="00717E39" w:rsidRDefault="00717E39" w:rsidP="00717E39">
      <w:pPr>
        <w:pStyle w:val="Kd"/>
      </w:pPr>
      <w:r>
        <w:t xml:space="preserve">  }</w:t>
      </w:r>
    </w:p>
    <w:p w14:paraId="456C044B" w14:textId="77777777" w:rsidR="00717E39" w:rsidRDefault="00717E39" w:rsidP="00717E39">
      <w:pPr>
        <w:pStyle w:val="Kd"/>
      </w:pPr>
      <w:r>
        <w:t xml:space="preserve">  .dark-theme {</w:t>
      </w:r>
    </w:p>
    <w:p w14:paraId="5BED8610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colors-dark</w:t>
      </w:r>
      <w:proofErr w:type="spellEnd"/>
      <w:r>
        <w:t xml:space="preserve"> {</w:t>
      </w:r>
    </w:p>
    <w:p w14:paraId="1E3E355E" w14:textId="349A8CA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5392211A" w14:textId="77777777" w:rsidR="00717E39" w:rsidRDefault="00717E39" w:rsidP="00717E39">
      <w:pPr>
        <w:pStyle w:val="Kd"/>
      </w:pPr>
      <w:r>
        <w:t xml:space="preserve">    }</w:t>
      </w:r>
    </w:p>
    <w:p w14:paraId="280CC700" w14:textId="77777777" w:rsidR="00717E39" w:rsidRDefault="00717E39" w:rsidP="00717E39">
      <w:pPr>
        <w:pStyle w:val="Kd"/>
      </w:pPr>
      <w:r>
        <w:t xml:space="preserve">  }</w:t>
      </w:r>
    </w:p>
    <w:p w14:paraId="09ABCD2D" w14:textId="0D3B1BB4" w:rsidR="00717E39" w:rsidRPr="00B81E0E" w:rsidRDefault="00717E39" w:rsidP="00717E39">
      <w:pPr>
        <w:pStyle w:val="Kd"/>
      </w:pPr>
      <w:r>
        <w:t>}</w:t>
      </w:r>
    </w:p>
    <w:p w14:paraId="56C4E20E" w14:textId="6A17E19A" w:rsidR="00732509" w:rsidRDefault="00AC71F5" w:rsidP="00732509">
      <w:pPr>
        <w:pStyle w:val="Cmsor3"/>
      </w:pPr>
      <w:bookmarkStart w:id="58" w:name="_Toc152271338"/>
      <w:r>
        <w:t>Nyelvesítés</w:t>
      </w:r>
      <w:bookmarkEnd w:id="58"/>
    </w:p>
    <w:p w14:paraId="44F2D460" w14:textId="3A902D64" w:rsidR="00642163" w:rsidRDefault="00BE35D6" w:rsidP="00642163">
      <w:r>
        <w:t>A nyelvesítés megvalósításához az ngx-translate könyvtár volt használva.</w:t>
      </w:r>
      <w:r w:rsidR="00692A78">
        <w:t xml:space="preserve"> Az alkalmazásban két nyelv található</w:t>
      </w:r>
      <w:r w:rsidR="00347CDC">
        <w:t>.</w:t>
      </w:r>
      <w:r w:rsidR="00692A78">
        <w:t xml:space="preserve"> </w:t>
      </w:r>
      <w:r w:rsidR="00347CDC">
        <w:t>Ez a m</w:t>
      </w:r>
      <w:r w:rsidR="00692A78">
        <w:t xml:space="preserve">agyar és </w:t>
      </w:r>
      <w:r w:rsidR="00347CDC">
        <w:t xml:space="preserve">az </w:t>
      </w:r>
      <w:r w:rsidR="00692A78">
        <w:t>angol, de tetszőlegesen bővíthető.</w:t>
      </w:r>
      <w:r w:rsidR="006A1580">
        <w:t xml:space="preserve"> A megvalósítás részeként az </w:t>
      </w:r>
      <w:r w:rsidR="007E4A0A">
        <w:t>a</w:t>
      </w:r>
      <w:r w:rsidR="006A1580">
        <w:t>sset</w:t>
      </w:r>
      <w:r w:rsidR="00714E2C">
        <w:t>s</w:t>
      </w:r>
      <w:r w:rsidR="006A1580">
        <w:t xml:space="preserve"> mappában az i18n almappában lett kialakítva az en.json és hu.json fájl, ami egymással párhuzamosan, hierarchikusan kialakítva tartalmazza a nyelv specifikus konstans értékeket.</w:t>
      </w:r>
    </w:p>
    <w:p w14:paraId="458B7503" w14:textId="17544DA8" w:rsidR="00664247" w:rsidRDefault="00664247" w:rsidP="00642163">
      <w:r>
        <w:t>Ezeket az értékeket ki tudjuk olvasni komponens osztályán belül is szolgáltatás segítségével, de gyakoribb és egyszerűbb megoldás a</w:t>
      </w:r>
      <w:r w:rsidR="00DC4AE5">
        <w:t>z ngx-translate csővezetékének a használata a HTML kódon belül.</w:t>
      </w:r>
      <w:r w:rsidR="001E7042">
        <w:t xml:space="preserve"> Például:</w:t>
      </w:r>
    </w:p>
    <w:p w14:paraId="2E904449" w14:textId="2D4D80A0" w:rsidR="00B05B14" w:rsidRDefault="001E7042" w:rsidP="00B05B14">
      <w:pPr>
        <w:pStyle w:val="Kd"/>
      </w:pPr>
      <w:r w:rsidRPr="001E7042">
        <w:lastRenderedPageBreak/>
        <w:t>{{ '</w:t>
      </w:r>
      <w:proofErr w:type="spellStart"/>
      <w:r w:rsidRPr="001E7042">
        <w:t>confirm.buttons.yes</w:t>
      </w:r>
      <w:proofErr w:type="spellEnd"/>
      <w:r w:rsidRPr="001E7042">
        <w:t xml:space="preserve">' | </w:t>
      </w:r>
      <w:proofErr w:type="spellStart"/>
      <w:r w:rsidRPr="001E7042">
        <w:t>translate</w:t>
      </w:r>
      <w:proofErr w:type="spellEnd"/>
      <w:r w:rsidRPr="001E7042">
        <w:t xml:space="preserve"> }}</w:t>
      </w:r>
    </w:p>
    <w:p w14:paraId="62243E33" w14:textId="41B6089A" w:rsidR="00B05B14" w:rsidRDefault="009F644A" w:rsidP="001E7042">
      <w:r>
        <w:t>Az alkalmazás nyelvét vezérlő Cookie alapértelmezett értéke angol. Ezt az oldal megtekintője böngésző specifikusan tudja vezérelni felhasználótól függetlenül.</w:t>
      </w:r>
      <w:r w:rsidR="00CD5307">
        <w:t xml:space="preserve"> Ezáltal az oldal vagy a böngésző bezárása után is ugyanazzal a beállítással találkozik, ha belépett</w:t>
      </w:r>
      <w:r w:rsidR="006C183E">
        <w:t>,</w:t>
      </w:r>
      <w:r w:rsidR="00CD5307">
        <w:t xml:space="preserve"> ha nem.</w:t>
      </w:r>
      <w:r w:rsidR="006C183E">
        <w:t xml:space="preserve"> Az alkalmazás stílusa is megegyező módszerrel állítható be.</w:t>
      </w:r>
    </w:p>
    <w:p w14:paraId="02CE2A21" w14:textId="432B948E" w:rsidR="0083412B" w:rsidRDefault="00C23564" w:rsidP="0083412B">
      <w:pPr>
        <w:pStyle w:val="Cmsor3"/>
      </w:pPr>
      <w:bookmarkStart w:id="59" w:name="_Toc152271339"/>
      <w:r>
        <w:t>WebSocket</w:t>
      </w:r>
      <w:bookmarkEnd w:id="59"/>
    </w:p>
    <w:p w14:paraId="4C6D0D1A" w14:textId="06A64759" w:rsidR="008D2266" w:rsidRDefault="00B96881" w:rsidP="008D2266">
      <w:r>
        <w:t>A SignalR alapú kommunikáció kiépítése elkészült kliensoldalon is. A</w:t>
      </w:r>
      <w:r w:rsidR="006F4405">
        <w:t>z implementáció ki lett szervezve a komponensektől független szolgáltatásokba. Mivel a kapcsolat kiépítésének a módszere</w:t>
      </w:r>
      <w:r w:rsidR="00EE55B6">
        <w:t xml:space="preserve"> </w:t>
      </w:r>
      <w:r w:rsidR="007F41CD">
        <w:t>megegyezik az egyes hub kapcsolatokban</w:t>
      </w:r>
      <w:r w:rsidR="006F4405">
        <w:t>, ezért annak az alap implementációja egy közös absztrakt ősben valósult meg.</w:t>
      </w:r>
      <w:r w:rsidR="006C3330">
        <w:t xml:space="preserve"> Minden </w:t>
      </w:r>
      <w:r w:rsidR="00CC7259">
        <w:t>kapcsolat ebből a közös ősből leszármazva készült el.</w:t>
      </w:r>
    </w:p>
    <w:p w14:paraId="6C0AECBB" w14:textId="18B9BDC0" w:rsidR="009F1B4E" w:rsidRDefault="009F1B4E" w:rsidP="009F1B4E">
      <w:pPr>
        <w:pStyle w:val="Kp"/>
      </w:pPr>
      <w:r>
        <w:rPr>
          <w:noProof/>
        </w:rPr>
        <w:drawing>
          <wp:inline distT="0" distB="0" distL="0" distR="0" wp14:anchorId="28B13137" wp14:editId="0C01D7F1">
            <wp:extent cx="5394958" cy="3660539"/>
            <wp:effectExtent l="0" t="0" r="0" b="0"/>
            <wp:docPr id="3487937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371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58" cy="36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338" w14:textId="5AC6474D" w:rsidR="00A5157B" w:rsidRDefault="00A5157B" w:rsidP="008D2266">
      <w:r>
        <w:t xml:space="preserve">A közös ős szolgáltat egy </w:t>
      </w:r>
      <w:r w:rsidR="0054025D">
        <w:t xml:space="preserve">kapcsolat indítási és leállítási függvényt. Emellett lehetőséget ad a leszármazottaknak </w:t>
      </w:r>
      <w:r w:rsidR="00EF4C12">
        <w:t>további implementáció hozzáadására a kapcsolat kiépítésének fázisaiban.</w:t>
      </w:r>
      <w:r w:rsidR="008B193A">
        <w:t xml:space="preserve"> A kapcsolat kiépítésének állapotáról is ad két jelző flag változót.</w:t>
      </w:r>
    </w:p>
    <w:p w14:paraId="78819B81" w14:textId="31B2658E" w:rsidR="002714A0" w:rsidRDefault="00547BB7" w:rsidP="00351A54">
      <w:r>
        <w:t>Egy</w:t>
      </w:r>
      <w:r w:rsidR="00485A9F">
        <w:t xml:space="preserve">ik </w:t>
      </w:r>
      <w:r>
        <w:t>megvalósítandó függvény</w:t>
      </w:r>
      <w:r w:rsidR="009D4FC2">
        <w:t>e</w:t>
      </w:r>
      <w:r>
        <w:t xml:space="preserve"> a leszármazottaknak a </w:t>
      </w:r>
      <w:r w:rsidR="00D13BC1">
        <w:t>szerver</w:t>
      </w:r>
      <w:r w:rsidR="00FF1E5B">
        <w:t xml:space="preserve"> hub</w:t>
      </w:r>
      <w:r w:rsidR="00D13BC1">
        <w:t xml:space="preserve"> eseményeire való feliratkozások regisztrációja. Itt tudjuk elkapni azokat az eseményeket, amiket a szerverben </w:t>
      </w:r>
      <w:r w:rsidR="00FF059A">
        <w:t>megadott</w:t>
      </w:r>
      <w:r w:rsidR="00F45EE0">
        <w:t xml:space="preserve"> hub</w:t>
      </w:r>
      <w:r w:rsidR="00FF059A">
        <w:t xml:space="preserve"> interfészen határoztunk meg.</w:t>
      </w:r>
      <w:r w:rsidR="00550AE6">
        <w:t xml:space="preserve"> </w:t>
      </w:r>
      <w:r w:rsidR="002714A0">
        <w:t>Ezért a feliratkozások az ottani interfészekkel párhuzamos nevekkel és paraméter modellekkel lett kialakítva.</w:t>
      </w:r>
    </w:p>
    <w:p w14:paraId="6D98CC14" w14:textId="1A51AA3E" w:rsidR="0026615A" w:rsidRPr="0026615A" w:rsidRDefault="00EC2135" w:rsidP="00E90344">
      <w:r>
        <w:lastRenderedPageBreak/>
        <w:t xml:space="preserve">A kapcsolat kiépítése a startConnection függvényben történik meg. </w:t>
      </w:r>
      <w:r w:rsidR="009D03F8">
        <w:t>A</w:t>
      </w:r>
      <w:r w:rsidR="00F33E6D">
        <w:t>latta a</w:t>
      </w:r>
      <w:r w:rsidR="009D03F8">
        <w:t xml:space="preserve"> </w:t>
      </w:r>
      <w:r w:rsidR="00B36E93">
        <w:t xml:space="preserve">SignalR </w:t>
      </w:r>
      <w:r w:rsidR="009D03F8" w:rsidRPr="009D03F8">
        <w:t>HubConnectionBuilder</w:t>
      </w:r>
      <w:r w:rsidR="00B36E93">
        <w:t xml:space="preserve"> </w:t>
      </w:r>
      <w:r w:rsidR="000A003A">
        <w:t>komponensének</w:t>
      </w:r>
      <w:r w:rsidR="009D03F8">
        <w:t xml:space="preserve"> segítségével sokféle beállítást tudunk megadni. Ilyen a logolás szintjének beállítása, vagy a kapcsolat kiépítése alatt </w:t>
      </w:r>
      <w:r w:rsidR="00515B46">
        <w:t>az authentikáció beállítása. Az authentikáció során beállításra került, hogy</w:t>
      </w:r>
      <w:r w:rsidR="00DE1A46">
        <w:t xml:space="preserve"> a Cookie-ban</w:t>
      </w:r>
      <w:r w:rsidR="00515B46">
        <w:t xml:space="preserve"> eltárolt access token legyen továbbítva a szerver felé, ami azonosítja a felhasználót.</w:t>
      </w:r>
    </w:p>
    <w:p w14:paraId="5D23956C" w14:textId="002ABC9F" w:rsidR="00C23564" w:rsidRDefault="00C23564" w:rsidP="00C23564">
      <w:pPr>
        <w:pStyle w:val="Cmsor3"/>
      </w:pPr>
      <w:bookmarkStart w:id="60" w:name="_Toc152271340"/>
      <w:r>
        <w:t>Interceptor</w:t>
      </w:r>
      <w:bookmarkEnd w:id="60"/>
    </w:p>
    <w:p w14:paraId="0D52BD51" w14:textId="743FF8A5" w:rsidR="009E5BE7" w:rsidRDefault="00DD7435" w:rsidP="009E5BE7">
      <w:r>
        <w:t xml:space="preserve">Az interceptorok feladata, hogy az Angular HttpClient </w:t>
      </w:r>
      <w:r w:rsidR="00D04C2F">
        <w:t>eszköze segítségével elküldött</w:t>
      </w:r>
      <w:r w:rsidR="007C6A98">
        <w:t xml:space="preserve"> kérések előtt és után további </w:t>
      </w:r>
      <w:r w:rsidR="00CD69F3">
        <w:t xml:space="preserve">egységes </w:t>
      </w:r>
      <w:r w:rsidR="00F01FF5">
        <w:t>logikát implementáljanak.</w:t>
      </w:r>
      <w:r w:rsidR="008D0553">
        <w:t xml:space="preserve"> Az alkalmazás</w:t>
      </w:r>
      <w:r w:rsidR="00101C74">
        <w:t>hoz</w:t>
      </w:r>
      <w:r w:rsidR="008D0553">
        <w:t xml:space="preserve"> egyetlen interceptor lett hozzáadva</w:t>
      </w:r>
      <w:r w:rsidR="00101C74">
        <w:t>, de tetszőleges</w:t>
      </w:r>
      <w:r w:rsidR="00385F4C">
        <w:t>en</w:t>
      </w:r>
      <w:r w:rsidR="00101C74">
        <w:t xml:space="preserve"> bővíthető</w:t>
      </w:r>
      <w:r w:rsidR="009D6BA7">
        <w:t xml:space="preserve"> továbbiakkal</w:t>
      </w:r>
      <w:r w:rsidR="008D0553">
        <w:t>.</w:t>
      </w:r>
    </w:p>
    <w:p w14:paraId="3A538FC4" w14:textId="7492857F" w:rsidR="009E5BE7" w:rsidRPr="00471D5A" w:rsidRDefault="008D0553" w:rsidP="009E5BE7">
      <w:r>
        <w:t xml:space="preserve">Ennek az </w:t>
      </w:r>
      <w:r w:rsidR="008E60C2" w:rsidRPr="008E60C2">
        <w:t>AuthInterceptor</w:t>
      </w:r>
      <w:r w:rsidR="008E60C2">
        <w:t xml:space="preserve"> osztálynak az a feladata, hogy a kérések fejlécébe felhelyezze auth</w:t>
      </w:r>
      <w:r w:rsidR="00284FD7">
        <w:t xml:space="preserve">orization </w:t>
      </w:r>
      <w:r w:rsidR="00067D2C">
        <w:t>értékként</w:t>
      </w:r>
      <w:r w:rsidR="00284FD7">
        <w:t xml:space="preserve"> a bearer tokent az alkalmazás</w:t>
      </w:r>
      <w:r w:rsidR="00B61BFB">
        <w:t xml:space="preserve"> access token</w:t>
      </w:r>
      <w:r w:rsidR="00284FD7">
        <w:t xml:space="preserve"> Cookie-</w:t>
      </w:r>
      <w:proofErr w:type="spellStart"/>
      <w:r w:rsidR="00284FD7">
        <w:t>j</w:t>
      </w:r>
      <w:r w:rsidR="00B61BFB">
        <w:t>á</w:t>
      </w:r>
      <w:r w:rsidR="00284FD7">
        <w:t>ból</w:t>
      </w:r>
      <w:proofErr w:type="spellEnd"/>
      <w:r w:rsidR="009E5BE7">
        <w:t xml:space="preserve">. </w:t>
      </w:r>
      <w:r w:rsidR="009001E6">
        <w:t xml:space="preserve">A felhelyezés mellett további feladata, hogy </w:t>
      </w:r>
      <w:r w:rsidR="00F82FAE">
        <w:t>elkapja a hibákat azután, hogy elküldte a</w:t>
      </w:r>
      <w:r w:rsidR="005C26A4">
        <w:t>z egyes</w:t>
      </w:r>
      <w:r w:rsidR="00F82FAE">
        <w:t xml:space="preserve"> kérés</w:t>
      </w:r>
      <w:r w:rsidR="005C26A4">
        <w:t>eket</w:t>
      </w:r>
      <w:r w:rsidR="00F82FAE">
        <w:t>.</w:t>
      </w:r>
      <w:r w:rsidR="00FF7B32">
        <w:t xml:space="preserve"> </w:t>
      </w:r>
      <w:r w:rsidR="00E95C04">
        <w:t>Ha a</w:t>
      </w:r>
      <w:r w:rsidR="00FF7B32">
        <w:t xml:space="preserve">z elkapott kérésben authentikációs vagy authorizációs hibával találkozott, akkor </w:t>
      </w:r>
      <w:r w:rsidR="007168FA">
        <w:t>letisztítja a tokeneket, mivel azok vagy érvénytelenek vagy lejártak. Emellett egy egyszerű hibaüzenetet is kiír a felhasználónak a kapott hiba alapján.</w:t>
      </w:r>
    </w:p>
    <w:p w14:paraId="54826B0F" w14:textId="23720C99" w:rsidR="00C23564" w:rsidRDefault="00C23564" w:rsidP="00C23564">
      <w:pPr>
        <w:pStyle w:val="Cmsor3"/>
      </w:pPr>
      <w:bookmarkStart w:id="61" w:name="_Toc152271341"/>
      <w:r>
        <w:t>Guard</w:t>
      </w:r>
      <w:bookmarkEnd w:id="61"/>
    </w:p>
    <w:p w14:paraId="19876447" w14:textId="729685A5" w:rsidR="005E79F4" w:rsidRDefault="001E63CD" w:rsidP="00B772AE">
      <w:r>
        <w:t>Olyan kompone</w:t>
      </w:r>
      <w:r w:rsidR="00F015D3">
        <w:t xml:space="preserve">ns, </w:t>
      </w:r>
      <w:r w:rsidR="00F015D3" w:rsidRPr="00F015D3">
        <w:t xml:space="preserve">aminek a segítségével eldönthető, hogy egy útvonal </w:t>
      </w:r>
      <w:r w:rsidR="00AF7E63">
        <w:t xml:space="preserve">az alkalmazásban </w:t>
      </w:r>
      <w:r w:rsidR="00F015D3" w:rsidRPr="00F015D3">
        <w:t>megnyitható-e vagy sem</w:t>
      </w:r>
      <w:r w:rsidR="008C2067">
        <w:t>.</w:t>
      </w:r>
      <w:r w:rsidR="00F015D3" w:rsidRPr="00F015D3">
        <w:t xml:space="preserve"> </w:t>
      </w:r>
      <w:r w:rsidR="008C2067">
        <w:t>Emellett</w:t>
      </w:r>
      <w:r w:rsidR="00F015D3" w:rsidRPr="00F015D3">
        <w:t xml:space="preserve"> további logikák</w:t>
      </w:r>
      <w:r w:rsidR="006F3C8A">
        <w:t xml:space="preserve"> is</w:t>
      </w:r>
      <w:r w:rsidR="00F015D3" w:rsidRPr="00F015D3">
        <w:t xml:space="preserve"> hozzáadhatóak egy oldalra lépéskor, mint például átirányítás.</w:t>
      </w:r>
      <w:r w:rsidR="00E014B0">
        <w:t xml:space="preserve"> Az alkalmazás sokféle guardot tartalmaz. Ezeket az útvonalak beregisztrálásakor tudjuk nekik megadni, akár többet is.</w:t>
      </w:r>
    </w:p>
    <w:p w14:paraId="20034E82" w14:textId="4B7464FD" w:rsidR="000239D6" w:rsidRDefault="000239D6" w:rsidP="000239D6">
      <w:pPr>
        <w:pStyle w:val="Cmsor4"/>
      </w:pPr>
      <w:r>
        <w:t>AclGuard</w:t>
      </w:r>
    </w:p>
    <w:p w14:paraId="220DD6BC" w14:textId="78DCBB45" w:rsidR="00300267" w:rsidRDefault="007B1EC3" w:rsidP="00CE729D">
      <w:r>
        <w:t xml:space="preserve">Ennek a guardnak a szerepe, hogy </w:t>
      </w:r>
      <w:r w:rsidR="000C0586">
        <w:t>kliensoldali authorizációt hajtson végre az oldalakra lépéskor</w:t>
      </w:r>
      <w:r w:rsidR="002A1B79">
        <w:t>.</w:t>
      </w:r>
      <w:r w:rsidR="00CE729D">
        <w:t xml:space="preserve"> </w:t>
      </w:r>
      <w:r w:rsidR="00CC7CCD">
        <w:t>Előkészítésnek i</w:t>
      </w:r>
      <w:r w:rsidR="00CD1CD8">
        <w:t>de tartozik, hogy a</w:t>
      </w:r>
      <w:r w:rsidR="00300267">
        <w:t>z egyes útvonalakon meghatározhatunk kiegészítő konstans adatokat</w:t>
      </w:r>
      <w:r w:rsidR="002B5F7A">
        <w:t xml:space="preserve"> a data blokkon belül.</w:t>
      </w:r>
      <w:r w:rsidR="00E34209">
        <w:t xml:space="preserve"> Ebben a data blokkban megadunk minden </w:t>
      </w:r>
      <w:r w:rsidR="00966762">
        <w:t xml:space="preserve">útvonalnak egy „name” értéket, amit az AclGuard felhasznál, mint kulcs </w:t>
      </w:r>
      <w:r w:rsidR="00CD1CD8">
        <w:t>az authorizáció során.</w:t>
      </w:r>
    </w:p>
    <w:p w14:paraId="6479C2C4" w14:textId="08E4571C" w:rsidR="002C6678" w:rsidRDefault="002C6678" w:rsidP="00C5199A">
      <w:r>
        <w:t xml:space="preserve">Az authorizáció implementációjában egy konfigurációs ACL modellből olvassa ki, hogy adott kulcsokhoz milyen felhasználói Claimekre van szükség. Ezek a kulcsok tetszőleges szöveges értékek lehetnek, amiket itt a guard a name </w:t>
      </w:r>
      <w:r w:rsidR="003928B4">
        <w:t xml:space="preserve">data </w:t>
      </w:r>
      <w:r>
        <w:t>értékből olvas ki.</w:t>
      </w:r>
      <w:r w:rsidR="002A1B79">
        <w:t xml:space="preserve"> </w:t>
      </w:r>
      <w:r w:rsidR="002A1B79">
        <w:lastRenderedPageBreak/>
        <w:t>Az így megkapott Claim listából kell, hogy meglegyen legalább egy a felhasználónak, hogy megtekinthesse az adott oldalt.</w:t>
      </w:r>
    </w:p>
    <w:p w14:paraId="3911B08F" w14:textId="7B3A8E3A" w:rsidR="000475F4" w:rsidRPr="00C5199A" w:rsidRDefault="000475F4" w:rsidP="00C5199A">
      <w:r>
        <w:t>Emellett</w:t>
      </w:r>
      <w:r w:rsidR="0045559F">
        <w:t xml:space="preserve"> a guard</w:t>
      </w:r>
      <w:r>
        <w:t xml:space="preserve"> további </w:t>
      </w:r>
      <w:r w:rsidR="00422BE7">
        <w:t>kiegészítő ellenőrzéseket végez el, például</w:t>
      </w:r>
      <w:r w:rsidR="0012663C">
        <w:t>,</w:t>
      </w:r>
      <w:r w:rsidR="00422BE7">
        <w:t xml:space="preserve"> ha van a felhasználónak váróterem vagy játék azonosító megadva, akkor ugorjon át a megfelelő oldalukra</w:t>
      </w:r>
      <w:r w:rsidR="00267A47">
        <w:t>,</w:t>
      </w:r>
      <w:r w:rsidR="00422BE7">
        <w:t xml:space="preserve"> akárhol van</w:t>
      </w:r>
      <w:r w:rsidR="00267A47">
        <w:t xml:space="preserve"> éppen</w:t>
      </w:r>
      <w:r w:rsidR="00422BE7">
        <w:t>.</w:t>
      </w:r>
    </w:p>
    <w:p w14:paraId="4C8100E8" w14:textId="6F9BC9B3" w:rsidR="000239D6" w:rsidRDefault="0041002B" w:rsidP="000239D6">
      <w:pPr>
        <w:pStyle w:val="Cmsor4"/>
      </w:pPr>
      <w:r>
        <w:t>LoginGuard</w:t>
      </w:r>
    </w:p>
    <w:p w14:paraId="7731D423" w14:textId="678C59E3" w:rsidR="0012663C" w:rsidRPr="0012663C" w:rsidRDefault="0012663C" w:rsidP="0012663C">
      <w:r>
        <w:t xml:space="preserve">Egy egyszerű ellenőrző réteg a bejelentkező és regisztrációs oldal felett. Feladata, hogy ha </w:t>
      </w:r>
      <w:r w:rsidR="007F6A4A">
        <w:t>van az oldal megtekintőjének érvényes felhasználója a böngészőben</w:t>
      </w:r>
      <w:r w:rsidR="0085407E">
        <w:t xml:space="preserve"> elmentve</w:t>
      </w:r>
      <w:r w:rsidR="007F6A4A">
        <w:t>, akkor dobja tovább az alkalmazásba</w:t>
      </w:r>
      <w:r w:rsidR="000A184A">
        <w:t xml:space="preserve">. </w:t>
      </w:r>
      <w:r w:rsidR="00D86E08">
        <w:t>Ez abból hasznos, hogy a felhasználóknak ne kelljen belépniük</w:t>
      </w:r>
      <w:r w:rsidR="000672E4">
        <w:t xml:space="preserve"> újra</w:t>
      </w:r>
      <w:r w:rsidR="00D86E08">
        <w:t>, ha egyszer már bejelentkeztek korábban.</w:t>
      </w:r>
    </w:p>
    <w:p w14:paraId="7A64C5E8" w14:textId="678A5409" w:rsidR="0041002B" w:rsidRDefault="0041002B" w:rsidP="0041002B">
      <w:pPr>
        <w:pStyle w:val="Cmsor4"/>
      </w:pPr>
      <w:r>
        <w:t>HubGuard</w:t>
      </w:r>
    </w:p>
    <w:p w14:paraId="33AA6DC8" w14:textId="02DDE03A" w:rsidR="008D29E0" w:rsidRDefault="002376B3" w:rsidP="008D29E0">
      <w:r>
        <w:t>Feladata, hogy kezelje az egyes hubok elindítását és leállítását</w:t>
      </w:r>
      <w:r w:rsidR="00817926">
        <w:t xml:space="preserve"> a </w:t>
      </w:r>
      <w:r w:rsidR="00E97B7B">
        <w:t>szolgáltatásaikon meghívott startConnection és stopConnection függvények meghívásával.</w:t>
      </w:r>
    </w:p>
    <w:p w14:paraId="4E4E1548" w14:textId="3CF660D6" w:rsidR="00A91663" w:rsidRPr="008D29E0" w:rsidRDefault="00A91663" w:rsidP="008D29E0">
      <w:r>
        <w:t xml:space="preserve">A vezérlés úgy működik, hogy a data </w:t>
      </w:r>
      <w:r w:rsidR="00BA09A4">
        <w:t xml:space="preserve">értékek tartalmaznak egy „hub” listát is, amiben szövegesen kulcsok vannak átadva. Ezek a kulcsok alapján a </w:t>
      </w:r>
      <w:r w:rsidR="00CE6BDD">
        <w:t>guard eldönti, hogy mik azok a hubok</w:t>
      </w:r>
      <w:r w:rsidR="00A54BE8">
        <w:t>,</w:t>
      </w:r>
      <w:r w:rsidR="00CE6BDD">
        <w:t xml:space="preserve"> amiket el kell indítani. Minden más </w:t>
      </w:r>
      <w:r w:rsidR="007543FD">
        <w:t>hubot leállít.</w:t>
      </w:r>
      <w:r w:rsidR="0098266F">
        <w:t xml:space="preserve"> Ebben benne van, hogy azok a hubok, amik már el vannak indítva nem indulnak újra</w:t>
      </w:r>
      <w:r w:rsidR="00371B2D">
        <w:t>, hanem üzemelnek folytonosan.</w:t>
      </w:r>
    </w:p>
    <w:p w14:paraId="25487DDE" w14:textId="5A4566F4" w:rsidR="0041002B" w:rsidRDefault="0041002B" w:rsidP="0041002B">
      <w:pPr>
        <w:pStyle w:val="Cmsor4"/>
      </w:pPr>
      <w:r>
        <w:t>GameGuard és LobbyGuard</w:t>
      </w:r>
    </w:p>
    <w:p w14:paraId="229E9DE7" w14:textId="01C4C5B9" w:rsidR="002117C0" w:rsidRPr="002117C0" w:rsidRDefault="006F3F89" w:rsidP="002117C0">
      <w:r>
        <w:t>Egyszerű ellen</w:t>
      </w:r>
      <w:r w:rsidR="00C84679">
        <w:t xml:space="preserve">őrző egységek. Feladatuk, hogy </w:t>
      </w:r>
      <w:r w:rsidR="005B636E">
        <w:t>megnézzék van-e a felhasználónak érvényes váróterem vagy játék azonosítója, és az megegyezik</w:t>
      </w:r>
      <w:r w:rsidR="004632E0">
        <w:t>-e</w:t>
      </w:r>
      <w:r w:rsidR="005B636E">
        <w:t xml:space="preserve"> a </w:t>
      </w:r>
      <w:r w:rsidR="00566A0F">
        <w:t>meg</w:t>
      </w:r>
      <w:r w:rsidR="002F7F34">
        <w:t>nyitott oldallal</w:t>
      </w:r>
      <w:r w:rsidR="00566A0F">
        <w:t>.</w:t>
      </w:r>
      <w:r w:rsidR="00821BC5">
        <w:t xml:space="preserve"> Ha nem megfelelő helyen van a felhasználó, akkor </w:t>
      </w:r>
      <w:r w:rsidR="00B40AD2">
        <w:t>egyszerűen át lesz irányítva a főoldalra.</w:t>
      </w:r>
    </w:p>
    <w:p w14:paraId="3F2AF925" w14:textId="3CCEB004" w:rsidR="00C23564" w:rsidRDefault="00C23564" w:rsidP="00C23564">
      <w:pPr>
        <w:pStyle w:val="Cmsor3"/>
      </w:pPr>
      <w:bookmarkStart w:id="62" w:name="_Toc152271342"/>
      <w:r>
        <w:t>Directive</w:t>
      </w:r>
      <w:bookmarkEnd w:id="62"/>
    </w:p>
    <w:p w14:paraId="7CB48788" w14:textId="77777777" w:rsidR="00BB4404" w:rsidRDefault="00BC2642" w:rsidP="009F294F">
      <w:r>
        <w:t>Az Angular lehetőséget ad rá, hogy saját magunk is létrehozzunk directive komponenseket.</w:t>
      </w:r>
      <w:r w:rsidR="00953A1E">
        <w:t xml:space="preserve"> Ezek olyan komponensek, amiket az Angular a HTML kódjának közvetlen irányítására használ Angular kódon keresztül.</w:t>
      </w:r>
      <w:r w:rsidR="00B955A7">
        <w:t xml:space="preserve"> Ezáltal olyan vezérlő elemeket tudunk hozzáadni az oldalakhoz, amik különálló egységes logikát igényelnek. Használatuk csökkenti a megvalósított HTML oldalak komplexitását.</w:t>
      </w:r>
      <w:r w:rsidR="00BB4404">
        <w:t xml:space="preserve"> </w:t>
      </w:r>
    </w:p>
    <w:p w14:paraId="2F815603" w14:textId="37BF52DB" w:rsidR="009F294F" w:rsidRDefault="00BB4404" w:rsidP="009F294F">
      <w:r>
        <w:t>Az alkalmazásban két directive implementáció került be, de tetszőlegesen bővíthető.</w:t>
      </w:r>
      <w:r w:rsidR="005B17C6">
        <w:t xml:space="preserve"> Minden directive implementáció esetén meg kell adni egy </w:t>
      </w:r>
      <w:proofErr w:type="spellStart"/>
      <w:r w:rsidR="005B17C6">
        <w:t>selector</w:t>
      </w:r>
      <w:proofErr w:type="spellEnd"/>
      <w:r w:rsidR="005B17C6">
        <w:t xml:space="preserve"> értéket, </w:t>
      </w:r>
      <w:r w:rsidR="005B17C6">
        <w:lastRenderedPageBreak/>
        <w:t xml:space="preserve">amivel az Angular beazonosítja a használt komponenst. Ezen a </w:t>
      </w:r>
      <w:proofErr w:type="spellStart"/>
      <w:r w:rsidR="005B17C6">
        <w:t>selectoron</w:t>
      </w:r>
      <w:proofErr w:type="spellEnd"/>
      <w:r w:rsidR="005B17C6">
        <w:t xml:space="preserve"> keresztül paramétereket is tudunk átadni az implementációnak.</w:t>
      </w:r>
      <w:r w:rsidR="00FA0FE8">
        <w:t xml:space="preserve"> </w:t>
      </w:r>
      <w:proofErr w:type="spellStart"/>
      <w:r w:rsidR="00FA0FE8">
        <w:t>Selector</w:t>
      </w:r>
      <w:proofErr w:type="spellEnd"/>
      <w:r w:rsidR="00FA0FE8">
        <w:t xml:space="preserve"> megadása</w:t>
      </w:r>
      <w:r w:rsidR="005B17C6">
        <w:t xml:space="preserve"> </w:t>
      </w:r>
      <w:r w:rsidR="00FA0FE8">
        <w:t>p</w:t>
      </w:r>
      <w:r w:rsidR="005B17C6">
        <w:t>éldául:</w:t>
      </w:r>
    </w:p>
    <w:p w14:paraId="708240F5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@Directive({</w:t>
      </w:r>
    </w:p>
    <w:p w14:paraId="5002ECCA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 xml:space="preserve">  </w:t>
      </w:r>
      <w:proofErr w:type="spellStart"/>
      <w:r w:rsidRPr="005B17C6">
        <w:rPr>
          <w:lang w:eastAsia="ja-JP"/>
        </w:rPr>
        <w:t>selector</w:t>
      </w:r>
      <w:proofErr w:type="spellEnd"/>
      <w:r w:rsidRPr="005B17C6">
        <w:rPr>
          <w:lang w:eastAsia="ja-JP"/>
        </w:rPr>
        <w:t>: '[</w:t>
      </w:r>
      <w:proofErr w:type="spellStart"/>
      <w:r w:rsidRPr="005B17C6">
        <w:rPr>
          <w:lang w:eastAsia="ja-JP"/>
        </w:rPr>
        <w:t>can</w:t>
      </w:r>
      <w:proofErr w:type="spellEnd"/>
      <w:r w:rsidRPr="005B17C6">
        <w:rPr>
          <w:lang w:eastAsia="ja-JP"/>
        </w:rPr>
        <w:t>]',</w:t>
      </w:r>
    </w:p>
    <w:p w14:paraId="6235F5A2" w14:textId="1B42EFE8" w:rsid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})</w:t>
      </w:r>
    </w:p>
    <w:p w14:paraId="7EF0F338" w14:textId="4CF3541E" w:rsidR="005B17C6" w:rsidRDefault="005B17C6" w:rsidP="005E345B">
      <w:pPr>
        <w:pStyle w:val="Kd"/>
        <w:rPr>
          <w:lang w:eastAsia="ja-JP"/>
        </w:rPr>
      </w:pPr>
      <w:r w:rsidRPr="005B17C6">
        <w:rPr>
          <w:lang w:eastAsia="ja-JP"/>
        </w:rPr>
        <w:t xml:space="preserve">export </w:t>
      </w:r>
      <w:proofErr w:type="spellStart"/>
      <w:r w:rsidRPr="005B17C6">
        <w:rPr>
          <w:lang w:eastAsia="ja-JP"/>
        </w:rPr>
        <w:t>class</w:t>
      </w:r>
      <w:proofErr w:type="spellEnd"/>
      <w:r w:rsidRPr="005B17C6">
        <w:rPr>
          <w:lang w:eastAsia="ja-JP"/>
        </w:rPr>
        <w:t xml:space="preserve"> CanDirective {</w:t>
      </w:r>
      <w:r>
        <w:rPr>
          <w:lang w:eastAsia="ja-JP"/>
        </w:rPr>
        <w:t xml:space="preserve"> … }</w:t>
      </w:r>
    </w:p>
    <w:p w14:paraId="115978A8" w14:textId="342F9DF4" w:rsidR="00716A1B" w:rsidRDefault="00716A1B" w:rsidP="00716A1B">
      <w:pPr>
        <w:pStyle w:val="Cmsor4"/>
      </w:pPr>
      <w:r w:rsidRPr="00716A1B">
        <w:t>CanDirective</w:t>
      </w:r>
    </w:p>
    <w:p w14:paraId="6378C447" w14:textId="35C90B1F" w:rsidR="00AD4F16" w:rsidRDefault="00AD4F16" w:rsidP="00AD4F16">
      <w:r>
        <w:t>Feladata és logikája sokban egyezik az AclGuard implementációjával. Szerepe, hogy a felhasználó Claim értékeitől függően jelenítsen meg vagy sem HTML kódrészleteket.</w:t>
      </w:r>
    </w:p>
    <w:p w14:paraId="03A42C18" w14:textId="77777777" w:rsidR="00E8089A" w:rsidRDefault="001067DA" w:rsidP="00AD4F16">
      <w:r>
        <w:t>Az implementáció során átadhatjuk paraméterként akár szöveges vagy tömbös értékként a</w:t>
      </w:r>
      <w:r w:rsidR="00D714BD">
        <w:t xml:space="preserve">z ellenőrizendő Claim értékeket. </w:t>
      </w:r>
      <w:r w:rsidR="002674BF">
        <w:t>A logika megvalósítása során fontos szempont volt, hogy egy felhasználónak a Claim listája nem konstans érték az alkalmazás futása során, ezért nem elegendő, ha az alapértelmezett statikus módon hozza létre a megjelölt komponenseket.</w:t>
      </w:r>
      <w:r w:rsidR="00C941F4">
        <w:t xml:space="preserve"> </w:t>
      </w:r>
    </w:p>
    <w:p w14:paraId="313845CC" w14:textId="13C888DC" w:rsidR="001067DA" w:rsidRDefault="00C941F4" w:rsidP="00AD4F16">
      <w:r>
        <w:t>A CanDirective tehát dinamikusan tölti vagy üríti ki a megjelölt HTML komponenst a felhasználó tokenének változás</w:t>
      </w:r>
      <w:r w:rsidR="00BA7437">
        <w:t>ával párhuzamosan.</w:t>
      </w:r>
      <w:r w:rsidR="009E40EB">
        <w:t xml:space="preserve"> Például:</w:t>
      </w:r>
    </w:p>
    <w:p w14:paraId="4D5D93D5" w14:textId="4B358AEC" w:rsidR="009E40EB" w:rsidRPr="00AD4F16" w:rsidRDefault="009E40EB" w:rsidP="009E40EB">
      <w:pPr>
        <w:pStyle w:val="Kd"/>
      </w:pPr>
      <w:r w:rsidRPr="009E40EB">
        <w:t>&lt;</w:t>
      </w:r>
      <w:proofErr w:type="spellStart"/>
      <w:r w:rsidRPr="009E40EB">
        <w:t>mat</w:t>
      </w:r>
      <w:proofErr w:type="spellEnd"/>
      <w:r w:rsidRPr="009E40EB">
        <w:t>-grid-</w:t>
      </w:r>
      <w:proofErr w:type="spellStart"/>
      <w:r w:rsidRPr="009E40EB">
        <w:t>tile</w:t>
      </w:r>
      <w:proofErr w:type="spellEnd"/>
      <w:r w:rsidRPr="009E40EB">
        <w:t xml:space="preserve"> [colspan]="12" [</w:t>
      </w:r>
      <w:proofErr w:type="spellStart"/>
      <w:r w:rsidRPr="009E40EB">
        <w:t>rowspan</w:t>
      </w:r>
      <w:proofErr w:type="spellEnd"/>
      <w:r w:rsidRPr="009E40EB">
        <w:t>]="1" *</w:t>
      </w:r>
      <w:proofErr w:type="spellStart"/>
      <w:r w:rsidRPr="009E40EB">
        <w:t>can</w:t>
      </w:r>
      <w:proofErr w:type="spellEnd"/>
      <w:r w:rsidRPr="009E40EB">
        <w:t>="'Party'"&gt;</w:t>
      </w:r>
    </w:p>
    <w:p w14:paraId="12962454" w14:textId="2D953415" w:rsidR="00716A1B" w:rsidRDefault="00716A1B" w:rsidP="00716A1B">
      <w:pPr>
        <w:pStyle w:val="Cmsor4"/>
      </w:pPr>
      <w:r w:rsidRPr="00716A1B">
        <w:t>RespMatGridTileDirective</w:t>
      </w:r>
    </w:p>
    <w:p w14:paraId="11608506" w14:textId="21718D7A" w:rsidR="00E25BAB" w:rsidRDefault="00E25BAB" w:rsidP="00E25BAB">
      <w:r>
        <w:t xml:space="preserve">Egy olyan segédkomponens, aminek a feladata az Angular Material Grid </w:t>
      </w:r>
      <w:r w:rsidR="00D518BA">
        <w:t>rendszeré</w:t>
      </w:r>
      <w:r w:rsidR="00E958CC">
        <w:t>ben</w:t>
      </w:r>
      <w:r>
        <w:t xml:space="preserve"> reszponzív beállítás biztosítása.</w:t>
      </w:r>
      <w:r w:rsidR="00E90DA8">
        <w:t xml:space="preserve"> A directive</w:t>
      </w:r>
      <w:r w:rsidR="0041511A">
        <w:t xml:space="preserve"> </w:t>
      </w:r>
      <w:r w:rsidR="00E90DA8">
        <w:t>r</w:t>
      </w:r>
      <w:r w:rsidR="0041511A">
        <w:t xml:space="preserve">egisztrációja során felülírjuk a Material colspan értéket a saját </w:t>
      </w:r>
      <w:proofErr w:type="spellStart"/>
      <w:r w:rsidR="0041511A">
        <w:t>selector</w:t>
      </w:r>
      <w:r w:rsidR="00A13E41">
        <w:t>r</w:t>
      </w:r>
      <w:r w:rsidR="0041511A">
        <w:t>al</w:t>
      </w:r>
      <w:proofErr w:type="spellEnd"/>
      <w:r w:rsidR="00E90DA8">
        <w:t>, ezáltal a komponens transzparensen használható a Material elemek felett</w:t>
      </w:r>
      <w:r w:rsidR="00FA5444">
        <w:t>.</w:t>
      </w:r>
    </w:p>
    <w:p w14:paraId="06BB5B1D" w14:textId="0EE57E24" w:rsidR="006605C0" w:rsidRDefault="006605C0" w:rsidP="00E25BAB">
      <w:r>
        <w:t>A grid elemnek az alapértelmezett logikája, hogy a szülő lista elemen megadjuk, hogy hány oszlopegységből álljon a listánk. Ebbe a listába van annyi oszlopba sűrítve elhelyezve az elem, amennyi értéket megadunk a colspan paramétereként.</w:t>
      </w:r>
      <w:r w:rsidR="003742EC">
        <w:t xml:space="preserve"> Ez a logika lett kiegészítve a directive által úgy, hogy további értékek megadásával a HTML kódban felülírhatjuk bizonyos képernyőméreteken ezt az oszlop méretet. Tehát az elem betöltésekor és a képernyő méretének változtatásakor dinamikusan erre a segéd értékre állítja be a méretet.</w:t>
      </w:r>
    </w:p>
    <w:p w14:paraId="419C2463" w14:textId="21534D1C" w:rsidR="006A72EA" w:rsidRDefault="00EE64E2" w:rsidP="006A72EA">
      <w:r>
        <w:t>Ugyanez a logika be lett vezetve a sorméreten is, tehát az elemek magassága is dinamikusan és reszponzívan beállítható az egyes grid elemeknek.</w:t>
      </w:r>
      <w:r w:rsidR="006A72EA">
        <w:t xml:space="preserve"> Például:</w:t>
      </w:r>
    </w:p>
    <w:p w14:paraId="0FD2149E" w14:textId="13BA3148" w:rsidR="006A72EA" w:rsidRDefault="006A72EA" w:rsidP="006A72EA">
      <w:pPr>
        <w:pStyle w:val="Kd"/>
      </w:pPr>
      <w:r w:rsidRPr="006A72EA">
        <w:lastRenderedPageBreak/>
        <w:t>&lt;</w:t>
      </w:r>
      <w:proofErr w:type="spellStart"/>
      <w:r w:rsidRPr="006A72EA">
        <w:t>mat</w:t>
      </w:r>
      <w:proofErr w:type="spellEnd"/>
      <w:r w:rsidRPr="006A72EA">
        <w:t>-grid-</w:t>
      </w:r>
      <w:proofErr w:type="spellStart"/>
      <w:r w:rsidRPr="006A72EA">
        <w:t>tile</w:t>
      </w:r>
      <w:proofErr w:type="spellEnd"/>
      <w:r w:rsidRPr="006A72EA">
        <w:t xml:space="preserve"> [colspan]="8" [</w:t>
      </w:r>
      <w:proofErr w:type="spellStart"/>
      <w:r w:rsidRPr="006A72EA">
        <w:t>rowspan</w:t>
      </w:r>
      <w:proofErr w:type="spellEnd"/>
      <w:r w:rsidRPr="006A72EA">
        <w:t>]="4" [md]="12" [</w:t>
      </w:r>
      <w:proofErr w:type="spellStart"/>
      <w:r w:rsidRPr="006A72EA">
        <w:t>smr</w:t>
      </w:r>
      <w:proofErr w:type="spellEnd"/>
      <w:r w:rsidRPr="006A72EA">
        <w:t>]="6"&gt;</w:t>
      </w:r>
    </w:p>
    <w:p w14:paraId="43B5C3DD" w14:textId="796080CD" w:rsidR="00DF1247" w:rsidRPr="00E25BAB" w:rsidRDefault="00DF1247" w:rsidP="00DF1247">
      <w:r>
        <w:t>Ebben a példában az elem alapértelmezetten 8 oszlop és 4 sorban van elhelyezve. Ezt Small méreten felülírj</w:t>
      </w:r>
      <w:r w:rsidR="001D370D">
        <w:t>a</w:t>
      </w:r>
      <w:r>
        <w:t xml:space="preserve"> 6 sorra, és Medium méreten pedig 12 oszlopra.</w:t>
      </w:r>
    </w:p>
    <w:p w14:paraId="77D2AC3A" w14:textId="27D7FC1E" w:rsidR="00B507C7" w:rsidRDefault="00850A79" w:rsidP="00850A79">
      <w:pPr>
        <w:pStyle w:val="Cmsor2"/>
      </w:pPr>
      <w:bookmarkStart w:id="63" w:name="_Toc152271343"/>
      <w:r>
        <w:t>Felhasználókezelés</w:t>
      </w:r>
      <w:bookmarkEnd w:id="63"/>
    </w:p>
    <w:p w14:paraId="51D1212A" w14:textId="1BB41CA7" w:rsidR="005B7998" w:rsidRDefault="003865B4" w:rsidP="005B7998">
      <w:r>
        <w:t xml:space="preserve">Az alkalmazásban megvalósított felhasználókezelés és annak a konténere </w:t>
      </w:r>
      <w:r w:rsidR="002B2BCB">
        <w:t>nagyban függött az IdentityServer által szolgáltatott funkcióktól.</w:t>
      </w:r>
    </w:p>
    <w:p w14:paraId="44E44438" w14:textId="38C6903B" w:rsidR="00B57F27" w:rsidRDefault="00B57F27" w:rsidP="00B57F27">
      <w:pPr>
        <w:pStyle w:val="Cmsor3"/>
      </w:pPr>
      <w:bookmarkStart w:id="64" w:name="_Toc152271344"/>
      <w:r>
        <w:t>Adatbázis és adatelérés</w:t>
      </w:r>
      <w:bookmarkEnd w:id="64"/>
    </w:p>
    <w:p w14:paraId="65A4CE17" w14:textId="37BD2E31" w:rsidR="00E97B3F" w:rsidRDefault="00E97B3F" w:rsidP="00E97B3F">
      <w:r>
        <w:t>A felhasználókezelő adatbázis kontextusa a többi konténerrel ellentétben nem a EF-</w:t>
      </w:r>
      <w:proofErr w:type="spellStart"/>
      <w:r>
        <w:t>ből</w:t>
      </w:r>
      <w:proofErr w:type="spellEnd"/>
      <w:r>
        <w:t xml:space="preserve"> származó </w:t>
      </w:r>
      <w:proofErr w:type="spellStart"/>
      <w:r>
        <w:t>DbContext</w:t>
      </w:r>
      <w:proofErr w:type="spellEnd"/>
      <w:r>
        <w:t xml:space="preserve"> ősosztályból származik le, hanem ennek az </w:t>
      </w:r>
      <w:proofErr w:type="spellStart"/>
      <w:r>
        <w:t>IdentityServeres</w:t>
      </w:r>
      <w:proofErr w:type="spellEnd"/>
      <w:r>
        <w:t xml:space="preserve"> </w:t>
      </w:r>
      <w:proofErr w:type="spellStart"/>
      <w:r>
        <w:t>IdentityDbContext</w:t>
      </w:r>
      <w:proofErr w:type="spellEnd"/>
      <w:r>
        <w:t xml:space="preserve"> változatával. Ez az ősosztály létrehozza a háttérben a felhasználókhoz szükséges beállításokat, amikhez további konfigurációs lehetőséget biztosít.</w:t>
      </w:r>
    </w:p>
    <w:p w14:paraId="0F60E864" w14:textId="77777777" w:rsidR="00F857F2" w:rsidRDefault="00F857F2" w:rsidP="00F857F2">
      <w:pPr>
        <w:pStyle w:val="Kp"/>
      </w:pPr>
      <w:r>
        <w:rPr>
          <w:noProof/>
        </w:rPr>
        <w:drawing>
          <wp:inline distT="0" distB="0" distL="0" distR="0" wp14:anchorId="58BBAACC" wp14:editId="76FF7A50">
            <wp:extent cx="4376017" cy="2771775"/>
            <wp:effectExtent l="0" t="0" r="5715" b="0"/>
            <wp:docPr id="198698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4799" name="Kép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17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A15" w14:textId="0627A175" w:rsidR="00F857F2" w:rsidRDefault="00000000" w:rsidP="007B446B">
      <w:pPr>
        <w:pStyle w:val="Kpalrs"/>
      </w:pPr>
      <w:fldSimple w:instr=" SEQ ábra \* ARABIC ">
        <w:r w:rsidR="00F10DD7">
          <w:rPr>
            <w:noProof/>
          </w:rPr>
          <w:t>13</w:t>
        </w:r>
      </w:fldSimple>
      <w:r w:rsidR="00F857F2">
        <w:t xml:space="preserve">. ábra </w:t>
      </w:r>
      <w:proofErr w:type="spellStart"/>
      <w:r w:rsidR="00F857F2">
        <w:t>UserDbContext</w:t>
      </w:r>
      <w:proofErr w:type="spellEnd"/>
      <w:r w:rsidR="00F857F2">
        <w:t xml:space="preserve"> struktúrája</w:t>
      </w:r>
    </w:p>
    <w:p w14:paraId="633018D7" w14:textId="18DE4149" w:rsidR="0095278B" w:rsidRDefault="005D05E0" w:rsidP="0095278B">
      <w:r>
        <w:t xml:space="preserve">Az </w:t>
      </w:r>
      <w:proofErr w:type="spellStart"/>
      <w:r>
        <w:t>IdentityDbContext</w:t>
      </w:r>
      <w:proofErr w:type="spellEnd"/>
      <w:r>
        <w:t xml:space="preserve"> alapértelmezetten a beépített </w:t>
      </w:r>
      <w:proofErr w:type="spellStart"/>
      <w:r>
        <w:t>IdentityUser</w:t>
      </w:r>
      <w:proofErr w:type="spellEnd"/>
      <w:r>
        <w:t xml:space="preserve"> és </w:t>
      </w:r>
      <w:proofErr w:type="spellStart"/>
      <w:r>
        <w:t>IdentityRole</w:t>
      </w:r>
      <w:proofErr w:type="spellEnd"/>
      <w:r>
        <w:t xml:space="preserve"> </w:t>
      </w:r>
      <w:r w:rsidR="00C66798">
        <w:t>osztályok segítségével hozza létre az egyes felhasználókat és szerepeiket, viszont lehetőséget ad ezeket kiegészíteni. Erre generikusan és az ősosztályból leszármazással ad módot.</w:t>
      </w:r>
      <w:r w:rsidR="00705076">
        <w:t xml:space="preserve"> Minden más felhasználókhoz köthető tábláját a háttérben létrehozza, és lehetőséget ad a logika kialakításánál a felhasználásukra. Ilyen például a kiadott Claimek vagy </w:t>
      </w:r>
      <w:proofErr w:type="spellStart"/>
      <w:r w:rsidR="00705076">
        <w:t>tokenek</w:t>
      </w:r>
      <w:proofErr w:type="spellEnd"/>
      <w:r w:rsidR="00705076">
        <w:t xml:space="preserve"> perzisztens kezelése.</w:t>
      </w:r>
    </w:p>
    <w:p w14:paraId="6FBC9A7D" w14:textId="291D218D" w:rsidR="00D4781A" w:rsidRDefault="00D4781A" w:rsidP="0095278B">
      <w:r>
        <w:lastRenderedPageBreak/>
        <w:t>A felhasználókhoz köthető saját segéd táblák is itt lettek implementálva. Ilyen a barátok kezelése, ahol két felhasználó között alakít ki egy kapcsolótáblát.</w:t>
      </w:r>
      <w:r w:rsidR="003E76D4">
        <w:t xml:space="preserve"> Ebben a táblában egy-egy azonosítóval jelöli a küldő és fogadó felet, és egy flag </w:t>
      </w:r>
      <w:proofErr w:type="spellStart"/>
      <w:r w:rsidR="003E76D4">
        <w:t>bool</w:t>
      </w:r>
      <w:proofErr w:type="spellEnd"/>
      <w:r w:rsidR="003E76D4">
        <w:t xml:space="preserve"> értékkel tárolja, hogy a kérés el lett-e már fogadva.</w:t>
      </w:r>
      <w:r w:rsidR="00B51BEC">
        <w:t xml:space="preserve"> Egy másik implementáció a játékelőzmények tárolása, ahol időbélyeggel ellátva tartalmazza az egyes felhasználók korábbi játékokban elért eredményeit.</w:t>
      </w:r>
    </w:p>
    <w:p w14:paraId="6241D050" w14:textId="77777777" w:rsidR="00BA6BB7" w:rsidRDefault="00BA6BB7" w:rsidP="00BA6BB7">
      <w:pPr>
        <w:pStyle w:val="Kp"/>
      </w:pPr>
      <w:r>
        <w:rPr>
          <w:noProof/>
        </w:rPr>
        <w:drawing>
          <wp:inline distT="0" distB="0" distL="0" distR="0" wp14:anchorId="612B6607" wp14:editId="3FF4F176">
            <wp:extent cx="5391150" cy="2857500"/>
            <wp:effectExtent l="0" t="0" r="0" b="0"/>
            <wp:docPr id="7661394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B1B" w14:textId="3CDD582C" w:rsidR="00BA6BB7" w:rsidRPr="0095278B" w:rsidRDefault="00000000" w:rsidP="007B446B">
      <w:pPr>
        <w:pStyle w:val="Kpalrs"/>
      </w:pPr>
      <w:fldSimple w:instr=" SEQ ábra \* ARABIC ">
        <w:r w:rsidR="00F10DD7">
          <w:rPr>
            <w:noProof/>
          </w:rPr>
          <w:t>14</w:t>
        </w:r>
      </w:fldSimple>
      <w:r w:rsidR="00BA6BB7">
        <w:t>. ábra Felhasználókezelő adatbázis struktúra</w:t>
      </w:r>
    </w:p>
    <w:p w14:paraId="43B28BEA" w14:textId="36DAFD82" w:rsidR="00B57F27" w:rsidRDefault="00B57F27" w:rsidP="00B57F27">
      <w:pPr>
        <w:pStyle w:val="Cmsor3"/>
      </w:pPr>
      <w:bookmarkStart w:id="65" w:name="_Toc152271345"/>
      <w:r>
        <w:t>Üzleti logika</w:t>
      </w:r>
      <w:bookmarkEnd w:id="65"/>
    </w:p>
    <w:p w14:paraId="0A628EAE" w14:textId="02086D53" w:rsidR="002C3534" w:rsidRDefault="00A9118D" w:rsidP="00A9118D">
      <w:r>
        <w:t xml:space="preserve">Ha a konténer logikája a téma, akkor központi elemnek tekinthetjük mindegyikben a CQRS mintát megvalósító </w:t>
      </w:r>
      <w:proofErr w:type="spellStart"/>
      <w:r>
        <w:t>MediatR-ra</w:t>
      </w:r>
      <w:proofErr w:type="spellEnd"/>
      <w:r>
        <w:t xml:space="preserve"> épülő </w:t>
      </w:r>
      <w:proofErr w:type="spellStart"/>
      <w:r>
        <w:t>Handler</w:t>
      </w:r>
      <w:proofErr w:type="spellEnd"/>
      <w:r>
        <w:t xml:space="preserve"> osztályokat.</w:t>
      </w:r>
      <w:r w:rsidR="00154D09">
        <w:t xml:space="preserve"> Ezeknek az osztályoknak a feladata, hogy az API rétegtől kapott kérésekre a DAL rétegen a Repository-k mentén a megfelelő műveleteket hajtsák végre.</w:t>
      </w:r>
    </w:p>
    <w:p w14:paraId="0B07B75D" w14:textId="45109DCF" w:rsidR="00A9118D" w:rsidRDefault="007B143F" w:rsidP="00A9118D">
      <w:r>
        <w:t>A felhasználókezelő konténerben ezért megvalósításra került a barát és felhasználó funkciók mentén egy-egy lekérdezés és parancs kezelő központi egység. Emellett az előzmények kezelésére is létrejött egy központi elem, de csak esemény</w:t>
      </w:r>
      <w:r w:rsidR="00BD2321">
        <w:t>einek</w:t>
      </w:r>
      <w:r>
        <w:t xml:space="preserve"> feliratkozásra.</w:t>
      </w:r>
    </w:p>
    <w:p w14:paraId="51C7163A" w14:textId="45B94EDE" w:rsidR="00314F0E" w:rsidRDefault="00314F0E" w:rsidP="00A9118D">
      <w:r>
        <w:t>Külön megemlítendő, hogy a bejelentkezés megvalósítása szerver oldalon nem itt történik meg, mivel az IdentityServer biztosít hozzá az API rétegen egy különálló végpontot.</w:t>
      </w:r>
      <w:r w:rsidR="00481B31">
        <w:t xml:space="preserve"> Ez a végpont a „</w:t>
      </w:r>
      <w:r w:rsidR="00834C17" w:rsidRPr="00834C17">
        <w:t>/</w:t>
      </w:r>
      <w:proofErr w:type="spellStart"/>
      <w:r w:rsidR="00834C17" w:rsidRPr="00834C17">
        <w:t>connect</w:t>
      </w:r>
      <w:proofErr w:type="spellEnd"/>
      <w:r w:rsidR="00834C17" w:rsidRPr="00834C17">
        <w:t>/token</w:t>
      </w:r>
      <w:r w:rsidR="00834C17">
        <w:t>” útvonalon található. Itt cserél a felhasználónév és jelszó párosra egy JWT alapú tokent a felhasználónak, amit a kliens kezel le</w:t>
      </w:r>
      <w:r w:rsidR="00A358FA">
        <w:t xml:space="preserve">. A token </w:t>
      </w:r>
      <w:proofErr w:type="spellStart"/>
      <w:r w:rsidR="00A54E51">
        <w:t>claimekkel</w:t>
      </w:r>
      <w:proofErr w:type="spellEnd"/>
      <w:r w:rsidR="00A358FA">
        <w:t xml:space="preserve"> kiegészítésére is ad lehetőséget</w:t>
      </w:r>
      <w:r w:rsidR="00834C17">
        <w:t>.</w:t>
      </w:r>
      <w:r w:rsidR="00591A59">
        <w:t xml:space="preserve"> Emellett nem csak a </w:t>
      </w:r>
      <w:r w:rsidR="00591A59">
        <w:lastRenderedPageBreak/>
        <w:t xml:space="preserve">bejelentkezésre, hanem a </w:t>
      </w:r>
      <w:proofErr w:type="spellStart"/>
      <w:r w:rsidR="00591A59">
        <w:t>tokenben</w:t>
      </w:r>
      <w:proofErr w:type="spellEnd"/>
      <w:r w:rsidR="00591A59">
        <w:t xml:space="preserve"> található adatok frissítésére is felhasználható a végpont a </w:t>
      </w:r>
      <w:proofErr w:type="spellStart"/>
      <w:r w:rsidR="00591A59">
        <w:t>refresh_token</w:t>
      </w:r>
      <w:proofErr w:type="spellEnd"/>
      <w:r w:rsidR="00591A59">
        <w:t xml:space="preserve"> segítségével, amit az </w:t>
      </w:r>
      <w:proofErr w:type="spellStart"/>
      <w:r w:rsidR="00591A59">
        <w:t>access_token</w:t>
      </w:r>
      <w:proofErr w:type="spellEnd"/>
      <w:r w:rsidR="00591A59">
        <w:t xml:space="preserve"> mellett szolgáltat a bejelentkezés során.</w:t>
      </w:r>
    </w:p>
    <w:p w14:paraId="4DE4AE71" w14:textId="763340EC" w:rsidR="000108CA" w:rsidRDefault="000108CA" w:rsidP="000108CA">
      <w:pPr>
        <w:pStyle w:val="Cmsor4"/>
      </w:pPr>
      <w:r w:rsidRPr="000108CA">
        <w:t>FriendCommandHandler</w:t>
      </w:r>
    </w:p>
    <w:p w14:paraId="4E0F1FE4" w14:textId="58C0AA2F" w:rsidR="00A111BA" w:rsidRDefault="00FC2CDC" w:rsidP="00A111BA">
      <w:r>
        <w:t>Feladata a barátokhoz köthető parancsok lekezelése.</w:t>
      </w:r>
      <w:r w:rsidR="002152B3">
        <w:t xml:space="preserve"> Ebből az egyik a barát hozzáadása. Itt egyetlen függvény kezeli le azt is, ha újonnan adunk hozzá valakit barátnak, és azt is, ha visszaigazoljuk.</w:t>
      </w:r>
      <w:r w:rsidR="00B13451">
        <w:t xml:space="preserve"> Új barátkérés esetén létrehozzuk az új rekordot, míg visszajelölés esetén a </w:t>
      </w:r>
      <w:r w:rsidR="00555867">
        <w:t>„</w:t>
      </w:r>
      <w:proofErr w:type="spellStart"/>
      <w:r w:rsidR="00B13451">
        <w:t>Pending</w:t>
      </w:r>
      <w:proofErr w:type="spellEnd"/>
      <w:r w:rsidR="00555867">
        <w:t>”</w:t>
      </w:r>
      <w:r w:rsidR="00B13451">
        <w:t xml:space="preserve"> flag értékét állítjuk hamisra</w:t>
      </w:r>
      <w:r w:rsidR="004D3A34">
        <w:t>, ezzel teljesértékűvé téve a kapcsolatot</w:t>
      </w:r>
      <w:r w:rsidR="00B13451">
        <w:t>.</w:t>
      </w:r>
    </w:p>
    <w:p w14:paraId="2D6A61BB" w14:textId="7C04FCF0" w:rsidR="00BB3AF4" w:rsidRDefault="00BB3AF4" w:rsidP="00A111BA">
      <w:r>
        <w:t>Másik funkció</w:t>
      </w:r>
      <w:r w:rsidR="00A836FE">
        <w:t>,</w:t>
      </w:r>
      <w:r>
        <w:t xml:space="preserve"> ami itt van lekezelve az a barát törlése.</w:t>
      </w:r>
      <w:r w:rsidR="00A836FE">
        <w:t xml:space="preserve"> Mivel</w:t>
      </w:r>
      <w:r w:rsidR="00EB732B">
        <w:t xml:space="preserve"> a barátkérelem elutasítása és a már létrejött barátság törlése is ugyanazt az eredményt vonzza maga után, ezért egy közös függvényben vannak lekezelve.</w:t>
      </w:r>
      <w:r w:rsidR="00066EE6">
        <w:t xml:space="preserve"> Ez a barát rekord törlését jelenti.</w:t>
      </w:r>
    </w:p>
    <w:p w14:paraId="6DD18C17" w14:textId="22980894" w:rsidR="001E4344" w:rsidRDefault="001E4344" w:rsidP="00A111BA">
      <w:r>
        <w:t>Harmadik funkció az nem végez változtatást az adatbázisban, csak az offline státuszok értékének frissítésére küld eseményt.</w:t>
      </w:r>
      <w:r w:rsidR="00DA164A">
        <w:t xml:space="preserve"> </w:t>
      </w:r>
      <w:r w:rsidR="000D0263">
        <w:t>Egyébként</w:t>
      </w:r>
      <w:r w:rsidR="00DA164A">
        <w:t xml:space="preserve"> a másik két funkció is küld eseményeket </w:t>
      </w:r>
      <w:r w:rsidR="001367E4">
        <w:t xml:space="preserve">a kliensnek </w:t>
      </w:r>
      <w:r w:rsidR="00DA164A">
        <w:t>a sikeres változtatás után.</w:t>
      </w:r>
    </w:p>
    <w:p w14:paraId="59418E67" w14:textId="1803D999" w:rsidR="00BD7C6B" w:rsidRDefault="00BD7C6B" w:rsidP="00BD7C6B">
      <w:pPr>
        <w:pStyle w:val="Cmsor4"/>
      </w:pPr>
      <w:r w:rsidRPr="00BD7C6B">
        <w:t>FriendQueryHandler</w:t>
      </w:r>
    </w:p>
    <w:p w14:paraId="4F8901F1" w14:textId="35E1829C" w:rsidR="00D455B6" w:rsidRDefault="00D455B6" w:rsidP="00D455B6">
      <w:r>
        <w:t>Ennek a komponensnek az egyetlen célja, hogy az egyes felhasználóknak a barátlistáját szolgáltassa.</w:t>
      </w:r>
      <w:r w:rsidR="00F05F10">
        <w:t xml:space="preserve"> Ezt úgy teszi meg, hogy azelőtt, hogy odaadná az API rétegnek, különválogatja fajtája szerint a kapcsolatokat.</w:t>
      </w:r>
      <w:r w:rsidR="008D433B">
        <w:t xml:space="preserve"> Két felhasználó között háromféle baráti kapcsolat állhat fent, nem számítva</w:t>
      </w:r>
      <w:r w:rsidR="00F907C2">
        <w:t>, ha nincs semmilyen</w:t>
      </w:r>
      <w:r w:rsidR="008D433B">
        <w:t>.</w:t>
      </w:r>
      <w:r w:rsidR="00223108">
        <w:t xml:space="preserve"> Lehetnek teljesértékű barátok, vagy barátkérelmet küldők</w:t>
      </w:r>
      <w:r w:rsidR="00F907C2">
        <w:t xml:space="preserve"> </w:t>
      </w:r>
      <w:r w:rsidR="00223108">
        <w:t>vagy fogadottak.</w:t>
      </w:r>
      <w:r w:rsidR="005221A6">
        <w:t xml:space="preserve"> Eszerint külön-külön listában szolgáltatja tovább őket.</w:t>
      </w:r>
    </w:p>
    <w:p w14:paraId="48569D1F" w14:textId="65ED6745" w:rsidR="000D2075" w:rsidRDefault="000D2075" w:rsidP="000D2075">
      <w:pPr>
        <w:pStyle w:val="Cmsor4"/>
      </w:pPr>
      <w:r w:rsidRPr="000D2075">
        <w:t>UserCommandHandler</w:t>
      </w:r>
    </w:p>
    <w:p w14:paraId="1491133B" w14:textId="27B281A2" w:rsidR="00C76126" w:rsidRDefault="006A289A" w:rsidP="006A289A">
      <w:r>
        <w:t>Logikai réteg legfontosabb eleme, mivel ennek a feladata a felhasználók létrehozása vagy módosítása.</w:t>
      </w:r>
      <w:r w:rsidR="00AB5437">
        <w:t xml:space="preserve"> Az </w:t>
      </w:r>
      <w:proofErr w:type="spellStart"/>
      <w:r w:rsidR="00AB5437">
        <w:t>Identity</w:t>
      </w:r>
      <w:proofErr w:type="spellEnd"/>
      <w:r w:rsidR="00AB5437">
        <w:t xml:space="preserve"> alapú belső működéshez</w:t>
      </w:r>
      <w:r w:rsidR="005C71EE">
        <w:t xml:space="preserve"> </w:t>
      </w:r>
      <w:r w:rsidR="00AB5437">
        <w:t>a felhasználókhoz és szerepekhez köthető funkciók</w:t>
      </w:r>
      <w:r w:rsidR="00B35919">
        <w:t>at</w:t>
      </w:r>
      <w:r w:rsidR="00AB5437">
        <w:t xml:space="preserve"> megvalósít</w:t>
      </w:r>
      <w:r w:rsidR="00DD493F">
        <w:t>ó</w:t>
      </w:r>
      <w:r w:rsidR="00AB5437">
        <w:t xml:space="preserve"> beépített </w:t>
      </w:r>
      <w:proofErr w:type="spellStart"/>
      <w:r w:rsidR="00AB5437" w:rsidRPr="00AB5437">
        <w:t>UserManager</w:t>
      </w:r>
      <w:proofErr w:type="spellEnd"/>
      <w:r w:rsidR="00AB5437" w:rsidRPr="00AB5437">
        <w:t>&lt;</w:t>
      </w:r>
      <w:proofErr w:type="spellStart"/>
      <w:r w:rsidR="00AB5437" w:rsidRPr="00AB5437">
        <w:t>ApplicationUser</w:t>
      </w:r>
      <w:proofErr w:type="spellEnd"/>
      <w:r w:rsidR="00AB5437" w:rsidRPr="00AB5437">
        <w:t>&gt;</w:t>
      </w:r>
      <w:r w:rsidR="00AB5437">
        <w:t xml:space="preserve"> szolgáltatás volt felhasználva.</w:t>
      </w:r>
      <w:r w:rsidR="00A1408F">
        <w:t xml:space="preserve"> Segítségével könnyedén lehet új felhasználókat regisztrálni, módosítani, szerepeiket kezelni vagy esetleg törölni is.</w:t>
      </w:r>
    </w:p>
    <w:p w14:paraId="5313733B" w14:textId="1F9B49EB" w:rsidR="006A289A" w:rsidRDefault="00B83156" w:rsidP="006A289A">
      <w:r>
        <w:t>Ezenfelül a saját kiegészítések kezelésére, mint például a felhasználó megvett paklijai</w:t>
      </w:r>
      <w:r w:rsidR="00283FED">
        <w:t>,</w:t>
      </w:r>
      <w:r>
        <w:t xml:space="preserve"> a megszokott Repository alapú implementáció is elegendő volt.</w:t>
      </w:r>
      <w:r w:rsidR="006D2A41">
        <w:t xml:space="preserve"> Több olyan </w:t>
      </w:r>
      <w:r w:rsidR="000111E7">
        <w:lastRenderedPageBreak/>
        <w:t>parancs</w:t>
      </w:r>
      <w:r w:rsidR="006D2A41">
        <w:t xml:space="preserve"> is megtalálható itt, ami nem a controllerek felől, hanem más konténerektől eseményeken keresztül érkezett.</w:t>
      </w:r>
    </w:p>
    <w:p w14:paraId="77DD5AEE" w14:textId="35B61F62" w:rsidR="00D314F9" w:rsidRDefault="00D314F9" w:rsidP="00D314F9">
      <w:pPr>
        <w:pStyle w:val="Cmsor4"/>
      </w:pPr>
      <w:r w:rsidRPr="00D314F9">
        <w:t>UserQueryHandler</w:t>
      </w:r>
    </w:p>
    <w:p w14:paraId="44FD6FEB" w14:textId="684A5DFF" w:rsidR="00457CBE" w:rsidRPr="00457CBE" w:rsidRDefault="00FC2BD4" w:rsidP="00457CBE">
      <w:r>
        <w:t>Feladata a felhasználó</w:t>
      </w:r>
      <w:r w:rsidR="0093757B">
        <w:t>nak a közvetlen adatainak a szolgáltatása.</w:t>
      </w:r>
      <w:r w:rsidR="006D0CA5">
        <w:t xml:space="preserve"> Ezek az adatok nagyrészt a bejelentkezés utáni kezdőoldalon kapnak helyet, és emiatt gyakran gyorsítótár segítséget kapnak a felhasználói élmény</w:t>
      </w:r>
      <w:r w:rsidR="00986003">
        <w:t xml:space="preserve"> magasabb szintű</w:t>
      </w:r>
      <w:r w:rsidR="006D0CA5">
        <w:t xml:space="preserve"> szolgáltatásáért.</w:t>
      </w:r>
    </w:p>
    <w:p w14:paraId="448A7F52" w14:textId="5EBA03A4" w:rsidR="00B57F27" w:rsidRDefault="00B57F27" w:rsidP="00B57F27">
      <w:pPr>
        <w:pStyle w:val="Cmsor3"/>
      </w:pPr>
      <w:bookmarkStart w:id="66" w:name="_Toc152271346"/>
      <w:r>
        <w:t>Felület</w:t>
      </w:r>
      <w:bookmarkEnd w:id="66"/>
    </w:p>
    <w:p w14:paraId="2162887C" w14:textId="629ECF24" w:rsidR="00DB46BC" w:rsidRDefault="00DB46BC" w:rsidP="00DB46BC">
      <w:r>
        <w:t>A felhasználókezeléshez sorolhatjuk a bejelentkezési, regisztrációs és a kezdőoldal felületeteket.</w:t>
      </w:r>
      <w:r w:rsidR="007F5E23">
        <w:t xml:space="preserve"> Az oldal megtekintői először itt találják magukat, ahol az Angular </w:t>
      </w:r>
      <w:proofErr w:type="spellStart"/>
      <w:r w:rsidR="007F5E23">
        <w:t>Form</w:t>
      </w:r>
      <w:proofErr w:type="spellEnd"/>
      <w:r w:rsidR="007F5E23">
        <w:t xml:space="preserve"> alapú </w:t>
      </w:r>
      <w:r w:rsidR="001B4B0F">
        <w:t>komponensein</w:t>
      </w:r>
      <w:r w:rsidR="007F5E23">
        <w:t xml:space="preserve"> keresztül </w:t>
      </w:r>
      <w:r w:rsidR="00EF16D6">
        <w:t>tudják</w:t>
      </w:r>
      <w:r w:rsidR="007F5E23">
        <w:t xml:space="preserve"> megadni a szükséges adat</w:t>
      </w:r>
      <w:r w:rsidR="00BD593C">
        <w:t>ai</w:t>
      </w:r>
      <w:r w:rsidR="007F5E23">
        <w:t>kat.</w:t>
      </w:r>
    </w:p>
    <w:p w14:paraId="1565C48E" w14:textId="3E7EA569" w:rsidR="004B03C0" w:rsidRDefault="004B03C0" w:rsidP="00DB46BC">
      <w:r>
        <w:t xml:space="preserve">A bejelentkezési és a regisztrációs oldal </w:t>
      </w:r>
      <w:r w:rsidR="00D17288">
        <w:t>alapjai és dizájnjai megegyeznek és oda-vissza lépési lehetőség van közöttük a fejlécen található linkre kattintva.</w:t>
      </w:r>
      <w:r w:rsidR="00D509F4">
        <w:t xml:space="preserve"> Mindkettő felületen egy-egy kártya található, ami mutatja milyen értékeket szükséges megadni bennük.</w:t>
      </w:r>
      <w:r w:rsidR="00B06A7A">
        <w:t xml:space="preserve"> Ezekben a kártyákban az egyes értékek mentén kliensoldali validáció is megtalálható. Segítségével a felhasználó rögtön megtudja, ha valamilyen alap hibát vétett a mezők kitöltésében, ezáltal segítséget nyújtva neki.</w:t>
      </w:r>
      <w:r w:rsidR="00996F30">
        <w:t xml:space="preserve"> Az elküldési gombok is akkor akt</w:t>
      </w:r>
      <w:r w:rsidR="0095582B">
        <w:t>i</w:t>
      </w:r>
      <w:r w:rsidR="00996F30">
        <w:t>válódnak, ha minden validáció sikeres. Ilyen validáció például az e-mail cím formátumának ellenőrzése, de olyat például nem tud előre ellenőrizni, hogy létezik-e már felhasználó vele.</w:t>
      </w:r>
    </w:p>
    <w:p w14:paraId="0C36492A" w14:textId="77777777" w:rsidR="00323399" w:rsidRDefault="005469BA" w:rsidP="00323399">
      <w:pPr>
        <w:pStyle w:val="Kp"/>
      </w:pPr>
      <w:r>
        <w:rPr>
          <w:noProof/>
        </w:rPr>
        <w:drawing>
          <wp:inline distT="0" distB="0" distL="0" distR="0" wp14:anchorId="590CA191" wp14:editId="089AE39A">
            <wp:extent cx="4267200" cy="2953019"/>
            <wp:effectExtent l="0" t="0" r="0" b="0"/>
            <wp:docPr id="149063423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38" name="Kép 1" descr="A képen szöveg, képernyőkép, szoftver, tervezé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29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99D" w14:textId="30D8C039" w:rsidR="005469BA" w:rsidRDefault="00000000" w:rsidP="00323399">
      <w:pPr>
        <w:pStyle w:val="Kpalrs"/>
      </w:pPr>
      <w:fldSimple w:instr=" SEQ ábra \* ARABIC ">
        <w:r w:rsidR="00F10DD7">
          <w:rPr>
            <w:noProof/>
          </w:rPr>
          <w:t>15</w:t>
        </w:r>
      </w:fldSimple>
      <w:r w:rsidR="00323399">
        <w:t>. ábra Bejelentkezési és regisztrációs felület</w:t>
      </w:r>
    </w:p>
    <w:p w14:paraId="09300ECB" w14:textId="5BA91E6E" w:rsidR="00AB2DD5" w:rsidRDefault="00E00E15" w:rsidP="00AB2DD5">
      <w:r>
        <w:lastRenderedPageBreak/>
        <w:t>Bejelentkezés után a felhasználók a kezdőoldalon találják magukat.</w:t>
      </w:r>
      <w:r w:rsidR="006126E7">
        <w:t xml:space="preserve"> Ezen a felületen a grid rendszer segítségével reszponzívan vannak az egyes egységek téglalapjai elhelyezve.</w:t>
      </w:r>
      <w:r w:rsidR="00E27E2A">
        <w:t xml:space="preserve"> Ezekben az egységekben találhatóak külön-külön funkcióhoz köthető kártyák vagy egyéb elemek.</w:t>
      </w:r>
      <w:r w:rsidR="00710F26">
        <w:t xml:space="preserve"> Van egy fejléc, ami mindig felül található meg, és </w:t>
      </w:r>
      <w:r w:rsidR="00AB13D3">
        <w:t xml:space="preserve">még </w:t>
      </w:r>
      <w:r w:rsidR="00710F26">
        <w:t xml:space="preserve">két navigációs gomb más oldalakra, amik mindig alul. </w:t>
      </w:r>
      <w:r w:rsidR="00602CCC">
        <w:t>A bolt navigációjához szüksége van a felhasználónak a Party szerepre, ami nélkül meg sem jelenik a kártyája a grid rendszerben.</w:t>
      </w:r>
    </w:p>
    <w:p w14:paraId="6C5FB448" w14:textId="522CDD58" w:rsidR="00592C61" w:rsidRDefault="00592C61" w:rsidP="00AB2DD5">
      <w:r>
        <w:t>Ezek</w:t>
      </w:r>
      <w:r w:rsidR="00E15658">
        <w:t xml:space="preserve"> az elemek</w:t>
      </w:r>
      <w:r>
        <w:t xml:space="preserve"> között található a felhasználó profilja és az előzményei, amik a képernyőmérettől függően egymás alá csúsznak, így kis képernyőn is olvashatóak maradnak a bennük található adatok.</w:t>
      </w:r>
      <w:r w:rsidR="00752501">
        <w:t xml:space="preserve"> A felhasználó profilján képernyőmérettől függően elrendezve található meg az általános adatai, mint a neve, e-mail címe vagy profilképe.</w:t>
      </w:r>
      <w:r w:rsidR="0067231D">
        <w:t xml:space="preserve"> Emellett megjelenik neki, hogy a játékok során hány pontot gyűjtött össze, és hogy milyen szerep</w:t>
      </w:r>
      <w:r w:rsidR="00210DC2">
        <w:t>e</w:t>
      </w:r>
      <w:r w:rsidR="0067231D">
        <w:t xml:space="preserve"> van aktiválva.</w:t>
      </w:r>
      <w:r w:rsidR="00886C76">
        <w:t xml:space="preserve"> Elegendő ponttal itt lehet rögtön aktiválni is a Party játékmódhoz szükséges szerepet, ami azonnal életbe lép után</w:t>
      </w:r>
      <w:r w:rsidR="000E0CC3">
        <w:t>a</w:t>
      </w:r>
      <w:r w:rsidR="00886C76">
        <w:t xml:space="preserve"> a </w:t>
      </w:r>
      <w:r w:rsidR="0078659A">
        <w:t>szerver</w:t>
      </w:r>
      <w:r w:rsidR="00886C76">
        <w:t xml:space="preserve"> segítségével.</w:t>
      </w:r>
    </w:p>
    <w:p w14:paraId="649964F8" w14:textId="61FBDA93" w:rsidR="009E4D11" w:rsidRPr="00AB2DD5" w:rsidRDefault="009E4D11" w:rsidP="00AB2DD5">
      <w:r>
        <w:t>A felhasználóhoz köthető változtatások kezelése a stílus és nyelvkezelővel hasonlóan egy kinyíló fül mögé lett szervezve.</w:t>
      </w:r>
      <w:r w:rsidR="004C4C65">
        <w:t xml:space="preserve"> Ez azt segítette elő, hogy a kezdőoldal letisztultabb maradhat kisebb és nagyobb képernyőn is, és akár más-más oldalakról megtekintve is rögtön elérhető opciót ad.</w:t>
      </w:r>
      <w:r w:rsidR="00256049">
        <w:t xml:space="preserve"> Ezek a funkciók a kijelentkezés, profilszerkesztés és </w:t>
      </w:r>
      <w:r w:rsidR="005825FE">
        <w:t xml:space="preserve">a </w:t>
      </w:r>
      <w:r w:rsidR="00256049">
        <w:t>felhasználó törlésének indítása.</w:t>
      </w:r>
    </w:p>
    <w:p w14:paraId="73D2C895" w14:textId="77777777" w:rsidR="00BB7DB2" w:rsidRDefault="00BB7DB2" w:rsidP="00BB7DB2">
      <w:pPr>
        <w:pStyle w:val="Kp"/>
      </w:pPr>
      <w:r>
        <w:rPr>
          <w:noProof/>
        </w:rPr>
        <w:drawing>
          <wp:inline distT="0" distB="0" distL="0" distR="0" wp14:anchorId="51410E20" wp14:editId="42A3DE60">
            <wp:extent cx="4800600" cy="2723765"/>
            <wp:effectExtent l="0" t="0" r="0" b="635"/>
            <wp:docPr id="1368120470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0470" name="Kép 1" descr="A képen szöveg, képernyőkép, Webhely, Web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B57" w14:textId="2197628F" w:rsidR="00BB7DB2" w:rsidRDefault="00000000" w:rsidP="00BB7DB2">
      <w:pPr>
        <w:pStyle w:val="Kpalrs"/>
      </w:pPr>
      <w:fldSimple w:instr=" SEQ ábra \* ARABIC ">
        <w:r w:rsidR="00F10DD7">
          <w:rPr>
            <w:noProof/>
          </w:rPr>
          <w:t>16</w:t>
        </w:r>
      </w:fldSimple>
      <w:r w:rsidR="00BB7DB2">
        <w:t>. ábra Kezdőoldal felülete</w:t>
      </w:r>
    </w:p>
    <w:p w14:paraId="0CD48755" w14:textId="70890058" w:rsidR="00B04F7B" w:rsidRPr="00B04F7B" w:rsidRDefault="00393AEB" w:rsidP="00B04F7B">
      <w:r>
        <w:t xml:space="preserve">Bejelentkezés után az általános kinyíló elemek mellett lehetősége van a felhasználónak a barátkezelő felület lenyitására is, ami a jobb felső sarokban jelenik meg </w:t>
      </w:r>
      <w:r>
        <w:lastRenderedPageBreak/>
        <w:t xml:space="preserve">bármelyik oldalon, ha van </w:t>
      </w:r>
      <w:r w:rsidR="00AF1E13">
        <w:t xml:space="preserve">neki </w:t>
      </w:r>
      <w:r>
        <w:t xml:space="preserve">érvényes </w:t>
      </w:r>
      <w:r w:rsidR="004C14B5">
        <w:t>authentikációs</w:t>
      </w:r>
      <w:r>
        <w:t xml:space="preserve"> </w:t>
      </w:r>
      <w:proofErr w:type="spellStart"/>
      <w:r>
        <w:t>tokene</w:t>
      </w:r>
      <w:proofErr w:type="spellEnd"/>
      <w:r>
        <w:t>.</w:t>
      </w:r>
      <w:r w:rsidR="0099047F">
        <w:t xml:space="preserve"> Ebből a gombból lenyitva tudjuk böngészni a 3 féle típusú barátainkat vagy barátjelöltjeinket. Látjuk, hogy mikor vannak aktívak, törölhetjük </w:t>
      </w:r>
      <w:r w:rsidR="001F3ADE">
        <w:t xml:space="preserve">vagy elfogadhatjuk </w:t>
      </w:r>
      <w:r w:rsidR="0099047F">
        <w:t>őket</w:t>
      </w:r>
      <w:r w:rsidR="001F3ADE">
        <w:t>,</w:t>
      </w:r>
      <w:r w:rsidR="0099047F">
        <w:t xml:space="preserve"> vagy hozzáadhatunk új felhasználót.</w:t>
      </w:r>
    </w:p>
    <w:p w14:paraId="6DB81DA6" w14:textId="3A53DEB8" w:rsidR="00850A79" w:rsidRDefault="00DD3CF7" w:rsidP="00DD3CF7">
      <w:pPr>
        <w:pStyle w:val="Cmsor2"/>
      </w:pPr>
      <w:bookmarkStart w:id="67" w:name="_Toc152271347"/>
      <w:r>
        <w:t>Bolt kialakítása</w:t>
      </w:r>
      <w:bookmarkEnd w:id="67"/>
    </w:p>
    <w:p w14:paraId="4E113E1D" w14:textId="027EC6E4" w:rsidR="00DD3CF7" w:rsidRDefault="00E62629" w:rsidP="00DD3CF7">
      <w:r>
        <w:t>Az alkalmazásban kialakított bolt elég egyszerű alapokra épít, mivel funkciói részben túlmutatnak a konténerének a határain.</w:t>
      </w:r>
      <w:r w:rsidR="004C4B6C">
        <w:t xml:space="preserve"> Elsődleges feladata a boltfelülethez az adatok nyilvántartása</w:t>
      </w:r>
      <w:r w:rsidR="002F0EB7">
        <w:t>,</w:t>
      </w:r>
      <w:r w:rsidR="004C4B6C">
        <w:t xml:space="preserve"> </w:t>
      </w:r>
      <w:r w:rsidR="002F0EB7">
        <w:t>emellett</w:t>
      </w:r>
      <w:r w:rsidR="004C4B6C">
        <w:t xml:space="preserve"> az elvégzett műveletek </w:t>
      </w:r>
      <w:proofErr w:type="spellStart"/>
      <w:r w:rsidR="004C4B6C">
        <w:t>validálása</w:t>
      </w:r>
      <w:proofErr w:type="spellEnd"/>
      <w:r w:rsidR="004C4B6C">
        <w:t xml:space="preserve"> és a megfelelő irányba továbbítása.</w:t>
      </w:r>
    </w:p>
    <w:p w14:paraId="16B2EB94" w14:textId="6594AD9D" w:rsidR="00554405" w:rsidRDefault="00554405" w:rsidP="00554405">
      <w:pPr>
        <w:pStyle w:val="Cmsor3"/>
      </w:pPr>
      <w:bookmarkStart w:id="68" w:name="_Toc152271348"/>
      <w:r>
        <w:t>Adatbázis és adatelérés</w:t>
      </w:r>
      <w:bookmarkEnd w:id="68"/>
    </w:p>
    <w:p w14:paraId="22343B1B" w14:textId="3901BC75" w:rsidR="007B6E01" w:rsidRDefault="000751A1" w:rsidP="007B6E01">
      <w:r>
        <w:t xml:space="preserve">A konténerek közül a legegyszerűbb adatbázis struktúrával rendelkezik. </w:t>
      </w:r>
      <w:r w:rsidR="009067FC">
        <w:t>Egyetlen feladata, hogy a bolt tartalmát szolgáltassa a felületnek, így csak az egyes paklik alap adatai találhatóak meg az adatbázisban.</w:t>
      </w:r>
    </w:p>
    <w:p w14:paraId="7EF8B4FD" w14:textId="77777777" w:rsidR="00297ABC" w:rsidRDefault="007B6E01" w:rsidP="00297ABC">
      <w:pPr>
        <w:pStyle w:val="Kp"/>
      </w:pPr>
      <w:r>
        <w:rPr>
          <w:noProof/>
        </w:rPr>
        <w:drawing>
          <wp:inline distT="0" distB="0" distL="0" distR="0" wp14:anchorId="671805FC" wp14:editId="41B5E9FB">
            <wp:extent cx="5400040" cy="1081405"/>
            <wp:effectExtent l="0" t="0" r="0" b="4445"/>
            <wp:docPr id="96773885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885" name="Kép 1" descr="A képen szöveg, képernyőkép, sor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325" w14:textId="2DEF6ABD" w:rsidR="007B6E01" w:rsidRDefault="00000000" w:rsidP="00297ABC">
      <w:pPr>
        <w:pStyle w:val="Kpalrs"/>
      </w:pPr>
      <w:fldSimple w:instr=" SEQ ábra \* ARABIC ">
        <w:r w:rsidR="00F10DD7">
          <w:rPr>
            <w:noProof/>
          </w:rPr>
          <w:t>17</w:t>
        </w:r>
      </w:fldSimple>
      <w:r w:rsidR="00297ABC">
        <w:t>. ábra Bolt adatbázis struktúra</w:t>
      </w:r>
    </w:p>
    <w:p w14:paraId="66605D8D" w14:textId="1CBB2D74" w:rsidR="00806E13" w:rsidRDefault="00806E13" w:rsidP="00806E13">
      <w:r>
        <w:t>Úgy, mint a felhasználókezelőnél a profilképek</w:t>
      </w:r>
      <w:r w:rsidR="0052338C">
        <w:t>kel</w:t>
      </w:r>
      <w:r>
        <w:t>, itt is foglalkozunk fájlok kezelésével.</w:t>
      </w:r>
      <w:r w:rsidR="00347918">
        <w:t xml:space="preserve"> Annyi a különbség, hogy mivel itt csak az egyes paklik illusztrációit tároljuk el, ezért nincs lehetőség módosításra, csak lekérdezésre.</w:t>
      </w:r>
      <w:r w:rsidR="00DB6D61">
        <w:t xml:space="preserve"> Tehát nincs fájlkezelés </w:t>
      </w:r>
      <w:proofErr w:type="spellStart"/>
      <w:r w:rsidR="000664D0">
        <w:t>teljeskörűen</w:t>
      </w:r>
      <w:proofErr w:type="spellEnd"/>
      <w:r w:rsidR="00DB6D61">
        <w:t xml:space="preserve"> bekötve, csak a lekérdezésük engedélyezése az alkalmazásban.</w:t>
      </w:r>
    </w:p>
    <w:p w14:paraId="339FED75" w14:textId="7C01E465" w:rsidR="00AA61A0" w:rsidRPr="00806E13" w:rsidRDefault="00AA61A0" w:rsidP="00806E13">
      <w:r>
        <w:t>A fájlok bevezetése látszik az adatbázis struktúrából is, mivel a felhasználásuk megkönnyítéséért az egyes rekordokon fel van tüntetve, hogy az illusztrációjuk milyen útvonalon található</w:t>
      </w:r>
      <w:r w:rsidR="00B70A8F">
        <w:t>ak</w:t>
      </w:r>
      <w:r>
        <w:t>.</w:t>
      </w:r>
    </w:p>
    <w:p w14:paraId="76BB10CD" w14:textId="7E27E44D" w:rsidR="00554405" w:rsidRDefault="00554405" w:rsidP="00554405">
      <w:pPr>
        <w:pStyle w:val="Cmsor3"/>
      </w:pPr>
      <w:bookmarkStart w:id="69" w:name="_Toc152271349"/>
      <w:r>
        <w:t>Üzleti logika</w:t>
      </w:r>
      <w:bookmarkEnd w:id="69"/>
    </w:p>
    <w:p w14:paraId="0B782D31" w14:textId="61A0C99E" w:rsidR="001E015C" w:rsidRDefault="001E015C" w:rsidP="001E015C">
      <w:r>
        <w:t>A boltkezelő logikája az adatbázis sémával párhuzamosan elég vékony réteget tesz ki. Tartalmaz egy-egy</w:t>
      </w:r>
      <w:r w:rsidR="00CE1464">
        <w:t xml:space="preserve"> </w:t>
      </w:r>
      <w:proofErr w:type="spellStart"/>
      <w:r w:rsidR="00CE1464">
        <w:t>MediatR</w:t>
      </w:r>
      <w:proofErr w:type="spellEnd"/>
      <w:r>
        <w:t xml:space="preserve"> kezelő osztályt a lekérdezésekhez és parancsokhoz, amiken keresztül kommunikál az API réteg a konténerben.</w:t>
      </w:r>
    </w:p>
    <w:p w14:paraId="0FEBFDD6" w14:textId="5F2964C9" w:rsidR="005C04FB" w:rsidRDefault="005C04FB" w:rsidP="005C04FB">
      <w:pPr>
        <w:pStyle w:val="Cmsor4"/>
      </w:pPr>
      <w:r w:rsidRPr="005C04FB">
        <w:lastRenderedPageBreak/>
        <w:t>ShopQueryHandler</w:t>
      </w:r>
    </w:p>
    <w:p w14:paraId="4B85963F" w14:textId="7D48B14F" w:rsidR="005C04FB" w:rsidRPr="005C04FB" w:rsidRDefault="005C04FB" w:rsidP="005C04FB">
      <w:r>
        <w:t>Kétféle lekérdezést kezel. Egyik a paklik teljes listájának lekérdezése, amit a boltfelületen akarunk majd felsorolni. A másik pedig egy specifikus paklinak a lekérdezése az enumerációs típusa alapján.</w:t>
      </w:r>
      <w:r w:rsidR="0019697B">
        <w:t xml:space="preserve"> Megvalósított logikájuk egyszerű, így különösebb figyelmet nem igényel.</w:t>
      </w:r>
    </w:p>
    <w:p w14:paraId="3CB6C80D" w14:textId="172F5E1E" w:rsidR="005C04FB" w:rsidRDefault="005C04FB" w:rsidP="005C04FB">
      <w:pPr>
        <w:pStyle w:val="Cmsor4"/>
      </w:pPr>
      <w:r w:rsidRPr="005C04FB">
        <w:t>ShopCommandHandler</w:t>
      </w:r>
    </w:p>
    <w:p w14:paraId="1AF3964F" w14:textId="2B97082A" w:rsidR="00D715A4" w:rsidRDefault="0027062F" w:rsidP="00D715A4">
      <w:r>
        <w:t>A konténer alapvetően nem kezel változtatást az adatbázisán, mégis van két funkció, ami ide köthető. Ez a bolt használatához való jog megvásárlása, és a boltban pakliknak a vásárlása.</w:t>
      </w:r>
    </w:p>
    <w:p w14:paraId="662DBAAE" w14:textId="6AEA21DE" w:rsidR="006956AD" w:rsidRPr="00D715A4" w:rsidRDefault="006956AD" w:rsidP="00D715A4">
      <w:r>
        <w:t>Mindkét funkció egy jelet küld a felhasználókezelőnek a RabbitMQ segítségével, hogy frissítse a felhasználó adatait és jelezzen a</w:t>
      </w:r>
      <w:r w:rsidR="00E94DDE">
        <w:t>z aktív klienseinek</w:t>
      </w:r>
      <w:r>
        <w:t>.</w:t>
      </w:r>
      <w:r w:rsidR="00C24A70">
        <w:t xml:space="preserve"> Ezeken a funkciókon még a boltkezelő oldalon validációk találhatóak.</w:t>
      </w:r>
      <w:r w:rsidR="006A17E5">
        <w:t xml:space="preserve"> </w:t>
      </w:r>
      <w:r w:rsidR="001F7A8B">
        <w:t>Ez e</w:t>
      </w:r>
      <w:r w:rsidR="006A17E5">
        <w:t>gy-egy validáció, hogy az aktuális felhasználónak van-e elegendő pontja a vásárlásra.</w:t>
      </w:r>
      <w:r w:rsidR="00AF380F">
        <w:t xml:space="preserve"> Ezt a konténer a tokenből kiolvasott Claimek alapján áll</w:t>
      </w:r>
      <w:r w:rsidR="00652BB5">
        <w:t>ap</w:t>
      </w:r>
      <w:r w:rsidR="00AF380F">
        <w:t xml:space="preserve">ítja meg. </w:t>
      </w:r>
      <w:r w:rsidR="002B71CD">
        <w:t>Ezután a felhasználókezelő oldalon is ráellenőriz a biztonság kedvéért a valódi adatok alapján.</w:t>
      </w:r>
      <w:r w:rsidR="000E2D51">
        <w:t xml:space="preserve"> A paklivásárlás ezenkívül használ egy további validációt arra, hogy ne próbáljon megvásárolni olyan paklit, ami megva</w:t>
      </w:r>
      <w:r w:rsidR="001036ED">
        <w:t>n</w:t>
      </w:r>
      <w:r w:rsidR="000E2D51">
        <w:t xml:space="preserve"> már a felhasználónak. Ezt is hasonlóan a Claimek segítségével.</w:t>
      </w:r>
    </w:p>
    <w:p w14:paraId="2523DD3E" w14:textId="33BD000E" w:rsidR="00DD7FD9" w:rsidRDefault="00554405" w:rsidP="00E36DC9">
      <w:pPr>
        <w:pStyle w:val="Cmsor3"/>
      </w:pPr>
      <w:bookmarkStart w:id="70" w:name="_Toc152271350"/>
      <w:r>
        <w:t>Felület</w:t>
      </w:r>
      <w:bookmarkEnd w:id="70"/>
    </w:p>
    <w:p w14:paraId="7C689886" w14:textId="77777777" w:rsidR="00763A32" w:rsidRDefault="00DD7FD9" w:rsidP="00763A32">
      <w:pPr>
        <w:pStyle w:val="Kp"/>
      </w:pPr>
      <w:r>
        <w:rPr>
          <w:noProof/>
        </w:rPr>
        <w:drawing>
          <wp:inline distT="0" distB="0" distL="0" distR="0" wp14:anchorId="2567F6CD" wp14:editId="731499AB">
            <wp:extent cx="4629150" cy="3193158"/>
            <wp:effectExtent l="0" t="0" r="0" b="7620"/>
            <wp:docPr id="1247072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516" cy="3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4A7" w14:textId="1982290B" w:rsidR="00DD7FD9" w:rsidRDefault="00000000" w:rsidP="00763A32">
      <w:pPr>
        <w:pStyle w:val="Kpalrs"/>
      </w:pPr>
      <w:fldSimple w:instr=" SEQ ábra \* ARABIC ">
        <w:r w:rsidR="00F10DD7">
          <w:rPr>
            <w:noProof/>
          </w:rPr>
          <w:t>18</w:t>
        </w:r>
      </w:fldSimple>
      <w:r w:rsidR="00763A32">
        <w:t>. ábra Bolt felület</w:t>
      </w:r>
    </w:p>
    <w:p w14:paraId="72214EBE" w14:textId="2FA956CC" w:rsidR="00A43E51" w:rsidRDefault="004E7359" w:rsidP="00A43E51">
      <w:r>
        <w:lastRenderedPageBreak/>
        <w:t>A boltkezeléshez egyetlen felület tartozik. Itt egy kártyás rendszerben látjuk felsorolva a játéknak az egyes paklijait.</w:t>
      </w:r>
      <w:r w:rsidR="00583962">
        <w:t xml:space="preserve"> </w:t>
      </w:r>
      <w:r w:rsidR="000D441B">
        <w:t>A paklilistát felülről és alulról közrefogja egy-egy sor a más oldalakra való navigációval, hogy az aljáról se kelljen feltekerni.</w:t>
      </w:r>
    </w:p>
    <w:p w14:paraId="1B1981EB" w14:textId="39B813EA" w:rsidR="00FC6B54" w:rsidRDefault="00FC6B54" w:rsidP="00A43E51">
      <w:r>
        <w:t>A paklik kártyái reszponzívan vannak elosztva, tehát aszerint van az egy sorban megjelenő darabszámuk elosztva, hogy mekkora a képernyő</w:t>
      </w:r>
      <w:r w:rsidR="00120C0C">
        <w:t xml:space="preserve"> mérete</w:t>
      </w:r>
      <w:r>
        <w:t>. Ezáltal kicsi és nagy méretben a legkényelmesebb módon böngészhető.</w:t>
      </w:r>
    </w:p>
    <w:p w14:paraId="0AE324A4" w14:textId="33DC4021" w:rsidR="00C77CD5" w:rsidRDefault="00C77CD5" w:rsidP="00A43E51">
      <w:r>
        <w:t xml:space="preserve">Az egyes kártyák teljesmértékben </w:t>
      </w:r>
      <w:proofErr w:type="spellStart"/>
      <w:r>
        <w:t>nyelvesítve</w:t>
      </w:r>
      <w:proofErr w:type="spellEnd"/>
      <w:r>
        <w:t xml:space="preserve"> és sötét-világos téma szerint stílussal ellátva vannak.</w:t>
      </w:r>
      <w:r w:rsidR="00573F37">
        <w:t xml:space="preserve"> Legfelül található a pakli neve, alatta </w:t>
      </w:r>
      <w:r w:rsidR="007F049A">
        <w:t xml:space="preserve">pedig </w:t>
      </w:r>
      <w:r w:rsidR="00573F37">
        <w:t>egy egyszerű illusztráció a beazonosítására.</w:t>
      </w:r>
      <w:r w:rsidR="00B078D1">
        <w:t xml:space="preserve"> A kép alatt található a hivatalos leírása a pakliknak angolul és magyarul is.</w:t>
      </w:r>
      <w:r w:rsidR="0023501D">
        <w:t xml:space="preserve"> Végül a legalján található a gomb, amivel megvehető az adott pakli.</w:t>
      </w:r>
      <w:r w:rsidR="002C1EED">
        <w:t xml:space="preserve"> Ez a gomb kliensoldali validációval van ellátva. Tehát ha egy felhasználó megvette már a paklit, vagy nincsen rá elég pontja, akkor egy magyarázó üzenettel ellátva nem engedi, hogy megvegye.</w:t>
      </w:r>
      <w:r w:rsidR="004644DD">
        <w:t xml:space="preserve"> Ehhez a validációhoz a kliens a tokenből könnyedén ki tudja olvasni a szükséges információkat.</w:t>
      </w:r>
    </w:p>
    <w:p w14:paraId="49A9D30A" w14:textId="3AD38BF1" w:rsidR="00B2366A" w:rsidRPr="00A43E51" w:rsidRDefault="00B2366A" w:rsidP="00A43E51">
      <w:r>
        <w:t>Az egyes paklik megvétele után rögtön visszajelzést is ad a megvételről és az új validációval kerül</w:t>
      </w:r>
      <w:r w:rsidR="00F84B76">
        <w:t>nek</w:t>
      </w:r>
      <w:r>
        <w:t xml:space="preserve"> kiszámolva a paklik gombjai</w:t>
      </w:r>
      <w:r w:rsidR="00E62F1C">
        <w:t>nak szabályai</w:t>
      </w:r>
      <w:r>
        <w:t>.</w:t>
      </w:r>
    </w:p>
    <w:p w14:paraId="45B450F2" w14:textId="2E814DEB" w:rsidR="00DD3CF7" w:rsidRDefault="00DD3CF7" w:rsidP="00DD3CF7">
      <w:pPr>
        <w:pStyle w:val="Cmsor2"/>
      </w:pPr>
      <w:bookmarkStart w:id="71" w:name="_Toc152271351"/>
      <w:r>
        <w:t>Váróterem megvalósítása</w:t>
      </w:r>
      <w:bookmarkEnd w:id="71"/>
    </w:p>
    <w:p w14:paraId="0A9D8939" w14:textId="545F9514" w:rsidR="00DD3CF7" w:rsidRDefault="00BE013F" w:rsidP="00DD3CF7">
      <w:r>
        <w:t xml:space="preserve">A váróterem megvalósításánál egy komplex problémát kellett megoldani. A konténernek kezelnie kellett a létrehozott várótermek listáját, a hozzájuk való csatlakozást vagy kilépést, és a bennük található beszélgető és </w:t>
      </w:r>
      <w:r w:rsidR="00F01D2E">
        <w:t>más-más</w:t>
      </w:r>
      <w:r>
        <w:t xml:space="preserve"> funkciókat is. Mindezt a klienssel összefogva kétoldalú kommunikáció segítségével.</w:t>
      </w:r>
    </w:p>
    <w:p w14:paraId="56180752" w14:textId="679AADB9" w:rsidR="00E33BAF" w:rsidRPr="00E33BAF" w:rsidRDefault="003429B4" w:rsidP="00874A4F">
      <w:pPr>
        <w:pStyle w:val="Cmsor3"/>
      </w:pPr>
      <w:bookmarkStart w:id="72" w:name="_Toc152271352"/>
      <w:r>
        <w:t>Adatbázis és adatelérés</w:t>
      </w:r>
      <w:bookmarkEnd w:id="72"/>
    </w:p>
    <w:p w14:paraId="724F3AE1" w14:textId="77777777" w:rsidR="00E33BAF" w:rsidRDefault="00E33BAF" w:rsidP="00E33BAF">
      <w:pPr>
        <w:pStyle w:val="Kp"/>
      </w:pPr>
      <w:r>
        <w:rPr>
          <w:noProof/>
        </w:rPr>
        <w:drawing>
          <wp:inline distT="0" distB="0" distL="0" distR="0" wp14:anchorId="192FF47C" wp14:editId="66B4C6D3">
            <wp:extent cx="5400040" cy="1212215"/>
            <wp:effectExtent l="0" t="0" r="0" b="6985"/>
            <wp:docPr id="2112457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7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5E7" w14:textId="58270B6E" w:rsidR="00E33BAF" w:rsidRDefault="00000000" w:rsidP="00E33BAF">
      <w:pPr>
        <w:pStyle w:val="Kpalrs"/>
      </w:pPr>
      <w:fldSimple w:instr=" SEQ ábra \* ARABIC ">
        <w:r w:rsidR="00F10DD7">
          <w:rPr>
            <w:noProof/>
          </w:rPr>
          <w:t>19</w:t>
        </w:r>
      </w:fldSimple>
      <w:r w:rsidR="00E33BAF">
        <w:t>. ábra Váróterem adatbázis struktúra</w:t>
      </w:r>
    </w:p>
    <w:p w14:paraId="75B9119A" w14:textId="0380F4A3" w:rsidR="00874A4F" w:rsidRDefault="008157BD" w:rsidP="00874A4F">
      <w:r>
        <w:t>A váróterem adatstruktúrája összesen 3 táblából áll, mindegyik az alkalmazás egy-egy komponensét reprezentálva.</w:t>
      </w:r>
      <w:r w:rsidR="00A56581">
        <w:t xml:space="preserve"> Vannak a várótermek, amiket kezelünk az </w:t>
      </w:r>
      <w:r w:rsidR="00A56581">
        <w:lastRenderedPageBreak/>
        <w:t xml:space="preserve">alkalmazásban. Ezeknek van egy neve és egy </w:t>
      </w:r>
      <w:proofErr w:type="spellStart"/>
      <w:r w:rsidR="00A56581">
        <w:t>jelszava</w:t>
      </w:r>
      <w:proofErr w:type="spellEnd"/>
      <w:r w:rsidR="00A56581">
        <w:t>, egy tulajdonosa, egy létrehozási dátuma és az aktuális kiválasztott paklinak az azonosítója.</w:t>
      </w:r>
      <w:r w:rsidR="002C1A09">
        <w:t xml:space="preserve"> Ezek mind olyan adatok, amiket a létrehozás során kap meg a szerver, és később csak a </w:t>
      </w:r>
      <w:r w:rsidR="00914E6E">
        <w:t xml:space="preserve">beállított </w:t>
      </w:r>
      <w:r w:rsidR="002C1A09">
        <w:t>paklinak a módosítására lesz lehetőség.</w:t>
      </w:r>
    </w:p>
    <w:p w14:paraId="5C57772E" w14:textId="580134DB" w:rsidR="004F23A0" w:rsidRDefault="004F23A0" w:rsidP="00874A4F">
      <w:r>
        <w:t>Az egyes várótermekben kezeljük a csatlakozott felhasználókat, akikből a játék játékosai lesznek.</w:t>
      </w:r>
      <w:r w:rsidR="002027A7">
        <w:t xml:space="preserve"> Náluk csak az alap felhasználói adataikat tároljuk, mint a név, azonosító és </w:t>
      </w:r>
      <w:r w:rsidR="00664A64">
        <w:t xml:space="preserve">a </w:t>
      </w:r>
      <w:r w:rsidR="002027A7">
        <w:t>profilkép</w:t>
      </w:r>
      <w:r w:rsidR="002D4CE2">
        <w:t xml:space="preserve"> útvonala</w:t>
      </w:r>
      <w:r w:rsidR="002027A7">
        <w:t>.</w:t>
      </w:r>
      <w:r w:rsidR="005F09B4">
        <w:t xml:space="preserve"> Emellett minden játékos kap egy „</w:t>
      </w:r>
      <w:proofErr w:type="spellStart"/>
      <w:r w:rsidR="005F09B4">
        <w:t>Ready</w:t>
      </w:r>
      <w:proofErr w:type="spellEnd"/>
      <w:r w:rsidR="005F09B4">
        <w:t xml:space="preserve">” </w:t>
      </w:r>
      <w:proofErr w:type="spellStart"/>
      <w:r w:rsidR="005F09B4">
        <w:t>flaget</w:t>
      </w:r>
      <w:proofErr w:type="spellEnd"/>
      <w:r w:rsidR="005F09B4">
        <w:t>, aminek a segítségével tároljuk el, hogy készenállnak-e a játékra.</w:t>
      </w:r>
    </w:p>
    <w:p w14:paraId="114C1382" w14:textId="1E66204A" w:rsidR="00A30E74" w:rsidRPr="00874A4F" w:rsidRDefault="00A30E74" w:rsidP="00874A4F">
      <w:r>
        <w:t>Az alkalmazásnak egy további funkciója a beszélgetés megvalósítása a termekben, ezért az egyes üzenetek is kapnak egy-egy rekordot az adatbázisban.</w:t>
      </w:r>
      <w:r w:rsidR="006B43EF">
        <w:t xml:space="preserve"> Ezekben a rekordokban csak alapadatok vannak feljegyezve, minthogy ki, mikor és milyen üzenetet</w:t>
      </w:r>
      <w:r w:rsidR="00604E1B">
        <w:t xml:space="preserve"> írt</w:t>
      </w:r>
      <w:r w:rsidR="009F11C9">
        <w:t xml:space="preserve"> az adott teremben</w:t>
      </w:r>
      <w:r w:rsidR="006B43EF">
        <w:t>.</w:t>
      </w:r>
    </w:p>
    <w:p w14:paraId="204898D7" w14:textId="2284E5A8" w:rsidR="00DE6239" w:rsidRDefault="00DE6239" w:rsidP="00DE6239">
      <w:pPr>
        <w:pStyle w:val="Cmsor3"/>
      </w:pPr>
      <w:bookmarkStart w:id="73" w:name="_Toc152271353"/>
      <w:r>
        <w:t>Üzleti logika</w:t>
      </w:r>
      <w:bookmarkEnd w:id="73"/>
    </w:p>
    <w:p w14:paraId="1704180C" w14:textId="2B431FD2" w:rsidR="00AC339D" w:rsidRDefault="006F2A36" w:rsidP="006F2A36">
      <w:r>
        <w:t>A váróteremkezelő logikában számos és változatos funkció megvalósult. Ezeket fedi le a külön-külön kialakított lekérdezés, parancs és eseménykezelő központi osztályok a várótermek és üzenetek funkciói</w:t>
      </w:r>
      <w:r w:rsidR="007679C5">
        <w:t xml:space="preserve"> mentén</w:t>
      </w:r>
      <w:r>
        <w:t>.</w:t>
      </w:r>
    </w:p>
    <w:p w14:paraId="6C96C381" w14:textId="203A5724" w:rsidR="00DF3E64" w:rsidRDefault="001755E4" w:rsidP="00AC339D">
      <w:r>
        <w:t>Az itt megvalósított fun</w:t>
      </w:r>
      <w:r w:rsidR="004532B4">
        <w:t>k</w:t>
      </w:r>
      <w:r>
        <w:t>ciók</w:t>
      </w:r>
      <w:r w:rsidR="00702E6E">
        <w:t xml:space="preserve"> során meghatározó szempont volt az élő és gyors információcsere a klienssel.</w:t>
      </w:r>
      <w:r w:rsidR="003E6E39">
        <w:t xml:space="preserve"> </w:t>
      </w:r>
      <w:r w:rsidR="004444AC">
        <w:t>Emiatt részletes támogatást kapott a gyorsítótárral és a kétoldalú kommunikációval összekapcsolt eseményekkel</w:t>
      </w:r>
      <w:r w:rsidR="00AC4A2C">
        <w:t xml:space="preserve"> is</w:t>
      </w:r>
      <w:r w:rsidR="004444AC">
        <w:t>.</w:t>
      </w:r>
    </w:p>
    <w:p w14:paraId="44BC0E08" w14:textId="5C435208" w:rsidR="00DB2D52" w:rsidRDefault="00DB2D52" w:rsidP="00DB2D52">
      <w:pPr>
        <w:pStyle w:val="Cmsor4"/>
      </w:pPr>
      <w:r w:rsidRPr="00DB2D52">
        <w:t>LobbyQueryHandler</w:t>
      </w:r>
    </w:p>
    <w:p w14:paraId="41158577" w14:textId="0BD4172D" w:rsidR="00335CB5" w:rsidRPr="00335CB5" w:rsidRDefault="00335CB5" w:rsidP="00335CB5">
      <w:r>
        <w:t>Tartalmaz egy lekérést a várótermek listájára, és egyet egy bizonyos terem lekérdezésére. Mindkettő fölött gyorsítótár támogatás van bekapcsolva, így a felhasználók gyorsan megkapják a kért információt.</w:t>
      </w:r>
      <w:r w:rsidR="004B0E87">
        <w:t xml:space="preserve"> A lista lekérdezés során </w:t>
      </w:r>
      <w:r w:rsidR="00302602">
        <w:t xml:space="preserve">a kliensen az aktuális termeket akarjuk megjeleníteni, ezért csak a nevük és azonosítójuk kerül lekérdezésre. Az azonosító alapú lekérdezésben pedig egy részletes státuszt kapunk a teremről, viszont már validáció is védi, </w:t>
      </w:r>
      <w:r w:rsidR="00DC2E5A">
        <w:t>amivel</w:t>
      </w:r>
      <w:r w:rsidR="00302602">
        <w:t xml:space="preserve"> csak a saját termünket kérdezhetjük le.</w:t>
      </w:r>
    </w:p>
    <w:p w14:paraId="58F81D78" w14:textId="58A7D653" w:rsidR="00DB2D52" w:rsidRDefault="00DB2D52" w:rsidP="00DB2D52">
      <w:pPr>
        <w:pStyle w:val="Cmsor4"/>
      </w:pPr>
      <w:r w:rsidRPr="00DB2D52">
        <w:t>LobbyCommandHandler</w:t>
      </w:r>
    </w:p>
    <w:p w14:paraId="0128145E" w14:textId="357B12F5" w:rsidR="00461093" w:rsidRDefault="00C31519" w:rsidP="00461093">
      <w:r>
        <w:t>A várótermeknél megvalósított módosít</w:t>
      </w:r>
      <w:r w:rsidR="00904645">
        <w:t>ásoknál meghatározó volt, hogy a módosítások során ügyelni kellett arra is, hogy a felhasználókezelés</w:t>
      </w:r>
      <w:r w:rsidR="009342AB">
        <w:t xml:space="preserve"> felé</w:t>
      </w:r>
      <w:r w:rsidR="00904645">
        <w:t xml:space="preserve"> is szólni kell</w:t>
      </w:r>
      <w:r w:rsidR="009342AB">
        <w:t xml:space="preserve"> a</w:t>
      </w:r>
      <w:r w:rsidR="00904645">
        <w:t xml:space="preserve"> változásról, és a gyorsítótárnak is frissítenie kell magát, ha a terem változott.</w:t>
      </w:r>
    </w:p>
    <w:p w14:paraId="0BB88BF8" w14:textId="7BE8251E" w:rsidR="00762309" w:rsidRDefault="00762309" w:rsidP="00461093">
      <w:r>
        <w:lastRenderedPageBreak/>
        <w:t xml:space="preserve">Egy terem létrehozása során a felhasználó egyedül a nevét és jelszavát adja meg. Ezt a nevet </w:t>
      </w:r>
      <w:proofErr w:type="spellStart"/>
      <w:r>
        <w:t>levalidálja</w:t>
      </w:r>
      <w:proofErr w:type="spellEnd"/>
      <w:r>
        <w:t>, hogy nincs-e ilyen aktuális terem az adatbázisban. Ezután kiegészíti a dátummal, az alapértelmezett paklival és a saját felhasználójával.</w:t>
      </w:r>
      <w:r w:rsidR="00842D62">
        <w:t xml:space="preserve"> Ha minden elkészült, akkor küld egy jelet a </w:t>
      </w:r>
      <w:proofErr w:type="spellStart"/>
      <w:r w:rsidR="00842D62">
        <w:t>MediatR</w:t>
      </w:r>
      <w:proofErr w:type="spellEnd"/>
      <w:r w:rsidR="00842D62">
        <w:t xml:space="preserve"> eseménykezelőn keresztül, és egy jelet a RabbitMQ-n keresztül, hogy csatlakozott egy teremhez.</w:t>
      </w:r>
    </w:p>
    <w:p w14:paraId="6D765E19" w14:textId="25B30EE5" w:rsidR="005D7AA0" w:rsidRDefault="00566F59" w:rsidP="003866E4">
      <w:pPr>
        <w:rPr>
          <w:lang w:eastAsia="hu-HU"/>
        </w:rPr>
      </w:pPr>
      <w:r>
        <w:t xml:space="preserve">Minden egyes parancs küld egy jelet a </w:t>
      </w:r>
      <w:proofErr w:type="spellStart"/>
      <w:r>
        <w:t>MediatR</w:t>
      </w:r>
      <w:proofErr w:type="spellEnd"/>
      <w:r>
        <w:t xml:space="preserve"> eseménykezelőnek</w:t>
      </w:r>
      <w:r w:rsidR="000A3186">
        <w:t>.</w:t>
      </w:r>
      <w:r>
        <w:t xml:space="preserve"> </w:t>
      </w:r>
      <w:r w:rsidR="000A3186">
        <w:t>E</w:t>
      </w:r>
      <w:r>
        <w:t>mellett a felhasználóhoz köthető parancsok, mint a teremhez csatlakozás vagy kilépés</w:t>
      </w:r>
      <w:r w:rsidR="000A3186">
        <w:t>,</w:t>
      </w:r>
      <w:r>
        <w:t xml:space="preserve"> az küld a RabbitMQ-n keresztül is a létrehozással párhuzamosan.</w:t>
      </w:r>
      <w:r w:rsidR="005D7AA0">
        <w:t xml:space="preserve"> A parancsok emellett részletes validációval vannak ellátva, ami lefedi az előfordulható jogokat a termek kezelésénél, mint például, hogy a saját termünkön dolgozunk, vagy hogy mi vagyunk-e a terem tulajdonosa. A játékos kirúgása például akkor történhet meg, ha a saját termünkből akarjuk kirúgni, és vagy mi vagyunk a terem tulaj</w:t>
      </w:r>
      <w:r w:rsidR="00290EE7">
        <w:t>donos</w:t>
      </w:r>
      <w:r w:rsidR="005D7AA0">
        <w:t>ai vagy magunkat akarjuk kiléptetni</w:t>
      </w:r>
      <w:r w:rsidR="0008747C">
        <w:t xml:space="preserve"> [</w:t>
      </w:r>
      <w:proofErr w:type="spellStart"/>
      <w:r w:rsidR="0008747C">
        <w:fldChar w:fldCharType="begin"/>
      </w:r>
      <w:r w:rsidR="0008747C">
        <w:instrText xml:space="preserve"> REF _Ref150641938 \h </w:instrText>
      </w:r>
      <w:r w:rsidR="0008747C">
        <w:fldChar w:fldCharType="separate"/>
      </w:r>
      <w:r w:rsidR="0008747C">
        <w:t>IValidator</w:t>
      </w:r>
      <w:proofErr w:type="spellEnd"/>
      <w:r w:rsidR="0008747C">
        <w:fldChar w:fldCharType="end"/>
      </w:r>
      <w:r w:rsidR="0008747C">
        <w:t>]</w:t>
      </w:r>
      <w:r w:rsidR="00E02BF9">
        <w:t>.</w:t>
      </w:r>
    </w:p>
    <w:p w14:paraId="71A7090C" w14:textId="7DB54EA1" w:rsidR="00745324" w:rsidRPr="00461093" w:rsidRDefault="00A23C5F" w:rsidP="00745324">
      <w:r>
        <w:t xml:space="preserve">További módosítás a pakli lecserélése, ami automatikusan leszedi a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minden játékosról</w:t>
      </w:r>
      <w:r w:rsidR="00372B87">
        <w:t>.</w:t>
      </w:r>
      <w:r>
        <w:t xml:space="preserve"> </w:t>
      </w:r>
      <w:r w:rsidR="00372B87">
        <w:t>E</w:t>
      </w:r>
      <w:r>
        <w:t>gy másik parancs</w:t>
      </w:r>
      <w:r w:rsidR="00372B87">
        <w:t xml:space="preserve"> pedig</w:t>
      </w:r>
      <w:r>
        <w:t>, ami ezt</w:t>
      </w:r>
      <w:r w:rsidR="000E3EF0">
        <w:t xml:space="preserve"> a </w:t>
      </w:r>
      <w:proofErr w:type="spellStart"/>
      <w:r w:rsidR="000E3EF0">
        <w:t>flaget</w:t>
      </w:r>
      <w:proofErr w:type="spellEnd"/>
      <w:r>
        <w:t xml:space="preserve"> cserélgetni tudja a saját játékosunknak.</w:t>
      </w:r>
      <w:r w:rsidR="00BC73A3">
        <w:t xml:space="preserve"> Ezáltal nem kerülnek a játékosok olyan paklival a játékba, amivel nem szeretnének játszani.</w:t>
      </w:r>
      <w:r w:rsidR="008E24CD">
        <w:t xml:space="preserve"> Emellett megemlítendő, hogy a termek törlése kétféleképpen mehet végbe. Vagy elindul egy törlési parancs, például a játék indítása után, vagy a terem tulajdonosa elhagyja a szobát, ezzel kiléptetve mindenki mást is.</w:t>
      </w:r>
    </w:p>
    <w:p w14:paraId="62B5902D" w14:textId="072D75DD" w:rsidR="00DB2D52" w:rsidRDefault="00DB2D52" w:rsidP="00DB2D52">
      <w:pPr>
        <w:pStyle w:val="Cmsor4"/>
      </w:pPr>
      <w:r w:rsidRPr="00DB2D52">
        <w:t>LobbyEventHandler</w:t>
      </w:r>
    </w:p>
    <w:p w14:paraId="7440F618" w14:textId="7B2DF7D1" w:rsidR="00DE39F9" w:rsidRDefault="00F02700" w:rsidP="00266CF6">
      <w:r>
        <w:t xml:space="preserve">Feladata a parancsok által kibocsájtott események szerveroldali logikájának lekezelése. Ez a </w:t>
      </w:r>
      <w:r w:rsidR="009B4D2B">
        <w:t xml:space="preserve">termek </w:t>
      </w:r>
      <w:r>
        <w:t>gyorsítótár</w:t>
      </w:r>
      <w:r w:rsidR="009B4D2B">
        <w:t>ának</w:t>
      </w:r>
      <w:r>
        <w:t xml:space="preserve"> kezelését teszi ki.</w:t>
      </w:r>
      <w:r w:rsidR="003B4531">
        <w:t xml:space="preserve"> Ugyanezeket az eseményeket a Hubok is elfogják, amiket a megfelelő útvonalakon küldenek a klienseknek.</w:t>
      </w:r>
    </w:p>
    <w:p w14:paraId="7CED228A" w14:textId="2CEAFD45" w:rsidR="00266CF6" w:rsidRDefault="00334641" w:rsidP="00266CF6">
      <w:r>
        <w:t>Ebben az eseménykezelő osztályban tehát két dolog történhet. Vagy egy konkrét terem gyorsítótárát kell frissíteni, vagy a termek listáját.</w:t>
      </w:r>
      <w:r w:rsidR="00C761CE">
        <w:t xml:space="preserve"> Tehát a két lehetőség egy-egy segédfüggvénybe lett szervezve, és az egyes események hatására a megfelelő van meghívva.</w:t>
      </w:r>
      <w:r w:rsidR="00E250A4">
        <w:t xml:space="preserve"> A termek listájánál emellett arra is figyel, hogy létrehozási idő szerint csökkenően legyen eltárolva, ezzel is segítve a kliensoldalon a megjelenítést</w:t>
      </w:r>
      <w:r w:rsidR="006A4CF4">
        <w:t xml:space="preserve"> a</w:t>
      </w:r>
      <w:r w:rsidR="00EB7191">
        <w:t xml:space="preserve"> későbbi</w:t>
      </w:r>
      <w:r w:rsidR="006A4CF4">
        <w:t xml:space="preserve"> lekérdezése után</w:t>
      </w:r>
      <w:r w:rsidR="00E250A4">
        <w:t>.</w:t>
      </w:r>
    </w:p>
    <w:p w14:paraId="7B9926D0" w14:textId="46DA225F" w:rsidR="00266CF6" w:rsidRDefault="00266CF6" w:rsidP="00266CF6">
      <w:pPr>
        <w:pStyle w:val="Cmsor4"/>
      </w:pPr>
      <w:r w:rsidRPr="00266CF6">
        <w:lastRenderedPageBreak/>
        <w:t>MessageQueryHandler</w:t>
      </w:r>
    </w:p>
    <w:p w14:paraId="0609820C" w14:textId="63DB79C7" w:rsidR="00266CF6" w:rsidRDefault="0019318F" w:rsidP="00266CF6">
      <w:r>
        <w:t xml:space="preserve">Egyetlen feladata, hogy </w:t>
      </w:r>
      <w:proofErr w:type="spellStart"/>
      <w:r>
        <w:t>termenként</w:t>
      </w:r>
      <w:proofErr w:type="spellEnd"/>
      <w:r>
        <w:t xml:space="preserve"> szolgáltassa az elküldött üzeneteket. Ezen a lekérdezésen gyorsítótár is van bevezetve, így kevésbé terheli meg az adatbázist a rekordok hosszú listájának lekérdezése.</w:t>
      </w:r>
    </w:p>
    <w:p w14:paraId="596559C3" w14:textId="3A28A202" w:rsidR="00266CF6" w:rsidRDefault="00266CF6" w:rsidP="00266CF6">
      <w:pPr>
        <w:pStyle w:val="Cmsor4"/>
      </w:pPr>
      <w:r w:rsidRPr="00266CF6">
        <w:t>MessageCommandHandler</w:t>
      </w:r>
    </w:p>
    <w:p w14:paraId="699E7164" w14:textId="78B41421" w:rsidR="00266CF6" w:rsidRDefault="00F204EB" w:rsidP="00266CF6">
      <w:r>
        <w:t>Ez is egyetlen funkciót szolgáltat, ami egy elküldött üzenet rögzítése.</w:t>
      </w:r>
      <w:r w:rsidR="0021183B">
        <w:t xml:space="preserve"> Ebben a parancsban a felhasználó egyedül a rögzítendő szöveget és a terem azonosítóját szolgáltatja.</w:t>
      </w:r>
      <w:r w:rsidR="004852E7">
        <w:t xml:space="preserve"> A kapott azonosítót ezután a parancs </w:t>
      </w:r>
      <w:proofErr w:type="spellStart"/>
      <w:r w:rsidR="004852E7">
        <w:t>levalidálja</w:t>
      </w:r>
      <w:proofErr w:type="spellEnd"/>
      <w:r w:rsidR="004852E7">
        <w:t xml:space="preserve">, és kiegészíti az </w:t>
      </w:r>
      <w:r w:rsidR="003A7C44">
        <w:t xml:space="preserve">aktuális </w:t>
      </w:r>
      <w:r w:rsidR="004852E7">
        <w:t>idővel és a felhasználó adataival, hogy utána eltárolja.</w:t>
      </w:r>
      <w:r w:rsidR="001D219C">
        <w:t xml:space="preserve"> Legvégül elküld egy eseményt a sikeres üzenetről, amit elkap a szerveroldali komponens és a kliensoldal</w:t>
      </w:r>
      <w:r w:rsidR="00F4623A">
        <w:t>nak továbbító</w:t>
      </w:r>
      <w:r w:rsidR="001D219C">
        <w:t xml:space="preserve"> Hub kapcsolat is.</w:t>
      </w:r>
    </w:p>
    <w:p w14:paraId="4CCD4E86" w14:textId="19EE2A19" w:rsidR="00266CF6" w:rsidRDefault="00266CF6" w:rsidP="00266CF6">
      <w:pPr>
        <w:pStyle w:val="Cmsor4"/>
      </w:pPr>
      <w:r w:rsidRPr="00266CF6">
        <w:t>MessageEventHandler</w:t>
      </w:r>
    </w:p>
    <w:p w14:paraId="296F9FB8" w14:textId="3078E288" w:rsidR="00FE197E" w:rsidRPr="00FE197E" w:rsidRDefault="00FE197E" w:rsidP="00FE197E">
      <w:r>
        <w:t>Feladata, hogy elkapja az üzenetek létrejöttének az eseményét.</w:t>
      </w:r>
      <w:r w:rsidR="00802801">
        <w:t xml:space="preserve"> Minden üzenet eseménye után frissíteni akarjuk a gyorsítótárban megtalálható adott terem üzeneteinek a listáját.</w:t>
      </w:r>
      <w:r w:rsidR="00A0268C">
        <w:t xml:space="preserve"> Hogy ezek a memóriában eltárolt listák ne növekedjenek túl nagyra, egy konfigurációs értékkel meg van határozva, hogy hány elem szerepelhet bennük.</w:t>
      </w:r>
      <w:r w:rsidR="00BF01FA">
        <w:t xml:space="preserve"> Tehát a frissítés során ezzel az értékkel számolva és idő szerint csökkenő sorrendben veszi ki az üzeneteket, amiknek a végére beszúrva az új üzenetet tárolja el újra.</w:t>
      </w:r>
    </w:p>
    <w:p w14:paraId="2CB6156E" w14:textId="72FD4F5D" w:rsidR="00DE6239" w:rsidRDefault="00DE6239" w:rsidP="00DE6239">
      <w:pPr>
        <w:pStyle w:val="Cmsor3"/>
      </w:pPr>
      <w:bookmarkStart w:id="74" w:name="_Toc152271354"/>
      <w:r>
        <w:t>Felület</w:t>
      </w:r>
      <w:bookmarkEnd w:id="74"/>
    </w:p>
    <w:p w14:paraId="44853E63" w14:textId="2BEB8461" w:rsidR="00A06A5A" w:rsidRDefault="00EE7E21" w:rsidP="00A06A5A">
      <w:r>
        <w:t>A várótermek kezeléséhez két felületet lehet kötni. Egyik a termek böngészésére kitalált listafelület, a másik pedig a váróterem tagjainak megjelenített részletes nézet.</w:t>
      </w:r>
      <w:r w:rsidR="009339C2">
        <w:t xml:space="preserve"> Mindkét felület aktívan részt vesz a validációban és a kétoldalú kommunikációban is.</w:t>
      </w:r>
    </w:p>
    <w:p w14:paraId="1C65B5E2" w14:textId="4F049D4C" w:rsidR="00980E2C" w:rsidRDefault="00980E2C" w:rsidP="00A06A5A">
      <w:r>
        <w:t>A várótermek listanézetén egy letisztult felületet látunk, ahol a navigációk felett egy listadobozt és egy létrehozási gombot találhatunk. Ennek a gombnak a segítségével bárki létrehozhat egy termet a név és jelszó megadásával.</w:t>
      </w:r>
      <w:r w:rsidR="00752F87">
        <w:t xml:space="preserve"> Az így létrehozott terembe a létrehozó játékost rögtön be is dobja, és mindenki másnak feltűnteti az újonnan létrejött szobát</w:t>
      </w:r>
      <w:r w:rsidR="00F26489">
        <w:t xml:space="preserve"> a listán</w:t>
      </w:r>
      <w:r w:rsidR="00752F87">
        <w:t>.</w:t>
      </w:r>
      <w:r w:rsidR="00480CD6">
        <w:t xml:space="preserve"> A listában az aktív szobák egyedi nevei találhatóak létrehozási sorrendben csökkenően, tehát könnyen megtalálják egymást a játékosok.</w:t>
      </w:r>
    </w:p>
    <w:p w14:paraId="14FD5FCC" w14:textId="0638C7AC" w:rsidR="00EC61C3" w:rsidRPr="00A06A5A" w:rsidRDefault="00EC61C3" w:rsidP="00A06A5A">
      <w:r>
        <w:t>Az itt felügyelő hub kapcsolatnak tehát egyedül a szobák létrehozására és törlésére kell, hogy figyeljen</w:t>
      </w:r>
      <w:r w:rsidR="00BE4F03">
        <w:t>. Ezek hatására kiszűri a törlendő termet és betolja a lista elejére a létrejött termet</w:t>
      </w:r>
      <w:r w:rsidR="005B4C1D">
        <w:t>.</w:t>
      </w:r>
      <w:r w:rsidR="00BE4F03">
        <w:t xml:space="preserve"> </w:t>
      </w:r>
      <w:r w:rsidR="00C14871">
        <w:t>Mindezt s</w:t>
      </w:r>
      <w:r w:rsidR="00BE4F03">
        <w:t>zinkronban a szerver gyorsítótárának szerkesztésével.</w:t>
      </w:r>
    </w:p>
    <w:p w14:paraId="2114ED28" w14:textId="77777777" w:rsidR="00A06A5A" w:rsidRDefault="00A06A5A" w:rsidP="00A06A5A">
      <w:pPr>
        <w:pStyle w:val="Kp"/>
      </w:pPr>
      <w:r>
        <w:rPr>
          <w:noProof/>
        </w:rPr>
        <w:lastRenderedPageBreak/>
        <w:drawing>
          <wp:inline distT="0" distB="0" distL="0" distR="0" wp14:anchorId="00C01D90" wp14:editId="1ACB4842">
            <wp:extent cx="5067300" cy="2541396"/>
            <wp:effectExtent l="0" t="0" r="0" b="0"/>
            <wp:docPr id="86075659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6594" name="Kép 1" descr="A képen szöveg, képernyőkép, szoftver, képernyő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6" cy="2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46A" w14:textId="01DAF123" w:rsidR="00A06A5A" w:rsidRDefault="00000000" w:rsidP="00A06A5A">
      <w:pPr>
        <w:pStyle w:val="Kpalrs"/>
      </w:pPr>
      <w:fldSimple w:instr=" SEQ ábra \* ARABIC ">
        <w:r w:rsidR="00F10DD7">
          <w:rPr>
            <w:noProof/>
          </w:rPr>
          <w:t>20</w:t>
        </w:r>
      </w:fldSimple>
      <w:r w:rsidR="00A06A5A">
        <w:t>. ábra Váróterem csatlakozás</w:t>
      </w:r>
    </w:p>
    <w:p w14:paraId="3E44AD13" w14:textId="0C6BA90F" w:rsidR="005A11DC" w:rsidRDefault="00EA1D27" w:rsidP="005A11DC">
      <w:r>
        <w:t>Az egyes létrejött termekhez a lista elemükre kattintva tudunk csatlakozni. Ennek a dialógusa hasonlóan néz ki, mint a létrehozásénak, de egyedül a jelszót kell megadni. Ezt a jelszót pedig a szoba tagjaitól tudjuk elkérni, megakadályozva a kéretlen belépőket.</w:t>
      </w:r>
    </w:p>
    <w:p w14:paraId="768C8A68" w14:textId="77777777" w:rsidR="00051C39" w:rsidRDefault="007B422E" w:rsidP="00051C39">
      <w:r>
        <w:t>A termekbe belépve egy komplex, kisebb egységekből álló felületen találják magukat a felhasználók.</w:t>
      </w:r>
      <w:r w:rsidR="008B5A09">
        <w:t xml:space="preserve"> A felület tetején egy navigációs sáv található.</w:t>
      </w:r>
      <w:r w:rsidR="00517079">
        <w:t xml:space="preserve"> Ezen a sávon találhatóak meg a kiegészítő funkciók, amiket egy adott felhasználó megtehet a teremben.</w:t>
      </w:r>
      <w:r w:rsidR="002906D4">
        <w:t xml:space="preserve"> Ez egy belépett felhasználónak a kilépést és a saját „</w:t>
      </w:r>
      <w:proofErr w:type="spellStart"/>
      <w:r w:rsidR="002906D4">
        <w:t>Ready</w:t>
      </w:r>
      <w:proofErr w:type="spellEnd"/>
      <w:r w:rsidR="002906D4">
        <w:t>” flag értékének állítását jelenti.</w:t>
      </w:r>
      <w:r w:rsidR="00D757ED">
        <w:t xml:space="preserve"> Ezt egészíti ki a terem tulajdonosának két funkcióval.</w:t>
      </w:r>
      <w:r w:rsidR="00845D14">
        <w:t xml:space="preserve"> </w:t>
      </w:r>
    </w:p>
    <w:p w14:paraId="774D995E" w14:textId="2336C367" w:rsidR="000775E8" w:rsidRDefault="00845D14" w:rsidP="00051C39">
      <w:r>
        <w:t>Egyik, hogy meg tud nyitni e</w:t>
      </w:r>
      <w:r w:rsidR="00CB7931">
        <w:t>gy</w:t>
      </w:r>
      <w:r>
        <w:t xml:space="preserve"> dialógust, amiben kiválaszthat a saját megvett paklijai közül egyet, hogy azzal induljon a játék.</w:t>
      </w:r>
      <w:r w:rsidR="009849D5">
        <w:t xml:space="preserve"> Ezzel automatikusan vissza is veszi mindenkitől a „</w:t>
      </w:r>
      <w:proofErr w:type="spellStart"/>
      <w:r w:rsidR="009849D5">
        <w:t>Ready</w:t>
      </w:r>
      <w:proofErr w:type="spellEnd"/>
      <w:r w:rsidR="009849D5">
        <w:t xml:space="preserve">” </w:t>
      </w:r>
      <w:proofErr w:type="spellStart"/>
      <w:r w:rsidR="009849D5">
        <w:t>flaget</w:t>
      </w:r>
      <w:proofErr w:type="spellEnd"/>
      <w:r w:rsidR="009849D5">
        <w:t>.</w:t>
      </w:r>
      <w:r w:rsidR="00051C39">
        <w:t xml:space="preserve"> Emellett a másik funkció magának a játéknak az indítása. Ezen a gombon külön validáció található kliensoldalon is, ami akkor engedi meg a játék indítását, ha minden játékos készenáll, és a paklin megadott határokon belüli játékosszám található a teremben.</w:t>
      </w:r>
    </w:p>
    <w:p w14:paraId="04F7C615" w14:textId="276EC296" w:rsidR="005C6544" w:rsidRDefault="005C6544" w:rsidP="00051C39">
      <w:r>
        <w:t>Ezek a gombok mellett található meg a terem neve, ami a képernyő méretétől függően reszponzívan a gombok alá tud csúszni.</w:t>
      </w:r>
    </w:p>
    <w:p w14:paraId="56FB65F0" w14:textId="3906B208" w:rsidR="00E030CB" w:rsidRDefault="00A92D66" w:rsidP="00051C39">
      <w:r>
        <w:t>A</w:t>
      </w:r>
      <w:r w:rsidR="00E030CB">
        <w:t>latt</w:t>
      </w:r>
      <w:r>
        <w:t>uk</w:t>
      </w:r>
      <w:r w:rsidR="00E030CB">
        <w:t xml:space="preserve"> található a teremnek a játékos listája és az általános adatai, ugyanúgy reszponzívan elhelyezve</w:t>
      </w:r>
      <w:r w:rsidR="00042BDF">
        <w:t xml:space="preserve"> egymás alatt vagy mellett</w:t>
      </w:r>
      <w:r w:rsidR="00E030CB">
        <w:t>.</w:t>
      </w:r>
      <w:r w:rsidR="00E93DE2">
        <w:t xml:space="preserve"> A terembe belépett játékosokról élőben követve adja vissza az információkat. Ez azt jelenti, hogy arról is rögtön visszajelzést kapunk, ha valaki belépett vagy elhagyta a termet, és arról is</w:t>
      </w:r>
      <w:r w:rsidR="00A25D84">
        <w:t>,</w:t>
      </w:r>
      <w:r w:rsidR="00E93DE2">
        <w:t xml:space="preserve"> ha a készenálló értékét billenti át.</w:t>
      </w:r>
      <w:r w:rsidR="00A25D84">
        <w:t xml:space="preserve"> Ebben a listában az egyes leendő játékosokról látjuk a profilképüket és </w:t>
      </w:r>
      <w:r w:rsidR="00A25D84">
        <w:lastRenderedPageBreak/>
        <w:t xml:space="preserve">a felhasználónevüket a készenálló </w:t>
      </w:r>
      <w:r w:rsidR="00282536">
        <w:t>ikonjuk</w:t>
      </w:r>
      <w:r w:rsidR="00A25D84">
        <w:t xml:space="preserve"> mellett, amivel be tudjuk azonosítani ki lépett be a termünkbe.</w:t>
      </w:r>
      <w:r w:rsidR="002F5C94">
        <w:t xml:space="preserve"> Ha esetleg nem férne ki a belépett játékosok listája, akkor egyszerűen görgethető felületté alakul a dobozuk.</w:t>
      </w:r>
    </w:p>
    <w:p w14:paraId="1A15B076" w14:textId="48230319" w:rsidR="007961FE" w:rsidRDefault="007961FE" w:rsidP="00051C39">
      <w:r>
        <w:t xml:space="preserve">A terem általános adatai közé tartozik a kiválasztott pakli is, amit a terem tulajdonosa tud lecserélni. Ennek a </w:t>
      </w:r>
      <w:r w:rsidR="00480EB4">
        <w:t>cseréjét</w:t>
      </w:r>
      <w:r>
        <w:t xml:space="preserve"> a többi a játékos is élőben tudja lekövetni, a pakli nevének és az illusztrációjának változásával.</w:t>
      </w:r>
      <w:r w:rsidR="00A23DFD">
        <w:t xml:space="preserve"> A terem neve és </w:t>
      </w:r>
      <w:proofErr w:type="spellStart"/>
      <w:r w:rsidR="00A23DFD">
        <w:t>jelszava</w:t>
      </w:r>
      <w:proofErr w:type="spellEnd"/>
      <w:r w:rsidR="00A23DFD">
        <w:t xml:space="preserve"> minden belépett felhasználónak elérhető, így további játékosok is könnyedén meghívhatóak a játékba.</w:t>
      </w:r>
      <w:r w:rsidR="00B94636">
        <w:t xml:space="preserve"> Persze </w:t>
      </w:r>
      <w:r w:rsidR="001079DE">
        <w:t>a játék indítása</w:t>
      </w:r>
      <w:r w:rsidR="00B94636">
        <w:t xml:space="preserve"> és a játékosok eltávolítása a tulajdonos kezében van.</w:t>
      </w:r>
    </w:p>
    <w:p w14:paraId="7AF01CFE" w14:textId="2FD490B2" w:rsidR="001079DE" w:rsidRDefault="00592D41" w:rsidP="00051C39">
      <w:r>
        <w:t>A felület alján található egy chat felület.</w:t>
      </w:r>
      <w:r w:rsidR="009371BF">
        <w:t xml:space="preserve"> Itt a szoba tagjai tudnak egymással élőben beszélgetni.</w:t>
      </w:r>
      <w:r w:rsidR="000D1190">
        <w:t xml:space="preserve"> Tetején egy szöveges mező található, amiből az elküldött üzeneteket a szerver visszaküldi időbélyeggel ellátva a terem minden tagjának.</w:t>
      </w:r>
      <w:r w:rsidR="00E678B6">
        <w:t xml:space="preserve"> Ezeket az üzeneteket jeleníti meg a mező alatt egy görgethető felületen.</w:t>
      </w:r>
      <w:r w:rsidR="00B74198">
        <w:t xml:space="preserve"> </w:t>
      </w:r>
      <w:r w:rsidR="009E4F1A">
        <w:t>Az</w:t>
      </w:r>
      <w:r w:rsidR="00B74198">
        <w:t xml:space="preserve"> üzenetek a kényelem kedvéért idő szerint csökkenő sorrendben jelennek meg, és új üzenet hatására automatikusan a konténer tetejére görget az oldal</w:t>
      </w:r>
      <w:r w:rsidR="00F67875">
        <w:t>, ha olyan hosszú, hogy görgethetővé alakul</w:t>
      </w:r>
      <w:r w:rsidR="00B74198">
        <w:t>.</w:t>
      </w:r>
    </w:p>
    <w:p w14:paraId="04C62E32" w14:textId="77777777" w:rsidR="00EC7D8D" w:rsidRDefault="005A11DC" w:rsidP="00EC7D8D">
      <w:pPr>
        <w:pStyle w:val="Kp"/>
      </w:pPr>
      <w:r>
        <w:rPr>
          <w:noProof/>
        </w:rPr>
        <w:drawing>
          <wp:inline distT="0" distB="0" distL="0" distR="0" wp14:anchorId="533FE360" wp14:editId="7014305B">
            <wp:extent cx="5124450" cy="2131974"/>
            <wp:effectExtent l="0" t="0" r="0" b="1905"/>
            <wp:docPr id="182928354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354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93" cy="2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61" w14:textId="68E1AD58" w:rsidR="005A11DC" w:rsidRPr="005A11DC" w:rsidRDefault="00000000" w:rsidP="00EC7D8D">
      <w:pPr>
        <w:pStyle w:val="Kpalrs"/>
      </w:pPr>
      <w:fldSimple w:instr=" SEQ ábra \* ARABIC ">
        <w:r w:rsidR="00F10DD7">
          <w:rPr>
            <w:noProof/>
          </w:rPr>
          <w:t>21</w:t>
        </w:r>
      </w:fldSimple>
      <w:r w:rsidR="00EC7D8D">
        <w:t>. ábra Váróterem felülete</w:t>
      </w:r>
    </w:p>
    <w:p w14:paraId="1B991DF9" w14:textId="1CC76C0A" w:rsidR="000C454E" w:rsidRDefault="00DD3CF7" w:rsidP="00DF3E64">
      <w:pPr>
        <w:pStyle w:val="Cmsor2"/>
      </w:pPr>
      <w:bookmarkStart w:id="75" w:name="_Toc152271355"/>
      <w:r>
        <w:t>Játék</w:t>
      </w:r>
      <w:bookmarkEnd w:id="75"/>
    </w:p>
    <w:p w14:paraId="680D6EEA" w14:textId="5EB97143" w:rsidR="00E900F2" w:rsidRDefault="00E900F2" w:rsidP="00E900F2">
      <w:r>
        <w:t>Az elkészült alkalmazás legfontosabb és legvastagabb komponense.</w:t>
      </w:r>
      <w:r w:rsidR="002841A3">
        <w:t xml:space="preserve"> Feladata a játék logikájának a megvalósítása, ami komplex műveleteket igényelt kliens és szerveroldalon is.</w:t>
      </w:r>
    </w:p>
    <w:p w14:paraId="2C445F93" w14:textId="0C5C96F5" w:rsidR="003E5DFD" w:rsidRDefault="003E5DFD" w:rsidP="00E900F2">
      <w:r>
        <w:t>A megvalósítás során a játékszabályt pontosítva a játék fázisokra lett osztva.</w:t>
      </w:r>
      <w:r w:rsidR="00F47DA9">
        <w:t xml:space="preserve"> A játék kezdetén áll egy kör fázisból, amiben a játékosok a lapjaikat tudják kirakni, </w:t>
      </w:r>
      <w:r w:rsidR="00D12DDE">
        <w:t>opcionálisan</w:t>
      </w:r>
      <w:r w:rsidR="00F47DA9">
        <w:t xml:space="preserve"> további interakciókkal kiegészítve.</w:t>
      </w:r>
      <w:r w:rsidR="0086755E">
        <w:t xml:space="preserve"> Ez a fázis addig tart, amíg minden játékos sorra nem került és ki nem rakott egy-egy lapot.</w:t>
      </w:r>
      <w:r w:rsidR="008D306A">
        <w:t xml:space="preserve"> Ezután a szerver </w:t>
      </w:r>
      <w:proofErr w:type="spellStart"/>
      <w:r w:rsidR="008D306A">
        <w:t>leellenőrzi</w:t>
      </w:r>
      <w:proofErr w:type="spellEnd"/>
      <w:r w:rsidR="008D306A">
        <w:t xml:space="preserve">, hogy </w:t>
      </w:r>
      <w:r w:rsidR="008D306A">
        <w:lastRenderedPageBreak/>
        <w:t>van-e olyan játékos, aki jogosult további extra lépésre a kiválasztott lapja vagy az asztala alapján.</w:t>
      </w:r>
      <w:r w:rsidR="004E6927">
        <w:t xml:space="preserve"> Ha vannak ilyen játékosok, akkor teszünk még egy kört csak ezekkel a játékosokkal, ahol ki tudják játszani ezeket a speciális akciókat</w:t>
      </w:r>
      <w:r w:rsidR="000D069B">
        <w:t>, ha akarják</w:t>
      </w:r>
      <w:r w:rsidR="004E6927">
        <w:t>.</w:t>
      </w:r>
      <w:r w:rsidR="005C6B80">
        <w:t xml:space="preserve"> Ezután a játék a kör végére érkezik.</w:t>
      </w:r>
      <w:r w:rsidR="002349C2">
        <w:t xml:space="preserve"> Minden kör végén a játékosoknak véglegesíti a lerakott lapjait, és </w:t>
      </w:r>
      <w:proofErr w:type="spellStart"/>
      <w:r w:rsidR="002349C2">
        <w:t>körbeadja</w:t>
      </w:r>
      <w:proofErr w:type="spellEnd"/>
      <w:r w:rsidR="002349C2">
        <w:t xml:space="preserve"> a</w:t>
      </w:r>
      <w:r w:rsidR="00555380">
        <w:t xml:space="preserve"> kez</w:t>
      </w:r>
      <w:r w:rsidR="007963F4">
        <w:t>ükben</w:t>
      </w:r>
      <w:r w:rsidR="002349C2">
        <w:t xml:space="preserve"> </w:t>
      </w:r>
      <w:r w:rsidR="007963F4">
        <w:t xml:space="preserve">maradt </w:t>
      </w:r>
      <w:r w:rsidR="002349C2">
        <w:t>lap</w:t>
      </w:r>
      <w:r w:rsidR="007963F4">
        <w:t>okat</w:t>
      </w:r>
      <w:r w:rsidR="002349C2">
        <w:t>.</w:t>
      </w:r>
      <w:r w:rsidR="00662596">
        <w:t xml:space="preserve"> Ennek az elindítására az első játékos kap jogot.</w:t>
      </w:r>
      <w:r w:rsidR="005F7B83">
        <w:t xml:space="preserve"> Az így lejátszott körök végén, mikor nem maradt több lap, akkor a szerver a menet végi fázisba érkezik, ahol kiszámítja a szerzett pontokat és </w:t>
      </w:r>
      <w:proofErr w:type="spellStart"/>
      <w:r w:rsidR="005F7B83">
        <w:t>újrakeveri</w:t>
      </w:r>
      <w:proofErr w:type="spellEnd"/>
      <w:r w:rsidR="005F7B83">
        <w:t xml:space="preserve"> a paklit. Ezt ugyanúgy az első játékos indítja.</w:t>
      </w:r>
      <w:r w:rsidR="00E922FD">
        <w:t xml:space="preserve"> Legvégül, a 3</w:t>
      </w:r>
      <w:r w:rsidR="00C80525">
        <w:t>.</w:t>
      </w:r>
      <w:r w:rsidR="00E922FD">
        <w:t xml:space="preserve"> menet végén jutunk a játék végi fázisba, ahol az első játékos vezérlésére elvégzi a számításokat, és a véglegesített eredmények fázisba állítja a játékot.</w:t>
      </w:r>
    </w:p>
    <w:p w14:paraId="01E11F38" w14:textId="03147E5A" w:rsidR="0064473D" w:rsidRDefault="0064473D" w:rsidP="00E900F2">
      <w:r>
        <w:t>Egy bevezetett segédfunkció, hogy az egyes kiértékeléseket nem kötelező az első játékosnak elvégeznie, mivel egy időlimit után a háttérben elvégzi a szerver is</w:t>
      </w:r>
      <w:r w:rsidR="002D2560">
        <w:t xml:space="preserve"> egy feladat</w:t>
      </w:r>
      <w:r w:rsidR="00D445C7">
        <w:t>ban</w:t>
      </w:r>
      <w:r>
        <w:t>, amiről értesíti a klienseket.</w:t>
      </w:r>
      <w:r w:rsidR="008735AA">
        <w:t xml:space="preserve"> Erről a felhasználók egy visszaszámlálót is látnak.</w:t>
      </w:r>
    </w:p>
    <w:p w14:paraId="204EDA55" w14:textId="77777777" w:rsidR="003E5DFD" w:rsidRDefault="003E5DFD" w:rsidP="003E5DFD">
      <w:pPr>
        <w:pStyle w:val="Kp"/>
      </w:pPr>
      <w:r>
        <w:rPr>
          <w:noProof/>
        </w:rPr>
        <w:drawing>
          <wp:inline distT="0" distB="0" distL="0" distR="0" wp14:anchorId="5480B87D" wp14:editId="7D2BB627">
            <wp:extent cx="5391150" cy="1857375"/>
            <wp:effectExtent l="0" t="0" r="0" b="9525"/>
            <wp:docPr id="856059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C102" w14:textId="23CF918E" w:rsidR="003E5DFD" w:rsidRDefault="00000000" w:rsidP="003E5DFD">
      <w:pPr>
        <w:pStyle w:val="Kpalrs"/>
      </w:pPr>
      <w:fldSimple w:instr=" SEQ ábra \* ARABIC ">
        <w:r w:rsidR="00F10DD7">
          <w:rPr>
            <w:noProof/>
          </w:rPr>
          <w:t>22</w:t>
        </w:r>
      </w:fldSimple>
      <w:r w:rsidR="003E5DFD">
        <w:t>. ábra Játék menete</w:t>
      </w:r>
    </w:p>
    <w:p w14:paraId="41D54258" w14:textId="6446549C" w:rsidR="00860388" w:rsidRDefault="00860388" w:rsidP="00860388">
      <w:pPr>
        <w:pStyle w:val="Cmsor3"/>
      </w:pPr>
      <w:bookmarkStart w:id="76" w:name="_Toc152271356"/>
      <w:r>
        <w:t>Adatbázis és adatelérés</w:t>
      </w:r>
      <w:bookmarkEnd w:id="76"/>
    </w:p>
    <w:p w14:paraId="2E96D16E" w14:textId="58C9BE29" w:rsidR="00860388" w:rsidRDefault="00F24749" w:rsidP="00860388">
      <w:r>
        <w:t>Az egyes konténerek közül a legvastagabb adatstruktúrával rendelkezik a játék</w:t>
      </w:r>
      <w:r w:rsidR="006A39BC">
        <w:t>nak a</w:t>
      </w:r>
      <w:r>
        <w:t xml:space="preserve"> kezelése.</w:t>
      </w:r>
      <w:r w:rsidR="00195853">
        <w:t xml:space="preserve"> A struktúra központi egysége a </w:t>
      </w:r>
      <w:proofErr w:type="spellStart"/>
      <w:r w:rsidR="00195853">
        <w:t>Games</w:t>
      </w:r>
      <w:proofErr w:type="spellEnd"/>
      <w:r w:rsidR="00195853">
        <w:t xml:space="preserve"> tábla, ami az egyes játékokat reprezentálja.</w:t>
      </w:r>
      <w:r w:rsidR="00C33F75">
        <w:t xml:space="preserve"> Itt vannak eltárolva a játékhoz köthető állapotok és adatok, mint a menet száma, fázis vagy az aktív és kezdő játékos azonosítója is.</w:t>
      </w:r>
      <w:r w:rsidR="004E016E">
        <w:t xml:space="preserve"> Több táblán megtalálható az </w:t>
      </w:r>
      <w:proofErr w:type="spellStart"/>
      <w:r w:rsidR="004E016E">
        <w:t>AdditionalInfo</w:t>
      </w:r>
      <w:proofErr w:type="spellEnd"/>
      <w:r w:rsidR="004E016E">
        <w:t xml:space="preserve"> mező, amiben JSON-be fordított szabad</w:t>
      </w:r>
      <w:r w:rsidR="00BB3519">
        <w:t xml:space="preserve"> kulcs-érték formájú</w:t>
      </w:r>
      <w:r w:rsidR="004E016E">
        <w:t xml:space="preserve"> kiegészítő információk találhatóak.</w:t>
      </w:r>
    </w:p>
    <w:p w14:paraId="62D22A68" w14:textId="028B301D" w:rsidR="001D1D62" w:rsidRDefault="001D1D62" w:rsidP="00860388">
      <w:r>
        <w:t>Az átláthatóság kedvéért a használt pakli egy külön táblába lett kivezetve, amibe megadott típus szerint töltjük be a lapokat és az esetleg szükséges kiegészítő információkat.</w:t>
      </w:r>
      <w:r w:rsidR="003D236F">
        <w:t xml:space="preserve"> Maga a kártyák listája a </w:t>
      </w:r>
      <w:proofErr w:type="spellStart"/>
      <w:r w:rsidR="003D236F">
        <w:t>Cards</w:t>
      </w:r>
      <w:proofErr w:type="spellEnd"/>
      <w:r w:rsidR="003D236F">
        <w:t xml:space="preserve"> nevű egyetlen mezőbe van JSON-ként </w:t>
      </w:r>
      <w:r w:rsidR="003D236F">
        <w:lastRenderedPageBreak/>
        <w:t>befordítva</w:t>
      </w:r>
      <w:r w:rsidR="00C2251D">
        <w:t>.</w:t>
      </w:r>
      <w:r w:rsidR="003D236F">
        <w:t xml:space="preserve"> </w:t>
      </w:r>
      <w:r w:rsidR="00C2251D">
        <w:t>Viszont</w:t>
      </w:r>
      <w:r w:rsidR="003D236F">
        <w:t xml:space="preserve"> csak a lapoknak a típus</w:t>
      </w:r>
      <w:r w:rsidR="00E6477F">
        <w:t>ának a listája található meg benne</w:t>
      </w:r>
      <w:r w:rsidR="003D236F">
        <w:t>, amivel</w:t>
      </w:r>
      <w:r w:rsidR="00E6477F">
        <w:t xml:space="preserve"> minimalizálható az adatbázis terhelése</w:t>
      </w:r>
      <w:r w:rsidR="003D236F">
        <w:t>. Ezekhez a lapokhoz</w:t>
      </w:r>
      <w:r w:rsidR="00DC5AA0">
        <w:t>,</w:t>
      </w:r>
      <w:r w:rsidR="003D236F">
        <w:t xml:space="preserve"> ha szükség van altípusra, mint például melyik</w:t>
      </w:r>
      <w:r w:rsidR="00EF650B">
        <w:t xml:space="preserve"> lap</w:t>
      </w:r>
      <w:r w:rsidR="003D236F">
        <w:t xml:space="preserve"> hány pontot ér, akkor azt az </w:t>
      </w:r>
      <w:proofErr w:type="spellStart"/>
      <w:r w:rsidR="003D236F">
        <w:t>AdditionalInfo</w:t>
      </w:r>
      <w:proofErr w:type="spellEnd"/>
      <w:r w:rsidR="00EF4C16">
        <w:t xml:space="preserve"> mező</w:t>
      </w:r>
      <w:r w:rsidR="003D236F">
        <w:t>b</w:t>
      </w:r>
      <w:r w:rsidR="00EF4C16">
        <w:t>ő</w:t>
      </w:r>
      <w:r w:rsidR="003D236F">
        <w:t>l tölti be az alaptípussal együtt.</w:t>
      </w:r>
    </w:p>
    <w:p w14:paraId="3D8A94BC" w14:textId="1F4CF2C6" w:rsidR="00DC5AA0" w:rsidRDefault="002D0392" w:rsidP="00860388">
      <w:r>
        <w:t>Az egyes játékokhoz csatlakoznak a játékosokat reprezentáló rekordok.</w:t>
      </w:r>
      <w:r w:rsidR="001A20B9">
        <w:t xml:space="preserve"> Ebben vannak eltárolva a játszó felhasználók adatai és</w:t>
      </w:r>
      <w:r w:rsidR="00A770E6">
        <w:t xml:space="preserve"> nekik</w:t>
      </w:r>
      <w:r w:rsidR="001A20B9">
        <w:t xml:space="preserve"> a játék </w:t>
      </w:r>
      <w:r w:rsidR="00FC177D">
        <w:t xml:space="preserve">további </w:t>
      </w:r>
      <w:r w:rsidR="001A20B9">
        <w:t>elemeivel kiépített kapcsolat</w:t>
      </w:r>
      <w:r w:rsidR="00B45398">
        <w:t>ainak</w:t>
      </w:r>
      <w:r w:rsidR="001A20B9">
        <w:t xml:space="preserve"> azonosítói.</w:t>
      </w:r>
      <w:r w:rsidR="007E1E11">
        <w:t xml:space="preserve"> Emellett </w:t>
      </w:r>
      <w:r w:rsidR="00605B6A">
        <w:t xml:space="preserve">tartalmaz </w:t>
      </w:r>
      <w:r w:rsidR="007E1E11">
        <w:t>további, a játékhoz köthető adato</w:t>
      </w:r>
      <w:r w:rsidR="00605B6A">
        <w:t>kat</w:t>
      </w:r>
      <w:r w:rsidR="007E1E11">
        <w:t xml:space="preserve"> is, mint az eddig összegyűjtött pont, vagy hogy van-e extra lépése a</w:t>
      </w:r>
      <w:r w:rsidR="009A3DD7">
        <w:t>z adott</w:t>
      </w:r>
      <w:r w:rsidR="007E1E11">
        <w:t xml:space="preserve"> körnek a végén.</w:t>
      </w:r>
    </w:p>
    <w:p w14:paraId="3FF40023" w14:textId="11CE8AA4" w:rsidR="005371EB" w:rsidRDefault="005371EB" w:rsidP="00860388">
      <w:r>
        <w:t>A kártyák reprezentálására két tábla van kialakítva. Egyikben található a játékosok kezében található lapok, a másikban pedig az asztalra maguk elé kijátszott lapok.</w:t>
      </w:r>
      <w:r w:rsidR="003B0E27">
        <w:t xml:space="preserve"> A kettéválasztást az indokolta, hogy más-más kiegészítő információt igényel a használatuk, és az utólagos szűrés is egyszerűbb</w:t>
      </w:r>
      <w:r w:rsidR="00F30E52">
        <w:t>é</w:t>
      </w:r>
      <w:r w:rsidR="003B0E27">
        <w:t>, hatékonyabbá válik.</w:t>
      </w:r>
    </w:p>
    <w:p w14:paraId="6B7B8C63" w14:textId="77777777" w:rsidR="00B74BE9" w:rsidRDefault="005325B2" w:rsidP="00B74BE9">
      <w:pPr>
        <w:pStyle w:val="Kp"/>
      </w:pPr>
      <w:r>
        <w:rPr>
          <w:noProof/>
        </w:rPr>
        <w:drawing>
          <wp:inline distT="0" distB="0" distL="0" distR="0" wp14:anchorId="3E8512DF" wp14:editId="0CC84B19">
            <wp:extent cx="5095875" cy="3093239"/>
            <wp:effectExtent l="0" t="0" r="0" b="0"/>
            <wp:docPr id="163964510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5109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0144" cy="30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B6" w14:textId="5F7909E2" w:rsidR="00DF3E64" w:rsidRDefault="00000000" w:rsidP="00B74BE9">
      <w:pPr>
        <w:pStyle w:val="Kpalrs"/>
      </w:pPr>
      <w:fldSimple w:instr=" SEQ ábra \* ARABIC ">
        <w:r w:rsidR="00F10DD7">
          <w:rPr>
            <w:noProof/>
          </w:rPr>
          <w:t>23</w:t>
        </w:r>
      </w:fldSimple>
      <w:r w:rsidR="00B74BE9">
        <w:t>. ábra Játék adatbázis struktúra</w:t>
      </w:r>
    </w:p>
    <w:p w14:paraId="26172306" w14:textId="38129E28" w:rsidR="00AD51EA" w:rsidRPr="00AD51EA" w:rsidRDefault="00AD51EA" w:rsidP="00AD51EA">
      <w:r>
        <w:t xml:space="preserve">A kártyák és játékosok közötti kapcsolat nem közvetlenül lett kiépítve, hanem egy kéz és asztalt reprezentáló kapcsolótáblán keresztül lettek összekötve. Ennek az az oka, hogy a megvalósított játéknak egyik alapeleme, hogy a körök végén a játékosok </w:t>
      </w:r>
      <w:proofErr w:type="spellStart"/>
      <w:r>
        <w:t>körbeadják</w:t>
      </w:r>
      <w:proofErr w:type="spellEnd"/>
      <w:r>
        <w:t xml:space="preserve"> a kezükben található lapokat. Ez adatbázisban azt jelentené, hogy minden egyes kézben található lapnál le kell cserélni a külső kulcsokat az új játékosokra. Ennek az áthidalására lettek bevezetve a </w:t>
      </w:r>
      <w:r w:rsidR="00E45171">
        <w:t>kapcsoló</w:t>
      </w:r>
      <w:r>
        <w:t xml:space="preserve">táblák. Ezekkel a játékosok egy-egy kapcsolatban állnak, és a körök végén a játékosokon található kezekre mutató kulcsokat </w:t>
      </w:r>
      <w:r>
        <w:lastRenderedPageBreak/>
        <w:t>kell csak cserélgetni. Emellett a kártyák lekérdezését sem lassítja, mivel azokat egy külön kérésben a kéz azonosítójának segítségével kérdezi le.</w:t>
      </w:r>
    </w:p>
    <w:p w14:paraId="1C1CDBB1" w14:textId="5E54D681" w:rsidR="00F54FAC" w:rsidRDefault="00F54FAC" w:rsidP="00F54FAC">
      <w:pPr>
        <w:pStyle w:val="Cmsor3"/>
      </w:pPr>
      <w:bookmarkStart w:id="77" w:name="_Toc152271357"/>
      <w:r>
        <w:t>Üzleti logika</w:t>
      </w:r>
      <w:bookmarkEnd w:id="77"/>
    </w:p>
    <w:p w14:paraId="17423FA8" w14:textId="1941B787" w:rsidR="00CC438B" w:rsidRPr="00CC438B" w:rsidRDefault="00CC438B" w:rsidP="00CC438B">
      <w:r>
        <w:t>A játék logikájának megvalósításánál a legnagyobb akadály a kártyák működésének megvalósítása volt, mivel számos és változatos implementációt igényelnek.</w:t>
      </w:r>
      <w:r w:rsidR="00303E77">
        <w:t xml:space="preserve"> Miattuk is lettek bevezetve a fázisok a játékban, hogy valamilyen rendszerezett logika szerint tudjanak működni.</w:t>
      </w:r>
    </w:p>
    <w:p w14:paraId="57C839CC" w14:textId="2F52AD39" w:rsidR="002A74A2" w:rsidRDefault="00F5159C" w:rsidP="00F5159C">
      <w:pPr>
        <w:pStyle w:val="Cmsor4"/>
      </w:pPr>
      <w:r>
        <w:t>ICardCommand</w:t>
      </w:r>
    </w:p>
    <w:p w14:paraId="730FE191" w14:textId="5304AAAA" w:rsidR="00877879" w:rsidRDefault="00877879" w:rsidP="00877879">
      <w:r>
        <w:t>Fontos szempont volt, hogy a kártyákhoz köthető logikák típustól függetlenül egységesen lehessenek felhasználhatóak.</w:t>
      </w:r>
      <w:r w:rsidR="00477EE4">
        <w:t xml:space="preserve"> Ehhez lett bevezetve egy központi struktúra, ami generikusan megfogalmazza, hogy az egyes események során a kártyákkal mi a teendő. Itt a generikus érték a kártyatípusokat becsomagoló </w:t>
      </w:r>
      <w:proofErr w:type="spellStart"/>
      <w:r w:rsidR="00477EE4">
        <w:t>wrapper</w:t>
      </w:r>
      <w:proofErr w:type="spellEnd"/>
      <w:r w:rsidR="00477EE4">
        <w:t xml:space="preserve"> osztály, aminek a segítségével könnyedén tudunk típustól függően új kártya implementációkat hozzáadni.</w:t>
      </w:r>
    </w:p>
    <w:p w14:paraId="33A3A6B3" w14:textId="53480A9C" w:rsidR="00050766" w:rsidRDefault="00050766" w:rsidP="00877879">
      <w:r>
        <w:t xml:space="preserve">Az ilyen események a körök, menetek vagy játék végén a kiértékelés, vagy a kijátszás </w:t>
      </w:r>
      <w:r w:rsidR="00FF4501">
        <w:t>és</w:t>
      </w:r>
      <w:r>
        <w:t xml:space="preserve"> extra lépés során a típustól függő opcionális implementáció.</w:t>
      </w:r>
      <w:r w:rsidR="00D87F44">
        <w:t xml:space="preserve"> Ezzel a megoldással könnyedén tudjuk meghívni minden kártyára a saját szabályát</w:t>
      </w:r>
      <w:r w:rsidR="00893CEC">
        <w:t xml:space="preserve"> az egyes események során</w:t>
      </w:r>
      <w:r w:rsidR="00D87F44">
        <w:t>.</w:t>
      </w:r>
    </w:p>
    <w:p w14:paraId="42FFC11C" w14:textId="77777777" w:rsidR="00CF16CB" w:rsidRDefault="00CF16CB" w:rsidP="00CF16CB">
      <w:pPr>
        <w:pStyle w:val="Kp"/>
      </w:pPr>
      <w:r>
        <w:rPr>
          <w:noProof/>
        </w:rPr>
        <w:drawing>
          <wp:inline distT="0" distB="0" distL="0" distR="0" wp14:anchorId="63274031" wp14:editId="3D5CA2BA">
            <wp:extent cx="5390176" cy="2514600"/>
            <wp:effectExtent l="0" t="0" r="1270" b="0"/>
            <wp:docPr id="15638994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9408" name="Kép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7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AED" w14:textId="7728CA51" w:rsidR="00CF16CB" w:rsidRDefault="00000000" w:rsidP="00CF16CB">
      <w:pPr>
        <w:pStyle w:val="Kpalrs"/>
      </w:pPr>
      <w:fldSimple w:instr=" SEQ ábra \* ARABIC ">
        <w:r w:rsidR="00F10DD7">
          <w:rPr>
            <w:noProof/>
          </w:rPr>
          <w:t>24</w:t>
        </w:r>
      </w:fldSimple>
      <w:r w:rsidR="00CF16CB">
        <w:t>. ábra ICardCommand struktúra 3 példával</w:t>
      </w:r>
    </w:p>
    <w:p w14:paraId="20FFF82F" w14:textId="7E486C23" w:rsidR="005C50DB" w:rsidRDefault="00752470" w:rsidP="00877879">
      <w:r>
        <w:t xml:space="preserve">Mivel a kártyák használatakor gyakran vannak olyan esetek, amikor megegyező vagy bizonyos logikával eltérő műveleteket hajtanak végre, ezért pár implementáció különálló segédkomponensekbe lett kihelyezve. Ezeket a komponenseket injektálással </w:t>
      </w:r>
      <w:r>
        <w:lastRenderedPageBreak/>
        <w:t>tudják felhasználni tetszőlegesen az egyes kártya kezelő osztályok</w:t>
      </w:r>
      <w:r w:rsidR="00C513D8">
        <w:t>, így könnyedén bővíthetőek további funkciókkal</w:t>
      </w:r>
      <w:r w:rsidR="00273120">
        <w:t xml:space="preserve"> vagy komponensekkel</w:t>
      </w:r>
      <w:r>
        <w:t>.</w:t>
      </w:r>
      <w:r w:rsidR="0053419D">
        <w:t xml:space="preserve"> Három ilyen segédkomponens van implementálva. Egy, ami egy adott kártyának az asztalra helyezését valósítja meg, egy</w:t>
      </w:r>
      <w:r w:rsidR="00D1735E">
        <w:t>,</w:t>
      </w:r>
      <w:r w:rsidR="0053419D">
        <w:t xml:space="preserve"> ami adott pontot ad hozzá egy játékoshoz, és egy</w:t>
      </w:r>
      <w:r w:rsidR="00D1735E">
        <w:t>,</w:t>
      </w:r>
      <w:r w:rsidR="0053419D">
        <w:t xml:space="preserve"> ami egy paraméterül kapott függvény alapján ad hozzá pontot egy játékoshoz.</w:t>
      </w:r>
      <w:r>
        <w:t xml:space="preserve"> </w:t>
      </w:r>
      <w:r w:rsidR="0068002F">
        <w:t xml:space="preserve">Az olyan kártyáknál, amik ezeken túlmutató komplex logikát igényelnek a </w:t>
      </w:r>
      <w:proofErr w:type="spellStart"/>
      <w:r w:rsidR="00673940">
        <w:t>U</w:t>
      </w:r>
      <w:r w:rsidR="0068002F">
        <w:t>nitOfWork</w:t>
      </w:r>
      <w:proofErr w:type="spellEnd"/>
      <w:r w:rsidR="001031E1">
        <w:t xml:space="preserve"> </w:t>
      </w:r>
      <w:r w:rsidR="0068002F">
        <w:t xml:space="preserve">injektálásával </w:t>
      </w:r>
      <w:r w:rsidR="0069696C">
        <w:t xml:space="preserve">könnyedén meg </w:t>
      </w:r>
      <w:r w:rsidR="0068002F">
        <w:t>tudják valósítani a saját</w:t>
      </w:r>
      <w:r w:rsidR="00595430">
        <w:t xml:space="preserve"> módosító és lekérdező</w:t>
      </w:r>
      <w:r w:rsidR="0068002F">
        <w:t xml:space="preserve"> logikájukat.</w:t>
      </w:r>
    </w:p>
    <w:p w14:paraId="3B5DB17A" w14:textId="55E7278A" w:rsidR="00F94689" w:rsidRDefault="00F94689" w:rsidP="00877879">
      <w:r>
        <w:t xml:space="preserve">Az asztalra kihelyező </w:t>
      </w:r>
      <w:r w:rsidR="000C21C1">
        <w:t>segéd</w:t>
      </w:r>
      <w:r>
        <w:t>komponens ki lett egészítve egy külön Nigiri típusú kártyák lehelyezésére</w:t>
      </w:r>
      <w:r w:rsidR="00385E8B">
        <w:t xml:space="preserve"> szolgáló</w:t>
      </w:r>
      <w:r>
        <w:t xml:space="preserve"> „</w:t>
      </w:r>
      <w:proofErr w:type="spellStart"/>
      <w:r>
        <w:t>AddNigiriToBoard</w:t>
      </w:r>
      <w:proofErr w:type="spellEnd"/>
      <w:r>
        <w:t>” függvénnyel, amiket a Nigiri kezelő osztályok használnak fel.</w:t>
      </w:r>
      <w:r w:rsidR="00B578B8">
        <w:t xml:space="preserve"> Ennek az oka, hogy ha egy játékos lerak maga elé egy </w:t>
      </w:r>
      <w:proofErr w:type="spellStart"/>
      <w:r w:rsidR="00B578B8">
        <w:t>Wasabi</w:t>
      </w:r>
      <w:proofErr w:type="spellEnd"/>
      <w:r w:rsidR="00B578B8">
        <w:t xml:space="preserve"> kártyát, akkor a következő Nigiri kártyája dupla annyi pontot ér. Ennek az ellenőrzését és </w:t>
      </w:r>
      <w:r w:rsidR="00880DA3">
        <w:t xml:space="preserve">a lerakott kártyán </w:t>
      </w:r>
      <w:r w:rsidR="0003052E">
        <w:t xml:space="preserve">való </w:t>
      </w:r>
      <w:r w:rsidR="00B578B8">
        <w:t>jelölését hajtja végre külön ebben a függvényben.</w:t>
      </w:r>
    </w:p>
    <w:p w14:paraId="79DEEDC3" w14:textId="3F087BC8" w:rsidR="00FD45C4" w:rsidRDefault="00FD45C4" w:rsidP="00877879">
      <w:r>
        <w:t xml:space="preserve">Ahhoz, hogy a </w:t>
      </w:r>
      <w:proofErr w:type="spellStart"/>
      <w:r>
        <w:t>wrapper</w:t>
      </w:r>
      <w:proofErr w:type="spellEnd"/>
      <w:r>
        <w:t xml:space="preserve"> osztály segítségével tudjuk </w:t>
      </w:r>
      <w:proofErr w:type="spellStart"/>
      <w:r>
        <w:t>példányosítani</w:t>
      </w:r>
      <w:proofErr w:type="spellEnd"/>
      <w:r>
        <w:t xml:space="preserve"> a kezelő osztályokat, emellé szükség volt egy segédfüggvény implementálására is. Ez a függvény az </w:t>
      </w:r>
      <w:proofErr w:type="spellStart"/>
      <w:r w:rsidRPr="00FD45C4">
        <w:t>IServiceProvider</w:t>
      </w:r>
      <w:proofErr w:type="spellEnd"/>
      <w:r>
        <w:t>-en fogalmaz</w:t>
      </w:r>
      <w:r w:rsidR="00764A91">
        <w:t>za</w:t>
      </w:r>
      <w:r>
        <w:t xml:space="preserve"> meg </w:t>
      </w:r>
      <w:r w:rsidR="00764A91">
        <w:t>a „</w:t>
      </w:r>
      <w:proofErr w:type="spellStart"/>
      <w:r w:rsidR="00764A91">
        <w:t>GetCommand</w:t>
      </w:r>
      <w:proofErr w:type="spellEnd"/>
      <w:r w:rsidR="00764A91">
        <w:t>”</w:t>
      </w:r>
      <w:r>
        <w:t xml:space="preserve"> kérést, ami az alkalmazásba regisztrált osztályok közül generikusan létrehozza a keresett </w:t>
      </w:r>
      <w:r w:rsidR="008027BA">
        <w:t xml:space="preserve">kezelő </w:t>
      </w:r>
      <w:r>
        <w:t>osztályt</w:t>
      </w:r>
      <w:r w:rsidR="00937C08">
        <w:t>, ha létezik</w:t>
      </w:r>
      <w:r>
        <w:t>.</w:t>
      </w:r>
      <w:r w:rsidR="008A0BD2">
        <w:t xml:space="preserve"> </w:t>
      </w:r>
      <w:r w:rsidR="005C0A4B">
        <w:t xml:space="preserve">Ez a segédfüggvény akármelyik parancs során meghívható. </w:t>
      </w:r>
      <w:r w:rsidR="008A0BD2">
        <w:t>Használati példa:</w:t>
      </w:r>
    </w:p>
    <w:p w14:paraId="3A19A2BB" w14:textId="77777777" w:rsidR="008A0BD2" w:rsidRDefault="008A0BD2" w:rsidP="008A0BD2">
      <w:pPr>
        <w:pStyle w:val="Kd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= _</w:t>
      </w:r>
      <w:proofErr w:type="spellStart"/>
      <w:r>
        <w:rPr>
          <w:lang w:eastAsia="hu-HU"/>
        </w:rPr>
        <w:t>serviceProvider.GetCommand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card.CardType.GetClass</w:t>
      </w:r>
      <w:proofErr w:type="spellEnd"/>
      <w:r>
        <w:rPr>
          <w:lang w:eastAsia="hu-HU"/>
        </w:rPr>
        <w:t>());</w:t>
      </w:r>
    </w:p>
    <w:p w14:paraId="0484A0E6" w14:textId="77777777" w:rsidR="008A0BD2" w:rsidRDefault="008A0BD2" w:rsidP="008A0BD2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!= </w:t>
      </w:r>
      <w:r>
        <w:rPr>
          <w:color w:val="0000FF"/>
          <w:lang w:eastAsia="hu-HU"/>
        </w:rPr>
        <w:t>null</w:t>
      </w:r>
      <w:r>
        <w:rPr>
          <w:lang w:eastAsia="hu-HU"/>
        </w:rPr>
        <w:t>)</w:t>
      </w:r>
    </w:p>
    <w:p w14:paraId="6F1D5D89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549A43A2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await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command.OnEndRound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);</w:t>
      </w:r>
    </w:p>
    <w:p w14:paraId="47800B79" w14:textId="3D218939" w:rsidR="008A0BD2" w:rsidRPr="00877879" w:rsidRDefault="008A0BD2" w:rsidP="008A0BD2">
      <w:pPr>
        <w:pStyle w:val="Kd"/>
      </w:pPr>
      <w:r>
        <w:rPr>
          <w:lang w:eastAsia="hu-HU"/>
        </w:rPr>
        <w:t>}</w:t>
      </w:r>
    </w:p>
    <w:p w14:paraId="166D35BE" w14:textId="5EC91CED" w:rsidR="00CC438B" w:rsidRDefault="002D2D93" w:rsidP="00CC438B">
      <w:pPr>
        <w:pStyle w:val="Cmsor4"/>
      </w:pPr>
      <w:proofErr w:type="spellStart"/>
      <w:r w:rsidRPr="002D2D93">
        <w:t>CardCommandHandler</w:t>
      </w:r>
      <w:proofErr w:type="spellEnd"/>
    </w:p>
    <w:p w14:paraId="47E63404" w14:textId="453FA7C1" w:rsidR="00895895" w:rsidRDefault="002D2D93" w:rsidP="002D2D93">
      <w:r>
        <w:t xml:space="preserve">Feladata a kártyák funkcióinak kezelése. Ebbe beletartozik a kártya kézből lerakása, </w:t>
      </w:r>
      <w:r w:rsidR="008D47DE">
        <w:t xml:space="preserve">vagy </w:t>
      </w:r>
      <w:r>
        <w:t>egy játékos extra lépése vagy annak kihagyása</w:t>
      </w:r>
      <w:r w:rsidR="0077003C">
        <w:t>.</w:t>
      </w:r>
      <w:r w:rsidR="003F62A4">
        <w:t xml:space="preserve"> Egy kártya lerakása során a legtöbb kártya esetén még csak annyi történik, hogy megjelöljük, hogy a kör végén ezt a kártyát fogjuk felfordítani</w:t>
      </w:r>
      <w:r w:rsidR="00110AFB">
        <w:t xml:space="preserve">, és </w:t>
      </w:r>
      <w:proofErr w:type="spellStart"/>
      <w:r w:rsidR="00110AFB">
        <w:t>továbblépünk</w:t>
      </w:r>
      <w:proofErr w:type="spellEnd"/>
      <w:r w:rsidR="00110AFB">
        <w:t xml:space="preserve"> a következőre</w:t>
      </w:r>
      <w:r w:rsidR="003F62A4">
        <w:t>.</w:t>
      </w:r>
    </w:p>
    <w:p w14:paraId="784252E2" w14:textId="3BA3E951" w:rsidR="002D2D93" w:rsidRDefault="003F62A4" w:rsidP="002D2D93">
      <w:r>
        <w:t xml:space="preserve">A kérés során először történik egy validáció, amivel </w:t>
      </w:r>
      <w:proofErr w:type="spellStart"/>
      <w:r>
        <w:t>leellenőrzi</w:t>
      </w:r>
      <w:proofErr w:type="spellEnd"/>
      <w:r>
        <w:t xml:space="preserve">, hogy a megfelelő játékos a </w:t>
      </w:r>
      <w:r w:rsidR="00C9152D">
        <w:t>megfelelő fázisban választott lapot. Ezután megjelöl</w:t>
      </w:r>
      <w:r w:rsidR="00CB1674">
        <w:t>i</w:t>
      </w:r>
      <w:r w:rsidR="003D13F1">
        <w:t xml:space="preserve"> a lapot</w:t>
      </w:r>
      <w:r w:rsidR="00C9152D">
        <w:t>, és felrakj</w:t>
      </w:r>
      <w:r w:rsidR="00CB1674">
        <w:t>a</w:t>
      </w:r>
      <w:r w:rsidR="00C9152D">
        <w:t xml:space="preserve"> az opcionális kapott plusz információkat az </w:t>
      </w:r>
      <w:proofErr w:type="spellStart"/>
      <w:r w:rsidR="00C9152D">
        <w:t>AdditionalInfo</w:t>
      </w:r>
      <w:proofErr w:type="spellEnd"/>
      <w:r w:rsidR="00C9152D">
        <w:t xml:space="preserve"> blokkba, </w:t>
      </w:r>
      <w:r w:rsidR="00CB1674">
        <w:t>végül</w:t>
      </w:r>
      <w:r w:rsidR="00C9152D">
        <w:t xml:space="preserve"> meghívj</w:t>
      </w:r>
      <w:r w:rsidR="00CB1674">
        <w:t>a</w:t>
      </w:r>
      <w:r w:rsidR="00C9152D">
        <w:t xml:space="preserve"> az </w:t>
      </w:r>
      <w:proofErr w:type="spellStart"/>
      <w:r w:rsidR="00C9152D">
        <w:t>OnPlayCard</w:t>
      </w:r>
      <w:proofErr w:type="spellEnd"/>
      <w:r w:rsidR="00C9152D">
        <w:t xml:space="preserve"> függvényt a kártya kezelő osztály</w:t>
      </w:r>
      <w:r w:rsidR="00933AF0">
        <w:t>án</w:t>
      </w:r>
      <w:r w:rsidR="00C9152D">
        <w:t>, ami</w:t>
      </w:r>
      <w:r w:rsidR="000000FE">
        <w:t xml:space="preserve"> többségében opcionális logikát tartalmaz</w:t>
      </w:r>
      <w:r w:rsidR="00C9152D">
        <w:t>.</w:t>
      </w:r>
      <w:r w:rsidR="006E135D">
        <w:t xml:space="preserve"> A kártya kirakása végén kiszámolja, hogy ki a következő játékos. Ilyenkor akár fázist is lép, ha extra lépések köre kezdődne vagy vége van a körnek.</w:t>
      </w:r>
      <w:r w:rsidR="005139DC">
        <w:t xml:space="preserve"> A</w:t>
      </w:r>
      <w:r w:rsidR="00650CC9">
        <w:t xml:space="preserve"> folyamat</w:t>
      </w:r>
      <w:r w:rsidR="005139DC">
        <w:t xml:space="preserve"> legvégén pedig elküldi a szükséges eseményeket a feliratkozói felé.</w:t>
      </w:r>
    </w:p>
    <w:p w14:paraId="75C5BCB3" w14:textId="2ED45804" w:rsidR="00D65C65" w:rsidRDefault="00D65C65" w:rsidP="002D2D93">
      <w:r>
        <w:lastRenderedPageBreak/>
        <w:t xml:space="preserve">Az extra lépések logikája hasonlóan épül fel, mint a kártya kiválasztása. Különbségek vannak a </w:t>
      </w:r>
      <w:proofErr w:type="spellStart"/>
      <w:r>
        <w:t>validált</w:t>
      </w:r>
      <w:proofErr w:type="spellEnd"/>
      <w:r>
        <w:t xml:space="preserve"> fázis és a </w:t>
      </w:r>
      <w:r w:rsidR="006B06E3">
        <w:t xml:space="preserve">kártya </w:t>
      </w:r>
      <w:r>
        <w:t>kezelő osztályon meghívott függvény között.</w:t>
      </w:r>
      <w:r w:rsidR="00953F8C">
        <w:t xml:space="preserve"> A kihagyás funkciója pedig</w:t>
      </w:r>
      <w:r w:rsidR="00E75BED">
        <w:t xml:space="preserve"> az extra</w:t>
      </w:r>
      <w:r w:rsidR="00953F8C">
        <w:t xml:space="preserve"> lépés helyett a validáció után csak a következő játékost keresi meg és állítja be.</w:t>
      </w:r>
    </w:p>
    <w:p w14:paraId="34884E40" w14:textId="1F09ED8B" w:rsidR="000247EC" w:rsidRDefault="000247EC" w:rsidP="000247EC">
      <w:pPr>
        <w:pStyle w:val="Cmsor4"/>
      </w:pPr>
      <w:r w:rsidRPr="000247EC">
        <w:t>GameCommandHandler</w:t>
      </w:r>
    </w:p>
    <w:p w14:paraId="2ABA6058" w14:textId="18A87A71" w:rsidR="00C04019" w:rsidRDefault="009F0DC2" w:rsidP="00C04019">
      <w:r>
        <w:t>Elsődleges feladata a játékok létrehozása és törlése, emellett az egyes fázisok végén a kiértékelések lefolytatása.</w:t>
      </w:r>
      <w:r w:rsidR="00192164">
        <w:t xml:space="preserve"> A játék létrehozása során a kapott pakli típus szerint kever egy paklit és létrehozza a játékosokat. Ezután a kevert pakliból rögtön szétosztja a játékosok között a felső lapokat, a kiegészítő információkkal együtt.</w:t>
      </w:r>
      <w:r w:rsidR="006C514F">
        <w:t xml:space="preserve"> Az egyes játékosokhoz létrehozza az asztalukat, kialakítja a játékosok közötti sorrendet</w:t>
      </w:r>
      <w:r w:rsidR="00B439CC">
        <w:t xml:space="preserve"> és beállítja a kezdő és aktuális azonosítót</w:t>
      </w:r>
      <w:r w:rsidR="006C514F">
        <w:t xml:space="preserve"> a játék elmentése előtt.</w:t>
      </w:r>
      <w:r w:rsidR="005C6622">
        <w:t xml:space="preserve"> A legvégén küld egy jelet a RabbitMQ-n keresztül a </w:t>
      </w:r>
      <w:r w:rsidR="00772F9B">
        <w:t>felhasználó</w:t>
      </w:r>
      <w:r w:rsidR="005C6622">
        <w:t>kezelőnek, hogy a játék elkészült.</w:t>
      </w:r>
    </w:p>
    <w:p w14:paraId="622D8B7E" w14:textId="35FB02C9" w:rsidR="00056261" w:rsidRDefault="00056261" w:rsidP="00C04019">
      <w:r>
        <w:t>Az első kiértékelő parancs a körök végén történik, ahol az egyes játékosok kiválasztott lapjainak a lekezelése történik.</w:t>
      </w:r>
      <w:r w:rsidR="00A84413">
        <w:t xml:space="preserve"> Minden kiválasztott kártyán megtörténik az </w:t>
      </w:r>
      <w:proofErr w:type="spellStart"/>
      <w:r w:rsidR="00A84413">
        <w:t>OnEndTurn</w:t>
      </w:r>
      <w:proofErr w:type="spellEnd"/>
      <w:r w:rsidR="00A84413">
        <w:t xml:space="preserve"> meghívása, ahol a legtöbb kártya az </w:t>
      </w:r>
      <w:proofErr w:type="spellStart"/>
      <w:r w:rsidR="00A84413" w:rsidRPr="00A84413">
        <w:t>ISimpleAddToBoard</w:t>
      </w:r>
      <w:proofErr w:type="spellEnd"/>
      <w:r w:rsidR="00A84413">
        <w:t xml:space="preserve"> egyik függvényét hívja meg.</w:t>
      </w:r>
      <w:r w:rsidR="00294EAD">
        <w:t xml:space="preserve"> Azután, hogy megtörtént az egyes kártyák kiértékelése, a játék leszimulálja a paklik körbeadását a </w:t>
      </w:r>
      <w:proofErr w:type="spellStart"/>
      <w:r w:rsidR="00294EAD">
        <w:t>HandId</w:t>
      </w:r>
      <w:proofErr w:type="spellEnd"/>
      <w:r w:rsidR="00294EAD">
        <w:t xml:space="preserve"> azonosítók lecserélésével.</w:t>
      </w:r>
      <w:r w:rsidR="00D3311C">
        <w:t xml:space="preserve"> Ha ez volt az utolsó kör, </w:t>
      </w:r>
      <w:r w:rsidR="00CB4F8D">
        <w:t>tehát</w:t>
      </w:r>
      <w:r w:rsidR="00D3311C">
        <w:t xml:space="preserve"> nincs </w:t>
      </w:r>
      <w:r w:rsidR="00CB4F8D">
        <w:t xml:space="preserve">több </w:t>
      </w:r>
      <w:r w:rsidR="00D3311C">
        <w:t xml:space="preserve">kártya, amit körbe tudnának adni, akkor pedig átlép a menet végi fázisba, </w:t>
      </w:r>
      <w:r w:rsidR="00E94669">
        <w:t>amir</w:t>
      </w:r>
      <w:r w:rsidR="00D3311C">
        <w:t>ől eseményt is küld.</w:t>
      </w:r>
    </w:p>
    <w:p w14:paraId="0FFF9827" w14:textId="454CB3E6" w:rsidR="00E70E90" w:rsidRDefault="00E70E90" w:rsidP="00C04019">
      <w:r>
        <w:t>A második kiértékelő parancs során veszi az asztalokon megtalálható lapokat, amiknek a már említett kártyakezelő osztályon keresztül kielemzi melyik mennyi pontot ér. Itt az elemzőfüggvények elég komplikáltak tudnak lenni, mivel függhetnek más lapoktól is, legyen az a sajátunk vagy más játékos asztalán.</w:t>
      </w:r>
      <w:r w:rsidR="00697953">
        <w:t xml:space="preserve"> Ezért is segítség a kiemelt </w:t>
      </w:r>
      <w:r w:rsidR="00415A41">
        <w:t xml:space="preserve">kártyakezelő </w:t>
      </w:r>
      <w:r w:rsidR="00697953">
        <w:t>implementáció, mivel letisztult kezelést ad az elemzésnek.</w:t>
      </w:r>
      <w:r w:rsidR="00E147A4">
        <w:t xml:space="preserve"> Az elemzések után letisztítja az asztalokat a desszert típusokon kívül, mivel azok a játék végén pontozódnak.</w:t>
      </w:r>
      <w:r w:rsidR="009C09E6">
        <w:t xml:space="preserve"> Menet végén pedig</w:t>
      </w:r>
      <w:r w:rsidR="005052E4">
        <w:t>,</w:t>
      </w:r>
      <w:r w:rsidR="009C09E6">
        <w:t xml:space="preserve"> ha nem az utolsó menet, akkor </w:t>
      </w:r>
      <w:proofErr w:type="spellStart"/>
      <w:r w:rsidR="009C09E6">
        <w:t>újrakeveri</w:t>
      </w:r>
      <w:proofErr w:type="spellEnd"/>
      <w:r w:rsidR="009C09E6">
        <w:t xml:space="preserve"> a paklit és kiosztja a lapokat, mielőtt </w:t>
      </w:r>
      <w:proofErr w:type="spellStart"/>
      <w:r w:rsidR="009C09E6">
        <w:t>elkezdené</w:t>
      </w:r>
      <w:proofErr w:type="spellEnd"/>
      <w:r w:rsidR="009C09E6">
        <w:t xml:space="preserve"> a következő kört.</w:t>
      </w:r>
      <w:r w:rsidR="005052E4">
        <w:t xml:space="preserve"> Ha az utolsó menet volt, akkor pedig a játék végi fázisba állítva küldi el a megfelelő eseményeket.</w:t>
      </w:r>
    </w:p>
    <w:p w14:paraId="7A01CCEB" w14:textId="579EEE3D" w:rsidR="00975796" w:rsidRDefault="00975796" w:rsidP="00C04019">
      <w:r>
        <w:t>A játék végi elemzés során beszámításra kerülnek a desszert lapok is, és letakarít</w:t>
      </w:r>
      <w:r w:rsidR="00BD15F9">
        <w:t>ásra kerülnek</w:t>
      </w:r>
      <w:r>
        <w:t xml:space="preserve"> az egyes asztalok. Mivel a</w:t>
      </w:r>
      <w:r w:rsidR="00AD1ABE">
        <w:t xml:space="preserve"> korábbi</w:t>
      </w:r>
      <w:r>
        <w:t xml:space="preserve"> pontok fokozatosan kerültek beszámításra</w:t>
      </w:r>
      <w:r w:rsidR="0013076D">
        <w:t xml:space="preserve"> a </w:t>
      </w:r>
      <w:r w:rsidR="00570C16">
        <w:t>menetek</w:t>
      </w:r>
      <w:r w:rsidR="0013076D">
        <w:t xml:space="preserve"> mentén</w:t>
      </w:r>
      <w:r>
        <w:t>, így ezután az egyetlen teendője, hogy átállítsa a fázist az eredmények megjelenítésére.</w:t>
      </w:r>
    </w:p>
    <w:p w14:paraId="0B7F4AAC" w14:textId="44DE8F71" w:rsidR="001460AA" w:rsidRPr="00C04019" w:rsidRDefault="001460AA" w:rsidP="00C04019">
      <w:r>
        <w:lastRenderedPageBreak/>
        <w:t xml:space="preserve">Mindhárom kielemző parancs elején található validáció, amivel kimondja, hogy a köröket kezdő játékosnak kell </w:t>
      </w:r>
      <w:proofErr w:type="spellStart"/>
      <w:r>
        <w:t>továbblépnie</w:t>
      </w:r>
      <w:proofErr w:type="spellEnd"/>
      <w:r>
        <w:t xml:space="preserve"> velük.</w:t>
      </w:r>
      <w:r w:rsidR="00CA181F">
        <w:t xml:space="preserve"> Viszont ez elég kényelmetlen lehet minden alkalommal</w:t>
      </w:r>
      <w:r w:rsidR="00D86314">
        <w:t xml:space="preserve"> egy játékosnak</w:t>
      </w:r>
      <w:r w:rsidR="00CA181F">
        <w:t>, ezért bevezetésre került, hogy ha egy idő után nem lép tovább, akkor a szerver automatikusan elvégzi a Hangfire segítségével.</w:t>
      </w:r>
    </w:p>
    <w:p w14:paraId="2F021D44" w14:textId="1EFB51F9" w:rsidR="000C5E85" w:rsidRDefault="00251577" w:rsidP="000C5E85">
      <w:pPr>
        <w:pStyle w:val="Cmsor4"/>
      </w:pPr>
      <w:r w:rsidRPr="00251577">
        <w:t>GameQueryHandler</w:t>
      </w:r>
    </w:p>
    <w:p w14:paraId="411AF737" w14:textId="33935154" w:rsidR="00BE1A97" w:rsidRPr="00BE1A97" w:rsidRDefault="00BE1A97" w:rsidP="00BE1A97">
      <w:r>
        <w:t>Feladata a játékosoknak a saját játékuk</w:t>
      </w:r>
      <w:r w:rsidR="0035062E">
        <w:t>nak</w:t>
      </w:r>
      <w:r>
        <w:t xml:space="preserve"> és kezüknek a szolgáltatása. A kérések </w:t>
      </w:r>
      <w:proofErr w:type="spellStart"/>
      <w:r>
        <w:t>gyorsítótárazva</w:t>
      </w:r>
      <w:proofErr w:type="spellEnd"/>
      <w:r>
        <w:t xml:space="preserve"> vannak, amiket az események segítségével tart naprakészen.</w:t>
      </w:r>
      <w:r w:rsidR="00C61143">
        <w:t xml:space="preserve"> Mivel a játékosok szabadon megtekinthetik mások asztalait, ezért a játék lekérdezése asztalok kártyáit is tartalmazóan mélyen történik meg.</w:t>
      </w:r>
      <w:r w:rsidR="007A6190">
        <w:t xml:space="preserve"> A kezek lekérdezése viszont külön történik meg, és csak a saját kártyáinkat tartalmazzák, így biztosan csak mi ismerjük a tartalmukat.</w:t>
      </w:r>
    </w:p>
    <w:p w14:paraId="4ACCCB09" w14:textId="1A080AA2" w:rsidR="000C5E85" w:rsidRDefault="00251577" w:rsidP="000C5E85">
      <w:pPr>
        <w:pStyle w:val="Cmsor4"/>
      </w:pPr>
      <w:r w:rsidRPr="00251577">
        <w:t>GameNotificationHandler</w:t>
      </w:r>
    </w:p>
    <w:p w14:paraId="0533679B" w14:textId="675F09F3" w:rsidR="004E736A" w:rsidRPr="004E736A" w:rsidRDefault="004E736A" w:rsidP="004E736A">
      <w:r>
        <w:t>Az osztály egyik feladata, hogy elkapja az egyes játékoknak a frissítési vagy törlési eseményét, amik alapján a gyorsítótár kezelését valósítja meg a játékok azonosítóival címezve.</w:t>
      </w:r>
      <w:r w:rsidR="00E846F9">
        <w:t xml:space="preserve"> Másik feladata, hogy a kiértékelő fázisokba lépésnek az eseményét kapja el. Ezekben létrehoz egy-egy új parancsot, ami a kiértékeléseket imitálja olyan esetekben, amikor a kezdő játékos nem nyomja tovább időben. Ezeket a parancsokat pedig elküldi a Hangfire-</w:t>
      </w:r>
      <w:proofErr w:type="spellStart"/>
      <w:r w:rsidR="00E846F9">
        <w:t>nek</w:t>
      </w:r>
      <w:proofErr w:type="spellEnd"/>
      <w:r w:rsidR="00E846F9">
        <w:t>, hogy hívja meg 30 másodperc múlva.</w:t>
      </w:r>
    </w:p>
    <w:p w14:paraId="2B836896" w14:textId="10CD2D75" w:rsidR="0077003C" w:rsidRDefault="0077003C" w:rsidP="0077003C">
      <w:pPr>
        <w:pStyle w:val="Cmsor4"/>
      </w:pPr>
      <w:r>
        <w:t>Hangfire</w:t>
      </w:r>
    </w:p>
    <w:p w14:paraId="72158480" w14:textId="5462E1E0" w:rsidR="00483234" w:rsidRPr="00483234" w:rsidRDefault="000F103D" w:rsidP="00483234">
      <w:r>
        <w:t xml:space="preserve">Háttérben futó feladatok kezeléséhez az </w:t>
      </w:r>
      <w:proofErr w:type="spellStart"/>
      <w:r>
        <w:t>előzőekből</w:t>
      </w:r>
      <w:proofErr w:type="spellEnd"/>
      <w:r>
        <w:t xml:space="preserve"> fakadóan a Hangfire segédkönyvtár lett bevezetve. Ehhez a komponenshez különálló adatbázis és adminisztrációs </w:t>
      </w:r>
      <w:proofErr w:type="spellStart"/>
      <w:r>
        <w:t>dashboard</w:t>
      </w:r>
      <w:proofErr w:type="spellEnd"/>
      <w:r>
        <w:t xml:space="preserve"> is tartozik a játék kezelő konténeren.</w:t>
      </w:r>
      <w:r w:rsidR="00C231A1">
        <w:t xml:space="preserve"> Lehetőséget ad konkrét időpont szerinti vagy ismétlődő feladatok elvégzésére is, de az alkalmazásban egyedül </w:t>
      </w:r>
      <w:r w:rsidR="001B3EB7">
        <w:t xml:space="preserve">az aktuális időtől </w:t>
      </w:r>
      <w:r w:rsidR="00C231A1">
        <w:t xml:space="preserve">30 másodperc múlva lefutó feladatok elvégzésére volt </w:t>
      </w:r>
      <w:r w:rsidR="008360B4">
        <w:t>ki</w:t>
      </w:r>
      <w:r w:rsidR="00C231A1">
        <w:t>használva.</w:t>
      </w:r>
    </w:p>
    <w:p w14:paraId="484CCA80" w14:textId="77777777" w:rsidR="00EA66EE" w:rsidRDefault="00483234" w:rsidP="00EA66EE">
      <w:pPr>
        <w:pStyle w:val="Kp"/>
      </w:pPr>
      <w:r>
        <w:rPr>
          <w:noProof/>
        </w:rPr>
        <w:drawing>
          <wp:inline distT="0" distB="0" distL="0" distR="0" wp14:anchorId="68344DAC" wp14:editId="6A3CEB5D">
            <wp:extent cx="4962525" cy="1819275"/>
            <wp:effectExtent l="0" t="0" r="9525" b="9525"/>
            <wp:docPr id="265682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FE4" w14:textId="3E3984BE" w:rsidR="00EA66EE" w:rsidRDefault="00000000" w:rsidP="00EA66EE">
      <w:pPr>
        <w:pStyle w:val="Kpalrs"/>
      </w:pPr>
      <w:fldSimple w:instr=" SEQ ábra \* ARABIC ">
        <w:r w:rsidR="00F10DD7">
          <w:rPr>
            <w:noProof/>
          </w:rPr>
          <w:t>25</w:t>
        </w:r>
      </w:fldSimple>
      <w:r w:rsidR="00EA66EE">
        <w:t>. ábra Hangfire használata</w:t>
      </w:r>
    </w:p>
    <w:p w14:paraId="2293B061" w14:textId="104D4AAB" w:rsidR="00EA66EE" w:rsidRPr="00EA66EE" w:rsidRDefault="00C92CE3" w:rsidP="00EA66EE">
      <w:r>
        <w:lastRenderedPageBreak/>
        <w:t xml:space="preserve">A Hangfire alapértelmezetten </w:t>
      </w:r>
      <w:r w:rsidR="00255D52">
        <w:t xml:space="preserve">függvények futtatására ad lehetőséget, de az </w:t>
      </w:r>
      <w:r w:rsidR="003B18BC">
        <w:t>kevésbé átlátható</w:t>
      </w:r>
      <w:r w:rsidR="00255D52">
        <w:t xml:space="preserve"> lenne a parancs</w:t>
      </w:r>
      <w:r w:rsidR="00BD76E4">
        <w:t xml:space="preserve"> objektum</w:t>
      </w:r>
      <w:r w:rsidR="00255D52">
        <w:t xml:space="preserve"> alapú implementációk mellett.</w:t>
      </w:r>
      <w:r w:rsidR="000E6B33">
        <w:t xml:space="preserve"> Erre lett bevezetve a </w:t>
      </w:r>
      <w:proofErr w:type="spellStart"/>
      <w:r w:rsidR="000E6B33">
        <w:t>MediatorHangfireBridge</w:t>
      </w:r>
      <w:proofErr w:type="spellEnd"/>
      <w:r w:rsidR="000E6B33">
        <w:t xml:space="preserve"> összekötő struktúra, aminek át tudjuk adni a meghívandó parancso</w:t>
      </w:r>
      <w:r w:rsidR="0000746F">
        <w:t>kat</w:t>
      </w:r>
      <w:r w:rsidR="000E6B33">
        <w:t>.</w:t>
      </w:r>
      <w:r w:rsidR="005D19EB">
        <w:t xml:space="preserve"> Az eseménykezelő osztály egy</w:t>
      </w:r>
      <w:r w:rsidR="007636CB">
        <w:t xml:space="preserve"> </w:t>
      </w:r>
      <w:proofErr w:type="spellStart"/>
      <w:r w:rsidR="007636CB">
        <w:t>MediatorExtensions</w:t>
      </w:r>
      <w:proofErr w:type="spellEnd"/>
      <w:r w:rsidR="005D19EB">
        <w:t xml:space="preserve"> segédfüggvény segítségével indítja el a feladatokat. A parancskezelő ugyanúgy </w:t>
      </w:r>
      <w:r w:rsidR="00191403">
        <w:t>a</w:t>
      </w:r>
      <w:r w:rsidR="005D19EB">
        <w:t xml:space="preserve"> segédfüggvény segítségével keresi ki és állítja le a parancsokat, ha a szerver</w:t>
      </w:r>
      <w:r w:rsidR="00C33941">
        <w:t xml:space="preserve">oldali </w:t>
      </w:r>
      <w:r w:rsidR="00D87C96">
        <w:t xml:space="preserve">időzített </w:t>
      </w:r>
      <w:r w:rsidR="005D19EB">
        <w:t>futtatása előtt a játékos kezdeményez</w:t>
      </w:r>
      <w:r w:rsidR="00F94927">
        <w:t>i a parancs hívását</w:t>
      </w:r>
      <w:r w:rsidR="005D19EB">
        <w:t>.</w:t>
      </w:r>
    </w:p>
    <w:p w14:paraId="5C8D01E5" w14:textId="6A9DC1EC" w:rsidR="0076749F" w:rsidRDefault="0076749F" w:rsidP="0076749F">
      <w:pPr>
        <w:pStyle w:val="Cmsor3"/>
      </w:pPr>
      <w:bookmarkStart w:id="78" w:name="_Toc152271358"/>
      <w:r>
        <w:t>Felület</w:t>
      </w:r>
      <w:bookmarkEnd w:id="78"/>
    </w:p>
    <w:p w14:paraId="75EA56FC" w14:textId="40166055" w:rsidR="002F4066" w:rsidRDefault="002F4066" w:rsidP="002F4066">
      <w:r>
        <w:t>A játék felületének kialakításakor a legfontosabb szempont volt, hogy a játékosok minél könnyebben elérhessék a játék állásáról az információkat.</w:t>
      </w:r>
      <w:r w:rsidR="00CA665E">
        <w:t xml:space="preserve"> Mivel egy webes felületen </w:t>
      </w:r>
      <w:proofErr w:type="spellStart"/>
      <w:r w:rsidR="00CA665E">
        <w:t>limitáltabbak</w:t>
      </w:r>
      <w:proofErr w:type="spellEnd"/>
      <w:r w:rsidR="00CA665E">
        <w:t xml:space="preserve"> a lehetőségek, mint egy kiterített asztalon, így </w:t>
      </w:r>
      <w:r w:rsidR="0016551C">
        <w:t xml:space="preserve">különösebb </w:t>
      </w:r>
      <w:r w:rsidR="00CA665E">
        <w:t>figyel</w:t>
      </w:r>
      <w:r w:rsidR="0016551C">
        <w:t>met</w:t>
      </w:r>
      <w:r w:rsidR="00CA665E">
        <w:t xml:space="preserve"> k</w:t>
      </w:r>
      <w:r w:rsidR="0016551C">
        <w:t>apott, hogy</w:t>
      </w:r>
      <w:r w:rsidR="00CA665E">
        <w:t xml:space="preserve"> hol és mi található meg.</w:t>
      </w:r>
    </w:p>
    <w:p w14:paraId="41907BCA" w14:textId="77777777" w:rsidR="00BE1C4D" w:rsidRDefault="00796845" w:rsidP="00BE1C4D">
      <w:pPr>
        <w:pStyle w:val="Kp"/>
      </w:pPr>
      <w:r>
        <w:rPr>
          <w:noProof/>
        </w:rPr>
        <w:drawing>
          <wp:inline distT="0" distB="0" distL="0" distR="0" wp14:anchorId="36D3BB09" wp14:editId="76BCD936">
            <wp:extent cx="4981575" cy="3924220"/>
            <wp:effectExtent l="0" t="0" r="0" b="635"/>
            <wp:docPr id="1937303455" name="Kép 1" descr="A képen játék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455" name="Kép 1" descr="A képen játék látható&#10;&#10;Automatikusan generált leírás alacsony megbízhatóságga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3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6FA" w14:textId="2ED27CFF" w:rsidR="00BE1C4D" w:rsidRDefault="00000000" w:rsidP="00BE1C4D">
      <w:pPr>
        <w:pStyle w:val="Kpalrs"/>
      </w:pPr>
      <w:fldSimple w:instr=" SEQ ábra \* ARABIC ">
        <w:r w:rsidR="00F10DD7">
          <w:rPr>
            <w:noProof/>
          </w:rPr>
          <w:t>26</w:t>
        </w:r>
      </w:fldSimple>
      <w:r w:rsidR="00BE1C4D">
        <w:t>. ábra Játék felülete</w:t>
      </w:r>
    </w:p>
    <w:p w14:paraId="6A169516" w14:textId="658E1535" w:rsidR="00521A55" w:rsidRDefault="00521A55" w:rsidP="00521A55">
      <w:r>
        <w:t>A játék felületének kialakításakor két alkomponens lett bevezetve. Van egy komponens, ami a kártyák megjelenítéséért felel. Mivel egységes</w:t>
      </w:r>
      <w:r w:rsidR="00E330EE">
        <w:t>,</w:t>
      </w:r>
      <w:r w:rsidR="00857D1D">
        <w:t xml:space="preserve"> de komplex</w:t>
      </w:r>
      <w:r>
        <w:t xml:space="preserve"> </w:t>
      </w:r>
      <w:r w:rsidR="00857D1D">
        <w:t>saját</w:t>
      </w:r>
      <w:r>
        <w:t xml:space="preserve"> logikát követel, mint például a pontszámos kártyák különválasztása, ezért jobban megéri őket egységesen külön elemként felhasználni.</w:t>
      </w:r>
    </w:p>
    <w:p w14:paraId="4B14CD6E" w14:textId="6F9F0FEF" w:rsidR="00BE1C4D" w:rsidRDefault="00362F87" w:rsidP="00BE1C4D">
      <w:r>
        <w:lastRenderedPageBreak/>
        <w:t>Ezenkívül külön lett választva a játékosok kezét megvalósító komponens, mivel a háttérlogikája külön lekérdezést igényel, így letisztultabb marad a kialakítás.</w:t>
      </w:r>
      <w:r w:rsidR="00303E03">
        <w:t xml:space="preserve"> A játékosok kezét az oldal alján megjelenő sáv reprezentálja. Itt egymás mellett, lapozhatóan jelennek meg a kártyák, egy </w:t>
      </w:r>
      <w:r w:rsidR="00EE28AB">
        <w:t>alap</w:t>
      </w:r>
      <w:r w:rsidR="00303E03">
        <w:t xml:space="preserve"> animációval kiegészítve.</w:t>
      </w:r>
      <w:r w:rsidR="00664360">
        <w:t xml:space="preserve"> Mivel a kártyák akcióinál gyakran szükség van az asztalra kirakott lapjainkra is, ezért a sáv mellett van két gomb, aminek a segítségével lehet váltogatni a kéz és asztal nézetet, így az akciók során is könnyedén lehet választani kézből és asztalról is.</w:t>
      </w:r>
    </w:p>
    <w:p w14:paraId="4CA5B7D2" w14:textId="09064259" w:rsidR="00FA47EA" w:rsidRDefault="00E632DB" w:rsidP="00BE1C4D">
      <w:r>
        <w:t xml:space="preserve">A kártyák kezelésénél egy segédszolgáltatás feladata, hogy figyelje a játék és a játékos kezének az állását, ami alapján kiszámolja, hogy milyen lépéseket tehet meg a felhasználó. </w:t>
      </w:r>
      <w:r w:rsidR="00EC67FB">
        <w:t>Röviden</w:t>
      </w:r>
      <w:r>
        <w:t xml:space="preserve"> egy bonyolultabb kliensoldali validáció</w:t>
      </w:r>
      <w:r w:rsidR="00CD1590">
        <w:t xml:space="preserve"> központi</w:t>
      </w:r>
      <w:r>
        <w:t xml:space="preserve"> elvégzése.</w:t>
      </w:r>
      <w:r w:rsidR="00F45E2E">
        <w:t xml:space="preserve"> Ennek az eredményeként jelenik meg a pálya egyes részei külön megvilágított stílussal, jelezve a felhasználónak</w:t>
      </w:r>
      <w:r w:rsidR="004C7785">
        <w:t>,</w:t>
      </w:r>
      <w:r w:rsidR="00F45E2E">
        <w:t xml:space="preserve"> hogy ezt és ezt tudja megtenni.</w:t>
      </w:r>
      <w:r w:rsidR="004C7785">
        <w:t xml:space="preserve"> Ez azoknál az eseteknél is hasznos, amikor egyes kártyák akciói bonyolultabb kliensoldali logikát igényelnek.</w:t>
      </w:r>
      <w:r w:rsidR="00705F02">
        <w:t xml:space="preserve"> Például lerakáskor választani </w:t>
      </w:r>
      <w:r w:rsidR="00B903E6">
        <w:t xml:space="preserve">kell </w:t>
      </w:r>
      <w:r w:rsidR="00705F02">
        <w:t>egy lapot az asztalról, amit lemásoljon, vagy extra lépés során ki</w:t>
      </w:r>
      <w:r w:rsidR="00B903E6">
        <w:t xml:space="preserve"> kell </w:t>
      </w:r>
      <w:r w:rsidR="00705F02">
        <w:t>cserélni egy lappal a kézből.</w:t>
      </w:r>
      <w:r w:rsidR="004F01D1">
        <w:t xml:space="preserve"> Ezek használatára a plusz stílussal ad útmutatót a játékosnak</w:t>
      </w:r>
      <w:r w:rsidR="00492C28">
        <w:t>, így kevés ismerettel is gyorsan ki lehet igazodni</w:t>
      </w:r>
      <w:r w:rsidR="004F01D1">
        <w:t>.</w:t>
      </w:r>
    </w:p>
    <w:p w14:paraId="64C196F7" w14:textId="4654DFBF" w:rsidR="007201BA" w:rsidRDefault="00BF4D7F" w:rsidP="00BE1C4D">
      <w:r>
        <w:t>A kéz felett található a játéktér. Tetején</w:t>
      </w:r>
      <w:r w:rsidR="00C74A49">
        <w:t>, a barát ikonnal egyvonalban</w:t>
      </w:r>
      <w:r>
        <w:t xml:space="preserve"> mutatja az aktuális menetet és fázist</w:t>
      </w:r>
      <w:r w:rsidR="00C74A49">
        <w:t>.</w:t>
      </w:r>
      <w:r w:rsidR="0041578C">
        <w:t xml:space="preserve"> A felső sáv és a kéz között található maga a játék.</w:t>
      </w:r>
      <w:r w:rsidR="00355611">
        <w:t xml:space="preserve"> Ezen a területen jobboldalt egy görgethető listában vannak összeszedve a játékosok a kezdőbetűjükkel és profilképükkel megkülönböztetve.</w:t>
      </w:r>
      <w:r w:rsidR="006E7946">
        <w:t xml:space="preserve"> Ezen a listán egy játékost kiválasztva jelenik meg középen az adott játékos asztala. Ezáltal az egyes játékosok asztalait a játékosok szerint tudjuk böngészni.</w:t>
      </w:r>
      <w:r w:rsidR="003A5E08">
        <w:t xml:space="preserve"> Az egyes játékosok gombjai alatt emellett azt is látjuk, hogy az adott játékos eddig mennyi pontot gyűjtött össze.</w:t>
      </w:r>
    </w:p>
    <w:p w14:paraId="78F3807E" w14:textId="77FE3696" w:rsidR="003C3107" w:rsidRDefault="003C3107" w:rsidP="00BE1C4D">
      <w:r>
        <w:t xml:space="preserve">A játék során az asztal frissítésének eseményét </w:t>
      </w:r>
      <w:r w:rsidR="003146DF">
        <w:t xml:space="preserve">a szervertől </w:t>
      </w:r>
      <w:r>
        <w:t xml:space="preserve">elkapva módosul a tábla. Ilyenkor gyakran változik az aktuális játékos is, ezért, hogy kicsit gyorsabbnak tűnjön a játék, egy egyszerű animáció is be van vezetve, ami </w:t>
      </w:r>
      <w:r w:rsidR="00424904">
        <w:t xml:space="preserve">leszimulálja </w:t>
      </w:r>
      <w:r>
        <w:t>a játékosok sorrendjé</w:t>
      </w:r>
      <w:r w:rsidR="00424904">
        <w:t>nek az újra rendezését</w:t>
      </w:r>
      <w:r>
        <w:t xml:space="preserve">, </w:t>
      </w:r>
      <w:r w:rsidR="00424904">
        <w:t>amivel</w:t>
      </w:r>
      <w:r>
        <w:t xml:space="preserve"> mindig az aktuális van legfelül. Emellett át is rakja az aktívan megtekintett játékos</w:t>
      </w:r>
      <w:r w:rsidR="00577E55">
        <w:t xml:space="preserve"> tábláját</w:t>
      </w:r>
      <w:r>
        <w:t xml:space="preserve"> az aktuálisra.</w:t>
      </w:r>
      <w:r w:rsidR="008627D6">
        <w:t xml:space="preserve"> Ilyenkor az egyes játékosok a saját lapuknak a listáját is frissítik, ami egy becsúszó</w:t>
      </w:r>
      <w:r w:rsidR="004D4FBA">
        <w:t xml:space="preserve"> fokozatosan</w:t>
      </w:r>
      <w:r w:rsidR="008627D6">
        <w:t xml:space="preserve"> késleltetett animációt kapott.</w:t>
      </w:r>
      <w:r w:rsidR="000E06E1">
        <w:t xml:space="preserve"> Tehát az asztal állását közösen kapják meg az eseményen keresztül, de a kezük tartalmát önmaguknak frissítik a játékosok.</w:t>
      </w:r>
    </w:p>
    <w:p w14:paraId="122C34A1" w14:textId="4A97E4AA" w:rsidR="00E762AE" w:rsidRPr="00BE1C4D" w:rsidRDefault="003A5E08" w:rsidP="00BE1C4D">
      <w:r>
        <w:t>A játék végén</w:t>
      </w:r>
      <w:r w:rsidR="00734477">
        <w:t xml:space="preserve"> az eredmények fázisban a kiürített játék felett egy összesítő eredménytáblát </w:t>
      </w:r>
      <w:r w:rsidR="00232299">
        <w:t>jelenít meg</w:t>
      </w:r>
      <w:r w:rsidR="00734477">
        <w:t xml:space="preserve"> a játékosok</w:t>
      </w:r>
      <w:r w:rsidR="00232299">
        <w:t>nak</w:t>
      </w:r>
      <w:r w:rsidR="00734477">
        <w:t>, ahol</w:t>
      </w:r>
      <w:r w:rsidR="00232299">
        <w:t xml:space="preserve"> a helyezéseket és pontokat látják, és</w:t>
      </w:r>
      <w:r w:rsidR="00734477">
        <w:t xml:space="preserve"> a </w:t>
      </w:r>
      <w:r w:rsidR="00734477">
        <w:lastRenderedPageBreak/>
        <w:t>tulajdonosnak van joga a végső törlés</w:t>
      </w:r>
      <w:r w:rsidR="009B32C7">
        <w:t>é</w:t>
      </w:r>
      <w:r w:rsidR="00734477">
        <w:t>re.</w:t>
      </w:r>
      <w:r w:rsidR="004F72F4">
        <w:t xml:space="preserve"> Magát a játékot akármikor tudja </w:t>
      </w:r>
      <w:r w:rsidR="00477424">
        <w:t>a tulajdonos</w:t>
      </w:r>
      <w:r w:rsidR="004F72F4">
        <w:t xml:space="preserve"> törölni, de akkor nem számít bele</w:t>
      </w:r>
      <w:r w:rsidR="00B1183C">
        <w:t xml:space="preserve"> a játék</w:t>
      </w:r>
      <w:r w:rsidR="004F72F4">
        <w:t xml:space="preserve"> az egyes játékosok pontjai </w:t>
      </w:r>
      <w:r w:rsidR="001A7410">
        <w:t xml:space="preserve">és előzményei </w:t>
      </w:r>
      <w:r w:rsidR="004F72F4">
        <w:t>közé.</w:t>
      </w:r>
    </w:p>
    <w:p w14:paraId="7FF49657" w14:textId="77777777" w:rsidR="005C1D4F" w:rsidRDefault="00DF3E64" w:rsidP="005C1D4F">
      <w:pPr>
        <w:pStyle w:val="Cmsor2"/>
      </w:pPr>
      <w:bookmarkStart w:id="79" w:name="_Toc152271359"/>
      <w:r>
        <w:t>Tesztelés</w:t>
      </w:r>
      <w:bookmarkEnd w:id="79"/>
    </w:p>
    <w:p w14:paraId="153FE1ED" w14:textId="7506925A" w:rsidR="003B00F7" w:rsidRDefault="003B00F7" w:rsidP="003B00F7">
      <w:pPr>
        <w:pStyle w:val="Cmsor3"/>
      </w:pPr>
      <w:bookmarkStart w:id="80" w:name="_Toc152271360"/>
      <w:r>
        <w:t>Unit tesztek</w:t>
      </w:r>
      <w:bookmarkEnd w:id="80"/>
    </w:p>
    <w:p w14:paraId="6A671061" w14:textId="6F668C1B" w:rsidR="00B23404" w:rsidRPr="00B23404" w:rsidRDefault="009F2FE1" w:rsidP="00B23404">
      <w:r>
        <w:t>A szerver konténereihez unit tesztek is elkészültek, amik különálló projektekként lettek létrehozva az egyes konténerek mentén.</w:t>
      </w:r>
      <w:r w:rsidR="00532D5F">
        <w:t xml:space="preserve"> Az elsődleges feladatuk az üzleti logika tesztelése volt, így a Repository komponensek használata a </w:t>
      </w:r>
      <w:proofErr w:type="spellStart"/>
      <w:r w:rsidR="00532D5F">
        <w:t>Moq</w:t>
      </w:r>
      <w:proofErr w:type="spellEnd"/>
      <w:r w:rsidR="00532D5F">
        <w:t xml:space="preserve"> segédkönyvtár segítségével lettek helyettesítve.</w:t>
      </w:r>
      <w:r w:rsidR="00E42488">
        <w:t xml:space="preserve"> Potenciálisan hosszan lehetne tesztelni az elkészült alkalmazást, de a projektnek nem fő témája a tesztelés, így csak részlegesen készült el. Tesztelve lettek a felhasználókezelő parancsok és a kártya kezelő osztályok.</w:t>
      </w:r>
    </w:p>
    <w:p w14:paraId="09041B84" w14:textId="386C3A83" w:rsidR="003B00F7" w:rsidRDefault="003B00F7" w:rsidP="003B00F7">
      <w:pPr>
        <w:pStyle w:val="Cmsor3"/>
      </w:pPr>
      <w:bookmarkStart w:id="81" w:name="_Toc152271361"/>
      <w:r>
        <w:t>E2E tesztek</w:t>
      </w:r>
      <w:bookmarkEnd w:id="81"/>
    </w:p>
    <w:p w14:paraId="1AEB4457" w14:textId="50A17870" w:rsidR="00B23404" w:rsidRDefault="002933D4" w:rsidP="00B23404">
      <w:r>
        <w:t>End-</w:t>
      </w:r>
      <w:proofErr w:type="spellStart"/>
      <w:r>
        <w:t>to</w:t>
      </w:r>
      <w:proofErr w:type="spellEnd"/>
      <w:r>
        <w:t xml:space="preserve">-end tesztek segítségével lett letesztelve a kliensoldali alkalmazás, ami a </w:t>
      </w:r>
      <w:proofErr w:type="spellStart"/>
      <w:r>
        <w:t>Cypress</w:t>
      </w:r>
      <w:proofErr w:type="spellEnd"/>
      <w:r>
        <w:t xml:space="preserve"> alapú tesztek során egy felhasználó lépéseit szimulálja le.</w:t>
      </w:r>
      <w:r w:rsidR="007D43EA">
        <w:t xml:space="preserve"> Az alkalmazásban részletesen le lettek tesztelve a felhasználói funkciók és a várótermek kezelése.</w:t>
      </w:r>
    </w:p>
    <w:p w14:paraId="5498F95A" w14:textId="71042283" w:rsidR="0023268F" w:rsidRDefault="0023268F" w:rsidP="00B23404">
      <w:r>
        <w:t>A tesztek kialakításához 3 kiegészítő függvény lett kialakítva. Két függvény, ami a bejelentkezés és regisztráció elküldését valósítja meg a kliensoldalt megkerülve, így annak tesztelése nélkül is tökéletesen lefut. Egy további függvény valósult meg a tesztadatok generálására.</w:t>
      </w:r>
      <w:r w:rsidR="0045457F">
        <w:t xml:space="preserve"> Ebben a függvényben vesz egy </w:t>
      </w:r>
      <w:proofErr w:type="spellStart"/>
      <w:r w:rsidR="0045457F">
        <w:t>fixture</w:t>
      </w:r>
      <w:proofErr w:type="spellEnd"/>
      <w:r w:rsidR="0045457F">
        <w:t xml:space="preserve"> fájlt, és annak a tartalmát felülírja a szükséges értékekkel, amiknek a végére random generált azonosítót helyez el.</w:t>
      </w:r>
      <w:r w:rsidR="009408D2">
        <w:t xml:space="preserve"> Ezáltal mindig egyedi felhasználókkal és várótermekkel tesztel</w:t>
      </w:r>
      <w:r w:rsidR="00884AC3">
        <w:t>.</w:t>
      </w:r>
      <w:r w:rsidR="009408D2">
        <w:t xml:space="preserve"> </w:t>
      </w:r>
      <w:r w:rsidR="00884AC3">
        <w:t>Ez azt jelenti, hogy</w:t>
      </w:r>
      <w:r w:rsidR="009408D2">
        <w:t xml:space="preserve"> nem fordulhat elő, hogy a</w:t>
      </w:r>
      <w:r w:rsidR="00884AC3">
        <w:t>z egyes elindított</w:t>
      </w:r>
      <w:r w:rsidR="009408D2">
        <w:t xml:space="preserve"> teszte</w:t>
      </w:r>
      <w:r w:rsidR="00884AC3">
        <w:t>lések</w:t>
      </w:r>
      <w:r w:rsidR="009408D2">
        <w:t xml:space="preserve"> összecsúsznak.</w:t>
      </w:r>
      <w:r w:rsidR="004A39C0">
        <w:t xml:space="preserve"> Ezt a generálást elvégzi a teszt egységek </w:t>
      </w:r>
      <w:proofErr w:type="spellStart"/>
      <w:r w:rsidR="004A39C0">
        <w:t>before</w:t>
      </w:r>
      <w:proofErr w:type="spellEnd"/>
      <w:r w:rsidR="004A39C0">
        <w:t xml:space="preserve"> blokkjában, tehát egységekként egyszer kell megtörténnie.</w:t>
      </w:r>
    </w:p>
    <w:p w14:paraId="51AAF1DF" w14:textId="74623AF5" w:rsidR="00983263" w:rsidRDefault="004A42CE" w:rsidP="00B23404">
      <w:r>
        <w:t>A felhasználói tesztek során le lett tesztelve a belépési és regisztrációs felületének használata. A tesztek részletesen körbejárták az egyes validációs lehetőségeket és potenciális elkövethető hibákat.</w:t>
      </w:r>
      <w:r w:rsidR="00B4533F">
        <w:t xml:space="preserve"> Mivel a tesztelés során létrehoz több felhasználót is, ezért a végén minden esetben elvégzi </w:t>
      </w:r>
      <w:r w:rsidR="00BA5F13">
        <w:t>ezeknek a törlését, letakarítását.</w:t>
      </w:r>
    </w:p>
    <w:p w14:paraId="11B863E1" w14:textId="243C5BAD" w:rsidR="00E77A0E" w:rsidRPr="00B23404" w:rsidRDefault="001E3293" w:rsidP="00B23404">
      <w:r>
        <w:t>A várótermek tesztelésénél a kezelésüknek az alapvető logikája lett megvizsgálva. Tehát a termeknek a készítése, csatlakozása vagy elhagyásának és törlésének a variációi.</w:t>
      </w:r>
      <w:r w:rsidR="0085298D">
        <w:t xml:space="preserve"> Mivel nem a felhasználókat teszteli, ezért a </w:t>
      </w:r>
      <w:proofErr w:type="spellStart"/>
      <w:r w:rsidR="0085298D">
        <w:t>before</w:t>
      </w:r>
      <w:proofErr w:type="spellEnd"/>
      <w:r w:rsidR="0085298D">
        <w:t xml:space="preserve"> blokkban előkészíti előre a teszteléshez használható felhasználókat, amiket az egység lefutásának a végén töröl is.</w:t>
      </w:r>
    </w:p>
    <w:p w14:paraId="0F325409" w14:textId="4B470E18" w:rsidR="00D20E09" w:rsidRDefault="00D20E09" w:rsidP="005C1D4F">
      <w:pPr>
        <w:pStyle w:val="Cmsor1"/>
      </w:pPr>
      <w:bookmarkStart w:id="82" w:name="_Toc152271362"/>
      <w:r>
        <w:lastRenderedPageBreak/>
        <w:t>Összefoglaló</w:t>
      </w:r>
      <w:bookmarkEnd w:id="82"/>
    </w:p>
    <w:p w14:paraId="0781096E" w14:textId="10DD1B0D" w:rsidR="00BF72A3" w:rsidRDefault="00BF72A3" w:rsidP="00BF72A3">
      <w:r>
        <w:t>A diplomaterv elkészítése során megvalósítottam egy nagyobb projekt implementációját, ami nemcsak funkciókban, de technológiákban is gazdag volt.</w:t>
      </w:r>
      <w:r w:rsidR="00D10C34">
        <w:t xml:space="preserve"> Az így elkészült szoftver nemcsak funkcióknak és technológiáknak is gazdag listáját valósította meg.</w:t>
      </w:r>
      <w:r w:rsidR="00BA67DA">
        <w:t xml:space="preserve"> A fejlesztés során mélyebb ismeretet sajátíthattam el olyan technológiákban és módszerekben, amikben vagy volt korábbi projekten szerzett tapasztalatom, vagy a diplomaterv során találtam és ismertem meg.</w:t>
      </w:r>
      <w:r w:rsidR="002537FB">
        <w:t xml:space="preserve"> Ezáltal az architektúra és az egyes tervezési minták használata során is nagy befolyása volt a korábbi munkáimnak és önálló kutatásaimnak.</w:t>
      </w:r>
    </w:p>
    <w:p w14:paraId="60028ABF" w14:textId="1F24B083" w:rsidR="009E61FE" w:rsidRDefault="008A4F23" w:rsidP="00BF72A3">
      <w:r>
        <w:t>Az alkalmazás kialakításában nagy szerepe volt magának a tervezési fázisnak is.</w:t>
      </w:r>
      <w:r w:rsidR="009E61FE">
        <w:t xml:space="preserve"> A dolgozat témája magának a játéknak a megvalósítására koncentrált, így a segédfunkciók és a hozzájuk köthető konténerek kialakítása nagyban saját ötleteim </w:t>
      </w:r>
      <w:r w:rsidR="00967DF5">
        <w:t>alapján lettek implementálva.</w:t>
      </w:r>
      <w:r w:rsidR="009E61FE">
        <w:t xml:space="preserve"> </w:t>
      </w:r>
      <w:r w:rsidR="007D405D">
        <w:t xml:space="preserve">Itt arra figyeltem, hogy a felhasználói élményt milyen funkciók tudják növelni, </w:t>
      </w:r>
      <w:r w:rsidR="002E7A99">
        <w:t>emellett milyen funkciók bevezetésével használhatóak fel változatos technológiák és tervezési minták.</w:t>
      </w:r>
    </w:p>
    <w:p w14:paraId="599733C0" w14:textId="0379A8F2" w:rsidR="003D74EC" w:rsidRDefault="003D74EC" w:rsidP="00D3333C">
      <w:r>
        <w:t>A legnagyobb hangsúly a játék logikai elemein volt, ami egy komplex megoldást igényelt.</w:t>
      </w:r>
      <w:r w:rsidR="00FC1E7A">
        <w:t xml:space="preserve"> A megvalósításukban megpróbáltam egy hatékony és átlátható struktúrát kialakítani az általam ismert tervezési minták felhasználásával.</w:t>
      </w:r>
      <w:r w:rsidR="00633EC3">
        <w:t xml:space="preserve"> Fontos volt az implementációban, hogy olyan szerkezet készüljön el, ami a jövőben könnyedén bővíthető további kártyákkal és </w:t>
      </w:r>
      <w:r w:rsidR="009049EA">
        <w:t>azoknak a logikájával</w:t>
      </w:r>
      <w:r w:rsidR="00633EC3">
        <w:t>.</w:t>
      </w:r>
    </w:p>
    <w:p w14:paraId="29E9DC37" w14:textId="77777777" w:rsidR="006331A8" w:rsidRDefault="0025728B" w:rsidP="00D3333C">
      <w:r>
        <w:t xml:space="preserve">A projekt komplexitásából adódik, hogy az elkészült funkcióknak szerteágazó továbbfejlesztési lehetőségei vannak. A felhasználókezelés komplexitása és hatékonysága is tud növekedni. Emellett a barátkezelés is csak segédfunkcióként készült el, amin </w:t>
      </w:r>
      <w:r w:rsidR="00A1505B">
        <w:t>van</w:t>
      </w:r>
      <w:r w:rsidR="00B07FCD">
        <w:t xml:space="preserve"> tovább</w:t>
      </w:r>
      <w:r w:rsidR="00A1505B">
        <w:t>fejleszt</w:t>
      </w:r>
      <w:r w:rsidR="00B07FCD">
        <w:t>ési lehetőség, mint</w:t>
      </w:r>
      <w:r w:rsidR="00A1505B">
        <w:t xml:space="preserve"> </w:t>
      </w:r>
      <w:r w:rsidR="00B07FCD">
        <w:t>p</w:t>
      </w:r>
      <w:r w:rsidR="00A1505B">
        <w:t>éldául chat lehetőség vagy váróterem integráció</w:t>
      </w:r>
      <w:r w:rsidR="0069298E">
        <w:t xml:space="preserve"> kialakítása</w:t>
      </w:r>
      <w:r w:rsidR="00A1505B">
        <w:t>.</w:t>
      </w:r>
      <w:r w:rsidR="00A941AF">
        <w:t xml:space="preserve"> Bolt funkcionalitása fejlődhet akár valódi pénz kezelése vagy a kínálat bővítésének az irányába is.</w:t>
      </w:r>
      <w:r w:rsidR="00047498">
        <w:t xml:space="preserve"> </w:t>
      </w:r>
    </w:p>
    <w:p w14:paraId="19B446C3" w14:textId="5E5E9DFF" w:rsidR="006C03AA" w:rsidRPr="00D3333C" w:rsidRDefault="00047498" w:rsidP="00D3333C">
      <w:r>
        <w:t>A várótermeknek is növelhető a hatékonysága. Funkciókban például a pakliválasztás bonyolítása</w:t>
      </w:r>
      <w:r w:rsidR="00F437EA">
        <w:t>,</w:t>
      </w:r>
      <w:r>
        <w:t xml:space="preserve"> bevonva a többi játékost, vagy kevés játékos esetén más termekkel összevont keresés</w:t>
      </w:r>
      <w:r w:rsidR="00FF376B">
        <w:t xml:space="preserve"> megvalósítása</w:t>
      </w:r>
      <w:r>
        <w:t xml:space="preserve">. A játék </w:t>
      </w:r>
      <w:r w:rsidR="00B32567">
        <w:t>implementációja</w:t>
      </w:r>
      <w:r>
        <w:t xml:space="preserve"> is sok további lehetőséget ad. Bevezethető lenne játékon belüli csevegés, időkorlátok kezelése vagy mesterséges intelligencia alapú belső</w:t>
      </w:r>
      <w:r w:rsidR="00BE5010">
        <w:t xml:space="preserve"> automata</w:t>
      </w:r>
      <w:r>
        <w:t xml:space="preserve"> játékosok használatának lehetősége</w:t>
      </w:r>
      <w:r w:rsidR="00576B95">
        <w:t xml:space="preserve"> is</w:t>
      </w:r>
      <w:r>
        <w:t>.</w:t>
      </w:r>
    </w:p>
    <w:p w14:paraId="2FE91365" w14:textId="12475142" w:rsidR="00D20E09" w:rsidRDefault="000750E3" w:rsidP="000750E3">
      <w:pPr>
        <w:pStyle w:val="Cmsor1"/>
      </w:pPr>
      <w:bookmarkStart w:id="83" w:name="_Toc152271363"/>
      <w:r>
        <w:lastRenderedPageBreak/>
        <w:t>Irodalomjegyzék</w:t>
      </w:r>
      <w:bookmarkEnd w:id="83"/>
    </w:p>
    <w:p w14:paraId="7169F18C" w14:textId="0579D189" w:rsidR="00225EBC" w:rsidRDefault="00F82CE4" w:rsidP="008D37F1">
      <w:pPr>
        <w:pStyle w:val="Irodalomjegyzksor"/>
        <w:rPr>
          <w:rStyle w:val="Irodalomjegyzkforrs"/>
        </w:rPr>
      </w:pPr>
      <w:bookmarkStart w:id="84" w:name="_Ref147666209"/>
      <w:r>
        <w:rPr>
          <w:rStyle w:val="Irodalomjegyzkforrs"/>
        </w:rPr>
        <w:t>Docker alapozó</w:t>
      </w:r>
      <w:r w:rsidR="00021AD6">
        <w:rPr>
          <w:rStyle w:val="Irodalomjegyzkforrs"/>
        </w:rPr>
        <w:t xml:space="preserve"> [Online]</w:t>
      </w:r>
      <w:r>
        <w:rPr>
          <w:rStyle w:val="Irodalomjegyzkforrs"/>
        </w:rPr>
        <w:t>:</w:t>
      </w:r>
      <w:r>
        <w:rPr>
          <w:rStyle w:val="Irodalomjegyzkforrs"/>
        </w:rPr>
        <w:br/>
      </w:r>
      <w:hyperlink r:id="rId37" w:history="1">
        <w:r w:rsidR="006D2965" w:rsidRPr="00F82CE4">
          <w:rPr>
            <w:rStyle w:val="Hiperhivatkozs"/>
          </w:rPr>
          <w:t>https://thebojda.medium.com/docker-alapoz%C3%B3-b8efb6aa68e9</w:t>
        </w:r>
      </w:hyperlink>
      <w:bookmarkEnd w:id="84"/>
    </w:p>
    <w:p w14:paraId="17F89174" w14:textId="7C4861F0" w:rsidR="008C401C" w:rsidRDefault="008C401C" w:rsidP="008D37F1">
      <w:pPr>
        <w:pStyle w:val="Irodalomjegyzksor"/>
        <w:rPr>
          <w:rStyle w:val="Irodalomjegyzkforrs"/>
        </w:rPr>
      </w:pPr>
      <w:bookmarkStart w:id="85" w:name="_Ref147688370"/>
      <w:r>
        <w:rPr>
          <w:rStyle w:val="Irodalomjegyzkforrs"/>
        </w:rPr>
        <w:t>ASP.NET CORE dokumentáció [Online]:</w:t>
      </w:r>
      <w:r>
        <w:rPr>
          <w:rStyle w:val="Irodalomjegyzkforrs"/>
        </w:rPr>
        <w:br/>
      </w:r>
      <w:hyperlink r:id="rId38" w:history="1">
        <w:r w:rsidRPr="008C401C">
          <w:rPr>
            <w:rStyle w:val="Hiperhivatkozs"/>
          </w:rPr>
          <w:t>https://learn.microsoft.com/en-us/aspnet/core/?view=aspnetcore-7.0</w:t>
        </w:r>
      </w:hyperlink>
      <w:bookmarkEnd w:id="85"/>
    </w:p>
    <w:p w14:paraId="2BE4714D" w14:textId="52491BA7" w:rsidR="008C401C" w:rsidRDefault="00443DB1" w:rsidP="008D37F1">
      <w:pPr>
        <w:pStyle w:val="Irodalomjegyzksor"/>
        <w:rPr>
          <w:rStyle w:val="Irodalomjegyzkforrs"/>
        </w:rPr>
      </w:pPr>
      <w:bookmarkStart w:id="86" w:name="_Ref147691824"/>
      <w:r>
        <w:rPr>
          <w:rStyle w:val="Irodalomjegyzkforrs"/>
        </w:rPr>
        <w:t>Ocelot dokumentáció [Online]:</w:t>
      </w:r>
      <w:r>
        <w:rPr>
          <w:rStyle w:val="Irodalomjegyzkforrs"/>
        </w:rPr>
        <w:br/>
      </w:r>
      <w:hyperlink r:id="rId39" w:history="1">
        <w:r w:rsidRPr="00443DB1">
          <w:rPr>
            <w:rStyle w:val="Hiperhivatkozs"/>
          </w:rPr>
          <w:t>https://ocelot.readthedocs.io/en/latest/index.html</w:t>
        </w:r>
      </w:hyperlink>
      <w:bookmarkEnd w:id="86"/>
    </w:p>
    <w:p w14:paraId="7F4754E1" w14:textId="495FC09B" w:rsidR="00EA17B8" w:rsidRDefault="000A4586" w:rsidP="008D37F1">
      <w:pPr>
        <w:pStyle w:val="Irodalomjegyzksor"/>
        <w:rPr>
          <w:rStyle w:val="Irodalomjegyzkforrs"/>
        </w:rPr>
      </w:pPr>
      <w:bookmarkStart w:id="87" w:name="_Ref147702250"/>
      <w:r>
        <w:rPr>
          <w:rStyle w:val="Irodalomjegyzkforrs"/>
        </w:rPr>
        <w:t>MediatR wiki [Online]:</w:t>
      </w:r>
      <w:r>
        <w:rPr>
          <w:rStyle w:val="Irodalomjegyzkforrs"/>
        </w:rPr>
        <w:br/>
      </w:r>
      <w:hyperlink r:id="rId40" w:history="1">
        <w:r w:rsidRPr="000A4586">
          <w:rPr>
            <w:rStyle w:val="Hiperhivatkozs"/>
          </w:rPr>
          <w:t>https://github.com/jbogard/MediatR/wiki</w:t>
        </w:r>
      </w:hyperlink>
      <w:bookmarkEnd w:id="87"/>
    </w:p>
    <w:p w14:paraId="61B9E8F4" w14:textId="74C19BEF" w:rsidR="000A4586" w:rsidRDefault="00C06E89" w:rsidP="008D37F1">
      <w:pPr>
        <w:pStyle w:val="Irodalomjegyzksor"/>
        <w:rPr>
          <w:rStyle w:val="Irodalomjegyzkforrs"/>
        </w:rPr>
      </w:pPr>
      <w:bookmarkStart w:id="88" w:name="_Ref147766104"/>
      <w:r>
        <w:rPr>
          <w:rStyle w:val="Irodalomjegyzkforrs"/>
        </w:rPr>
        <w:t>SignalR dokumentáció [Online]:</w:t>
      </w:r>
      <w:r>
        <w:rPr>
          <w:rStyle w:val="Irodalomjegyzkforrs"/>
        </w:rPr>
        <w:br/>
      </w:r>
      <w:hyperlink r:id="rId41" w:history="1">
        <w:r w:rsidRPr="00C06E89">
          <w:rPr>
            <w:rStyle w:val="Hiperhivatkozs"/>
          </w:rPr>
          <w:t>https://learn.microsoft.com/hu-hu/aspnet/core/signalr/introduction?view=aspnetcore-7.0&amp;WT.mc_id=dotnet-35129-website</w:t>
        </w:r>
      </w:hyperlink>
      <w:bookmarkEnd w:id="88"/>
    </w:p>
    <w:p w14:paraId="7AD44333" w14:textId="13B48B3C" w:rsidR="00C06E89" w:rsidRDefault="00742723" w:rsidP="008D37F1">
      <w:pPr>
        <w:pStyle w:val="Irodalomjegyzksor"/>
        <w:rPr>
          <w:rStyle w:val="Irodalomjegyzkforrs"/>
        </w:rPr>
      </w:pPr>
      <w:bookmarkStart w:id="89" w:name="_Ref147772922"/>
      <w:r>
        <w:rPr>
          <w:rStyle w:val="Irodalomjegyzkforrs"/>
        </w:rPr>
        <w:t>Redis dokumentáció [Online]:</w:t>
      </w:r>
      <w:r>
        <w:rPr>
          <w:rStyle w:val="Irodalomjegyzkforrs"/>
        </w:rPr>
        <w:br/>
      </w:r>
      <w:hyperlink r:id="rId42" w:history="1">
        <w:r w:rsidRPr="00742723">
          <w:rPr>
            <w:rStyle w:val="Hiperhivatkozs"/>
          </w:rPr>
          <w:t>https://redis.io/docs/</w:t>
        </w:r>
      </w:hyperlink>
      <w:bookmarkEnd w:id="89"/>
    </w:p>
    <w:p w14:paraId="251CE265" w14:textId="49478837" w:rsidR="00742723" w:rsidRDefault="009671EF" w:rsidP="008D37F1">
      <w:pPr>
        <w:pStyle w:val="Irodalomjegyzksor"/>
        <w:rPr>
          <w:rStyle w:val="Irodalomjegyzkforrs"/>
        </w:rPr>
      </w:pPr>
      <w:bookmarkStart w:id="90" w:name="_Ref147775285"/>
      <w:r>
        <w:rPr>
          <w:rStyle w:val="Irodalomjegyzkforrs"/>
        </w:rPr>
        <w:t>RabbitMQ dokumentáció [Online]:</w:t>
      </w:r>
      <w:r>
        <w:rPr>
          <w:rStyle w:val="Irodalomjegyzkforrs"/>
        </w:rPr>
        <w:br/>
      </w:r>
      <w:hyperlink r:id="rId43" w:history="1">
        <w:r w:rsidRPr="009671EF">
          <w:rPr>
            <w:rStyle w:val="Hiperhivatkozs"/>
          </w:rPr>
          <w:t>https://www.rabbitmq.com/documentation.html</w:t>
        </w:r>
      </w:hyperlink>
      <w:bookmarkEnd w:id="90"/>
    </w:p>
    <w:p w14:paraId="66554FFD" w14:textId="60F3A876" w:rsidR="009671EF" w:rsidRPr="003F780D" w:rsidRDefault="001431A7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1" w:name="_Ref147776572"/>
      <w:r>
        <w:rPr>
          <w:rStyle w:val="Irodalomjegyzkforrs"/>
        </w:rPr>
        <w:t>IdentityServer4 dokumentáció [Online]:</w:t>
      </w:r>
      <w:r>
        <w:rPr>
          <w:rStyle w:val="Irodalomjegyzkforrs"/>
        </w:rPr>
        <w:br/>
      </w:r>
      <w:hyperlink r:id="rId44" w:history="1">
        <w:r w:rsidRPr="001431A7">
          <w:rPr>
            <w:rStyle w:val="Hiperhivatkozs"/>
          </w:rPr>
          <w:t>https://identityserver4.readthedocs.io/en/latest/</w:t>
        </w:r>
      </w:hyperlink>
      <w:bookmarkEnd w:id="91"/>
    </w:p>
    <w:p w14:paraId="01258089" w14:textId="531F310A" w:rsidR="003F780D" w:rsidRPr="00F34FFF" w:rsidRDefault="003F780D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2" w:name="_Ref148553391"/>
      <w:r>
        <w:rPr>
          <w:rStyle w:val="Irodalomjegyzkforrs"/>
        </w:rPr>
        <w:t>Hangfire dokumentáció [Online]:</w:t>
      </w:r>
      <w:r>
        <w:rPr>
          <w:rStyle w:val="Irodalomjegyzkforrs"/>
        </w:rPr>
        <w:br/>
      </w:r>
      <w:hyperlink r:id="rId45" w:history="1">
        <w:r w:rsidRPr="003F780D">
          <w:rPr>
            <w:rStyle w:val="Hiperhivatkozs"/>
            <w:iCs/>
          </w:rPr>
          <w:t>https://docs.hangfire.io/en/latest/</w:t>
        </w:r>
      </w:hyperlink>
      <w:bookmarkEnd w:id="92"/>
    </w:p>
    <w:p w14:paraId="502F278E" w14:textId="4ADBC8CC" w:rsidR="00F34FFF" w:rsidRPr="00083AFC" w:rsidRDefault="00F34FF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3" w:name="_Ref147818657"/>
      <w:r>
        <w:rPr>
          <w:rStyle w:val="Irodalomjegyzkforrs"/>
        </w:rPr>
        <w:t>Angular Material dokumentáció [Online]:</w:t>
      </w:r>
      <w:r>
        <w:rPr>
          <w:rStyle w:val="Irodalomjegyzkforrs"/>
        </w:rPr>
        <w:br/>
      </w:r>
      <w:hyperlink r:id="rId46" w:history="1">
        <w:r w:rsidRPr="00F34FFF">
          <w:rPr>
            <w:rStyle w:val="Hiperhivatkozs"/>
          </w:rPr>
          <w:t>https://material.angular.io/</w:t>
        </w:r>
      </w:hyperlink>
      <w:bookmarkEnd w:id="93"/>
    </w:p>
    <w:p w14:paraId="1324505F" w14:textId="2A8D5FA5" w:rsidR="00083AFC" w:rsidRPr="000F60AF" w:rsidRDefault="00083AFC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4" w:name="_Ref147924901"/>
      <w:r>
        <w:rPr>
          <w:rStyle w:val="Irodalomjegyzkforrs"/>
        </w:rPr>
        <w:t>NGX-Translate dokumentáció [Online]:</w:t>
      </w:r>
      <w:r>
        <w:rPr>
          <w:rStyle w:val="Irodalomjegyzkforrs"/>
        </w:rPr>
        <w:br/>
      </w:r>
      <w:hyperlink r:id="rId47" w:history="1">
        <w:r w:rsidRPr="00083AFC">
          <w:rPr>
            <w:rStyle w:val="Hiperhivatkozs"/>
          </w:rPr>
          <w:t>https://github.com/ngx-translate/core</w:t>
        </w:r>
      </w:hyperlink>
      <w:bookmarkEnd w:id="94"/>
    </w:p>
    <w:p w14:paraId="530698C5" w14:textId="70CA0779" w:rsidR="000F60AF" w:rsidRPr="006D2965" w:rsidRDefault="000F60AF" w:rsidP="008D37F1">
      <w:pPr>
        <w:pStyle w:val="Irodalomjegyzksor"/>
        <w:rPr>
          <w:rStyle w:val="Irodalomjegyzkforrs"/>
        </w:rPr>
      </w:pPr>
      <w:bookmarkStart w:id="95" w:name="_Ref148907173"/>
      <w:r>
        <w:rPr>
          <w:rStyle w:val="Irodalomjegyzkforrs"/>
        </w:rPr>
        <w:t>Cypress dokumentáció [Online]:</w:t>
      </w:r>
      <w:r>
        <w:rPr>
          <w:rStyle w:val="Irodalomjegyzkforrs"/>
        </w:rPr>
        <w:br/>
      </w:r>
      <w:hyperlink r:id="rId48" w:history="1">
        <w:r w:rsidRPr="000F60AF">
          <w:rPr>
            <w:rStyle w:val="Hiperhivatkozs"/>
          </w:rPr>
          <w:t>https://docs.cypress.io/guides/overview/why-cypress</w:t>
        </w:r>
      </w:hyperlink>
      <w:bookmarkEnd w:id="95"/>
    </w:p>
    <w:p w14:paraId="7D9FC970" w14:textId="5D21167F" w:rsidR="00B50CAA" w:rsidRDefault="00D41522" w:rsidP="00D41522">
      <w:pPr>
        <w:pStyle w:val="Cmsor1"/>
      </w:pPr>
      <w:bookmarkStart w:id="96" w:name="_Toc152271364"/>
      <w:r>
        <w:lastRenderedPageBreak/>
        <w:t>Függelék</w:t>
      </w:r>
      <w:bookmarkEnd w:id="96"/>
    </w:p>
    <w:p w14:paraId="742E6CB8" w14:textId="77777777" w:rsidR="00691D0C" w:rsidRDefault="0089517D" w:rsidP="00691D0C">
      <w:pPr>
        <w:pStyle w:val="Kp"/>
      </w:pPr>
      <w:r>
        <w:rPr>
          <w:noProof/>
        </w:rPr>
        <w:drawing>
          <wp:inline distT="0" distB="0" distL="0" distR="0" wp14:anchorId="013E54C9" wp14:editId="0461633E">
            <wp:extent cx="5400040" cy="2294890"/>
            <wp:effectExtent l="0" t="0" r="0" b="0"/>
            <wp:docPr id="431981705" name="Kép 1" descr="A képen képernyőkép, félkarú rabl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1705" name="Kép 1" descr="A képen képernyőkép, félkarú rabló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63D" w14:textId="4F4077EB" w:rsidR="00A4275B" w:rsidRDefault="00000000" w:rsidP="00691D0C">
      <w:pPr>
        <w:pStyle w:val="Kpalrs"/>
      </w:pPr>
      <w:fldSimple w:instr=" SEQ ábra \* ARABIC ">
        <w:r w:rsidR="00F10DD7">
          <w:rPr>
            <w:noProof/>
          </w:rPr>
          <w:t>27</w:t>
        </w:r>
      </w:fldSimple>
      <w:r w:rsidR="00691D0C">
        <w:t>. ábra Felhasznált kártyák</w:t>
      </w:r>
    </w:p>
    <w:p w14:paraId="383D02B9" w14:textId="77777777" w:rsidR="00597CEE" w:rsidRDefault="003A1AEC" w:rsidP="00597CEE">
      <w:pPr>
        <w:pStyle w:val="Kp"/>
      </w:pPr>
      <w:r>
        <w:rPr>
          <w:noProof/>
        </w:rPr>
        <w:drawing>
          <wp:inline distT="0" distB="0" distL="0" distR="0" wp14:anchorId="221D4273" wp14:editId="2682228E">
            <wp:extent cx="5400040" cy="749935"/>
            <wp:effectExtent l="0" t="0" r="0" b="0"/>
            <wp:docPr id="655723319" name="Kép 1" descr="A képen gyümölcs, étel, zöld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3319" name="Kép 1" descr="A képen gyümölcs, étel, zöldsé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B9F" w14:textId="02F26E14" w:rsidR="003A1AEC" w:rsidRDefault="00000000" w:rsidP="00597CEE">
      <w:pPr>
        <w:pStyle w:val="Kpalrs"/>
      </w:pPr>
      <w:fldSimple w:instr=" SEQ ábra \* ARABIC ">
        <w:r w:rsidR="00F10DD7">
          <w:rPr>
            <w:noProof/>
          </w:rPr>
          <w:t>28</w:t>
        </w:r>
      </w:fldSimple>
      <w:r w:rsidR="00597CEE">
        <w:t>. ábra Felhasznált paklik</w:t>
      </w:r>
    </w:p>
    <w:p w14:paraId="50A89788" w14:textId="77777777" w:rsidR="00F10DD7" w:rsidRDefault="00F10DD7" w:rsidP="00F10DD7">
      <w:pPr>
        <w:pStyle w:val="Kp"/>
      </w:pPr>
      <w:r>
        <w:rPr>
          <w:noProof/>
        </w:rPr>
        <w:drawing>
          <wp:inline distT="0" distB="0" distL="0" distR="0" wp14:anchorId="1BFEC390" wp14:editId="45724F09">
            <wp:extent cx="5400040" cy="1427480"/>
            <wp:effectExtent l="0" t="0" r="0" b="1270"/>
            <wp:docPr id="1409938137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8137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54C5" w14:textId="1019FFCC" w:rsidR="00F10DD7" w:rsidRPr="00F10DD7" w:rsidRDefault="00000000" w:rsidP="00F10DD7">
      <w:pPr>
        <w:pStyle w:val="Kpalrs"/>
      </w:pPr>
      <w:fldSimple w:instr=" SEQ ábra \* ARABIC ">
        <w:r w:rsidR="00F10DD7">
          <w:rPr>
            <w:noProof/>
          </w:rPr>
          <w:t>29</w:t>
        </w:r>
      </w:fldSimple>
      <w:r w:rsidR="00F10DD7">
        <w:t xml:space="preserve">. ábra </w:t>
      </w:r>
      <w:proofErr w:type="spellStart"/>
      <w:r w:rsidR="00F10DD7">
        <w:t>Cypress</w:t>
      </w:r>
      <w:proofErr w:type="spellEnd"/>
      <w:r w:rsidR="00F10DD7">
        <w:t xml:space="preserve"> </w:t>
      </w:r>
      <w:proofErr w:type="spellStart"/>
      <w:r w:rsidR="00F10DD7">
        <w:t>Cloud</w:t>
      </w:r>
      <w:proofErr w:type="spellEnd"/>
      <w:r w:rsidR="00F10DD7">
        <w:t xml:space="preserve"> felület</w:t>
      </w:r>
    </w:p>
    <w:sectPr w:rsidR="00F10DD7" w:rsidRPr="00F10DD7" w:rsidSect="00D23BFC">
      <w:headerReference w:type="even" r:id="rId52"/>
      <w:footerReference w:type="default" r:id="rId5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AA6B0" w14:textId="77777777" w:rsidR="00126637" w:rsidRDefault="00126637">
      <w:r>
        <w:separator/>
      </w:r>
    </w:p>
  </w:endnote>
  <w:endnote w:type="continuationSeparator" w:id="0">
    <w:p w14:paraId="07E8F984" w14:textId="77777777" w:rsidR="00126637" w:rsidRDefault="00126637">
      <w:r>
        <w:continuationSeparator/>
      </w:r>
    </w:p>
  </w:endnote>
  <w:endnote w:type="continuationNotice" w:id="1">
    <w:p w14:paraId="46D527A6" w14:textId="77777777" w:rsidR="00126637" w:rsidRDefault="001266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E0B96" w14:textId="77777777" w:rsidR="00126637" w:rsidRDefault="00126637">
      <w:r>
        <w:separator/>
      </w:r>
    </w:p>
  </w:footnote>
  <w:footnote w:type="continuationSeparator" w:id="0">
    <w:p w14:paraId="6BB5C2E3" w14:textId="77777777" w:rsidR="00126637" w:rsidRDefault="00126637">
      <w:r>
        <w:continuationSeparator/>
      </w:r>
    </w:p>
  </w:footnote>
  <w:footnote w:type="continuationNotice" w:id="1">
    <w:p w14:paraId="714FEB14" w14:textId="77777777" w:rsidR="00126637" w:rsidRDefault="001266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62A82658"/>
    <w:lvl w:ilvl="0" w:tplc="530C8C78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9743235">
    <w:abstractNumId w:val="10"/>
  </w:num>
  <w:num w:numId="2" w16cid:durableId="684940719">
    <w:abstractNumId w:val="25"/>
  </w:num>
  <w:num w:numId="3" w16cid:durableId="755830951">
    <w:abstractNumId w:val="14"/>
  </w:num>
  <w:num w:numId="4" w16cid:durableId="1564948798">
    <w:abstractNumId w:val="20"/>
  </w:num>
  <w:num w:numId="5" w16cid:durableId="890581722">
    <w:abstractNumId w:val="21"/>
  </w:num>
  <w:num w:numId="6" w16cid:durableId="1490366699">
    <w:abstractNumId w:val="22"/>
  </w:num>
  <w:num w:numId="7" w16cid:durableId="279457312">
    <w:abstractNumId w:val="17"/>
  </w:num>
  <w:num w:numId="8" w16cid:durableId="357775144">
    <w:abstractNumId w:val="13"/>
  </w:num>
  <w:num w:numId="9" w16cid:durableId="1362971368">
    <w:abstractNumId w:val="18"/>
  </w:num>
  <w:num w:numId="10" w16cid:durableId="198671224">
    <w:abstractNumId w:val="26"/>
  </w:num>
  <w:num w:numId="11" w16cid:durableId="2058816965">
    <w:abstractNumId w:val="19"/>
  </w:num>
  <w:num w:numId="12" w16cid:durableId="1878859575">
    <w:abstractNumId w:val="24"/>
  </w:num>
  <w:num w:numId="13" w16cid:durableId="445273720">
    <w:abstractNumId w:val="9"/>
  </w:num>
  <w:num w:numId="14" w16cid:durableId="932864230">
    <w:abstractNumId w:val="7"/>
  </w:num>
  <w:num w:numId="15" w16cid:durableId="2131588389">
    <w:abstractNumId w:val="6"/>
  </w:num>
  <w:num w:numId="16" w16cid:durableId="663900078">
    <w:abstractNumId w:val="5"/>
  </w:num>
  <w:num w:numId="17" w16cid:durableId="217396943">
    <w:abstractNumId w:val="4"/>
  </w:num>
  <w:num w:numId="18" w16cid:durableId="191114814">
    <w:abstractNumId w:val="8"/>
  </w:num>
  <w:num w:numId="19" w16cid:durableId="233708713">
    <w:abstractNumId w:val="3"/>
  </w:num>
  <w:num w:numId="20" w16cid:durableId="1469973315">
    <w:abstractNumId w:val="2"/>
  </w:num>
  <w:num w:numId="21" w16cid:durableId="1583640420">
    <w:abstractNumId w:val="1"/>
  </w:num>
  <w:num w:numId="22" w16cid:durableId="1917477314">
    <w:abstractNumId w:val="0"/>
  </w:num>
  <w:num w:numId="23" w16cid:durableId="557471692">
    <w:abstractNumId w:val="11"/>
  </w:num>
  <w:num w:numId="24" w16cid:durableId="569312856">
    <w:abstractNumId w:val="16"/>
  </w:num>
  <w:num w:numId="25" w16cid:durableId="1524517748">
    <w:abstractNumId w:val="12"/>
  </w:num>
  <w:num w:numId="26" w16cid:durableId="1222714051">
    <w:abstractNumId w:val="15"/>
  </w:num>
  <w:num w:numId="27" w16cid:durableId="196303067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0FE"/>
    <w:rsid w:val="00001315"/>
    <w:rsid w:val="00001F5C"/>
    <w:rsid w:val="000062F4"/>
    <w:rsid w:val="00006A43"/>
    <w:rsid w:val="0000707C"/>
    <w:rsid w:val="0000746F"/>
    <w:rsid w:val="00007602"/>
    <w:rsid w:val="000108CA"/>
    <w:rsid w:val="000111E7"/>
    <w:rsid w:val="0001192F"/>
    <w:rsid w:val="000147C4"/>
    <w:rsid w:val="00014ED4"/>
    <w:rsid w:val="00015972"/>
    <w:rsid w:val="000179E7"/>
    <w:rsid w:val="00021AD6"/>
    <w:rsid w:val="00022632"/>
    <w:rsid w:val="000226A8"/>
    <w:rsid w:val="0002332E"/>
    <w:rsid w:val="000239D6"/>
    <w:rsid w:val="000243A1"/>
    <w:rsid w:val="000247EC"/>
    <w:rsid w:val="0002678D"/>
    <w:rsid w:val="0003052E"/>
    <w:rsid w:val="00030938"/>
    <w:rsid w:val="00032C96"/>
    <w:rsid w:val="0003623B"/>
    <w:rsid w:val="000374FD"/>
    <w:rsid w:val="000407B7"/>
    <w:rsid w:val="00042BDF"/>
    <w:rsid w:val="000461A5"/>
    <w:rsid w:val="0004631C"/>
    <w:rsid w:val="00047498"/>
    <w:rsid w:val="000475F4"/>
    <w:rsid w:val="00047B49"/>
    <w:rsid w:val="00050766"/>
    <w:rsid w:val="00051C39"/>
    <w:rsid w:val="00053021"/>
    <w:rsid w:val="000549C1"/>
    <w:rsid w:val="00056261"/>
    <w:rsid w:val="00057762"/>
    <w:rsid w:val="00060853"/>
    <w:rsid w:val="00061852"/>
    <w:rsid w:val="000618E5"/>
    <w:rsid w:val="000664D0"/>
    <w:rsid w:val="00066D23"/>
    <w:rsid w:val="00066EE6"/>
    <w:rsid w:val="000672E4"/>
    <w:rsid w:val="00067D2C"/>
    <w:rsid w:val="000729AB"/>
    <w:rsid w:val="00073BB1"/>
    <w:rsid w:val="00073F29"/>
    <w:rsid w:val="00073F2B"/>
    <w:rsid w:val="000750E3"/>
    <w:rsid w:val="000751A1"/>
    <w:rsid w:val="000754CD"/>
    <w:rsid w:val="000758BE"/>
    <w:rsid w:val="000759F3"/>
    <w:rsid w:val="0007703F"/>
    <w:rsid w:val="00077581"/>
    <w:rsid w:val="000775E8"/>
    <w:rsid w:val="0008029D"/>
    <w:rsid w:val="000805C6"/>
    <w:rsid w:val="00082935"/>
    <w:rsid w:val="00082E10"/>
    <w:rsid w:val="00082F44"/>
    <w:rsid w:val="00083995"/>
    <w:rsid w:val="00083AFC"/>
    <w:rsid w:val="000857C4"/>
    <w:rsid w:val="00087013"/>
    <w:rsid w:val="0008747C"/>
    <w:rsid w:val="000906FA"/>
    <w:rsid w:val="00093AB4"/>
    <w:rsid w:val="00095100"/>
    <w:rsid w:val="000A003A"/>
    <w:rsid w:val="000A0894"/>
    <w:rsid w:val="000A184A"/>
    <w:rsid w:val="000A296C"/>
    <w:rsid w:val="000A2A37"/>
    <w:rsid w:val="000A3186"/>
    <w:rsid w:val="000A3449"/>
    <w:rsid w:val="000A3B32"/>
    <w:rsid w:val="000A4586"/>
    <w:rsid w:val="000A7483"/>
    <w:rsid w:val="000A7575"/>
    <w:rsid w:val="000A795A"/>
    <w:rsid w:val="000A7A5F"/>
    <w:rsid w:val="000B00F9"/>
    <w:rsid w:val="000B1097"/>
    <w:rsid w:val="000B1ECB"/>
    <w:rsid w:val="000B2860"/>
    <w:rsid w:val="000B4DA3"/>
    <w:rsid w:val="000B53E0"/>
    <w:rsid w:val="000B5BEE"/>
    <w:rsid w:val="000B6D2B"/>
    <w:rsid w:val="000B708D"/>
    <w:rsid w:val="000C0586"/>
    <w:rsid w:val="000C1ED2"/>
    <w:rsid w:val="000C1F96"/>
    <w:rsid w:val="000C21C1"/>
    <w:rsid w:val="000C2F86"/>
    <w:rsid w:val="000C3405"/>
    <w:rsid w:val="000C3A8F"/>
    <w:rsid w:val="000C3F94"/>
    <w:rsid w:val="000C4020"/>
    <w:rsid w:val="000C454E"/>
    <w:rsid w:val="000C5E85"/>
    <w:rsid w:val="000C7B33"/>
    <w:rsid w:val="000D0263"/>
    <w:rsid w:val="000D069B"/>
    <w:rsid w:val="000D0D9E"/>
    <w:rsid w:val="000D1190"/>
    <w:rsid w:val="000D1537"/>
    <w:rsid w:val="000D1B89"/>
    <w:rsid w:val="000D2075"/>
    <w:rsid w:val="000D3F56"/>
    <w:rsid w:val="000D441B"/>
    <w:rsid w:val="000D4AF5"/>
    <w:rsid w:val="000D5D9F"/>
    <w:rsid w:val="000E06E1"/>
    <w:rsid w:val="000E0CC3"/>
    <w:rsid w:val="000E20CD"/>
    <w:rsid w:val="000E231E"/>
    <w:rsid w:val="000E2D51"/>
    <w:rsid w:val="000E3EF0"/>
    <w:rsid w:val="000E6B33"/>
    <w:rsid w:val="000F103D"/>
    <w:rsid w:val="000F23F3"/>
    <w:rsid w:val="000F33B2"/>
    <w:rsid w:val="000F3EA7"/>
    <w:rsid w:val="000F474E"/>
    <w:rsid w:val="000F4BAD"/>
    <w:rsid w:val="000F4F40"/>
    <w:rsid w:val="000F60AF"/>
    <w:rsid w:val="000F6C54"/>
    <w:rsid w:val="000F6FD5"/>
    <w:rsid w:val="000F74FE"/>
    <w:rsid w:val="0010046E"/>
    <w:rsid w:val="00101C74"/>
    <w:rsid w:val="001031E1"/>
    <w:rsid w:val="001036ED"/>
    <w:rsid w:val="00104488"/>
    <w:rsid w:val="00104C05"/>
    <w:rsid w:val="00104C11"/>
    <w:rsid w:val="00105C34"/>
    <w:rsid w:val="001066EA"/>
    <w:rsid w:val="001067DA"/>
    <w:rsid w:val="00106AC0"/>
    <w:rsid w:val="001079DE"/>
    <w:rsid w:val="00110AFB"/>
    <w:rsid w:val="00111B3C"/>
    <w:rsid w:val="001134F1"/>
    <w:rsid w:val="0011671B"/>
    <w:rsid w:val="00120C0C"/>
    <w:rsid w:val="00121AD6"/>
    <w:rsid w:val="001234B2"/>
    <w:rsid w:val="00126637"/>
    <w:rsid w:val="0012663C"/>
    <w:rsid w:val="00126F0B"/>
    <w:rsid w:val="00127357"/>
    <w:rsid w:val="00127CBA"/>
    <w:rsid w:val="0013076D"/>
    <w:rsid w:val="00131089"/>
    <w:rsid w:val="00131CB7"/>
    <w:rsid w:val="0013373F"/>
    <w:rsid w:val="00133EED"/>
    <w:rsid w:val="00134F19"/>
    <w:rsid w:val="00134F4E"/>
    <w:rsid w:val="001367E4"/>
    <w:rsid w:val="0014000C"/>
    <w:rsid w:val="00140C77"/>
    <w:rsid w:val="00142FED"/>
    <w:rsid w:val="001431A7"/>
    <w:rsid w:val="001460AA"/>
    <w:rsid w:val="00150A02"/>
    <w:rsid w:val="001522F2"/>
    <w:rsid w:val="00152492"/>
    <w:rsid w:val="00153800"/>
    <w:rsid w:val="00153D07"/>
    <w:rsid w:val="00154D09"/>
    <w:rsid w:val="00156E4B"/>
    <w:rsid w:val="001613AA"/>
    <w:rsid w:val="00162CF4"/>
    <w:rsid w:val="0016329B"/>
    <w:rsid w:val="0016551C"/>
    <w:rsid w:val="00167622"/>
    <w:rsid w:val="00171054"/>
    <w:rsid w:val="0017201E"/>
    <w:rsid w:val="00172F86"/>
    <w:rsid w:val="00173208"/>
    <w:rsid w:val="00173477"/>
    <w:rsid w:val="001755E4"/>
    <w:rsid w:val="00177D1A"/>
    <w:rsid w:val="00177E1C"/>
    <w:rsid w:val="00181EF0"/>
    <w:rsid w:val="00187809"/>
    <w:rsid w:val="00191403"/>
    <w:rsid w:val="00192164"/>
    <w:rsid w:val="0019318F"/>
    <w:rsid w:val="001932F5"/>
    <w:rsid w:val="0019483D"/>
    <w:rsid w:val="00194CD7"/>
    <w:rsid w:val="00194D6C"/>
    <w:rsid w:val="00195853"/>
    <w:rsid w:val="001963A9"/>
    <w:rsid w:val="0019697B"/>
    <w:rsid w:val="0019749F"/>
    <w:rsid w:val="001A032D"/>
    <w:rsid w:val="001A042D"/>
    <w:rsid w:val="001A0778"/>
    <w:rsid w:val="001A1251"/>
    <w:rsid w:val="001A20B9"/>
    <w:rsid w:val="001A38F6"/>
    <w:rsid w:val="001A45F0"/>
    <w:rsid w:val="001A57BC"/>
    <w:rsid w:val="001A7275"/>
    <w:rsid w:val="001A72BD"/>
    <w:rsid w:val="001A73C9"/>
    <w:rsid w:val="001A7410"/>
    <w:rsid w:val="001B00D7"/>
    <w:rsid w:val="001B0AF8"/>
    <w:rsid w:val="001B36F2"/>
    <w:rsid w:val="001B3EB7"/>
    <w:rsid w:val="001B4B0F"/>
    <w:rsid w:val="001B6378"/>
    <w:rsid w:val="001C16F3"/>
    <w:rsid w:val="001C5047"/>
    <w:rsid w:val="001C5804"/>
    <w:rsid w:val="001C5C04"/>
    <w:rsid w:val="001C61E4"/>
    <w:rsid w:val="001C636C"/>
    <w:rsid w:val="001D085A"/>
    <w:rsid w:val="001D1D62"/>
    <w:rsid w:val="001D1D83"/>
    <w:rsid w:val="001D219C"/>
    <w:rsid w:val="001D2B46"/>
    <w:rsid w:val="001D2B65"/>
    <w:rsid w:val="001D33F1"/>
    <w:rsid w:val="001D370D"/>
    <w:rsid w:val="001D3A0C"/>
    <w:rsid w:val="001D48C9"/>
    <w:rsid w:val="001D5462"/>
    <w:rsid w:val="001D7131"/>
    <w:rsid w:val="001D7372"/>
    <w:rsid w:val="001E015C"/>
    <w:rsid w:val="001E2379"/>
    <w:rsid w:val="001E3293"/>
    <w:rsid w:val="001E4344"/>
    <w:rsid w:val="001E511D"/>
    <w:rsid w:val="001E58AE"/>
    <w:rsid w:val="001E5988"/>
    <w:rsid w:val="001E63CD"/>
    <w:rsid w:val="001E7042"/>
    <w:rsid w:val="001E7466"/>
    <w:rsid w:val="001F152D"/>
    <w:rsid w:val="001F17AB"/>
    <w:rsid w:val="001F2EDA"/>
    <w:rsid w:val="001F3ADE"/>
    <w:rsid w:val="001F421E"/>
    <w:rsid w:val="001F6A49"/>
    <w:rsid w:val="001F6BA2"/>
    <w:rsid w:val="001F7A8B"/>
    <w:rsid w:val="0020068C"/>
    <w:rsid w:val="002027A7"/>
    <w:rsid w:val="00203E00"/>
    <w:rsid w:val="002048A8"/>
    <w:rsid w:val="002049F1"/>
    <w:rsid w:val="002055CE"/>
    <w:rsid w:val="00205B5A"/>
    <w:rsid w:val="0021023C"/>
    <w:rsid w:val="002102C3"/>
    <w:rsid w:val="00210DC2"/>
    <w:rsid w:val="002114F2"/>
    <w:rsid w:val="002117C0"/>
    <w:rsid w:val="0021183B"/>
    <w:rsid w:val="00211D57"/>
    <w:rsid w:val="00211FA7"/>
    <w:rsid w:val="00212C67"/>
    <w:rsid w:val="0021383E"/>
    <w:rsid w:val="002152B3"/>
    <w:rsid w:val="0021564E"/>
    <w:rsid w:val="00215EEE"/>
    <w:rsid w:val="002163B5"/>
    <w:rsid w:val="00217339"/>
    <w:rsid w:val="00217600"/>
    <w:rsid w:val="0022124D"/>
    <w:rsid w:val="00221E82"/>
    <w:rsid w:val="00223108"/>
    <w:rsid w:val="00225EBC"/>
    <w:rsid w:val="00225F65"/>
    <w:rsid w:val="002264BE"/>
    <w:rsid w:val="00227347"/>
    <w:rsid w:val="00232299"/>
    <w:rsid w:val="0023268F"/>
    <w:rsid w:val="00233CED"/>
    <w:rsid w:val="002349C2"/>
    <w:rsid w:val="0023501D"/>
    <w:rsid w:val="00235223"/>
    <w:rsid w:val="0023613E"/>
    <w:rsid w:val="00236E79"/>
    <w:rsid w:val="002376B3"/>
    <w:rsid w:val="002376D9"/>
    <w:rsid w:val="00237735"/>
    <w:rsid w:val="00240175"/>
    <w:rsid w:val="002404A7"/>
    <w:rsid w:val="00241835"/>
    <w:rsid w:val="00246081"/>
    <w:rsid w:val="00246311"/>
    <w:rsid w:val="00247276"/>
    <w:rsid w:val="002474BE"/>
    <w:rsid w:val="00251577"/>
    <w:rsid w:val="00251678"/>
    <w:rsid w:val="002517C0"/>
    <w:rsid w:val="002537FB"/>
    <w:rsid w:val="0025467F"/>
    <w:rsid w:val="00255196"/>
    <w:rsid w:val="00255357"/>
    <w:rsid w:val="002557F3"/>
    <w:rsid w:val="00255D52"/>
    <w:rsid w:val="00256049"/>
    <w:rsid w:val="00256298"/>
    <w:rsid w:val="0025728B"/>
    <w:rsid w:val="002601D4"/>
    <w:rsid w:val="0026277B"/>
    <w:rsid w:val="002629A8"/>
    <w:rsid w:val="00262A05"/>
    <w:rsid w:val="00262D48"/>
    <w:rsid w:val="0026308F"/>
    <w:rsid w:val="00263B11"/>
    <w:rsid w:val="0026615A"/>
    <w:rsid w:val="00266CF6"/>
    <w:rsid w:val="002674BF"/>
    <w:rsid w:val="00267677"/>
    <w:rsid w:val="00267A47"/>
    <w:rsid w:val="00270388"/>
    <w:rsid w:val="0027062F"/>
    <w:rsid w:val="002714A0"/>
    <w:rsid w:val="002724C4"/>
    <w:rsid w:val="00273120"/>
    <w:rsid w:val="00274CF9"/>
    <w:rsid w:val="002754F8"/>
    <w:rsid w:val="00276A70"/>
    <w:rsid w:val="00282536"/>
    <w:rsid w:val="00283C25"/>
    <w:rsid w:val="00283FED"/>
    <w:rsid w:val="002841A3"/>
    <w:rsid w:val="002841F9"/>
    <w:rsid w:val="00284FD7"/>
    <w:rsid w:val="0028639F"/>
    <w:rsid w:val="0029042F"/>
    <w:rsid w:val="002906D4"/>
    <w:rsid w:val="00290EBB"/>
    <w:rsid w:val="00290EE7"/>
    <w:rsid w:val="00290FD2"/>
    <w:rsid w:val="002912A1"/>
    <w:rsid w:val="00291CD2"/>
    <w:rsid w:val="002933D4"/>
    <w:rsid w:val="00293420"/>
    <w:rsid w:val="002942F9"/>
    <w:rsid w:val="00294EAD"/>
    <w:rsid w:val="00295052"/>
    <w:rsid w:val="0029686D"/>
    <w:rsid w:val="00297697"/>
    <w:rsid w:val="00297ABC"/>
    <w:rsid w:val="002A1B79"/>
    <w:rsid w:val="002A40B8"/>
    <w:rsid w:val="002A4D76"/>
    <w:rsid w:val="002A5075"/>
    <w:rsid w:val="002A5B2A"/>
    <w:rsid w:val="002A71F4"/>
    <w:rsid w:val="002A74A2"/>
    <w:rsid w:val="002B0E69"/>
    <w:rsid w:val="002B1909"/>
    <w:rsid w:val="002B2BCB"/>
    <w:rsid w:val="002B45A3"/>
    <w:rsid w:val="002B5F7A"/>
    <w:rsid w:val="002B666C"/>
    <w:rsid w:val="002B71CD"/>
    <w:rsid w:val="002C1A09"/>
    <w:rsid w:val="002C1EED"/>
    <w:rsid w:val="002C2131"/>
    <w:rsid w:val="002C24CC"/>
    <w:rsid w:val="002C33FD"/>
    <w:rsid w:val="002C3534"/>
    <w:rsid w:val="002C6617"/>
    <w:rsid w:val="002C6678"/>
    <w:rsid w:val="002C6798"/>
    <w:rsid w:val="002C697E"/>
    <w:rsid w:val="002C7C62"/>
    <w:rsid w:val="002D0392"/>
    <w:rsid w:val="002D0621"/>
    <w:rsid w:val="002D2560"/>
    <w:rsid w:val="002D2C06"/>
    <w:rsid w:val="002D2D93"/>
    <w:rsid w:val="002D3031"/>
    <w:rsid w:val="002D423A"/>
    <w:rsid w:val="002D4CE2"/>
    <w:rsid w:val="002D55E5"/>
    <w:rsid w:val="002D6BCD"/>
    <w:rsid w:val="002D6D89"/>
    <w:rsid w:val="002D7070"/>
    <w:rsid w:val="002D7DA9"/>
    <w:rsid w:val="002E022F"/>
    <w:rsid w:val="002E0564"/>
    <w:rsid w:val="002E132A"/>
    <w:rsid w:val="002E176E"/>
    <w:rsid w:val="002E1D2A"/>
    <w:rsid w:val="002E44EF"/>
    <w:rsid w:val="002E612B"/>
    <w:rsid w:val="002E7A99"/>
    <w:rsid w:val="002F03A3"/>
    <w:rsid w:val="002F0EB7"/>
    <w:rsid w:val="002F4066"/>
    <w:rsid w:val="002F407C"/>
    <w:rsid w:val="002F469E"/>
    <w:rsid w:val="002F5C94"/>
    <w:rsid w:val="002F7F34"/>
    <w:rsid w:val="00300118"/>
    <w:rsid w:val="00300267"/>
    <w:rsid w:val="00301B3A"/>
    <w:rsid w:val="00302602"/>
    <w:rsid w:val="0030264E"/>
    <w:rsid w:val="00302A96"/>
    <w:rsid w:val="00302BB3"/>
    <w:rsid w:val="00303E03"/>
    <w:rsid w:val="00303E77"/>
    <w:rsid w:val="00304E7C"/>
    <w:rsid w:val="0030545B"/>
    <w:rsid w:val="00305E08"/>
    <w:rsid w:val="00306FC5"/>
    <w:rsid w:val="00307EB9"/>
    <w:rsid w:val="00312A6D"/>
    <w:rsid w:val="00313013"/>
    <w:rsid w:val="0031333F"/>
    <w:rsid w:val="00314485"/>
    <w:rsid w:val="003146DF"/>
    <w:rsid w:val="00314F0E"/>
    <w:rsid w:val="00315E78"/>
    <w:rsid w:val="0032034E"/>
    <w:rsid w:val="0032200A"/>
    <w:rsid w:val="003231CA"/>
    <w:rsid w:val="00323399"/>
    <w:rsid w:val="0032400D"/>
    <w:rsid w:val="0032465E"/>
    <w:rsid w:val="0032750A"/>
    <w:rsid w:val="00330994"/>
    <w:rsid w:val="00332E15"/>
    <w:rsid w:val="00332E89"/>
    <w:rsid w:val="003335B4"/>
    <w:rsid w:val="00334641"/>
    <w:rsid w:val="00335CB5"/>
    <w:rsid w:val="0034134D"/>
    <w:rsid w:val="0034271E"/>
    <w:rsid w:val="003429B4"/>
    <w:rsid w:val="00344E1F"/>
    <w:rsid w:val="0034534B"/>
    <w:rsid w:val="00347918"/>
    <w:rsid w:val="00347CDC"/>
    <w:rsid w:val="0035062E"/>
    <w:rsid w:val="00350AEC"/>
    <w:rsid w:val="003511BA"/>
    <w:rsid w:val="00351A54"/>
    <w:rsid w:val="00354FC9"/>
    <w:rsid w:val="0035501B"/>
    <w:rsid w:val="00355611"/>
    <w:rsid w:val="003568DE"/>
    <w:rsid w:val="0035787C"/>
    <w:rsid w:val="003601B5"/>
    <w:rsid w:val="00361FDC"/>
    <w:rsid w:val="00362B42"/>
    <w:rsid w:val="00362F87"/>
    <w:rsid w:val="00363A3A"/>
    <w:rsid w:val="00363CEB"/>
    <w:rsid w:val="0036400C"/>
    <w:rsid w:val="00364261"/>
    <w:rsid w:val="00366867"/>
    <w:rsid w:val="0037051C"/>
    <w:rsid w:val="003705C7"/>
    <w:rsid w:val="00371B2D"/>
    <w:rsid w:val="00372B87"/>
    <w:rsid w:val="0037381F"/>
    <w:rsid w:val="003742EC"/>
    <w:rsid w:val="0037652C"/>
    <w:rsid w:val="00376F1E"/>
    <w:rsid w:val="00381345"/>
    <w:rsid w:val="00382B11"/>
    <w:rsid w:val="00382F41"/>
    <w:rsid w:val="00383290"/>
    <w:rsid w:val="00383CDC"/>
    <w:rsid w:val="003840E1"/>
    <w:rsid w:val="00385E8B"/>
    <w:rsid w:val="00385F4C"/>
    <w:rsid w:val="00386152"/>
    <w:rsid w:val="003865B4"/>
    <w:rsid w:val="003866E4"/>
    <w:rsid w:val="003869EF"/>
    <w:rsid w:val="00387627"/>
    <w:rsid w:val="00391552"/>
    <w:rsid w:val="003928B4"/>
    <w:rsid w:val="003929D4"/>
    <w:rsid w:val="00393AEB"/>
    <w:rsid w:val="00394489"/>
    <w:rsid w:val="00395086"/>
    <w:rsid w:val="003A1AEC"/>
    <w:rsid w:val="003A20AB"/>
    <w:rsid w:val="003A4CDB"/>
    <w:rsid w:val="003A5E08"/>
    <w:rsid w:val="003A62ED"/>
    <w:rsid w:val="003A7C44"/>
    <w:rsid w:val="003B0009"/>
    <w:rsid w:val="003B00F7"/>
    <w:rsid w:val="003B056A"/>
    <w:rsid w:val="003B0E27"/>
    <w:rsid w:val="003B18BC"/>
    <w:rsid w:val="003B1B74"/>
    <w:rsid w:val="003B2C09"/>
    <w:rsid w:val="003B4531"/>
    <w:rsid w:val="003B4D9F"/>
    <w:rsid w:val="003B545E"/>
    <w:rsid w:val="003B54F4"/>
    <w:rsid w:val="003B77D0"/>
    <w:rsid w:val="003C005F"/>
    <w:rsid w:val="003C1079"/>
    <w:rsid w:val="003C10BB"/>
    <w:rsid w:val="003C2A94"/>
    <w:rsid w:val="003C3107"/>
    <w:rsid w:val="003C35D5"/>
    <w:rsid w:val="003C369D"/>
    <w:rsid w:val="003C36B7"/>
    <w:rsid w:val="003C4685"/>
    <w:rsid w:val="003C63A1"/>
    <w:rsid w:val="003C75B6"/>
    <w:rsid w:val="003C76ED"/>
    <w:rsid w:val="003D0F2B"/>
    <w:rsid w:val="003D13F1"/>
    <w:rsid w:val="003D1F7D"/>
    <w:rsid w:val="003D236F"/>
    <w:rsid w:val="003D254B"/>
    <w:rsid w:val="003D49F0"/>
    <w:rsid w:val="003D4EDA"/>
    <w:rsid w:val="003D63E1"/>
    <w:rsid w:val="003D74EC"/>
    <w:rsid w:val="003E1070"/>
    <w:rsid w:val="003E1B69"/>
    <w:rsid w:val="003E2102"/>
    <w:rsid w:val="003E2766"/>
    <w:rsid w:val="003E2ECB"/>
    <w:rsid w:val="003E4022"/>
    <w:rsid w:val="003E5DFD"/>
    <w:rsid w:val="003E603A"/>
    <w:rsid w:val="003E6E39"/>
    <w:rsid w:val="003E70B1"/>
    <w:rsid w:val="003E76D4"/>
    <w:rsid w:val="003E7BAE"/>
    <w:rsid w:val="003E7BD5"/>
    <w:rsid w:val="003F3F59"/>
    <w:rsid w:val="003F4FDB"/>
    <w:rsid w:val="003F5425"/>
    <w:rsid w:val="003F60E3"/>
    <w:rsid w:val="003F62A4"/>
    <w:rsid w:val="003F6F8C"/>
    <w:rsid w:val="003F780D"/>
    <w:rsid w:val="00400422"/>
    <w:rsid w:val="00404BEF"/>
    <w:rsid w:val="00406BF4"/>
    <w:rsid w:val="0041002B"/>
    <w:rsid w:val="00410924"/>
    <w:rsid w:val="00414ABA"/>
    <w:rsid w:val="0041511A"/>
    <w:rsid w:val="004155A0"/>
    <w:rsid w:val="0041578C"/>
    <w:rsid w:val="00415A41"/>
    <w:rsid w:val="00416BC0"/>
    <w:rsid w:val="00422BE7"/>
    <w:rsid w:val="00424904"/>
    <w:rsid w:val="00426D18"/>
    <w:rsid w:val="00432E13"/>
    <w:rsid w:val="0043771C"/>
    <w:rsid w:val="0044183E"/>
    <w:rsid w:val="00442B28"/>
    <w:rsid w:val="00443DB1"/>
    <w:rsid w:val="004444AC"/>
    <w:rsid w:val="00445E6F"/>
    <w:rsid w:val="004475DC"/>
    <w:rsid w:val="00452F28"/>
    <w:rsid w:val="004532B4"/>
    <w:rsid w:val="00454169"/>
    <w:rsid w:val="0045457F"/>
    <w:rsid w:val="0045559F"/>
    <w:rsid w:val="00456B24"/>
    <w:rsid w:val="00457CBE"/>
    <w:rsid w:val="00461093"/>
    <w:rsid w:val="004632E0"/>
    <w:rsid w:val="00463BC0"/>
    <w:rsid w:val="004644DD"/>
    <w:rsid w:val="0046678D"/>
    <w:rsid w:val="00467CCC"/>
    <w:rsid w:val="004717EE"/>
    <w:rsid w:val="00471D5A"/>
    <w:rsid w:val="00472754"/>
    <w:rsid w:val="0047276A"/>
    <w:rsid w:val="004732FA"/>
    <w:rsid w:val="0047476C"/>
    <w:rsid w:val="00474908"/>
    <w:rsid w:val="004773A7"/>
    <w:rsid w:val="00477424"/>
    <w:rsid w:val="00477D46"/>
    <w:rsid w:val="00477EE4"/>
    <w:rsid w:val="00480CD6"/>
    <w:rsid w:val="00480EB4"/>
    <w:rsid w:val="00481B31"/>
    <w:rsid w:val="004823D7"/>
    <w:rsid w:val="0048268E"/>
    <w:rsid w:val="00483234"/>
    <w:rsid w:val="0048395A"/>
    <w:rsid w:val="004848BE"/>
    <w:rsid w:val="004851C7"/>
    <w:rsid w:val="004852E7"/>
    <w:rsid w:val="00485A9F"/>
    <w:rsid w:val="00485F1C"/>
    <w:rsid w:val="0048784F"/>
    <w:rsid w:val="00491D1C"/>
    <w:rsid w:val="00492C28"/>
    <w:rsid w:val="0049358C"/>
    <w:rsid w:val="00495C56"/>
    <w:rsid w:val="004963F6"/>
    <w:rsid w:val="004A292D"/>
    <w:rsid w:val="004A3197"/>
    <w:rsid w:val="004A39C0"/>
    <w:rsid w:val="004A42CE"/>
    <w:rsid w:val="004B03C0"/>
    <w:rsid w:val="004B0E87"/>
    <w:rsid w:val="004B194F"/>
    <w:rsid w:val="004B1AEB"/>
    <w:rsid w:val="004B24FC"/>
    <w:rsid w:val="004B3B03"/>
    <w:rsid w:val="004B5CB3"/>
    <w:rsid w:val="004B799D"/>
    <w:rsid w:val="004C14B5"/>
    <w:rsid w:val="004C2885"/>
    <w:rsid w:val="004C31D2"/>
    <w:rsid w:val="004C4B6C"/>
    <w:rsid w:val="004C4C65"/>
    <w:rsid w:val="004C610C"/>
    <w:rsid w:val="004C70FC"/>
    <w:rsid w:val="004C7785"/>
    <w:rsid w:val="004D0902"/>
    <w:rsid w:val="004D1414"/>
    <w:rsid w:val="004D25B6"/>
    <w:rsid w:val="004D3A34"/>
    <w:rsid w:val="004D3B83"/>
    <w:rsid w:val="004D3F88"/>
    <w:rsid w:val="004D4FBA"/>
    <w:rsid w:val="004D510E"/>
    <w:rsid w:val="004D6626"/>
    <w:rsid w:val="004D727E"/>
    <w:rsid w:val="004E016E"/>
    <w:rsid w:val="004E11FA"/>
    <w:rsid w:val="004E318A"/>
    <w:rsid w:val="004E3198"/>
    <w:rsid w:val="004E45BF"/>
    <w:rsid w:val="004E52DE"/>
    <w:rsid w:val="004E5C7D"/>
    <w:rsid w:val="004E5D19"/>
    <w:rsid w:val="004E6927"/>
    <w:rsid w:val="004E7359"/>
    <w:rsid w:val="004E736A"/>
    <w:rsid w:val="004F01A0"/>
    <w:rsid w:val="004F01D1"/>
    <w:rsid w:val="004F23A0"/>
    <w:rsid w:val="004F5318"/>
    <w:rsid w:val="004F5EB4"/>
    <w:rsid w:val="004F69B4"/>
    <w:rsid w:val="004F72F4"/>
    <w:rsid w:val="00500A28"/>
    <w:rsid w:val="00502632"/>
    <w:rsid w:val="00502A30"/>
    <w:rsid w:val="005052E4"/>
    <w:rsid w:val="005139DC"/>
    <w:rsid w:val="00515B46"/>
    <w:rsid w:val="00515E07"/>
    <w:rsid w:val="0051621E"/>
    <w:rsid w:val="00517079"/>
    <w:rsid w:val="005174C1"/>
    <w:rsid w:val="00521A55"/>
    <w:rsid w:val="005221A6"/>
    <w:rsid w:val="005225A0"/>
    <w:rsid w:val="00522EBD"/>
    <w:rsid w:val="0052338C"/>
    <w:rsid w:val="0052393D"/>
    <w:rsid w:val="00523C36"/>
    <w:rsid w:val="00525772"/>
    <w:rsid w:val="00526312"/>
    <w:rsid w:val="00526A1B"/>
    <w:rsid w:val="005302FB"/>
    <w:rsid w:val="005325B2"/>
    <w:rsid w:val="00532D5F"/>
    <w:rsid w:val="005334AD"/>
    <w:rsid w:val="0053353B"/>
    <w:rsid w:val="00533D1C"/>
    <w:rsid w:val="00533DDD"/>
    <w:rsid w:val="0053419D"/>
    <w:rsid w:val="0053540C"/>
    <w:rsid w:val="005371EB"/>
    <w:rsid w:val="0053793C"/>
    <w:rsid w:val="005401E8"/>
    <w:rsid w:val="0054025D"/>
    <w:rsid w:val="00543094"/>
    <w:rsid w:val="00545D55"/>
    <w:rsid w:val="005469BA"/>
    <w:rsid w:val="005469F4"/>
    <w:rsid w:val="00547BB7"/>
    <w:rsid w:val="0055005B"/>
    <w:rsid w:val="00550AE6"/>
    <w:rsid w:val="00551617"/>
    <w:rsid w:val="00551B34"/>
    <w:rsid w:val="005524FC"/>
    <w:rsid w:val="00554405"/>
    <w:rsid w:val="00555339"/>
    <w:rsid w:val="00555380"/>
    <w:rsid w:val="00555867"/>
    <w:rsid w:val="00557033"/>
    <w:rsid w:val="0055782F"/>
    <w:rsid w:val="0056318A"/>
    <w:rsid w:val="00563944"/>
    <w:rsid w:val="00566157"/>
    <w:rsid w:val="005665D0"/>
    <w:rsid w:val="00566A0F"/>
    <w:rsid w:val="00566BE8"/>
    <w:rsid w:val="00566F59"/>
    <w:rsid w:val="0057078A"/>
    <w:rsid w:val="00570C16"/>
    <w:rsid w:val="00570D18"/>
    <w:rsid w:val="00572584"/>
    <w:rsid w:val="00572D1B"/>
    <w:rsid w:val="00573074"/>
    <w:rsid w:val="00573F37"/>
    <w:rsid w:val="00574928"/>
    <w:rsid w:val="00575D56"/>
    <w:rsid w:val="00576495"/>
    <w:rsid w:val="00576B95"/>
    <w:rsid w:val="00577D39"/>
    <w:rsid w:val="00577E08"/>
    <w:rsid w:val="00577E55"/>
    <w:rsid w:val="005802B1"/>
    <w:rsid w:val="005825FE"/>
    <w:rsid w:val="00582C25"/>
    <w:rsid w:val="00583962"/>
    <w:rsid w:val="005854E0"/>
    <w:rsid w:val="00587E3D"/>
    <w:rsid w:val="00591A59"/>
    <w:rsid w:val="005928C5"/>
    <w:rsid w:val="00592C61"/>
    <w:rsid w:val="00592D41"/>
    <w:rsid w:val="00594D8F"/>
    <w:rsid w:val="00595430"/>
    <w:rsid w:val="005975A9"/>
    <w:rsid w:val="00597676"/>
    <w:rsid w:val="00597CEE"/>
    <w:rsid w:val="005A08C3"/>
    <w:rsid w:val="005A11DC"/>
    <w:rsid w:val="005A17FE"/>
    <w:rsid w:val="005A1B8C"/>
    <w:rsid w:val="005A2CEC"/>
    <w:rsid w:val="005A3752"/>
    <w:rsid w:val="005A393D"/>
    <w:rsid w:val="005A45E5"/>
    <w:rsid w:val="005B17C6"/>
    <w:rsid w:val="005B25D3"/>
    <w:rsid w:val="005B29D4"/>
    <w:rsid w:val="005B4C1D"/>
    <w:rsid w:val="005B636E"/>
    <w:rsid w:val="005B68E0"/>
    <w:rsid w:val="005B6E75"/>
    <w:rsid w:val="005B76CD"/>
    <w:rsid w:val="005B7998"/>
    <w:rsid w:val="005C04FB"/>
    <w:rsid w:val="005C0A4B"/>
    <w:rsid w:val="005C0FFF"/>
    <w:rsid w:val="005C1A77"/>
    <w:rsid w:val="005C1D4F"/>
    <w:rsid w:val="005C1FF1"/>
    <w:rsid w:val="005C247F"/>
    <w:rsid w:val="005C26A4"/>
    <w:rsid w:val="005C2B9D"/>
    <w:rsid w:val="005C44A9"/>
    <w:rsid w:val="005C50DB"/>
    <w:rsid w:val="005C558A"/>
    <w:rsid w:val="005C6544"/>
    <w:rsid w:val="005C6622"/>
    <w:rsid w:val="005C6B80"/>
    <w:rsid w:val="005C71EE"/>
    <w:rsid w:val="005D018A"/>
    <w:rsid w:val="005D0246"/>
    <w:rsid w:val="005D05E0"/>
    <w:rsid w:val="005D1974"/>
    <w:rsid w:val="005D19EB"/>
    <w:rsid w:val="005D3443"/>
    <w:rsid w:val="005D3DE7"/>
    <w:rsid w:val="005D7AA0"/>
    <w:rsid w:val="005E01E0"/>
    <w:rsid w:val="005E0533"/>
    <w:rsid w:val="005E275C"/>
    <w:rsid w:val="005E345B"/>
    <w:rsid w:val="005E6872"/>
    <w:rsid w:val="005E6998"/>
    <w:rsid w:val="005E6C40"/>
    <w:rsid w:val="005E71D7"/>
    <w:rsid w:val="005E79F4"/>
    <w:rsid w:val="005F09B4"/>
    <w:rsid w:val="005F1197"/>
    <w:rsid w:val="005F1C91"/>
    <w:rsid w:val="005F36BB"/>
    <w:rsid w:val="005F46BE"/>
    <w:rsid w:val="005F7B83"/>
    <w:rsid w:val="00602500"/>
    <w:rsid w:val="00602CCC"/>
    <w:rsid w:val="006034C7"/>
    <w:rsid w:val="00604E1B"/>
    <w:rsid w:val="006053BD"/>
    <w:rsid w:val="00605B6A"/>
    <w:rsid w:val="00605C3D"/>
    <w:rsid w:val="00606BFC"/>
    <w:rsid w:val="006126E7"/>
    <w:rsid w:val="00614F8F"/>
    <w:rsid w:val="00615305"/>
    <w:rsid w:val="006159E3"/>
    <w:rsid w:val="00620F6A"/>
    <w:rsid w:val="0062185B"/>
    <w:rsid w:val="00623F02"/>
    <w:rsid w:val="00624295"/>
    <w:rsid w:val="00624B17"/>
    <w:rsid w:val="00625AC3"/>
    <w:rsid w:val="00630A92"/>
    <w:rsid w:val="0063149A"/>
    <w:rsid w:val="006315FB"/>
    <w:rsid w:val="006316DA"/>
    <w:rsid w:val="006331A8"/>
    <w:rsid w:val="0063346E"/>
    <w:rsid w:val="00633EC3"/>
    <w:rsid w:val="0063571A"/>
    <w:rsid w:val="0063585C"/>
    <w:rsid w:val="00636020"/>
    <w:rsid w:val="00636980"/>
    <w:rsid w:val="00636B61"/>
    <w:rsid w:val="00636C8C"/>
    <w:rsid w:val="00637D29"/>
    <w:rsid w:val="00640B27"/>
    <w:rsid w:val="00640ED0"/>
    <w:rsid w:val="00641018"/>
    <w:rsid w:val="00642163"/>
    <w:rsid w:val="006435E4"/>
    <w:rsid w:val="0064473D"/>
    <w:rsid w:val="006452FF"/>
    <w:rsid w:val="006459E6"/>
    <w:rsid w:val="006459F2"/>
    <w:rsid w:val="00647659"/>
    <w:rsid w:val="00650797"/>
    <w:rsid w:val="00650C7C"/>
    <w:rsid w:val="00650CC9"/>
    <w:rsid w:val="00651452"/>
    <w:rsid w:val="00652BB5"/>
    <w:rsid w:val="00653BB1"/>
    <w:rsid w:val="006547F1"/>
    <w:rsid w:val="006549BC"/>
    <w:rsid w:val="006571A8"/>
    <w:rsid w:val="006605C0"/>
    <w:rsid w:val="00662596"/>
    <w:rsid w:val="00664247"/>
    <w:rsid w:val="00664360"/>
    <w:rsid w:val="00664A64"/>
    <w:rsid w:val="00670886"/>
    <w:rsid w:val="006721E7"/>
    <w:rsid w:val="0067231D"/>
    <w:rsid w:val="006732B5"/>
    <w:rsid w:val="00673940"/>
    <w:rsid w:val="00674B6E"/>
    <w:rsid w:val="00675281"/>
    <w:rsid w:val="00676A5A"/>
    <w:rsid w:val="00677E8D"/>
    <w:rsid w:val="0068002F"/>
    <w:rsid w:val="0068042D"/>
    <w:rsid w:val="00681339"/>
    <w:rsid w:val="00681E99"/>
    <w:rsid w:val="006842F3"/>
    <w:rsid w:val="00686EAE"/>
    <w:rsid w:val="0069167C"/>
    <w:rsid w:val="00691D0C"/>
    <w:rsid w:val="00692605"/>
    <w:rsid w:val="0069298E"/>
    <w:rsid w:val="00692A78"/>
    <w:rsid w:val="006956AD"/>
    <w:rsid w:val="0069696C"/>
    <w:rsid w:val="00697953"/>
    <w:rsid w:val="00697C84"/>
    <w:rsid w:val="006A153B"/>
    <w:rsid w:val="006A1580"/>
    <w:rsid w:val="006A1698"/>
    <w:rsid w:val="006A17E5"/>
    <w:rsid w:val="006A1B7F"/>
    <w:rsid w:val="006A289A"/>
    <w:rsid w:val="006A345A"/>
    <w:rsid w:val="006A39BC"/>
    <w:rsid w:val="006A4CF4"/>
    <w:rsid w:val="006A5760"/>
    <w:rsid w:val="006A7103"/>
    <w:rsid w:val="006A72EA"/>
    <w:rsid w:val="006A731D"/>
    <w:rsid w:val="006B06E3"/>
    <w:rsid w:val="006B0850"/>
    <w:rsid w:val="006B2052"/>
    <w:rsid w:val="006B43EF"/>
    <w:rsid w:val="006B6CD1"/>
    <w:rsid w:val="006B7AB2"/>
    <w:rsid w:val="006C03AA"/>
    <w:rsid w:val="006C0EDA"/>
    <w:rsid w:val="006C183E"/>
    <w:rsid w:val="006C3330"/>
    <w:rsid w:val="006C4E3A"/>
    <w:rsid w:val="006C514F"/>
    <w:rsid w:val="006C60C0"/>
    <w:rsid w:val="006C7BE3"/>
    <w:rsid w:val="006D00AD"/>
    <w:rsid w:val="006D0660"/>
    <w:rsid w:val="006D0C9D"/>
    <w:rsid w:val="006D0CA5"/>
    <w:rsid w:val="006D2965"/>
    <w:rsid w:val="006D2A41"/>
    <w:rsid w:val="006D338C"/>
    <w:rsid w:val="006D5216"/>
    <w:rsid w:val="006D553B"/>
    <w:rsid w:val="006E0F22"/>
    <w:rsid w:val="006E135D"/>
    <w:rsid w:val="006E233C"/>
    <w:rsid w:val="006E3115"/>
    <w:rsid w:val="006E3213"/>
    <w:rsid w:val="006E4E19"/>
    <w:rsid w:val="006E7946"/>
    <w:rsid w:val="006F2A36"/>
    <w:rsid w:val="006F3C8A"/>
    <w:rsid w:val="006F3F89"/>
    <w:rsid w:val="006F4405"/>
    <w:rsid w:val="006F4415"/>
    <w:rsid w:val="006F512E"/>
    <w:rsid w:val="006F7073"/>
    <w:rsid w:val="00700458"/>
    <w:rsid w:val="00700E3A"/>
    <w:rsid w:val="00702E6E"/>
    <w:rsid w:val="00705076"/>
    <w:rsid w:val="007051F9"/>
    <w:rsid w:val="007055D3"/>
    <w:rsid w:val="00705F02"/>
    <w:rsid w:val="00706137"/>
    <w:rsid w:val="00710F26"/>
    <w:rsid w:val="00712F38"/>
    <w:rsid w:val="007145A6"/>
    <w:rsid w:val="00714E2C"/>
    <w:rsid w:val="0071527D"/>
    <w:rsid w:val="007162F4"/>
    <w:rsid w:val="007168FA"/>
    <w:rsid w:val="00716A1B"/>
    <w:rsid w:val="00717717"/>
    <w:rsid w:val="00717E39"/>
    <w:rsid w:val="007201BA"/>
    <w:rsid w:val="00720FD3"/>
    <w:rsid w:val="0072105C"/>
    <w:rsid w:val="007212D0"/>
    <w:rsid w:val="007215BB"/>
    <w:rsid w:val="007218A7"/>
    <w:rsid w:val="00722BAD"/>
    <w:rsid w:val="007261E0"/>
    <w:rsid w:val="00726A19"/>
    <w:rsid w:val="00730513"/>
    <w:rsid w:val="00730B3C"/>
    <w:rsid w:val="00731819"/>
    <w:rsid w:val="00732509"/>
    <w:rsid w:val="00732799"/>
    <w:rsid w:val="007339B1"/>
    <w:rsid w:val="00734477"/>
    <w:rsid w:val="0073478A"/>
    <w:rsid w:val="00735B8E"/>
    <w:rsid w:val="00736A4C"/>
    <w:rsid w:val="00741C10"/>
    <w:rsid w:val="00742723"/>
    <w:rsid w:val="00745324"/>
    <w:rsid w:val="007476D0"/>
    <w:rsid w:val="00752470"/>
    <w:rsid w:val="00752501"/>
    <w:rsid w:val="00752F87"/>
    <w:rsid w:val="00753BB8"/>
    <w:rsid w:val="00753E05"/>
    <w:rsid w:val="00753F9C"/>
    <w:rsid w:val="007543FD"/>
    <w:rsid w:val="00756D62"/>
    <w:rsid w:val="00757BD5"/>
    <w:rsid w:val="00761A6D"/>
    <w:rsid w:val="00762309"/>
    <w:rsid w:val="00762E9E"/>
    <w:rsid w:val="007636CB"/>
    <w:rsid w:val="00763A32"/>
    <w:rsid w:val="00764A91"/>
    <w:rsid w:val="00766637"/>
    <w:rsid w:val="0076749F"/>
    <w:rsid w:val="007679C5"/>
    <w:rsid w:val="0077003C"/>
    <w:rsid w:val="00771F02"/>
    <w:rsid w:val="0077219F"/>
    <w:rsid w:val="00772F9B"/>
    <w:rsid w:val="00773148"/>
    <w:rsid w:val="00780B1C"/>
    <w:rsid w:val="007818B1"/>
    <w:rsid w:val="007819EE"/>
    <w:rsid w:val="00782CC0"/>
    <w:rsid w:val="0078391A"/>
    <w:rsid w:val="0078491B"/>
    <w:rsid w:val="0078659A"/>
    <w:rsid w:val="007873D0"/>
    <w:rsid w:val="00792909"/>
    <w:rsid w:val="00795FCA"/>
    <w:rsid w:val="007961FE"/>
    <w:rsid w:val="007963F4"/>
    <w:rsid w:val="00796845"/>
    <w:rsid w:val="00796BAC"/>
    <w:rsid w:val="007A032F"/>
    <w:rsid w:val="007A078B"/>
    <w:rsid w:val="007A1D12"/>
    <w:rsid w:val="007A548D"/>
    <w:rsid w:val="007A610C"/>
    <w:rsid w:val="007A6190"/>
    <w:rsid w:val="007A795A"/>
    <w:rsid w:val="007B064F"/>
    <w:rsid w:val="007B0A87"/>
    <w:rsid w:val="007B143F"/>
    <w:rsid w:val="007B1EC3"/>
    <w:rsid w:val="007B3662"/>
    <w:rsid w:val="007B422E"/>
    <w:rsid w:val="007B446B"/>
    <w:rsid w:val="007B4B61"/>
    <w:rsid w:val="007B5CF7"/>
    <w:rsid w:val="007B6E01"/>
    <w:rsid w:val="007B7F97"/>
    <w:rsid w:val="007C06DA"/>
    <w:rsid w:val="007C4850"/>
    <w:rsid w:val="007C5BC1"/>
    <w:rsid w:val="007C6A98"/>
    <w:rsid w:val="007C7773"/>
    <w:rsid w:val="007D054A"/>
    <w:rsid w:val="007D0625"/>
    <w:rsid w:val="007D1A54"/>
    <w:rsid w:val="007D1E5B"/>
    <w:rsid w:val="007D405D"/>
    <w:rsid w:val="007D43EA"/>
    <w:rsid w:val="007E1E11"/>
    <w:rsid w:val="007E239C"/>
    <w:rsid w:val="007E2F3E"/>
    <w:rsid w:val="007E3099"/>
    <w:rsid w:val="007E3107"/>
    <w:rsid w:val="007E4830"/>
    <w:rsid w:val="007E4A0A"/>
    <w:rsid w:val="007E581C"/>
    <w:rsid w:val="007F0057"/>
    <w:rsid w:val="007F049A"/>
    <w:rsid w:val="007F0741"/>
    <w:rsid w:val="007F2D0F"/>
    <w:rsid w:val="007F3E5F"/>
    <w:rsid w:val="007F41CD"/>
    <w:rsid w:val="007F5E23"/>
    <w:rsid w:val="007F6628"/>
    <w:rsid w:val="007F6A4A"/>
    <w:rsid w:val="007F7018"/>
    <w:rsid w:val="00800389"/>
    <w:rsid w:val="00800F5E"/>
    <w:rsid w:val="00801945"/>
    <w:rsid w:val="008027BA"/>
    <w:rsid w:val="00802801"/>
    <w:rsid w:val="00804867"/>
    <w:rsid w:val="00804F6A"/>
    <w:rsid w:val="00806E13"/>
    <w:rsid w:val="00813210"/>
    <w:rsid w:val="008157BD"/>
    <w:rsid w:val="00815FCC"/>
    <w:rsid w:val="00816BCB"/>
    <w:rsid w:val="0081727F"/>
    <w:rsid w:val="00817479"/>
    <w:rsid w:val="00817926"/>
    <w:rsid w:val="008179C6"/>
    <w:rsid w:val="00820A82"/>
    <w:rsid w:val="00821BC5"/>
    <w:rsid w:val="00821BF1"/>
    <w:rsid w:val="00822A57"/>
    <w:rsid w:val="0082413F"/>
    <w:rsid w:val="00824490"/>
    <w:rsid w:val="0082636A"/>
    <w:rsid w:val="00827E7D"/>
    <w:rsid w:val="00830CA3"/>
    <w:rsid w:val="00833466"/>
    <w:rsid w:val="0083384F"/>
    <w:rsid w:val="0083412B"/>
    <w:rsid w:val="00834C17"/>
    <w:rsid w:val="00834F60"/>
    <w:rsid w:val="0083543E"/>
    <w:rsid w:val="00835CC8"/>
    <w:rsid w:val="008360B4"/>
    <w:rsid w:val="00836287"/>
    <w:rsid w:val="00836730"/>
    <w:rsid w:val="00837808"/>
    <w:rsid w:val="00837AAB"/>
    <w:rsid w:val="00837FCC"/>
    <w:rsid w:val="0084010F"/>
    <w:rsid w:val="00841723"/>
    <w:rsid w:val="00842D62"/>
    <w:rsid w:val="00843159"/>
    <w:rsid w:val="00845D14"/>
    <w:rsid w:val="00850600"/>
    <w:rsid w:val="00850A79"/>
    <w:rsid w:val="008511F0"/>
    <w:rsid w:val="00851FE2"/>
    <w:rsid w:val="0085298D"/>
    <w:rsid w:val="00852E24"/>
    <w:rsid w:val="0085407E"/>
    <w:rsid w:val="00854BDC"/>
    <w:rsid w:val="00857D17"/>
    <w:rsid w:val="00857D1D"/>
    <w:rsid w:val="00860388"/>
    <w:rsid w:val="00861CC9"/>
    <w:rsid w:val="008627D6"/>
    <w:rsid w:val="00865A59"/>
    <w:rsid w:val="0086755E"/>
    <w:rsid w:val="00867752"/>
    <w:rsid w:val="008735AA"/>
    <w:rsid w:val="00874A4F"/>
    <w:rsid w:val="0087505F"/>
    <w:rsid w:val="00875E71"/>
    <w:rsid w:val="00877820"/>
    <w:rsid w:val="0087782B"/>
    <w:rsid w:val="00877879"/>
    <w:rsid w:val="00880189"/>
    <w:rsid w:val="00880DA3"/>
    <w:rsid w:val="00882933"/>
    <w:rsid w:val="008841C1"/>
    <w:rsid w:val="00884AC3"/>
    <w:rsid w:val="00884FD3"/>
    <w:rsid w:val="008867BA"/>
    <w:rsid w:val="00886C76"/>
    <w:rsid w:val="00886EF5"/>
    <w:rsid w:val="00892640"/>
    <w:rsid w:val="00893CEC"/>
    <w:rsid w:val="008948AD"/>
    <w:rsid w:val="0089517D"/>
    <w:rsid w:val="00895895"/>
    <w:rsid w:val="00895A1F"/>
    <w:rsid w:val="00897FA9"/>
    <w:rsid w:val="008A0BD2"/>
    <w:rsid w:val="008A1793"/>
    <w:rsid w:val="008A3762"/>
    <w:rsid w:val="008A4F23"/>
    <w:rsid w:val="008A6841"/>
    <w:rsid w:val="008B0330"/>
    <w:rsid w:val="008B193A"/>
    <w:rsid w:val="008B2BBD"/>
    <w:rsid w:val="008B5A09"/>
    <w:rsid w:val="008C1C5F"/>
    <w:rsid w:val="008C2067"/>
    <w:rsid w:val="008C37A2"/>
    <w:rsid w:val="008C401C"/>
    <w:rsid w:val="008C4A19"/>
    <w:rsid w:val="008C5682"/>
    <w:rsid w:val="008C6ECF"/>
    <w:rsid w:val="008C7673"/>
    <w:rsid w:val="008D0553"/>
    <w:rsid w:val="008D194D"/>
    <w:rsid w:val="008D2266"/>
    <w:rsid w:val="008D29E0"/>
    <w:rsid w:val="008D306A"/>
    <w:rsid w:val="008D37F1"/>
    <w:rsid w:val="008D433B"/>
    <w:rsid w:val="008D47DE"/>
    <w:rsid w:val="008D4872"/>
    <w:rsid w:val="008D672A"/>
    <w:rsid w:val="008E0887"/>
    <w:rsid w:val="008E24CD"/>
    <w:rsid w:val="008E356C"/>
    <w:rsid w:val="008E3F60"/>
    <w:rsid w:val="008E49EC"/>
    <w:rsid w:val="008E5D5A"/>
    <w:rsid w:val="008E60C2"/>
    <w:rsid w:val="008E7228"/>
    <w:rsid w:val="008F286E"/>
    <w:rsid w:val="008F5B11"/>
    <w:rsid w:val="008F67CF"/>
    <w:rsid w:val="008F6BED"/>
    <w:rsid w:val="008F7B36"/>
    <w:rsid w:val="008F7E81"/>
    <w:rsid w:val="009001E6"/>
    <w:rsid w:val="00903114"/>
    <w:rsid w:val="00904645"/>
    <w:rsid w:val="009049EA"/>
    <w:rsid w:val="0090541F"/>
    <w:rsid w:val="009067FC"/>
    <w:rsid w:val="00907985"/>
    <w:rsid w:val="00910171"/>
    <w:rsid w:val="00911AEB"/>
    <w:rsid w:val="00913073"/>
    <w:rsid w:val="00914E6E"/>
    <w:rsid w:val="00916182"/>
    <w:rsid w:val="009167BB"/>
    <w:rsid w:val="00917FB5"/>
    <w:rsid w:val="00922A11"/>
    <w:rsid w:val="00924F7F"/>
    <w:rsid w:val="00926561"/>
    <w:rsid w:val="009267E2"/>
    <w:rsid w:val="00930430"/>
    <w:rsid w:val="00930538"/>
    <w:rsid w:val="0093141C"/>
    <w:rsid w:val="009339C2"/>
    <w:rsid w:val="00933AF0"/>
    <w:rsid w:val="009342AB"/>
    <w:rsid w:val="009346D4"/>
    <w:rsid w:val="00934C8E"/>
    <w:rsid w:val="00936C27"/>
    <w:rsid w:val="009371BF"/>
    <w:rsid w:val="0093757B"/>
    <w:rsid w:val="00937C08"/>
    <w:rsid w:val="009406F2"/>
    <w:rsid w:val="009408D2"/>
    <w:rsid w:val="00940CB1"/>
    <w:rsid w:val="009414B5"/>
    <w:rsid w:val="00944199"/>
    <w:rsid w:val="009449AC"/>
    <w:rsid w:val="00944A45"/>
    <w:rsid w:val="00946B88"/>
    <w:rsid w:val="00947802"/>
    <w:rsid w:val="00947A8A"/>
    <w:rsid w:val="009509EF"/>
    <w:rsid w:val="00950CD2"/>
    <w:rsid w:val="0095278B"/>
    <w:rsid w:val="00953A1E"/>
    <w:rsid w:val="00953B7A"/>
    <w:rsid w:val="00953F8C"/>
    <w:rsid w:val="00954101"/>
    <w:rsid w:val="00955561"/>
    <w:rsid w:val="0095582B"/>
    <w:rsid w:val="00956BD1"/>
    <w:rsid w:val="00960938"/>
    <w:rsid w:val="00960CB7"/>
    <w:rsid w:val="00963353"/>
    <w:rsid w:val="00964482"/>
    <w:rsid w:val="00964522"/>
    <w:rsid w:val="00966762"/>
    <w:rsid w:val="009671EF"/>
    <w:rsid w:val="00967DF5"/>
    <w:rsid w:val="00970064"/>
    <w:rsid w:val="009721BA"/>
    <w:rsid w:val="00972D35"/>
    <w:rsid w:val="00972FA5"/>
    <w:rsid w:val="009741F1"/>
    <w:rsid w:val="00975796"/>
    <w:rsid w:val="009768C8"/>
    <w:rsid w:val="00977C12"/>
    <w:rsid w:val="00980E2C"/>
    <w:rsid w:val="00981EEC"/>
    <w:rsid w:val="00981F2D"/>
    <w:rsid w:val="0098266F"/>
    <w:rsid w:val="00982DA7"/>
    <w:rsid w:val="00983263"/>
    <w:rsid w:val="009849D5"/>
    <w:rsid w:val="0098532E"/>
    <w:rsid w:val="009854CA"/>
    <w:rsid w:val="00986003"/>
    <w:rsid w:val="009860A5"/>
    <w:rsid w:val="009863E3"/>
    <w:rsid w:val="009865AC"/>
    <w:rsid w:val="0099047F"/>
    <w:rsid w:val="009919BC"/>
    <w:rsid w:val="00991B4E"/>
    <w:rsid w:val="00995216"/>
    <w:rsid w:val="009952E9"/>
    <w:rsid w:val="00996F30"/>
    <w:rsid w:val="0099786C"/>
    <w:rsid w:val="009A0112"/>
    <w:rsid w:val="009A29CF"/>
    <w:rsid w:val="009A3386"/>
    <w:rsid w:val="009A34C5"/>
    <w:rsid w:val="009A3DD7"/>
    <w:rsid w:val="009A54B2"/>
    <w:rsid w:val="009A6640"/>
    <w:rsid w:val="009A6EA0"/>
    <w:rsid w:val="009A7C17"/>
    <w:rsid w:val="009A7E86"/>
    <w:rsid w:val="009B11B6"/>
    <w:rsid w:val="009B1443"/>
    <w:rsid w:val="009B1AB8"/>
    <w:rsid w:val="009B288A"/>
    <w:rsid w:val="009B2EED"/>
    <w:rsid w:val="009B3090"/>
    <w:rsid w:val="009B32C7"/>
    <w:rsid w:val="009B35C3"/>
    <w:rsid w:val="009B4D2B"/>
    <w:rsid w:val="009B4E59"/>
    <w:rsid w:val="009B54CE"/>
    <w:rsid w:val="009B57AC"/>
    <w:rsid w:val="009B5F6E"/>
    <w:rsid w:val="009B7920"/>
    <w:rsid w:val="009C09E6"/>
    <w:rsid w:val="009C1C93"/>
    <w:rsid w:val="009C3A6F"/>
    <w:rsid w:val="009C51F7"/>
    <w:rsid w:val="009C79C6"/>
    <w:rsid w:val="009D03F8"/>
    <w:rsid w:val="009D25D2"/>
    <w:rsid w:val="009D2FD8"/>
    <w:rsid w:val="009D49AE"/>
    <w:rsid w:val="009D4FC2"/>
    <w:rsid w:val="009D6BA7"/>
    <w:rsid w:val="009E0F5A"/>
    <w:rsid w:val="009E20FF"/>
    <w:rsid w:val="009E40EB"/>
    <w:rsid w:val="009E4543"/>
    <w:rsid w:val="009E460E"/>
    <w:rsid w:val="009E463C"/>
    <w:rsid w:val="009E4D11"/>
    <w:rsid w:val="009E4F1A"/>
    <w:rsid w:val="009E4FE4"/>
    <w:rsid w:val="009E525D"/>
    <w:rsid w:val="009E5BE7"/>
    <w:rsid w:val="009E61FE"/>
    <w:rsid w:val="009E657D"/>
    <w:rsid w:val="009E6CEA"/>
    <w:rsid w:val="009F0DC2"/>
    <w:rsid w:val="009F11C9"/>
    <w:rsid w:val="009F1B4E"/>
    <w:rsid w:val="009F1BD7"/>
    <w:rsid w:val="009F21B7"/>
    <w:rsid w:val="009F294F"/>
    <w:rsid w:val="009F2F6E"/>
    <w:rsid w:val="009F2FE1"/>
    <w:rsid w:val="009F3031"/>
    <w:rsid w:val="009F3884"/>
    <w:rsid w:val="009F3AA3"/>
    <w:rsid w:val="009F434E"/>
    <w:rsid w:val="009F644A"/>
    <w:rsid w:val="009F65DD"/>
    <w:rsid w:val="009F7647"/>
    <w:rsid w:val="009F7932"/>
    <w:rsid w:val="009F7C87"/>
    <w:rsid w:val="00A010B1"/>
    <w:rsid w:val="00A0268C"/>
    <w:rsid w:val="00A03C91"/>
    <w:rsid w:val="00A06A5A"/>
    <w:rsid w:val="00A074C7"/>
    <w:rsid w:val="00A075AA"/>
    <w:rsid w:val="00A07794"/>
    <w:rsid w:val="00A10409"/>
    <w:rsid w:val="00A10606"/>
    <w:rsid w:val="00A111BA"/>
    <w:rsid w:val="00A12E97"/>
    <w:rsid w:val="00A13E41"/>
    <w:rsid w:val="00A1408F"/>
    <w:rsid w:val="00A1505B"/>
    <w:rsid w:val="00A1675D"/>
    <w:rsid w:val="00A210C6"/>
    <w:rsid w:val="00A23B56"/>
    <w:rsid w:val="00A23C5F"/>
    <w:rsid w:val="00A23DFD"/>
    <w:rsid w:val="00A25D84"/>
    <w:rsid w:val="00A2677D"/>
    <w:rsid w:val="00A27378"/>
    <w:rsid w:val="00A30E74"/>
    <w:rsid w:val="00A32134"/>
    <w:rsid w:val="00A3233C"/>
    <w:rsid w:val="00A34DC4"/>
    <w:rsid w:val="00A358FA"/>
    <w:rsid w:val="00A36F52"/>
    <w:rsid w:val="00A41B1C"/>
    <w:rsid w:val="00A4275B"/>
    <w:rsid w:val="00A43449"/>
    <w:rsid w:val="00A43464"/>
    <w:rsid w:val="00A43E51"/>
    <w:rsid w:val="00A440AB"/>
    <w:rsid w:val="00A457A6"/>
    <w:rsid w:val="00A5157B"/>
    <w:rsid w:val="00A51E63"/>
    <w:rsid w:val="00A538FD"/>
    <w:rsid w:val="00A5395B"/>
    <w:rsid w:val="00A54997"/>
    <w:rsid w:val="00A54BE8"/>
    <w:rsid w:val="00A54E51"/>
    <w:rsid w:val="00A552AD"/>
    <w:rsid w:val="00A5567B"/>
    <w:rsid w:val="00A56581"/>
    <w:rsid w:val="00A57D8F"/>
    <w:rsid w:val="00A62D37"/>
    <w:rsid w:val="00A638EB"/>
    <w:rsid w:val="00A70340"/>
    <w:rsid w:val="00A70ABD"/>
    <w:rsid w:val="00A71C12"/>
    <w:rsid w:val="00A74193"/>
    <w:rsid w:val="00A742DF"/>
    <w:rsid w:val="00A7442A"/>
    <w:rsid w:val="00A7498D"/>
    <w:rsid w:val="00A74FE1"/>
    <w:rsid w:val="00A752A9"/>
    <w:rsid w:val="00A770E6"/>
    <w:rsid w:val="00A77AB9"/>
    <w:rsid w:val="00A801CD"/>
    <w:rsid w:val="00A836FE"/>
    <w:rsid w:val="00A84413"/>
    <w:rsid w:val="00A9118D"/>
    <w:rsid w:val="00A91663"/>
    <w:rsid w:val="00A91D00"/>
    <w:rsid w:val="00A92D66"/>
    <w:rsid w:val="00A93692"/>
    <w:rsid w:val="00A941AF"/>
    <w:rsid w:val="00A94F7E"/>
    <w:rsid w:val="00A95C84"/>
    <w:rsid w:val="00A967C0"/>
    <w:rsid w:val="00A9757F"/>
    <w:rsid w:val="00A97FDD"/>
    <w:rsid w:val="00AA077E"/>
    <w:rsid w:val="00AA297F"/>
    <w:rsid w:val="00AA2E89"/>
    <w:rsid w:val="00AA3DF7"/>
    <w:rsid w:val="00AA428A"/>
    <w:rsid w:val="00AA495C"/>
    <w:rsid w:val="00AA57BF"/>
    <w:rsid w:val="00AA5A93"/>
    <w:rsid w:val="00AA61A0"/>
    <w:rsid w:val="00AA6AF9"/>
    <w:rsid w:val="00AB103F"/>
    <w:rsid w:val="00AB13D3"/>
    <w:rsid w:val="00AB1971"/>
    <w:rsid w:val="00AB2DD5"/>
    <w:rsid w:val="00AB45E8"/>
    <w:rsid w:val="00AB511F"/>
    <w:rsid w:val="00AB5437"/>
    <w:rsid w:val="00AB5B97"/>
    <w:rsid w:val="00AB6DB9"/>
    <w:rsid w:val="00AB7BB2"/>
    <w:rsid w:val="00AC12CF"/>
    <w:rsid w:val="00AC1EBD"/>
    <w:rsid w:val="00AC2183"/>
    <w:rsid w:val="00AC339D"/>
    <w:rsid w:val="00AC3610"/>
    <w:rsid w:val="00AC4A2C"/>
    <w:rsid w:val="00AC71F5"/>
    <w:rsid w:val="00AC75E7"/>
    <w:rsid w:val="00AC7CCA"/>
    <w:rsid w:val="00AD1ABE"/>
    <w:rsid w:val="00AD25FF"/>
    <w:rsid w:val="00AD4986"/>
    <w:rsid w:val="00AD4F16"/>
    <w:rsid w:val="00AD51EA"/>
    <w:rsid w:val="00AD6A01"/>
    <w:rsid w:val="00AE05C4"/>
    <w:rsid w:val="00AE1C19"/>
    <w:rsid w:val="00AE1C6D"/>
    <w:rsid w:val="00AE27D5"/>
    <w:rsid w:val="00AE286D"/>
    <w:rsid w:val="00AE297A"/>
    <w:rsid w:val="00AE34C6"/>
    <w:rsid w:val="00AE357C"/>
    <w:rsid w:val="00AE5F8B"/>
    <w:rsid w:val="00AE6BA2"/>
    <w:rsid w:val="00AF04D7"/>
    <w:rsid w:val="00AF13D4"/>
    <w:rsid w:val="00AF1E13"/>
    <w:rsid w:val="00AF32A6"/>
    <w:rsid w:val="00AF380F"/>
    <w:rsid w:val="00AF4590"/>
    <w:rsid w:val="00AF5023"/>
    <w:rsid w:val="00AF50B6"/>
    <w:rsid w:val="00AF5121"/>
    <w:rsid w:val="00AF7E63"/>
    <w:rsid w:val="00B0180E"/>
    <w:rsid w:val="00B025D9"/>
    <w:rsid w:val="00B03774"/>
    <w:rsid w:val="00B04F7B"/>
    <w:rsid w:val="00B05AE2"/>
    <w:rsid w:val="00B05B14"/>
    <w:rsid w:val="00B06A7A"/>
    <w:rsid w:val="00B074EA"/>
    <w:rsid w:val="00B078D1"/>
    <w:rsid w:val="00B07FCD"/>
    <w:rsid w:val="00B1183C"/>
    <w:rsid w:val="00B13246"/>
    <w:rsid w:val="00B13451"/>
    <w:rsid w:val="00B13FD0"/>
    <w:rsid w:val="00B17825"/>
    <w:rsid w:val="00B21185"/>
    <w:rsid w:val="00B23404"/>
    <w:rsid w:val="00B2366A"/>
    <w:rsid w:val="00B26BFC"/>
    <w:rsid w:val="00B32567"/>
    <w:rsid w:val="00B33304"/>
    <w:rsid w:val="00B34A2C"/>
    <w:rsid w:val="00B35021"/>
    <w:rsid w:val="00B35919"/>
    <w:rsid w:val="00B35E48"/>
    <w:rsid w:val="00B36319"/>
    <w:rsid w:val="00B36E93"/>
    <w:rsid w:val="00B370C5"/>
    <w:rsid w:val="00B40AD2"/>
    <w:rsid w:val="00B4104A"/>
    <w:rsid w:val="00B41357"/>
    <w:rsid w:val="00B439CC"/>
    <w:rsid w:val="00B4533F"/>
    <w:rsid w:val="00B45398"/>
    <w:rsid w:val="00B4624E"/>
    <w:rsid w:val="00B502F3"/>
    <w:rsid w:val="00B507C7"/>
    <w:rsid w:val="00B5092A"/>
    <w:rsid w:val="00B50CAA"/>
    <w:rsid w:val="00B51BEC"/>
    <w:rsid w:val="00B51BF0"/>
    <w:rsid w:val="00B521E3"/>
    <w:rsid w:val="00B52368"/>
    <w:rsid w:val="00B52EED"/>
    <w:rsid w:val="00B53A4F"/>
    <w:rsid w:val="00B546B8"/>
    <w:rsid w:val="00B546CE"/>
    <w:rsid w:val="00B54DF3"/>
    <w:rsid w:val="00B55315"/>
    <w:rsid w:val="00B56D90"/>
    <w:rsid w:val="00B578B8"/>
    <w:rsid w:val="00B57F27"/>
    <w:rsid w:val="00B607A5"/>
    <w:rsid w:val="00B60882"/>
    <w:rsid w:val="00B61BFB"/>
    <w:rsid w:val="00B62F1D"/>
    <w:rsid w:val="00B65805"/>
    <w:rsid w:val="00B70A8F"/>
    <w:rsid w:val="00B716F0"/>
    <w:rsid w:val="00B72DC8"/>
    <w:rsid w:val="00B735A7"/>
    <w:rsid w:val="00B74198"/>
    <w:rsid w:val="00B7430F"/>
    <w:rsid w:val="00B74997"/>
    <w:rsid w:val="00B74BE9"/>
    <w:rsid w:val="00B772AE"/>
    <w:rsid w:val="00B81E0E"/>
    <w:rsid w:val="00B83156"/>
    <w:rsid w:val="00B866D6"/>
    <w:rsid w:val="00B867F6"/>
    <w:rsid w:val="00B903E6"/>
    <w:rsid w:val="00B90CED"/>
    <w:rsid w:val="00B9113D"/>
    <w:rsid w:val="00B92865"/>
    <w:rsid w:val="00B92B80"/>
    <w:rsid w:val="00B92E1A"/>
    <w:rsid w:val="00B94636"/>
    <w:rsid w:val="00B955A7"/>
    <w:rsid w:val="00B95E6A"/>
    <w:rsid w:val="00B95F02"/>
    <w:rsid w:val="00B96880"/>
    <w:rsid w:val="00B96881"/>
    <w:rsid w:val="00BA09A4"/>
    <w:rsid w:val="00BA0E0C"/>
    <w:rsid w:val="00BA24DC"/>
    <w:rsid w:val="00BA5532"/>
    <w:rsid w:val="00BA5F13"/>
    <w:rsid w:val="00BA67DA"/>
    <w:rsid w:val="00BA6BB7"/>
    <w:rsid w:val="00BA6FC5"/>
    <w:rsid w:val="00BA7437"/>
    <w:rsid w:val="00BA75BF"/>
    <w:rsid w:val="00BB0479"/>
    <w:rsid w:val="00BB0D84"/>
    <w:rsid w:val="00BB2273"/>
    <w:rsid w:val="00BB313E"/>
    <w:rsid w:val="00BB3519"/>
    <w:rsid w:val="00BB35E1"/>
    <w:rsid w:val="00BB3AF4"/>
    <w:rsid w:val="00BB4404"/>
    <w:rsid w:val="00BB5199"/>
    <w:rsid w:val="00BB78EB"/>
    <w:rsid w:val="00BB7DB2"/>
    <w:rsid w:val="00BC1415"/>
    <w:rsid w:val="00BC16E8"/>
    <w:rsid w:val="00BC2642"/>
    <w:rsid w:val="00BC2CE5"/>
    <w:rsid w:val="00BC40E3"/>
    <w:rsid w:val="00BC48E9"/>
    <w:rsid w:val="00BC5898"/>
    <w:rsid w:val="00BC5E32"/>
    <w:rsid w:val="00BC6BDA"/>
    <w:rsid w:val="00BC73A3"/>
    <w:rsid w:val="00BC748B"/>
    <w:rsid w:val="00BC7C8D"/>
    <w:rsid w:val="00BD15F9"/>
    <w:rsid w:val="00BD2321"/>
    <w:rsid w:val="00BD29BF"/>
    <w:rsid w:val="00BD461E"/>
    <w:rsid w:val="00BD593C"/>
    <w:rsid w:val="00BD6A56"/>
    <w:rsid w:val="00BD6C36"/>
    <w:rsid w:val="00BD76E4"/>
    <w:rsid w:val="00BD7C6B"/>
    <w:rsid w:val="00BE013F"/>
    <w:rsid w:val="00BE1241"/>
    <w:rsid w:val="00BE1A97"/>
    <w:rsid w:val="00BE1C4D"/>
    <w:rsid w:val="00BE35D6"/>
    <w:rsid w:val="00BE4F03"/>
    <w:rsid w:val="00BE5010"/>
    <w:rsid w:val="00BF01FA"/>
    <w:rsid w:val="00BF05F8"/>
    <w:rsid w:val="00BF0FB9"/>
    <w:rsid w:val="00BF1939"/>
    <w:rsid w:val="00BF19EF"/>
    <w:rsid w:val="00BF23A4"/>
    <w:rsid w:val="00BF3EB8"/>
    <w:rsid w:val="00BF4D7F"/>
    <w:rsid w:val="00BF4F37"/>
    <w:rsid w:val="00BF72A3"/>
    <w:rsid w:val="00BF73E9"/>
    <w:rsid w:val="00BF7640"/>
    <w:rsid w:val="00BF7CB6"/>
    <w:rsid w:val="00C00B37"/>
    <w:rsid w:val="00C00B3C"/>
    <w:rsid w:val="00C01564"/>
    <w:rsid w:val="00C03042"/>
    <w:rsid w:val="00C03597"/>
    <w:rsid w:val="00C03FEB"/>
    <w:rsid w:val="00C04019"/>
    <w:rsid w:val="00C04B80"/>
    <w:rsid w:val="00C06E89"/>
    <w:rsid w:val="00C071CD"/>
    <w:rsid w:val="00C104AB"/>
    <w:rsid w:val="00C14871"/>
    <w:rsid w:val="00C16FC1"/>
    <w:rsid w:val="00C21461"/>
    <w:rsid w:val="00C2251D"/>
    <w:rsid w:val="00C231A1"/>
    <w:rsid w:val="00C23564"/>
    <w:rsid w:val="00C246DB"/>
    <w:rsid w:val="00C24A70"/>
    <w:rsid w:val="00C24ED1"/>
    <w:rsid w:val="00C25A02"/>
    <w:rsid w:val="00C25DEB"/>
    <w:rsid w:val="00C2686E"/>
    <w:rsid w:val="00C27EFD"/>
    <w:rsid w:val="00C3022E"/>
    <w:rsid w:val="00C30C03"/>
    <w:rsid w:val="00C31260"/>
    <w:rsid w:val="00C31519"/>
    <w:rsid w:val="00C31A93"/>
    <w:rsid w:val="00C32C4A"/>
    <w:rsid w:val="00C33941"/>
    <w:rsid w:val="00C33F75"/>
    <w:rsid w:val="00C351B7"/>
    <w:rsid w:val="00C35DF0"/>
    <w:rsid w:val="00C36FE1"/>
    <w:rsid w:val="00C4112E"/>
    <w:rsid w:val="00C4401C"/>
    <w:rsid w:val="00C47A08"/>
    <w:rsid w:val="00C513D8"/>
    <w:rsid w:val="00C5199A"/>
    <w:rsid w:val="00C52B4E"/>
    <w:rsid w:val="00C53C7D"/>
    <w:rsid w:val="00C53F92"/>
    <w:rsid w:val="00C54DB3"/>
    <w:rsid w:val="00C61143"/>
    <w:rsid w:val="00C61C40"/>
    <w:rsid w:val="00C66792"/>
    <w:rsid w:val="00C66798"/>
    <w:rsid w:val="00C66E48"/>
    <w:rsid w:val="00C67000"/>
    <w:rsid w:val="00C67297"/>
    <w:rsid w:val="00C6769D"/>
    <w:rsid w:val="00C73DEE"/>
    <w:rsid w:val="00C73E00"/>
    <w:rsid w:val="00C74A49"/>
    <w:rsid w:val="00C75CED"/>
    <w:rsid w:val="00C76126"/>
    <w:rsid w:val="00C761CE"/>
    <w:rsid w:val="00C77CD5"/>
    <w:rsid w:val="00C77E05"/>
    <w:rsid w:val="00C80525"/>
    <w:rsid w:val="00C8272D"/>
    <w:rsid w:val="00C84679"/>
    <w:rsid w:val="00C8608C"/>
    <w:rsid w:val="00C86633"/>
    <w:rsid w:val="00C9129C"/>
    <w:rsid w:val="00C9152D"/>
    <w:rsid w:val="00C9282D"/>
    <w:rsid w:val="00C92A87"/>
    <w:rsid w:val="00C92CE3"/>
    <w:rsid w:val="00C93404"/>
    <w:rsid w:val="00C93AD6"/>
    <w:rsid w:val="00C941F4"/>
    <w:rsid w:val="00C94815"/>
    <w:rsid w:val="00CA181F"/>
    <w:rsid w:val="00CA1F09"/>
    <w:rsid w:val="00CA20D8"/>
    <w:rsid w:val="00CA3E68"/>
    <w:rsid w:val="00CA5D5C"/>
    <w:rsid w:val="00CA665E"/>
    <w:rsid w:val="00CB0B41"/>
    <w:rsid w:val="00CB1674"/>
    <w:rsid w:val="00CB2401"/>
    <w:rsid w:val="00CB26B6"/>
    <w:rsid w:val="00CB46C9"/>
    <w:rsid w:val="00CB4F8D"/>
    <w:rsid w:val="00CB5C1E"/>
    <w:rsid w:val="00CB64A8"/>
    <w:rsid w:val="00CB7931"/>
    <w:rsid w:val="00CB7D78"/>
    <w:rsid w:val="00CC01FC"/>
    <w:rsid w:val="00CC2118"/>
    <w:rsid w:val="00CC2C0F"/>
    <w:rsid w:val="00CC3AFD"/>
    <w:rsid w:val="00CC438B"/>
    <w:rsid w:val="00CC6AB6"/>
    <w:rsid w:val="00CC7259"/>
    <w:rsid w:val="00CC7CCD"/>
    <w:rsid w:val="00CD0434"/>
    <w:rsid w:val="00CD1590"/>
    <w:rsid w:val="00CD1CD8"/>
    <w:rsid w:val="00CD34EF"/>
    <w:rsid w:val="00CD3EA7"/>
    <w:rsid w:val="00CD49C1"/>
    <w:rsid w:val="00CD4A96"/>
    <w:rsid w:val="00CD5307"/>
    <w:rsid w:val="00CD69F3"/>
    <w:rsid w:val="00CE0F55"/>
    <w:rsid w:val="00CE1464"/>
    <w:rsid w:val="00CE1BDE"/>
    <w:rsid w:val="00CE1EC0"/>
    <w:rsid w:val="00CE2551"/>
    <w:rsid w:val="00CE6BDD"/>
    <w:rsid w:val="00CE729D"/>
    <w:rsid w:val="00CF0446"/>
    <w:rsid w:val="00CF0A6D"/>
    <w:rsid w:val="00CF0C53"/>
    <w:rsid w:val="00CF13DD"/>
    <w:rsid w:val="00CF16CB"/>
    <w:rsid w:val="00CF1C11"/>
    <w:rsid w:val="00CF5A7B"/>
    <w:rsid w:val="00CF5B81"/>
    <w:rsid w:val="00CF7223"/>
    <w:rsid w:val="00CF7785"/>
    <w:rsid w:val="00CF7801"/>
    <w:rsid w:val="00CF7D54"/>
    <w:rsid w:val="00D00F99"/>
    <w:rsid w:val="00D023A4"/>
    <w:rsid w:val="00D0316A"/>
    <w:rsid w:val="00D03714"/>
    <w:rsid w:val="00D045FA"/>
    <w:rsid w:val="00D04C2F"/>
    <w:rsid w:val="00D0510D"/>
    <w:rsid w:val="00D05A1B"/>
    <w:rsid w:val="00D05A8D"/>
    <w:rsid w:val="00D05CDD"/>
    <w:rsid w:val="00D062E5"/>
    <w:rsid w:val="00D06EEF"/>
    <w:rsid w:val="00D07140"/>
    <w:rsid w:val="00D07335"/>
    <w:rsid w:val="00D107F9"/>
    <w:rsid w:val="00D10BFF"/>
    <w:rsid w:val="00D10C34"/>
    <w:rsid w:val="00D11171"/>
    <w:rsid w:val="00D11587"/>
    <w:rsid w:val="00D11C33"/>
    <w:rsid w:val="00D1216F"/>
    <w:rsid w:val="00D12DDE"/>
    <w:rsid w:val="00D13BC1"/>
    <w:rsid w:val="00D14DE7"/>
    <w:rsid w:val="00D157E7"/>
    <w:rsid w:val="00D15F8D"/>
    <w:rsid w:val="00D1632F"/>
    <w:rsid w:val="00D17288"/>
    <w:rsid w:val="00D1735B"/>
    <w:rsid w:val="00D1735E"/>
    <w:rsid w:val="00D20E09"/>
    <w:rsid w:val="00D22B3E"/>
    <w:rsid w:val="00D23562"/>
    <w:rsid w:val="00D23BFC"/>
    <w:rsid w:val="00D248E3"/>
    <w:rsid w:val="00D25A8A"/>
    <w:rsid w:val="00D314F9"/>
    <w:rsid w:val="00D3212E"/>
    <w:rsid w:val="00D32304"/>
    <w:rsid w:val="00D327EF"/>
    <w:rsid w:val="00D3311C"/>
    <w:rsid w:val="00D3333C"/>
    <w:rsid w:val="00D3362E"/>
    <w:rsid w:val="00D336D4"/>
    <w:rsid w:val="00D36828"/>
    <w:rsid w:val="00D37692"/>
    <w:rsid w:val="00D37EC8"/>
    <w:rsid w:val="00D414D4"/>
    <w:rsid w:val="00D41522"/>
    <w:rsid w:val="00D429F2"/>
    <w:rsid w:val="00D436E1"/>
    <w:rsid w:val="00D445C7"/>
    <w:rsid w:val="00D455B6"/>
    <w:rsid w:val="00D45B17"/>
    <w:rsid w:val="00D475DF"/>
    <w:rsid w:val="00D4781A"/>
    <w:rsid w:val="00D509F4"/>
    <w:rsid w:val="00D5106B"/>
    <w:rsid w:val="00D518BA"/>
    <w:rsid w:val="00D51E8F"/>
    <w:rsid w:val="00D53F5A"/>
    <w:rsid w:val="00D54CC9"/>
    <w:rsid w:val="00D55C5F"/>
    <w:rsid w:val="00D5640F"/>
    <w:rsid w:val="00D574AF"/>
    <w:rsid w:val="00D600B0"/>
    <w:rsid w:val="00D613B9"/>
    <w:rsid w:val="00D62494"/>
    <w:rsid w:val="00D63565"/>
    <w:rsid w:val="00D64002"/>
    <w:rsid w:val="00D65C65"/>
    <w:rsid w:val="00D67087"/>
    <w:rsid w:val="00D71174"/>
    <w:rsid w:val="00D714BD"/>
    <w:rsid w:val="00D715A4"/>
    <w:rsid w:val="00D73775"/>
    <w:rsid w:val="00D738D2"/>
    <w:rsid w:val="00D74566"/>
    <w:rsid w:val="00D747A1"/>
    <w:rsid w:val="00D757ED"/>
    <w:rsid w:val="00D7657A"/>
    <w:rsid w:val="00D76A87"/>
    <w:rsid w:val="00D771B8"/>
    <w:rsid w:val="00D77F22"/>
    <w:rsid w:val="00D80E36"/>
    <w:rsid w:val="00D81927"/>
    <w:rsid w:val="00D82885"/>
    <w:rsid w:val="00D82F26"/>
    <w:rsid w:val="00D83048"/>
    <w:rsid w:val="00D844FB"/>
    <w:rsid w:val="00D85D90"/>
    <w:rsid w:val="00D86314"/>
    <w:rsid w:val="00D863B4"/>
    <w:rsid w:val="00D86E08"/>
    <w:rsid w:val="00D877E5"/>
    <w:rsid w:val="00D87C96"/>
    <w:rsid w:val="00D87F44"/>
    <w:rsid w:val="00D902A0"/>
    <w:rsid w:val="00D95E2C"/>
    <w:rsid w:val="00D9641F"/>
    <w:rsid w:val="00D96F2C"/>
    <w:rsid w:val="00DA164A"/>
    <w:rsid w:val="00DA26CB"/>
    <w:rsid w:val="00DA5D2D"/>
    <w:rsid w:val="00DB1B65"/>
    <w:rsid w:val="00DB2D52"/>
    <w:rsid w:val="00DB3598"/>
    <w:rsid w:val="00DB4463"/>
    <w:rsid w:val="00DB46BC"/>
    <w:rsid w:val="00DB562C"/>
    <w:rsid w:val="00DB605C"/>
    <w:rsid w:val="00DB6BAE"/>
    <w:rsid w:val="00DB6D61"/>
    <w:rsid w:val="00DB7FC0"/>
    <w:rsid w:val="00DC0093"/>
    <w:rsid w:val="00DC1215"/>
    <w:rsid w:val="00DC2AB4"/>
    <w:rsid w:val="00DC2E5A"/>
    <w:rsid w:val="00DC4AE5"/>
    <w:rsid w:val="00DC5AA0"/>
    <w:rsid w:val="00DC607E"/>
    <w:rsid w:val="00DC61BC"/>
    <w:rsid w:val="00DC7290"/>
    <w:rsid w:val="00DD3CF7"/>
    <w:rsid w:val="00DD4200"/>
    <w:rsid w:val="00DD493F"/>
    <w:rsid w:val="00DD6A58"/>
    <w:rsid w:val="00DD7435"/>
    <w:rsid w:val="00DD7AD7"/>
    <w:rsid w:val="00DD7FD9"/>
    <w:rsid w:val="00DE1A46"/>
    <w:rsid w:val="00DE3540"/>
    <w:rsid w:val="00DE39F9"/>
    <w:rsid w:val="00DE40AF"/>
    <w:rsid w:val="00DE6239"/>
    <w:rsid w:val="00DE6438"/>
    <w:rsid w:val="00DF020A"/>
    <w:rsid w:val="00DF1247"/>
    <w:rsid w:val="00DF174F"/>
    <w:rsid w:val="00DF3E64"/>
    <w:rsid w:val="00DF6676"/>
    <w:rsid w:val="00DF7E1B"/>
    <w:rsid w:val="00E00E15"/>
    <w:rsid w:val="00E012BE"/>
    <w:rsid w:val="00E014B0"/>
    <w:rsid w:val="00E02BF9"/>
    <w:rsid w:val="00E030CB"/>
    <w:rsid w:val="00E03AC2"/>
    <w:rsid w:val="00E048C1"/>
    <w:rsid w:val="00E0519E"/>
    <w:rsid w:val="00E05F76"/>
    <w:rsid w:val="00E0603B"/>
    <w:rsid w:val="00E06D8B"/>
    <w:rsid w:val="00E071A6"/>
    <w:rsid w:val="00E07793"/>
    <w:rsid w:val="00E07EE4"/>
    <w:rsid w:val="00E10790"/>
    <w:rsid w:val="00E11845"/>
    <w:rsid w:val="00E11C13"/>
    <w:rsid w:val="00E12F95"/>
    <w:rsid w:val="00E135FE"/>
    <w:rsid w:val="00E13F41"/>
    <w:rsid w:val="00E147A4"/>
    <w:rsid w:val="00E15658"/>
    <w:rsid w:val="00E20536"/>
    <w:rsid w:val="00E224E8"/>
    <w:rsid w:val="00E23392"/>
    <w:rsid w:val="00E23631"/>
    <w:rsid w:val="00E24785"/>
    <w:rsid w:val="00E250A4"/>
    <w:rsid w:val="00E25BAB"/>
    <w:rsid w:val="00E27E2A"/>
    <w:rsid w:val="00E30036"/>
    <w:rsid w:val="00E31A54"/>
    <w:rsid w:val="00E31E32"/>
    <w:rsid w:val="00E32908"/>
    <w:rsid w:val="00E32AC3"/>
    <w:rsid w:val="00E330EE"/>
    <w:rsid w:val="00E33B19"/>
    <w:rsid w:val="00E33BAF"/>
    <w:rsid w:val="00E34209"/>
    <w:rsid w:val="00E345A7"/>
    <w:rsid w:val="00E36DC9"/>
    <w:rsid w:val="00E36F89"/>
    <w:rsid w:val="00E37151"/>
    <w:rsid w:val="00E402F5"/>
    <w:rsid w:val="00E409EA"/>
    <w:rsid w:val="00E416D8"/>
    <w:rsid w:val="00E420EB"/>
    <w:rsid w:val="00E42488"/>
    <w:rsid w:val="00E42F0D"/>
    <w:rsid w:val="00E45171"/>
    <w:rsid w:val="00E45619"/>
    <w:rsid w:val="00E4570A"/>
    <w:rsid w:val="00E512A8"/>
    <w:rsid w:val="00E5532E"/>
    <w:rsid w:val="00E55A49"/>
    <w:rsid w:val="00E55AFE"/>
    <w:rsid w:val="00E55D32"/>
    <w:rsid w:val="00E61273"/>
    <w:rsid w:val="00E61449"/>
    <w:rsid w:val="00E614EE"/>
    <w:rsid w:val="00E61D72"/>
    <w:rsid w:val="00E61D7D"/>
    <w:rsid w:val="00E62629"/>
    <w:rsid w:val="00E62F1C"/>
    <w:rsid w:val="00E62FB6"/>
    <w:rsid w:val="00E632DB"/>
    <w:rsid w:val="00E63A47"/>
    <w:rsid w:val="00E6477F"/>
    <w:rsid w:val="00E64874"/>
    <w:rsid w:val="00E64A8A"/>
    <w:rsid w:val="00E64B14"/>
    <w:rsid w:val="00E653BC"/>
    <w:rsid w:val="00E653D4"/>
    <w:rsid w:val="00E66D70"/>
    <w:rsid w:val="00E678B6"/>
    <w:rsid w:val="00E70ACE"/>
    <w:rsid w:val="00E70BBE"/>
    <w:rsid w:val="00E70E90"/>
    <w:rsid w:val="00E71E35"/>
    <w:rsid w:val="00E72785"/>
    <w:rsid w:val="00E73528"/>
    <w:rsid w:val="00E759B1"/>
    <w:rsid w:val="00E75BED"/>
    <w:rsid w:val="00E762AE"/>
    <w:rsid w:val="00E7649C"/>
    <w:rsid w:val="00E77A0E"/>
    <w:rsid w:val="00E8089A"/>
    <w:rsid w:val="00E80F01"/>
    <w:rsid w:val="00E832B6"/>
    <w:rsid w:val="00E83694"/>
    <w:rsid w:val="00E8385C"/>
    <w:rsid w:val="00E846F9"/>
    <w:rsid w:val="00E86A0C"/>
    <w:rsid w:val="00E900F2"/>
    <w:rsid w:val="00E90298"/>
    <w:rsid w:val="00E90344"/>
    <w:rsid w:val="00E90848"/>
    <w:rsid w:val="00E90DA8"/>
    <w:rsid w:val="00E922FD"/>
    <w:rsid w:val="00E923CB"/>
    <w:rsid w:val="00E9389C"/>
    <w:rsid w:val="00E93BDA"/>
    <w:rsid w:val="00E93DE2"/>
    <w:rsid w:val="00E94669"/>
    <w:rsid w:val="00E94749"/>
    <w:rsid w:val="00E94DDE"/>
    <w:rsid w:val="00E958CC"/>
    <w:rsid w:val="00E95C04"/>
    <w:rsid w:val="00E95D93"/>
    <w:rsid w:val="00E97B3F"/>
    <w:rsid w:val="00E97B7B"/>
    <w:rsid w:val="00EA04C2"/>
    <w:rsid w:val="00EA0F07"/>
    <w:rsid w:val="00EA17B8"/>
    <w:rsid w:val="00EA1D27"/>
    <w:rsid w:val="00EA3D3D"/>
    <w:rsid w:val="00EA41E8"/>
    <w:rsid w:val="00EA4906"/>
    <w:rsid w:val="00EA66EE"/>
    <w:rsid w:val="00EB126F"/>
    <w:rsid w:val="00EB1E10"/>
    <w:rsid w:val="00EB2EDD"/>
    <w:rsid w:val="00EB382C"/>
    <w:rsid w:val="00EB6263"/>
    <w:rsid w:val="00EB7191"/>
    <w:rsid w:val="00EB732B"/>
    <w:rsid w:val="00EB7EE8"/>
    <w:rsid w:val="00EC19E9"/>
    <w:rsid w:val="00EC1DF9"/>
    <w:rsid w:val="00EC2135"/>
    <w:rsid w:val="00EC2CDB"/>
    <w:rsid w:val="00EC61C3"/>
    <w:rsid w:val="00EC67FB"/>
    <w:rsid w:val="00EC7D8D"/>
    <w:rsid w:val="00EC7F65"/>
    <w:rsid w:val="00ED1270"/>
    <w:rsid w:val="00ED31E2"/>
    <w:rsid w:val="00ED6062"/>
    <w:rsid w:val="00ED61A8"/>
    <w:rsid w:val="00ED6769"/>
    <w:rsid w:val="00ED71BE"/>
    <w:rsid w:val="00ED7DAE"/>
    <w:rsid w:val="00EE1620"/>
    <w:rsid w:val="00EE1A1F"/>
    <w:rsid w:val="00EE2264"/>
    <w:rsid w:val="00EE28AB"/>
    <w:rsid w:val="00EE46AA"/>
    <w:rsid w:val="00EE4BE1"/>
    <w:rsid w:val="00EE4D29"/>
    <w:rsid w:val="00EE55B6"/>
    <w:rsid w:val="00EE5D4D"/>
    <w:rsid w:val="00EE64E2"/>
    <w:rsid w:val="00EE6EC8"/>
    <w:rsid w:val="00EE7E21"/>
    <w:rsid w:val="00EF16D6"/>
    <w:rsid w:val="00EF4C12"/>
    <w:rsid w:val="00EF4C16"/>
    <w:rsid w:val="00EF650B"/>
    <w:rsid w:val="00EF69BA"/>
    <w:rsid w:val="00F015D3"/>
    <w:rsid w:val="00F01A97"/>
    <w:rsid w:val="00F01D2E"/>
    <w:rsid w:val="00F01FF5"/>
    <w:rsid w:val="00F02700"/>
    <w:rsid w:val="00F050F9"/>
    <w:rsid w:val="00F05F10"/>
    <w:rsid w:val="00F107D0"/>
    <w:rsid w:val="00F10C70"/>
    <w:rsid w:val="00F10DD7"/>
    <w:rsid w:val="00F11276"/>
    <w:rsid w:val="00F11AC8"/>
    <w:rsid w:val="00F1293C"/>
    <w:rsid w:val="00F13E73"/>
    <w:rsid w:val="00F204EB"/>
    <w:rsid w:val="00F2182B"/>
    <w:rsid w:val="00F24749"/>
    <w:rsid w:val="00F25C3E"/>
    <w:rsid w:val="00F26347"/>
    <w:rsid w:val="00F26489"/>
    <w:rsid w:val="00F30E52"/>
    <w:rsid w:val="00F33E6D"/>
    <w:rsid w:val="00F33FA9"/>
    <w:rsid w:val="00F34FFF"/>
    <w:rsid w:val="00F356B3"/>
    <w:rsid w:val="00F35F65"/>
    <w:rsid w:val="00F362C3"/>
    <w:rsid w:val="00F365A7"/>
    <w:rsid w:val="00F36706"/>
    <w:rsid w:val="00F40EA3"/>
    <w:rsid w:val="00F41635"/>
    <w:rsid w:val="00F42649"/>
    <w:rsid w:val="00F42753"/>
    <w:rsid w:val="00F42F2E"/>
    <w:rsid w:val="00F43292"/>
    <w:rsid w:val="00F437EA"/>
    <w:rsid w:val="00F43908"/>
    <w:rsid w:val="00F45E2E"/>
    <w:rsid w:val="00F45EE0"/>
    <w:rsid w:val="00F461CD"/>
    <w:rsid w:val="00F4623A"/>
    <w:rsid w:val="00F47DA9"/>
    <w:rsid w:val="00F5159C"/>
    <w:rsid w:val="00F52371"/>
    <w:rsid w:val="00F54FAC"/>
    <w:rsid w:val="00F60D74"/>
    <w:rsid w:val="00F61B7B"/>
    <w:rsid w:val="00F6205C"/>
    <w:rsid w:val="00F6281A"/>
    <w:rsid w:val="00F638C5"/>
    <w:rsid w:val="00F63A06"/>
    <w:rsid w:val="00F64C88"/>
    <w:rsid w:val="00F64CD2"/>
    <w:rsid w:val="00F6710F"/>
    <w:rsid w:val="00F67875"/>
    <w:rsid w:val="00F755BD"/>
    <w:rsid w:val="00F76A07"/>
    <w:rsid w:val="00F80147"/>
    <w:rsid w:val="00F82CE4"/>
    <w:rsid w:val="00F82FAE"/>
    <w:rsid w:val="00F84B76"/>
    <w:rsid w:val="00F84DCB"/>
    <w:rsid w:val="00F857F2"/>
    <w:rsid w:val="00F86553"/>
    <w:rsid w:val="00F87F5F"/>
    <w:rsid w:val="00F904CD"/>
    <w:rsid w:val="00F907C2"/>
    <w:rsid w:val="00F926FC"/>
    <w:rsid w:val="00F93158"/>
    <w:rsid w:val="00F934A4"/>
    <w:rsid w:val="00F94653"/>
    <w:rsid w:val="00F94689"/>
    <w:rsid w:val="00F94927"/>
    <w:rsid w:val="00F97E11"/>
    <w:rsid w:val="00FA0FE8"/>
    <w:rsid w:val="00FA1651"/>
    <w:rsid w:val="00FA1EA1"/>
    <w:rsid w:val="00FA4736"/>
    <w:rsid w:val="00FA47EA"/>
    <w:rsid w:val="00FA5266"/>
    <w:rsid w:val="00FA5444"/>
    <w:rsid w:val="00FA5975"/>
    <w:rsid w:val="00FA5A25"/>
    <w:rsid w:val="00FB5753"/>
    <w:rsid w:val="00FB5C06"/>
    <w:rsid w:val="00FB5F65"/>
    <w:rsid w:val="00FC0D65"/>
    <w:rsid w:val="00FC177D"/>
    <w:rsid w:val="00FC1E7A"/>
    <w:rsid w:val="00FC2BD4"/>
    <w:rsid w:val="00FC2CDC"/>
    <w:rsid w:val="00FC4EA9"/>
    <w:rsid w:val="00FC68FC"/>
    <w:rsid w:val="00FC6B54"/>
    <w:rsid w:val="00FD028E"/>
    <w:rsid w:val="00FD2C29"/>
    <w:rsid w:val="00FD45C4"/>
    <w:rsid w:val="00FD4DF9"/>
    <w:rsid w:val="00FD54EC"/>
    <w:rsid w:val="00FD607C"/>
    <w:rsid w:val="00FE197E"/>
    <w:rsid w:val="00FE1C16"/>
    <w:rsid w:val="00FE2686"/>
    <w:rsid w:val="00FE273F"/>
    <w:rsid w:val="00FE7A7D"/>
    <w:rsid w:val="00FF059A"/>
    <w:rsid w:val="00FF0624"/>
    <w:rsid w:val="00FF1E5B"/>
    <w:rsid w:val="00FF2EBC"/>
    <w:rsid w:val="00FF364D"/>
    <w:rsid w:val="00FF376B"/>
    <w:rsid w:val="00FF4501"/>
    <w:rsid w:val="00FF4DF5"/>
    <w:rsid w:val="00FF5D5E"/>
    <w:rsid w:val="00FF5F41"/>
    <w:rsid w:val="00FF5F88"/>
    <w:rsid w:val="00FF6152"/>
    <w:rsid w:val="00FF6FB9"/>
    <w:rsid w:val="00FF7B32"/>
    <w:rsid w:val="00FF7C4E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8D37F1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7B446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paragraph" w:styleId="Vgjegyzetszvege">
    <w:name w:val="endnote text"/>
    <w:basedOn w:val="Norml"/>
    <w:link w:val="VgjegyzetszvegeChar"/>
    <w:rsid w:val="00225EB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225EBC"/>
    <w:rPr>
      <w:lang w:eastAsia="en-US"/>
    </w:rPr>
  </w:style>
  <w:style w:type="character" w:styleId="Vgjegyzet-hivatkozs">
    <w:name w:val="endnote reference"/>
    <w:basedOn w:val="Bekezdsalapbettpusa"/>
    <w:rsid w:val="00225EB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F82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0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65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celot.readthedocs.io/en/latest/index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dis.io/docs/" TargetMode="External"/><Relationship Id="rId47" Type="http://schemas.openxmlformats.org/officeDocument/2006/relationships/hyperlink" Target="https://github.com/ngx-translate/core" TargetMode="External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bojda.medium.com/docker-alapoz%C3%B3-b8efb6aa68e9" TargetMode="External"/><Relationship Id="rId40" Type="http://schemas.openxmlformats.org/officeDocument/2006/relationships/hyperlink" Target="https://github.com/jbogard/MediatR/wiki" TargetMode="External"/><Relationship Id="rId45" Type="http://schemas.openxmlformats.org/officeDocument/2006/relationships/hyperlink" Target="https://docs.hangfire.io/en/latest/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ntityserver4.readthedocs.io/en/latest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rabbitmq.com/documentation.html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microsoft.com/en-us/aspnet/core/?view=aspnetcore-7.0" TargetMode="External"/><Relationship Id="rId46" Type="http://schemas.openxmlformats.org/officeDocument/2006/relationships/hyperlink" Target="https://material.angular.io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hu-hu/aspnet/core/signalr/introduction?view=aspnetcore-7.0&amp;WT.mc_id=dotnet-35129-websit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F5FDF5FA-D92F-4BD1-BBC0-E10B44701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15436</TotalTime>
  <Pages>72</Pages>
  <Words>16074</Words>
  <Characters>110916</Characters>
  <Application>Microsoft Office Word</Application>
  <DocSecurity>0</DocSecurity>
  <Lines>924</Lines>
  <Paragraphs>253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126737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Markovics Gergely</cp:lastModifiedBy>
  <cp:revision>940</cp:revision>
  <cp:lastPrinted>2023-05-29T08:24:00Z</cp:lastPrinted>
  <dcterms:created xsi:type="dcterms:W3CDTF">2023-11-01T21:30:00Z</dcterms:created>
  <dcterms:modified xsi:type="dcterms:W3CDTF">2023-12-01T21:33:00Z</dcterms:modified>
</cp:coreProperties>
</file>