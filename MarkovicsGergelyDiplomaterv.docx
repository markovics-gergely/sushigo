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714E5AF3" w14:textId="6DE4038A" w:rsidR="00E9389C"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1710799" w:history="1">
            <w:r w:rsidR="00E9389C" w:rsidRPr="00C8066A">
              <w:rPr>
                <w:rStyle w:val="Hiperhivatkozs"/>
                <w:noProof/>
              </w:rPr>
              <w:t>Összefoglaló</w:t>
            </w:r>
            <w:r w:rsidR="00E9389C">
              <w:rPr>
                <w:noProof/>
                <w:webHidden/>
              </w:rPr>
              <w:tab/>
            </w:r>
            <w:r w:rsidR="00E9389C">
              <w:rPr>
                <w:noProof/>
                <w:webHidden/>
              </w:rPr>
              <w:fldChar w:fldCharType="begin"/>
            </w:r>
            <w:r w:rsidR="00E9389C">
              <w:rPr>
                <w:noProof/>
                <w:webHidden/>
              </w:rPr>
              <w:instrText xml:space="preserve"> PAGEREF _Toc151710799 \h </w:instrText>
            </w:r>
            <w:r w:rsidR="00E9389C">
              <w:rPr>
                <w:noProof/>
                <w:webHidden/>
              </w:rPr>
            </w:r>
            <w:r w:rsidR="00E9389C">
              <w:rPr>
                <w:noProof/>
                <w:webHidden/>
              </w:rPr>
              <w:fldChar w:fldCharType="separate"/>
            </w:r>
            <w:r w:rsidR="00E9389C">
              <w:rPr>
                <w:noProof/>
                <w:webHidden/>
              </w:rPr>
              <w:t>6</w:t>
            </w:r>
            <w:r w:rsidR="00E9389C">
              <w:rPr>
                <w:noProof/>
                <w:webHidden/>
              </w:rPr>
              <w:fldChar w:fldCharType="end"/>
            </w:r>
          </w:hyperlink>
        </w:p>
        <w:p w14:paraId="6603FF41" w14:textId="3D33A11C"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00" w:history="1">
            <w:r w:rsidRPr="00C8066A">
              <w:rPr>
                <w:rStyle w:val="Hiperhivatkozs"/>
                <w:noProof/>
              </w:rPr>
              <w:t>Abstract</w:t>
            </w:r>
            <w:r>
              <w:rPr>
                <w:noProof/>
                <w:webHidden/>
              </w:rPr>
              <w:tab/>
            </w:r>
            <w:r>
              <w:rPr>
                <w:noProof/>
                <w:webHidden/>
              </w:rPr>
              <w:fldChar w:fldCharType="begin"/>
            </w:r>
            <w:r>
              <w:rPr>
                <w:noProof/>
                <w:webHidden/>
              </w:rPr>
              <w:instrText xml:space="preserve"> PAGEREF _Toc151710800 \h </w:instrText>
            </w:r>
            <w:r>
              <w:rPr>
                <w:noProof/>
                <w:webHidden/>
              </w:rPr>
            </w:r>
            <w:r>
              <w:rPr>
                <w:noProof/>
                <w:webHidden/>
              </w:rPr>
              <w:fldChar w:fldCharType="separate"/>
            </w:r>
            <w:r>
              <w:rPr>
                <w:noProof/>
                <w:webHidden/>
              </w:rPr>
              <w:t>7</w:t>
            </w:r>
            <w:r>
              <w:rPr>
                <w:noProof/>
                <w:webHidden/>
              </w:rPr>
              <w:fldChar w:fldCharType="end"/>
            </w:r>
          </w:hyperlink>
        </w:p>
        <w:p w14:paraId="42645EDE" w14:textId="2B671F6A"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01" w:history="1">
            <w:r w:rsidRPr="00C8066A">
              <w:rPr>
                <w:rStyle w:val="Hiperhivatkozs"/>
                <w:noProof/>
              </w:rPr>
              <w:t>1 Bevezetés</w:t>
            </w:r>
            <w:r>
              <w:rPr>
                <w:noProof/>
                <w:webHidden/>
              </w:rPr>
              <w:tab/>
            </w:r>
            <w:r>
              <w:rPr>
                <w:noProof/>
                <w:webHidden/>
              </w:rPr>
              <w:fldChar w:fldCharType="begin"/>
            </w:r>
            <w:r>
              <w:rPr>
                <w:noProof/>
                <w:webHidden/>
              </w:rPr>
              <w:instrText xml:space="preserve"> PAGEREF _Toc151710801 \h </w:instrText>
            </w:r>
            <w:r>
              <w:rPr>
                <w:noProof/>
                <w:webHidden/>
              </w:rPr>
            </w:r>
            <w:r>
              <w:rPr>
                <w:noProof/>
                <w:webHidden/>
              </w:rPr>
              <w:fldChar w:fldCharType="separate"/>
            </w:r>
            <w:r>
              <w:rPr>
                <w:noProof/>
                <w:webHidden/>
              </w:rPr>
              <w:t>8</w:t>
            </w:r>
            <w:r>
              <w:rPr>
                <w:noProof/>
                <w:webHidden/>
              </w:rPr>
              <w:fldChar w:fldCharType="end"/>
            </w:r>
          </w:hyperlink>
        </w:p>
        <w:p w14:paraId="1F9846F6" w14:textId="7CD19BE6"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2" w:history="1">
            <w:r w:rsidRPr="00C8066A">
              <w:rPr>
                <w:rStyle w:val="Hiperhivatkozs"/>
                <w:noProof/>
              </w:rPr>
              <w:t>1.1 Böngészős- és társasjátékok</w:t>
            </w:r>
            <w:r>
              <w:rPr>
                <w:noProof/>
                <w:webHidden/>
              </w:rPr>
              <w:tab/>
            </w:r>
            <w:r>
              <w:rPr>
                <w:noProof/>
                <w:webHidden/>
              </w:rPr>
              <w:fldChar w:fldCharType="begin"/>
            </w:r>
            <w:r>
              <w:rPr>
                <w:noProof/>
                <w:webHidden/>
              </w:rPr>
              <w:instrText xml:space="preserve"> PAGEREF _Toc151710802 \h </w:instrText>
            </w:r>
            <w:r>
              <w:rPr>
                <w:noProof/>
                <w:webHidden/>
              </w:rPr>
            </w:r>
            <w:r>
              <w:rPr>
                <w:noProof/>
                <w:webHidden/>
              </w:rPr>
              <w:fldChar w:fldCharType="separate"/>
            </w:r>
            <w:r>
              <w:rPr>
                <w:noProof/>
                <w:webHidden/>
              </w:rPr>
              <w:t>8</w:t>
            </w:r>
            <w:r>
              <w:rPr>
                <w:noProof/>
                <w:webHidden/>
              </w:rPr>
              <w:fldChar w:fldCharType="end"/>
            </w:r>
          </w:hyperlink>
        </w:p>
        <w:p w14:paraId="2FE71CD1" w14:textId="442D59A9"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3" w:history="1">
            <w:r w:rsidRPr="00C8066A">
              <w:rPr>
                <w:rStyle w:val="Hiperhivatkozs"/>
                <w:noProof/>
              </w:rPr>
              <w:t>1.2 Motiváció</w:t>
            </w:r>
            <w:r>
              <w:rPr>
                <w:noProof/>
                <w:webHidden/>
              </w:rPr>
              <w:tab/>
            </w:r>
            <w:r>
              <w:rPr>
                <w:noProof/>
                <w:webHidden/>
              </w:rPr>
              <w:fldChar w:fldCharType="begin"/>
            </w:r>
            <w:r>
              <w:rPr>
                <w:noProof/>
                <w:webHidden/>
              </w:rPr>
              <w:instrText xml:space="preserve"> PAGEREF _Toc151710803 \h </w:instrText>
            </w:r>
            <w:r>
              <w:rPr>
                <w:noProof/>
                <w:webHidden/>
              </w:rPr>
            </w:r>
            <w:r>
              <w:rPr>
                <w:noProof/>
                <w:webHidden/>
              </w:rPr>
              <w:fldChar w:fldCharType="separate"/>
            </w:r>
            <w:r>
              <w:rPr>
                <w:noProof/>
                <w:webHidden/>
              </w:rPr>
              <w:t>8</w:t>
            </w:r>
            <w:r>
              <w:rPr>
                <w:noProof/>
                <w:webHidden/>
              </w:rPr>
              <w:fldChar w:fldCharType="end"/>
            </w:r>
          </w:hyperlink>
        </w:p>
        <w:p w14:paraId="50494269" w14:textId="2686ACA3"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4" w:history="1">
            <w:r w:rsidRPr="00C8066A">
              <w:rPr>
                <w:rStyle w:val="Hiperhivatkozs"/>
                <w:noProof/>
              </w:rPr>
              <w:t>1.3 Sushi Go Party!</w:t>
            </w:r>
            <w:r>
              <w:rPr>
                <w:noProof/>
                <w:webHidden/>
              </w:rPr>
              <w:tab/>
            </w:r>
            <w:r>
              <w:rPr>
                <w:noProof/>
                <w:webHidden/>
              </w:rPr>
              <w:fldChar w:fldCharType="begin"/>
            </w:r>
            <w:r>
              <w:rPr>
                <w:noProof/>
                <w:webHidden/>
              </w:rPr>
              <w:instrText xml:space="preserve"> PAGEREF _Toc151710804 \h </w:instrText>
            </w:r>
            <w:r>
              <w:rPr>
                <w:noProof/>
                <w:webHidden/>
              </w:rPr>
            </w:r>
            <w:r>
              <w:rPr>
                <w:noProof/>
                <w:webHidden/>
              </w:rPr>
              <w:fldChar w:fldCharType="separate"/>
            </w:r>
            <w:r>
              <w:rPr>
                <w:noProof/>
                <w:webHidden/>
              </w:rPr>
              <w:t>9</w:t>
            </w:r>
            <w:r>
              <w:rPr>
                <w:noProof/>
                <w:webHidden/>
              </w:rPr>
              <w:fldChar w:fldCharType="end"/>
            </w:r>
          </w:hyperlink>
        </w:p>
        <w:p w14:paraId="258590BC" w14:textId="5BEA9116"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5" w:history="1">
            <w:r w:rsidRPr="00C8066A">
              <w:rPr>
                <w:rStyle w:val="Hiperhivatkozs"/>
                <w:noProof/>
              </w:rPr>
              <w:t>1.4 Felhasználói élmény</w:t>
            </w:r>
            <w:r>
              <w:rPr>
                <w:noProof/>
                <w:webHidden/>
              </w:rPr>
              <w:tab/>
            </w:r>
            <w:r>
              <w:rPr>
                <w:noProof/>
                <w:webHidden/>
              </w:rPr>
              <w:fldChar w:fldCharType="begin"/>
            </w:r>
            <w:r>
              <w:rPr>
                <w:noProof/>
                <w:webHidden/>
              </w:rPr>
              <w:instrText xml:space="preserve"> PAGEREF _Toc151710805 \h </w:instrText>
            </w:r>
            <w:r>
              <w:rPr>
                <w:noProof/>
                <w:webHidden/>
              </w:rPr>
            </w:r>
            <w:r>
              <w:rPr>
                <w:noProof/>
                <w:webHidden/>
              </w:rPr>
              <w:fldChar w:fldCharType="separate"/>
            </w:r>
            <w:r>
              <w:rPr>
                <w:noProof/>
                <w:webHidden/>
              </w:rPr>
              <w:t>10</w:t>
            </w:r>
            <w:r>
              <w:rPr>
                <w:noProof/>
                <w:webHidden/>
              </w:rPr>
              <w:fldChar w:fldCharType="end"/>
            </w:r>
          </w:hyperlink>
        </w:p>
        <w:p w14:paraId="100E46EE" w14:textId="3E700340"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6" w:history="1">
            <w:r w:rsidRPr="00C8066A">
              <w:rPr>
                <w:rStyle w:val="Hiperhivatkozs"/>
                <w:noProof/>
              </w:rPr>
              <w:t>1.5 Megvalósítás</w:t>
            </w:r>
            <w:r>
              <w:rPr>
                <w:noProof/>
                <w:webHidden/>
              </w:rPr>
              <w:tab/>
            </w:r>
            <w:r>
              <w:rPr>
                <w:noProof/>
                <w:webHidden/>
              </w:rPr>
              <w:fldChar w:fldCharType="begin"/>
            </w:r>
            <w:r>
              <w:rPr>
                <w:noProof/>
                <w:webHidden/>
              </w:rPr>
              <w:instrText xml:space="preserve"> PAGEREF _Toc151710806 \h </w:instrText>
            </w:r>
            <w:r>
              <w:rPr>
                <w:noProof/>
                <w:webHidden/>
              </w:rPr>
            </w:r>
            <w:r>
              <w:rPr>
                <w:noProof/>
                <w:webHidden/>
              </w:rPr>
              <w:fldChar w:fldCharType="separate"/>
            </w:r>
            <w:r>
              <w:rPr>
                <w:noProof/>
                <w:webHidden/>
              </w:rPr>
              <w:t>10</w:t>
            </w:r>
            <w:r>
              <w:rPr>
                <w:noProof/>
                <w:webHidden/>
              </w:rPr>
              <w:fldChar w:fldCharType="end"/>
            </w:r>
          </w:hyperlink>
        </w:p>
        <w:p w14:paraId="0EC3C8A5" w14:textId="3A9B4982"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07" w:history="1">
            <w:r w:rsidRPr="00C8066A">
              <w:rPr>
                <w:rStyle w:val="Hiperhivatkozs"/>
                <w:noProof/>
              </w:rPr>
              <w:t>2 Technológia</w:t>
            </w:r>
            <w:r>
              <w:rPr>
                <w:noProof/>
                <w:webHidden/>
              </w:rPr>
              <w:tab/>
            </w:r>
            <w:r>
              <w:rPr>
                <w:noProof/>
                <w:webHidden/>
              </w:rPr>
              <w:fldChar w:fldCharType="begin"/>
            </w:r>
            <w:r>
              <w:rPr>
                <w:noProof/>
                <w:webHidden/>
              </w:rPr>
              <w:instrText xml:space="preserve"> PAGEREF _Toc151710807 \h </w:instrText>
            </w:r>
            <w:r>
              <w:rPr>
                <w:noProof/>
                <w:webHidden/>
              </w:rPr>
            </w:r>
            <w:r>
              <w:rPr>
                <w:noProof/>
                <w:webHidden/>
              </w:rPr>
              <w:fldChar w:fldCharType="separate"/>
            </w:r>
            <w:r>
              <w:rPr>
                <w:noProof/>
                <w:webHidden/>
              </w:rPr>
              <w:t>12</w:t>
            </w:r>
            <w:r>
              <w:rPr>
                <w:noProof/>
                <w:webHidden/>
              </w:rPr>
              <w:fldChar w:fldCharType="end"/>
            </w:r>
          </w:hyperlink>
        </w:p>
        <w:p w14:paraId="07F50D8E" w14:textId="5ED28211"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8" w:history="1">
            <w:r w:rsidRPr="00C8066A">
              <w:rPr>
                <w:rStyle w:val="Hiperhivatkozs"/>
                <w:noProof/>
              </w:rPr>
              <w:t>2.1 Bevezetés</w:t>
            </w:r>
            <w:r>
              <w:rPr>
                <w:noProof/>
                <w:webHidden/>
              </w:rPr>
              <w:tab/>
            </w:r>
            <w:r>
              <w:rPr>
                <w:noProof/>
                <w:webHidden/>
              </w:rPr>
              <w:fldChar w:fldCharType="begin"/>
            </w:r>
            <w:r>
              <w:rPr>
                <w:noProof/>
                <w:webHidden/>
              </w:rPr>
              <w:instrText xml:space="preserve"> PAGEREF _Toc151710808 \h </w:instrText>
            </w:r>
            <w:r>
              <w:rPr>
                <w:noProof/>
                <w:webHidden/>
              </w:rPr>
            </w:r>
            <w:r>
              <w:rPr>
                <w:noProof/>
                <w:webHidden/>
              </w:rPr>
              <w:fldChar w:fldCharType="separate"/>
            </w:r>
            <w:r>
              <w:rPr>
                <w:noProof/>
                <w:webHidden/>
              </w:rPr>
              <w:t>12</w:t>
            </w:r>
            <w:r>
              <w:rPr>
                <w:noProof/>
                <w:webHidden/>
              </w:rPr>
              <w:fldChar w:fldCharType="end"/>
            </w:r>
          </w:hyperlink>
        </w:p>
        <w:p w14:paraId="5F15A91F" w14:textId="0589FB34"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09" w:history="1">
            <w:r w:rsidRPr="00C8066A">
              <w:rPr>
                <w:rStyle w:val="Hiperhivatkozs"/>
                <w:noProof/>
              </w:rPr>
              <w:t>2.2 Szerveroldali technológiák</w:t>
            </w:r>
            <w:r>
              <w:rPr>
                <w:noProof/>
                <w:webHidden/>
              </w:rPr>
              <w:tab/>
            </w:r>
            <w:r>
              <w:rPr>
                <w:noProof/>
                <w:webHidden/>
              </w:rPr>
              <w:fldChar w:fldCharType="begin"/>
            </w:r>
            <w:r>
              <w:rPr>
                <w:noProof/>
                <w:webHidden/>
              </w:rPr>
              <w:instrText xml:space="preserve"> PAGEREF _Toc151710809 \h </w:instrText>
            </w:r>
            <w:r>
              <w:rPr>
                <w:noProof/>
                <w:webHidden/>
              </w:rPr>
            </w:r>
            <w:r>
              <w:rPr>
                <w:noProof/>
                <w:webHidden/>
              </w:rPr>
              <w:fldChar w:fldCharType="separate"/>
            </w:r>
            <w:r>
              <w:rPr>
                <w:noProof/>
                <w:webHidden/>
              </w:rPr>
              <w:t>12</w:t>
            </w:r>
            <w:r>
              <w:rPr>
                <w:noProof/>
                <w:webHidden/>
              </w:rPr>
              <w:fldChar w:fldCharType="end"/>
            </w:r>
          </w:hyperlink>
        </w:p>
        <w:p w14:paraId="5D05EE5D" w14:textId="503DD07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0" w:history="1">
            <w:r w:rsidRPr="00C8066A">
              <w:rPr>
                <w:rStyle w:val="Hiperhivatkozs"/>
                <w:noProof/>
              </w:rPr>
              <w:t>2.2.1 Docker</w:t>
            </w:r>
            <w:r>
              <w:rPr>
                <w:noProof/>
                <w:webHidden/>
              </w:rPr>
              <w:tab/>
            </w:r>
            <w:r>
              <w:rPr>
                <w:noProof/>
                <w:webHidden/>
              </w:rPr>
              <w:fldChar w:fldCharType="begin"/>
            </w:r>
            <w:r>
              <w:rPr>
                <w:noProof/>
                <w:webHidden/>
              </w:rPr>
              <w:instrText xml:space="preserve"> PAGEREF _Toc151710810 \h </w:instrText>
            </w:r>
            <w:r>
              <w:rPr>
                <w:noProof/>
                <w:webHidden/>
              </w:rPr>
            </w:r>
            <w:r>
              <w:rPr>
                <w:noProof/>
                <w:webHidden/>
              </w:rPr>
              <w:fldChar w:fldCharType="separate"/>
            </w:r>
            <w:r>
              <w:rPr>
                <w:noProof/>
                <w:webHidden/>
              </w:rPr>
              <w:t>12</w:t>
            </w:r>
            <w:r>
              <w:rPr>
                <w:noProof/>
                <w:webHidden/>
              </w:rPr>
              <w:fldChar w:fldCharType="end"/>
            </w:r>
          </w:hyperlink>
        </w:p>
        <w:p w14:paraId="47965966" w14:textId="7B43DB0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1" w:history="1">
            <w:r w:rsidRPr="00C8066A">
              <w:rPr>
                <w:rStyle w:val="Hiperhivatkozs"/>
                <w:noProof/>
              </w:rPr>
              <w:t>2.2.2 ASP.NET CORE</w:t>
            </w:r>
            <w:r>
              <w:rPr>
                <w:noProof/>
                <w:webHidden/>
              </w:rPr>
              <w:tab/>
            </w:r>
            <w:r>
              <w:rPr>
                <w:noProof/>
                <w:webHidden/>
              </w:rPr>
              <w:fldChar w:fldCharType="begin"/>
            </w:r>
            <w:r>
              <w:rPr>
                <w:noProof/>
                <w:webHidden/>
              </w:rPr>
              <w:instrText xml:space="preserve"> PAGEREF _Toc151710811 \h </w:instrText>
            </w:r>
            <w:r>
              <w:rPr>
                <w:noProof/>
                <w:webHidden/>
              </w:rPr>
            </w:r>
            <w:r>
              <w:rPr>
                <w:noProof/>
                <w:webHidden/>
              </w:rPr>
              <w:fldChar w:fldCharType="separate"/>
            </w:r>
            <w:r>
              <w:rPr>
                <w:noProof/>
                <w:webHidden/>
              </w:rPr>
              <w:t>13</w:t>
            </w:r>
            <w:r>
              <w:rPr>
                <w:noProof/>
                <w:webHidden/>
              </w:rPr>
              <w:fldChar w:fldCharType="end"/>
            </w:r>
          </w:hyperlink>
        </w:p>
        <w:p w14:paraId="6DF0824E" w14:textId="043F72A1"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2" w:history="1">
            <w:r w:rsidRPr="00C8066A">
              <w:rPr>
                <w:rStyle w:val="Hiperhivatkozs"/>
                <w:noProof/>
              </w:rPr>
              <w:t>2.2.3 Ocelot</w:t>
            </w:r>
            <w:r>
              <w:rPr>
                <w:noProof/>
                <w:webHidden/>
              </w:rPr>
              <w:tab/>
            </w:r>
            <w:r>
              <w:rPr>
                <w:noProof/>
                <w:webHidden/>
              </w:rPr>
              <w:fldChar w:fldCharType="begin"/>
            </w:r>
            <w:r>
              <w:rPr>
                <w:noProof/>
                <w:webHidden/>
              </w:rPr>
              <w:instrText xml:space="preserve"> PAGEREF _Toc151710812 \h </w:instrText>
            </w:r>
            <w:r>
              <w:rPr>
                <w:noProof/>
                <w:webHidden/>
              </w:rPr>
            </w:r>
            <w:r>
              <w:rPr>
                <w:noProof/>
                <w:webHidden/>
              </w:rPr>
              <w:fldChar w:fldCharType="separate"/>
            </w:r>
            <w:r>
              <w:rPr>
                <w:noProof/>
                <w:webHidden/>
              </w:rPr>
              <w:t>13</w:t>
            </w:r>
            <w:r>
              <w:rPr>
                <w:noProof/>
                <w:webHidden/>
              </w:rPr>
              <w:fldChar w:fldCharType="end"/>
            </w:r>
          </w:hyperlink>
        </w:p>
        <w:p w14:paraId="3EC3EBE3" w14:textId="106AD94F"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3" w:history="1">
            <w:r w:rsidRPr="00C8066A">
              <w:rPr>
                <w:rStyle w:val="Hiperhivatkozs"/>
                <w:noProof/>
              </w:rPr>
              <w:t>2.2.4 MediatR</w:t>
            </w:r>
            <w:r>
              <w:rPr>
                <w:noProof/>
                <w:webHidden/>
              </w:rPr>
              <w:tab/>
            </w:r>
            <w:r>
              <w:rPr>
                <w:noProof/>
                <w:webHidden/>
              </w:rPr>
              <w:fldChar w:fldCharType="begin"/>
            </w:r>
            <w:r>
              <w:rPr>
                <w:noProof/>
                <w:webHidden/>
              </w:rPr>
              <w:instrText xml:space="preserve"> PAGEREF _Toc151710813 \h </w:instrText>
            </w:r>
            <w:r>
              <w:rPr>
                <w:noProof/>
                <w:webHidden/>
              </w:rPr>
            </w:r>
            <w:r>
              <w:rPr>
                <w:noProof/>
                <w:webHidden/>
              </w:rPr>
              <w:fldChar w:fldCharType="separate"/>
            </w:r>
            <w:r>
              <w:rPr>
                <w:noProof/>
                <w:webHidden/>
              </w:rPr>
              <w:t>14</w:t>
            </w:r>
            <w:r>
              <w:rPr>
                <w:noProof/>
                <w:webHidden/>
              </w:rPr>
              <w:fldChar w:fldCharType="end"/>
            </w:r>
          </w:hyperlink>
        </w:p>
        <w:p w14:paraId="7D3D3F8C" w14:textId="5D789FBA"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4" w:history="1">
            <w:r w:rsidRPr="00C8066A">
              <w:rPr>
                <w:rStyle w:val="Hiperhivatkozs"/>
                <w:noProof/>
              </w:rPr>
              <w:t>2.2.5 SignalR</w:t>
            </w:r>
            <w:r>
              <w:rPr>
                <w:noProof/>
                <w:webHidden/>
              </w:rPr>
              <w:tab/>
            </w:r>
            <w:r>
              <w:rPr>
                <w:noProof/>
                <w:webHidden/>
              </w:rPr>
              <w:fldChar w:fldCharType="begin"/>
            </w:r>
            <w:r>
              <w:rPr>
                <w:noProof/>
                <w:webHidden/>
              </w:rPr>
              <w:instrText xml:space="preserve"> PAGEREF _Toc151710814 \h </w:instrText>
            </w:r>
            <w:r>
              <w:rPr>
                <w:noProof/>
                <w:webHidden/>
              </w:rPr>
            </w:r>
            <w:r>
              <w:rPr>
                <w:noProof/>
                <w:webHidden/>
              </w:rPr>
              <w:fldChar w:fldCharType="separate"/>
            </w:r>
            <w:r>
              <w:rPr>
                <w:noProof/>
                <w:webHidden/>
              </w:rPr>
              <w:t>14</w:t>
            </w:r>
            <w:r>
              <w:rPr>
                <w:noProof/>
                <w:webHidden/>
              </w:rPr>
              <w:fldChar w:fldCharType="end"/>
            </w:r>
          </w:hyperlink>
        </w:p>
        <w:p w14:paraId="31BBE721" w14:textId="320C4874"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5" w:history="1">
            <w:r w:rsidRPr="00C8066A">
              <w:rPr>
                <w:rStyle w:val="Hiperhivatkozs"/>
                <w:noProof/>
              </w:rPr>
              <w:t>2.2.6 Redis</w:t>
            </w:r>
            <w:r>
              <w:rPr>
                <w:noProof/>
                <w:webHidden/>
              </w:rPr>
              <w:tab/>
            </w:r>
            <w:r>
              <w:rPr>
                <w:noProof/>
                <w:webHidden/>
              </w:rPr>
              <w:fldChar w:fldCharType="begin"/>
            </w:r>
            <w:r>
              <w:rPr>
                <w:noProof/>
                <w:webHidden/>
              </w:rPr>
              <w:instrText xml:space="preserve"> PAGEREF _Toc151710815 \h </w:instrText>
            </w:r>
            <w:r>
              <w:rPr>
                <w:noProof/>
                <w:webHidden/>
              </w:rPr>
            </w:r>
            <w:r>
              <w:rPr>
                <w:noProof/>
                <w:webHidden/>
              </w:rPr>
              <w:fldChar w:fldCharType="separate"/>
            </w:r>
            <w:r>
              <w:rPr>
                <w:noProof/>
                <w:webHidden/>
              </w:rPr>
              <w:t>15</w:t>
            </w:r>
            <w:r>
              <w:rPr>
                <w:noProof/>
                <w:webHidden/>
              </w:rPr>
              <w:fldChar w:fldCharType="end"/>
            </w:r>
          </w:hyperlink>
        </w:p>
        <w:p w14:paraId="109EADD7" w14:textId="7B773EF2"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6" w:history="1">
            <w:r w:rsidRPr="00C8066A">
              <w:rPr>
                <w:rStyle w:val="Hiperhivatkozs"/>
                <w:noProof/>
              </w:rPr>
              <w:t>2.2.7 RabbitMQ</w:t>
            </w:r>
            <w:r>
              <w:rPr>
                <w:noProof/>
                <w:webHidden/>
              </w:rPr>
              <w:tab/>
            </w:r>
            <w:r>
              <w:rPr>
                <w:noProof/>
                <w:webHidden/>
              </w:rPr>
              <w:fldChar w:fldCharType="begin"/>
            </w:r>
            <w:r>
              <w:rPr>
                <w:noProof/>
                <w:webHidden/>
              </w:rPr>
              <w:instrText xml:space="preserve"> PAGEREF _Toc151710816 \h </w:instrText>
            </w:r>
            <w:r>
              <w:rPr>
                <w:noProof/>
                <w:webHidden/>
              </w:rPr>
            </w:r>
            <w:r>
              <w:rPr>
                <w:noProof/>
                <w:webHidden/>
              </w:rPr>
              <w:fldChar w:fldCharType="separate"/>
            </w:r>
            <w:r>
              <w:rPr>
                <w:noProof/>
                <w:webHidden/>
              </w:rPr>
              <w:t>15</w:t>
            </w:r>
            <w:r>
              <w:rPr>
                <w:noProof/>
                <w:webHidden/>
              </w:rPr>
              <w:fldChar w:fldCharType="end"/>
            </w:r>
          </w:hyperlink>
        </w:p>
        <w:p w14:paraId="327FC435" w14:textId="67594EC1"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7" w:history="1">
            <w:r w:rsidRPr="00C8066A">
              <w:rPr>
                <w:rStyle w:val="Hiperhivatkozs"/>
                <w:noProof/>
              </w:rPr>
              <w:t>2.2.8 IdentityServer4</w:t>
            </w:r>
            <w:r>
              <w:rPr>
                <w:noProof/>
                <w:webHidden/>
              </w:rPr>
              <w:tab/>
            </w:r>
            <w:r>
              <w:rPr>
                <w:noProof/>
                <w:webHidden/>
              </w:rPr>
              <w:fldChar w:fldCharType="begin"/>
            </w:r>
            <w:r>
              <w:rPr>
                <w:noProof/>
                <w:webHidden/>
              </w:rPr>
              <w:instrText xml:space="preserve"> PAGEREF _Toc151710817 \h </w:instrText>
            </w:r>
            <w:r>
              <w:rPr>
                <w:noProof/>
                <w:webHidden/>
              </w:rPr>
            </w:r>
            <w:r>
              <w:rPr>
                <w:noProof/>
                <w:webHidden/>
              </w:rPr>
              <w:fldChar w:fldCharType="separate"/>
            </w:r>
            <w:r>
              <w:rPr>
                <w:noProof/>
                <w:webHidden/>
              </w:rPr>
              <w:t>16</w:t>
            </w:r>
            <w:r>
              <w:rPr>
                <w:noProof/>
                <w:webHidden/>
              </w:rPr>
              <w:fldChar w:fldCharType="end"/>
            </w:r>
          </w:hyperlink>
        </w:p>
        <w:p w14:paraId="6A96FA72" w14:textId="537A1560"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8" w:history="1">
            <w:r w:rsidRPr="00C8066A">
              <w:rPr>
                <w:rStyle w:val="Hiperhivatkozs"/>
                <w:noProof/>
              </w:rPr>
              <w:t>2.2.9 AutoMapper</w:t>
            </w:r>
            <w:r>
              <w:rPr>
                <w:noProof/>
                <w:webHidden/>
              </w:rPr>
              <w:tab/>
            </w:r>
            <w:r>
              <w:rPr>
                <w:noProof/>
                <w:webHidden/>
              </w:rPr>
              <w:fldChar w:fldCharType="begin"/>
            </w:r>
            <w:r>
              <w:rPr>
                <w:noProof/>
                <w:webHidden/>
              </w:rPr>
              <w:instrText xml:space="preserve"> PAGEREF _Toc151710818 \h </w:instrText>
            </w:r>
            <w:r>
              <w:rPr>
                <w:noProof/>
                <w:webHidden/>
              </w:rPr>
            </w:r>
            <w:r>
              <w:rPr>
                <w:noProof/>
                <w:webHidden/>
              </w:rPr>
              <w:fldChar w:fldCharType="separate"/>
            </w:r>
            <w:r>
              <w:rPr>
                <w:noProof/>
                <w:webHidden/>
              </w:rPr>
              <w:t>16</w:t>
            </w:r>
            <w:r>
              <w:rPr>
                <w:noProof/>
                <w:webHidden/>
              </w:rPr>
              <w:fldChar w:fldCharType="end"/>
            </w:r>
          </w:hyperlink>
        </w:p>
        <w:p w14:paraId="3D12D569" w14:textId="529222EF"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19" w:history="1">
            <w:r w:rsidRPr="00C8066A">
              <w:rPr>
                <w:rStyle w:val="Hiperhivatkozs"/>
                <w:noProof/>
              </w:rPr>
              <w:t>2.2.10 Hangfire</w:t>
            </w:r>
            <w:r>
              <w:rPr>
                <w:noProof/>
                <w:webHidden/>
              </w:rPr>
              <w:tab/>
            </w:r>
            <w:r>
              <w:rPr>
                <w:noProof/>
                <w:webHidden/>
              </w:rPr>
              <w:fldChar w:fldCharType="begin"/>
            </w:r>
            <w:r>
              <w:rPr>
                <w:noProof/>
                <w:webHidden/>
              </w:rPr>
              <w:instrText xml:space="preserve"> PAGEREF _Toc151710819 \h </w:instrText>
            </w:r>
            <w:r>
              <w:rPr>
                <w:noProof/>
                <w:webHidden/>
              </w:rPr>
            </w:r>
            <w:r>
              <w:rPr>
                <w:noProof/>
                <w:webHidden/>
              </w:rPr>
              <w:fldChar w:fldCharType="separate"/>
            </w:r>
            <w:r>
              <w:rPr>
                <w:noProof/>
                <w:webHidden/>
              </w:rPr>
              <w:t>16</w:t>
            </w:r>
            <w:r>
              <w:rPr>
                <w:noProof/>
                <w:webHidden/>
              </w:rPr>
              <w:fldChar w:fldCharType="end"/>
            </w:r>
          </w:hyperlink>
        </w:p>
        <w:p w14:paraId="1691E980" w14:textId="55AE9B30"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0" w:history="1">
            <w:r w:rsidRPr="00C8066A">
              <w:rPr>
                <w:rStyle w:val="Hiperhivatkozs"/>
                <w:noProof/>
              </w:rPr>
              <w:t>2.2.11 xUnit</w:t>
            </w:r>
            <w:r>
              <w:rPr>
                <w:noProof/>
                <w:webHidden/>
              </w:rPr>
              <w:tab/>
            </w:r>
            <w:r>
              <w:rPr>
                <w:noProof/>
                <w:webHidden/>
              </w:rPr>
              <w:fldChar w:fldCharType="begin"/>
            </w:r>
            <w:r>
              <w:rPr>
                <w:noProof/>
                <w:webHidden/>
              </w:rPr>
              <w:instrText xml:space="preserve"> PAGEREF _Toc151710820 \h </w:instrText>
            </w:r>
            <w:r>
              <w:rPr>
                <w:noProof/>
                <w:webHidden/>
              </w:rPr>
            </w:r>
            <w:r>
              <w:rPr>
                <w:noProof/>
                <w:webHidden/>
              </w:rPr>
              <w:fldChar w:fldCharType="separate"/>
            </w:r>
            <w:r>
              <w:rPr>
                <w:noProof/>
                <w:webHidden/>
              </w:rPr>
              <w:t>17</w:t>
            </w:r>
            <w:r>
              <w:rPr>
                <w:noProof/>
                <w:webHidden/>
              </w:rPr>
              <w:fldChar w:fldCharType="end"/>
            </w:r>
          </w:hyperlink>
        </w:p>
        <w:p w14:paraId="76B78A7F" w14:textId="00089ABA"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1" w:history="1">
            <w:r w:rsidRPr="00C8066A">
              <w:rPr>
                <w:rStyle w:val="Hiperhivatkozs"/>
                <w:noProof/>
              </w:rPr>
              <w:t>2.3 Kliensoldali technológiák</w:t>
            </w:r>
            <w:r>
              <w:rPr>
                <w:noProof/>
                <w:webHidden/>
              </w:rPr>
              <w:tab/>
            </w:r>
            <w:r>
              <w:rPr>
                <w:noProof/>
                <w:webHidden/>
              </w:rPr>
              <w:fldChar w:fldCharType="begin"/>
            </w:r>
            <w:r>
              <w:rPr>
                <w:noProof/>
                <w:webHidden/>
              </w:rPr>
              <w:instrText xml:space="preserve"> PAGEREF _Toc151710821 \h </w:instrText>
            </w:r>
            <w:r>
              <w:rPr>
                <w:noProof/>
                <w:webHidden/>
              </w:rPr>
            </w:r>
            <w:r>
              <w:rPr>
                <w:noProof/>
                <w:webHidden/>
              </w:rPr>
              <w:fldChar w:fldCharType="separate"/>
            </w:r>
            <w:r>
              <w:rPr>
                <w:noProof/>
                <w:webHidden/>
              </w:rPr>
              <w:t>17</w:t>
            </w:r>
            <w:r>
              <w:rPr>
                <w:noProof/>
                <w:webHidden/>
              </w:rPr>
              <w:fldChar w:fldCharType="end"/>
            </w:r>
          </w:hyperlink>
        </w:p>
        <w:p w14:paraId="7A491069" w14:textId="2DB6055C"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2" w:history="1">
            <w:r w:rsidRPr="00C8066A">
              <w:rPr>
                <w:rStyle w:val="Hiperhivatkozs"/>
                <w:noProof/>
              </w:rPr>
              <w:t>2.3.1 Angular Material</w:t>
            </w:r>
            <w:r>
              <w:rPr>
                <w:noProof/>
                <w:webHidden/>
              </w:rPr>
              <w:tab/>
            </w:r>
            <w:r>
              <w:rPr>
                <w:noProof/>
                <w:webHidden/>
              </w:rPr>
              <w:fldChar w:fldCharType="begin"/>
            </w:r>
            <w:r>
              <w:rPr>
                <w:noProof/>
                <w:webHidden/>
              </w:rPr>
              <w:instrText xml:space="preserve"> PAGEREF _Toc151710822 \h </w:instrText>
            </w:r>
            <w:r>
              <w:rPr>
                <w:noProof/>
                <w:webHidden/>
              </w:rPr>
            </w:r>
            <w:r>
              <w:rPr>
                <w:noProof/>
                <w:webHidden/>
              </w:rPr>
              <w:fldChar w:fldCharType="separate"/>
            </w:r>
            <w:r>
              <w:rPr>
                <w:noProof/>
                <w:webHidden/>
              </w:rPr>
              <w:t>17</w:t>
            </w:r>
            <w:r>
              <w:rPr>
                <w:noProof/>
                <w:webHidden/>
              </w:rPr>
              <w:fldChar w:fldCharType="end"/>
            </w:r>
          </w:hyperlink>
        </w:p>
        <w:p w14:paraId="60078A19" w14:textId="10A84A40"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3" w:history="1">
            <w:r w:rsidRPr="00C8066A">
              <w:rPr>
                <w:rStyle w:val="Hiperhivatkozs"/>
                <w:noProof/>
              </w:rPr>
              <w:t>2.3.2 SCSS</w:t>
            </w:r>
            <w:r>
              <w:rPr>
                <w:noProof/>
                <w:webHidden/>
              </w:rPr>
              <w:tab/>
            </w:r>
            <w:r>
              <w:rPr>
                <w:noProof/>
                <w:webHidden/>
              </w:rPr>
              <w:fldChar w:fldCharType="begin"/>
            </w:r>
            <w:r>
              <w:rPr>
                <w:noProof/>
                <w:webHidden/>
              </w:rPr>
              <w:instrText xml:space="preserve"> PAGEREF _Toc151710823 \h </w:instrText>
            </w:r>
            <w:r>
              <w:rPr>
                <w:noProof/>
                <w:webHidden/>
              </w:rPr>
            </w:r>
            <w:r>
              <w:rPr>
                <w:noProof/>
                <w:webHidden/>
              </w:rPr>
              <w:fldChar w:fldCharType="separate"/>
            </w:r>
            <w:r>
              <w:rPr>
                <w:noProof/>
                <w:webHidden/>
              </w:rPr>
              <w:t>17</w:t>
            </w:r>
            <w:r>
              <w:rPr>
                <w:noProof/>
                <w:webHidden/>
              </w:rPr>
              <w:fldChar w:fldCharType="end"/>
            </w:r>
          </w:hyperlink>
        </w:p>
        <w:p w14:paraId="1C49C7F6" w14:textId="6AB2F4C5"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4" w:history="1">
            <w:r w:rsidRPr="00C8066A">
              <w:rPr>
                <w:rStyle w:val="Hiperhivatkozs"/>
                <w:noProof/>
              </w:rPr>
              <w:t>2.3.3 SignalR</w:t>
            </w:r>
            <w:r>
              <w:rPr>
                <w:noProof/>
                <w:webHidden/>
              </w:rPr>
              <w:tab/>
            </w:r>
            <w:r>
              <w:rPr>
                <w:noProof/>
                <w:webHidden/>
              </w:rPr>
              <w:fldChar w:fldCharType="begin"/>
            </w:r>
            <w:r>
              <w:rPr>
                <w:noProof/>
                <w:webHidden/>
              </w:rPr>
              <w:instrText xml:space="preserve"> PAGEREF _Toc151710824 \h </w:instrText>
            </w:r>
            <w:r>
              <w:rPr>
                <w:noProof/>
                <w:webHidden/>
              </w:rPr>
            </w:r>
            <w:r>
              <w:rPr>
                <w:noProof/>
                <w:webHidden/>
              </w:rPr>
              <w:fldChar w:fldCharType="separate"/>
            </w:r>
            <w:r>
              <w:rPr>
                <w:noProof/>
                <w:webHidden/>
              </w:rPr>
              <w:t>18</w:t>
            </w:r>
            <w:r>
              <w:rPr>
                <w:noProof/>
                <w:webHidden/>
              </w:rPr>
              <w:fldChar w:fldCharType="end"/>
            </w:r>
          </w:hyperlink>
        </w:p>
        <w:p w14:paraId="5588EAE7" w14:textId="541083F0"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5" w:history="1">
            <w:r w:rsidRPr="00C8066A">
              <w:rPr>
                <w:rStyle w:val="Hiperhivatkozs"/>
                <w:noProof/>
              </w:rPr>
              <w:t>2.3.4 NGX-Translate</w:t>
            </w:r>
            <w:r>
              <w:rPr>
                <w:noProof/>
                <w:webHidden/>
              </w:rPr>
              <w:tab/>
            </w:r>
            <w:r>
              <w:rPr>
                <w:noProof/>
                <w:webHidden/>
              </w:rPr>
              <w:fldChar w:fldCharType="begin"/>
            </w:r>
            <w:r>
              <w:rPr>
                <w:noProof/>
                <w:webHidden/>
              </w:rPr>
              <w:instrText xml:space="preserve"> PAGEREF _Toc151710825 \h </w:instrText>
            </w:r>
            <w:r>
              <w:rPr>
                <w:noProof/>
                <w:webHidden/>
              </w:rPr>
            </w:r>
            <w:r>
              <w:rPr>
                <w:noProof/>
                <w:webHidden/>
              </w:rPr>
              <w:fldChar w:fldCharType="separate"/>
            </w:r>
            <w:r>
              <w:rPr>
                <w:noProof/>
                <w:webHidden/>
              </w:rPr>
              <w:t>18</w:t>
            </w:r>
            <w:r>
              <w:rPr>
                <w:noProof/>
                <w:webHidden/>
              </w:rPr>
              <w:fldChar w:fldCharType="end"/>
            </w:r>
          </w:hyperlink>
        </w:p>
        <w:p w14:paraId="00A88526" w14:textId="6B50333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6" w:history="1">
            <w:r w:rsidRPr="00C8066A">
              <w:rPr>
                <w:rStyle w:val="Hiperhivatkozs"/>
                <w:noProof/>
              </w:rPr>
              <w:t>2.3.5 Dotenv</w:t>
            </w:r>
            <w:r>
              <w:rPr>
                <w:noProof/>
                <w:webHidden/>
              </w:rPr>
              <w:tab/>
            </w:r>
            <w:r>
              <w:rPr>
                <w:noProof/>
                <w:webHidden/>
              </w:rPr>
              <w:fldChar w:fldCharType="begin"/>
            </w:r>
            <w:r>
              <w:rPr>
                <w:noProof/>
                <w:webHidden/>
              </w:rPr>
              <w:instrText xml:space="preserve"> PAGEREF _Toc151710826 \h </w:instrText>
            </w:r>
            <w:r>
              <w:rPr>
                <w:noProof/>
                <w:webHidden/>
              </w:rPr>
            </w:r>
            <w:r>
              <w:rPr>
                <w:noProof/>
                <w:webHidden/>
              </w:rPr>
              <w:fldChar w:fldCharType="separate"/>
            </w:r>
            <w:r>
              <w:rPr>
                <w:noProof/>
                <w:webHidden/>
              </w:rPr>
              <w:t>18</w:t>
            </w:r>
            <w:r>
              <w:rPr>
                <w:noProof/>
                <w:webHidden/>
              </w:rPr>
              <w:fldChar w:fldCharType="end"/>
            </w:r>
          </w:hyperlink>
        </w:p>
        <w:p w14:paraId="5C08C57D" w14:textId="367A3218"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7" w:history="1">
            <w:r w:rsidRPr="00C8066A">
              <w:rPr>
                <w:rStyle w:val="Hiperhivatkozs"/>
                <w:noProof/>
              </w:rPr>
              <w:t>2.3.6 Cypress</w:t>
            </w:r>
            <w:r>
              <w:rPr>
                <w:noProof/>
                <w:webHidden/>
              </w:rPr>
              <w:tab/>
            </w:r>
            <w:r>
              <w:rPr>
                <w:noProof/>
                <w:webHidden/>
              </w:rPr>
              <w:fldChar w:fldCharType="begin"/>
            </w:r>
            <w:r>
              <w:rPr>
                <w:noProof/>
                <w:webHidden/>
              </w:rPr>
              <w:instrText xml:space="preserve"> PAGEREF _Toc151710827 \h </w:instrText>
            </w:r>
            <w:r>
              <w:rPr>
                <w:noProof/>
                <w:webHidden/>
              </w:rPr>
            </w:r>
            <w:r>
              <w:rPr>
                <w:noProof/>
                <w:webHidden/>
              </w:rPr>
              <w:fldChar w:fldCharType="separate"/>
            </w:r>
            <w:r>
              <w:rPr>
                <w:noProof/>
                <w:webHidden/>
              </w:rPr>
              <w:t>19</w:t>
            </w:r>
            <w:r>
              <w:rPr>
                <w:noProof/>
                <w:webHidden/>
              </w:rPr>
              <w:fldChar w:fldCharType="end"/>
            </w:r>
          </w:hyperlink>
        </w:p>
        <w:p w14:paraId="578D3F93" w14:textId="6E7DB033"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28" w:history="1">
            <w:r w:rsidRPr="00C8066A">
              <w:rPr>
                <w:rStyle w:val="Hiperhivatkozs"/>
                <w:noProof/>
              </w:rPr>
              <w:t>3 Tervezés</w:t>
            </w:r>
            <w:r>
              <w:rPr>
                <w:noProof/>
                <w:webHidden/>
              </w:rPr>
              <w:tab/>
            </w:r>
            <w:r>
              <w:rPr>
                <w:noProof/>
                <w:webHidden/>
              </w:rPr>
              <w:fldChar w:fldCharType="begin"/>
            </w:r>
            <w:r>
              <w:rPr>
                <w:noProof/>
                <w:webHidden/>
              </w:rPr>
              <w:instrText xml:space="preserve"> PAGEREF _Toc151710828 \h </w:instrText>
            </w:r>
            <w:r>
              <w:rPr>
                <w:noProof/>
                <w:webHidden/>
              </w:rPr>
            </w:r>
            <w:r>
              <w:rPr>
                <w:noProof/>
                <w:webHidden/>
              </w:rPr>
              <w:fldChar w:fldCharType="separate"/>
            </w:r>
            <w:r>
              <w:rPr>
                <w:noProof/>
                <w:webHidden/>
              </w:rPr>
              <w:t>20</w:t>
            </w:r>
            <w:r>
              <w:rPr>
                <w:noProof/>
                <w:webHidden/>
              </w:rPr>
              <w:fldChar w:fldCharType="end"/>
            </w:r>
          </w:hyperlink>
        </w:p>
        <w:p w14:paraId="60CCD6AC" w14:textId="7CD491BF"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29" w:history="1">
            <w:r w:rsidRPr="00C8066A">
              <w:rPr>
                <w:rStyle w:val="Hiperhivatkozs"/>
                <w:noProof/>
              </w:rPr>
              <w:t>3.1 Bevezetés</w:t>
            </w:r>
            <w:r>
              <w:rPr>
                <w:noProof/>
                <w:webHidden/>
              </w:rPr>
              <w:tab/>
            </w:r>
            <w:r>
              <w:rPr>
                <w:noProof/>
                <w:webHidden/>
              </w:rPr>
              <w:fldChar w:fldCharType="begin"/>
            </w:r>
            <w:r>
              <w:rPr>
                <w:noProof/>
                <w:webHidden/>
              </w:rPr>
              <w:instrText xml:space="preserve"> PAGEREF _Toc151710829 \h </w:instrText>
            </w:r>
            <w:r>
              <w:rPr>
                <w:noProof/>
                <w:webHidden/>
              </w:rPr>
            </w:r>
            <w:r>
              <w:rPr>
                <w:noProof/>
                <w:webHidden/>
              </w:rPr>
              <w:fldChar w:fldCharType="separate"/>
            </w:r>
            <w:r>
              <w:rPr>
                <w:noProof/>
                <w:webHidden/>
              </w:rPr>
              <w:t>20</w:t>
            </w:r>
            <w:r>
              <w:rPr>
                <w:noProof/>
                <w:webHidden/>
              </w:rPr>
              <w:fldChar w:fldCharType="end"/>
            </w:r>
          </w:hyperlink>
        </w:p>
        <w:p w14:paraId="2D547062" w14:textId="75C64933"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0" w:history="1">
            <w:r w:rsidRPr="00C8066A">
              <w:rPr>
                <w:rStyle w:val="Hiperhivatkozs"/>
                <w:noProof/>
              </w:rPr>
              <w:t>3.1.1 Felhasználókezelés</w:t>
            </w:r>
            <w:r>
              <w:rPr>
                <w:noProof/>
                <w:webHidden/>
              </w:rPr>
              <w:tab/>
            </w:r>
            <w:r>
              <w:rPr>
                <w:noProof/>
                <w:webHidden/>
              </w:rPr>
              <w:fldChar w:fldCharType="begin"/>
            </w:r>
            <w:r>
              <w:rPr>
                <w:noProof/>
                <w:webHidden/>
              </w:rPr>
              <w:instrText xml:space="preserve"> PAGEREF _Toc151710830 \h </w:instrText>
            </w:r>
            <w:r>
              <w:rPr>
                <w:noProof/>
                <w:webHidden/>
              </w:rPr>
            </w:r>
            <w:r>
              <w:rPr>
                <w:noProof/>
                <w:webHidden/>
              </w:rPr>
              <w:fldChar w:fldCharType="separate"/>
            </w:r>
            <w:r>
              <w:rPr>
                <w:noProof/>
                <w:webHidden/>
              </w:rPr>
              <w:t>20</w:t>
            </w:r>
            <w:r>
              <w:rPr>
                <w:noProof/>
                <w:webHidden/>
              </w:rPr>
              <w:fldChar w:fldCharType="end"/>
            </w:r>
          </w:hyperlink>
        </w:p>
        <w:p w14:paraId="1B6828A9" w14:textId="521F095B"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1" w:history="1">
            <w:r w:rsidRPr="00C8066A">
              <w:rPr>
                <w:rStyle w:val="Hiperhivatkozs"/>
                <w:noProof/>
              </w:rPr>
              <w:t>3.1.2 Bolt rendszer</w:t>
            </w:r>
            <w:r>
              <w:rPr>
                <w:noProof/>
                <w:webHidden/>
              </w:rPr>
              <w:tab/>
            </w:r>
            <w:r>
              <w:rPr>
                <w:noProof/>
                <w:webHidden/>
              </w:rPr>
              <w:fldChar w:fldCharType="begin"/>
            </w:r>
            <w:r>
              <w:rPr>
                <w:noProof/>
                <w:webHidden/>
              </w:rPr>
              <w:instrText xml:space="preserve"> PAGEREF _Toc151710831 \h </w:instrText>
            </w:r>
            <w:r>
              <w:rPr>
                <w:noProof/>
                <w:webHidden/>
              </w:rPr>
            </w:r>
            <w:r>
              <w:rPr>
                <w:noProof/>
                <w:webHidden/>
              </w:rPr>
              <w:fldChar w:fldCharType="separate"/>
            </w:r>
            <w:r>
              <w:rPr>
                <w:noProof/>
                <w:webHidden/>
              </w:rPr>
              <w:t>21</w:t>
            </w:r>
            <w:r>
              <w:rPr>
                <w:noProof/>
                <w:webHidden/>
              </w:rPr>
              <w:fldChar w:fldCharType="end"/>
            </w:r>
          </w:hyperlink>
        </w:p>
        <w:p w14:paraId="05EC92B2" w14:textId="4CF01D10"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2" w:history="1">
            <w:r w:rsidRPr="00C8066A">
              <w:rPr>
                <w:rStyle w:val="Hiperhivatkozs"/>
                <w:noProof/>
              </w:rPr>
              <w:t>3.1.3 Váróterem rendszer</w:t>
            </w:r>
            <w:r>
              <w:rPr>
                <w:noProof/>
                <w:webHidden/>
              </w:rPr>
              <w:tab/>
            </w:r>
            <w:r>
              <w:rPr>
                <w:noProof/>
                <w:webHidden/>
              </w:rPr>
              <w:fldChar w:fldCharType="begin"/>
            </w:r>
            <w:r>
              <w:rPr>
                <w:noProof/>
                <w:webHidden/>
              </w:rPr>
              <w:instrText xml:space="preserve"> PAGEREF _Toc151710832 \h </w:instrText>
            </w:r>
            <w:r>
              <w:rPr>
                <w:noProof/>
                <w:webHidden/>
              </w:rPr>
            </w:r>
            <w:r>
              <w:rPr>
                <w:noProof/>
                <w:webHidden/>
              </w:rPr>
              <w:fldChar w:fldCharType="separate"/>
            </w:r>
            <w:r>
              <w:rPr>
                <w:noProof/>
                <w:webHidden/>
              </w:rPr>
              <w:t>22</w:t>
            </w:r>
            <w:r>
              <w:rPr>
                <w:noProof/>
                <w:webHidden/>
              </w:rPr>
              <w:fldChar w:fldCharType="end"/>
            </w:r>
          </w:hyperlink>
        </w:p>
        <w:p w14:paraId="5FC46C16" w14:textId="1008B6C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3" w:history="1">
            <w:r w:rsidRPr="00C8066A">
              <w:rPr>
                <w:rStyle w:val="Hiperhivatkozs"/>
                <w:noProof/>
              </w:rPr>
              <w:t>3.1.4 Játék rendszer</w:t>
            </w:r>
            <w:r>
              <w:rPr>
                <w:noProof/>
                <w:webHidden/>
              </w:rPr>
              <w:tab/>
            </w:r>
            <w:r>
              <w:rPr>
                <w:noProof/>
                <w:webHidden/>
              </w:rPr>
              <w:fldChar w:fldCharType="begin"/>
            </w:r>
            <w:r>
              <w:rPr>
                <w:noProof/>
                <w:webHidden/>
              </w:rPr>
              <w:instrText xml:space="preserve"> PAGEREF _Toc151710833 \h </w:instrText>
            </w:r>
            <w:r>
              <w:rPr>
                <w:noProof/>
                <w:webHidden/>
              </w:rPr>
            </w:r>
            <w:r>
              <w:rPr>
                <w:noProof/>
                <w:webHidden/>
              </w:rPr>
              <w:fldChar w:fldCharType="separate"/>
            </w:r>
            <w:r>
              <w:rPr>
                <w:noProof/>
                <w:webHidden/>
              </w:rPr>
              <w:t>23</w:t>
            </w:r>
            <w:r>
              <w:rPr>
                <w:noProof/>
                <w:webHidden/>
              </w:rPr>
              <w:fldChar w:fldCharType="end"/>
            </w:r>
          </w:hyperlink>
        </w:p>
        <w:p w14:paraId="0D737564" w14:textId="6C0B9A02"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4" w:history="1">
            <w:r w:rsidRPr="00C8066A">
              <w:rPr>
                <w:rStyle w:val="Hiperhivatkozs"/>
                <w:noProof/>
              </w:rPr>
              <w:t>3.2 Architektúra</w:t>
            </w:r>
            <w:r>
              <w:rPr>
                <w:noProof/>
                <w:webHidden/>
              </w:rPr>
              <w:tab/>
            </w:r>
            <w:r>
              <w:rPr>
                <w:noProof/>
                <w:webHidden/>
              </w:rPr>
              <w:fldChar w:fldCharType="begin"/>
            </w:r>
            <w:r>
              <w:rPr>
                <w:noProof/>
                <w:webHidden/>
              </w:rPr>
              <w:instrText xml:space="preserve"> PAGEREF _Toc151710834 \h </w:instrText>
            </w:r>
            <w:r>
              <w:rPr>
                <w:noProof/>
                <w:webHidden/>
              </w:rPr>
            </w:r>
            <w:r>
              <w:rPr>
                <w:noProof/>
                <w:webHidden/>
              </w:rPr>
              <w:fldChar w:fldCharType="separate"/>
            </w:r>
            <w:r>
              <w:rPr>
                <w:noProof/>
                <w:webHidden/>
              </w:rPr>
              <w:t>24</w:t>
            </w:r>
            <w:r>
              <w:rPr>
                <w:noProof/>
                <w:webHidden/>
              </w:rPr>
              <w:fldChar w:fldCharType="end"/>
            </w:r>
          </w:hyperlink>
        </w:p>
        <w:p w14:paraId="216B384D" w14:textId="778D3191"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5" w:history="1">
            <w:r w:rsidRPr="00C8066A">
              <w:rPr>
                <w:rStyle w:val="Hiperhivatkozs"/>
                <w:noProof/>
              </w:rPr>
              <w:t>3.2.1 Áttekintő</w:t>
            </w:r>
            <w:r>
              <w:rPr>
                <w:noProof/>
                <w:webHidden/>
              </w:rPr>
              <w:tab/>
            </w:r>
            <w:r>
              <w:rPr>
                <w:noProof/>
                <w:webHidden/>
              </w:rPr>
              <w:fldChar w:fldCharType="begin"/>
            </w:r>
            <w:r>
              <w:rPr>
                <w:noProof/>
                <w:webHidden/>
              </w:rPr>
              <w:instrText xml:space="preserve"> PAGEREF _Toc151710835 \h </w:instrText>
            </w:r>
            <w:r>
              <w:rPr>
                <w:noProof/>
                <w:webHidden/>
              </w:rPr>
            </w:r>
            <w:r>
              <w:rPr>
                <w:noProof/>
                <w:webHidden/>
              </w:rPr>
              <w:fldChar w:fldCharType="separate"/>
            </w:r>
            <w:r>
              <w:rPr>
                <w:noProof/>
                <w:webHidden/>
              </w:rPr>
              <w:t>24</w:t>
            </w:r>
            <w:r>
              <w:rPr>
                <w:noProof/>
                <w:webHidden/>
              </w:rPr>
              <w:fldChar w:fldCharType="end"/>
            </w:r>
          </w:hyperlink>
        </w:p>
        <w:p w14:paraId="295B9394" w14:textId="7B38B98F"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6" w:history="1">
            <w:r w:rsidRPr="00C8066A">
              <w:rPr>
                <w:rStyle w:val="Hiperhivatkozs"/>
                <w:noProof/>
              </w:rPr>
              <w:t>3.2.2 Adatbázis</w:t>
            </w:r>
            <w:r>
              <w:rPr>
                <w:noProof/>
                <w:webHidden/>
              </w:rPr>
              <w:tab/>
            </w:r>
            <w:r>
              <w:rPr>
                <w:noProof/>
                <w:webHidden/>
              </w:rPr>
              <w:fldChar w:fldCharType="begin"/>
            </w:r>
            <w:r>
              <w:rPr>
                <w:noProof/>
                <w:webHidden/>
              </w:rPr>
              <w:instrText xml:space="preserve"> PAGEREF _Toc151710836 \h </w:instrText>
            </w:r>
            <w:r>
              <w:rPr>
                <w:noProof/>
                <w:webHidden/>
              </w:rPr>
            </w:r>
            <w:r>
              <w:rPr>
                <w:noProof/>
                <w:webHidden/>
              </w:rPr>
              <w:fldChar w:fldCharType="separate"/>
            </w:r>
            <w:r>
              <w:rPr>
                <w:noProof/>
                <w:webHidden/>
              </w:rPr>
              <w:t>25</w:t>
            </w:r>
            <w:r>
              <w:rPr>
                <w:noProof/>
                <w:webHidden/>
              </w:rPr>
              <w:fldChar w:fldCharType="end"/>
            </w:r>
          </w:hyperlink>
        </w:p>
        <w:p w14:paraId="393951AF" w14:textId="3362E4C1"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7" w:history="1">
            <w:r w:rsidRPr="00C8066A">
              <w:rPr>
                <w:rStyle w:val="Hiperhivatkozs"/>
                <w:noProof/>
              </w:rPr>
              <w:t>3.2.3 Szerveroldal</w:t>
            </w:r>
            <w:r>
              <w:rPr>
                <w:noProof/>
                <w:webHidden/>
              </w:rPr>
              <w:tab/>
            </w:r>
            <w:r>
              <w:rPr>
                <w:noProof/>
                <w:webHidden/>
              </w:rPr>
              <w:fldChar w:fldCharType="begin"/>
            </w:r>
            <w:r>
              <w:rPr>
                <w:noProof/>
                <w:webHidden/>
              </w:rPr>
              <w:instrText xml:space="preserve"> PAGEREF _Toc151710837 \h </w:instrText>
            </w:r>
            <w:r>
              <w:rPr>
                <w:noProof/>
                <w:webHidden/>
              </w:rPr>
            </w:r>
            <w:r>
              <w:rPr>
                <w:noProof/>
                <w:webHidden/>
              </w:rPr>
              <w:fldChar w:fldCharType="separate"/>
            </w:r>
            <w:r>
              <w:rPr>
                <w:noProof/>
                <w:webHidden/>
              </w:rPr>
              <w:t>26</w:t>
            </w:r>
            <w:r>
              <w:rPr>
                <w:noProof/>
                <w:webHidden/>
              </w:rPr>
              <w:fldChar w:fldCharType="end"/>
            </w:r>
          </w:hyperlink>
        </w:p>
        <w:p w14:paraId="66FF73E6" w14:textId="723644B8"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38" w:history="1">
            <w:r w:rsidRPr="00C8066A">
              <w:rPr>
                <w:rStyle w:val="Hiperhivatkozs"/>
                <w:noProof/>
              </w:rPr>
              <w:t>3.2.4 Kliensoldal</w:t>
            </w:r>
            <w:r>
              <w:rPr>
                <w:noProof/>
                <w:webHidden/>
              </w:rPr>
              <w:tab/>
            </w:r>
            <w:r>
              <w:rPr>
                <w:noProof/>
                <w:webHidden/>
              </w:rPr>
              <w:fldChar w:fldCharType="begin"/>
            </w:r>
            <w:r>
              <w:rPr>
                <w:noProof/>
                <w:webHidden/>
              </w:rPr>
              <w:instrText xml:space="preserve"> PAGEREF _Toc151710838 \h </w:instrText>
            </w:r>
            <w:r>
              <w:rPr>
                <w:noProof/>
                <w:webHidden/>
              </w:rPr>
            </w:r>
            <w:r>
              <w:rPr>
                <w:noProof/>
                <w:webHidden/>
              </w:rPr>
              <w:fldChar w:fldCharType="separate"/>
            </w:r>
            <w:r>
              <w:rPr>
                <w:noProof/>
                <w:webHidden/>
              </w:rPr>
              <w:t>26</w:t>
            </w:r>
            <w:r>
              <w:rPr>
                <w:noProof/>
                <w:webHidden/>
              </w:rPr>
              <w:fldChar w:fldCharType="end"/>
            </w:r>
          </w:hyperlink>
        </w:p>
        <w:p w14:paraId="710E29C6" w14:textId="1FEEAC66"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39" w:history="1">
            <w:r w:rsidRPr="00C8066A">
              <w:rPr>
                <w:rStyle w:val="Hiperhivatkozs"/>
                <w:noProof/>
              </w:rPr>
              <w:t>4 Önálló munka bemutatása</w:t>
            </w:r>
            <w:r>
              <w:rPr>
                <w:noProof/>
                <w:webHidden/>
              </w:rPr>
              <w:tab/>
            </w:r>
            <w:r>
              <w:rPr>
                <w:noProof/>
                <w:webHidden/>
              </w:rPr>
              <w:fldChar w:fldCharType="begin"/>
            </w:r>
            <w:r>
              <w:rPr>
                <w:noProof/>
                <w:webHidden/>
              </w:rPr>
              <w:instrText xml:space="preserve"> PAGEREF _Toc151710839 \h </w:instrText>
            </w:r>
            <w:r>
              <w:rPr>
                <w:noProof/>
                <w:webHidden/>
              </w:rPr>
            </w:r>
            <w:r>
              <w:rPr>
                <w:noProof/>
                <w:webHidden/>
              </w:rPr>
              <w:fldChar w:fldCharType="separate"/>
            </w:r>
            <w:r>
              <w:rPr>
                <w:noProof/>
                <w:webHidden/>
              </w:rPr>
              <w:t>27</w:t>
            </w:r>
            <w:r>
              <w:rPr>
                <w:noProof/>
                <w:webHidden/>
              </w:rPr>
              <w:fldChar w:fldCharType="end"/>
            </w:r>
          </w:hyperlink>
        </w:p>
        <w:p w14:paraId="47658E5C" w14:textId="6CD93F37"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0" w:history="1">
            <w:r w:rsidRPr="00C8066A">
              <w:rPr>
                <w:rStyle w:val="Hiperhivatkozs"/>
                <w:noProof/>
              </w:rPr>
              <w:t>4.1 Bevezetés</w:t>
            </w:r>
            <w:r>
              <w:rPr>
                <w:noProof/>
                <w:webHidden/>
              </w:rPr>
              <w:tab/>
            </w:r>
            <w:r>
              <w:rPr>
                <w:noProof/>
                <w:webHidden/>
              </w:rPr>
              <w:fldChar w:fldCharType="begin"/>
            </w:r>
            <w:r>
              <w:rPr>
                <w:noProof/>
                <w:webHidden/>
              </w:rPr>
              <w:instrText xml:space="preserve"> PAGEREF _Toc151710840 \h </w:instrText>
            </w:r>
            <w:r>
              <w:rPr>
                <w:noProof/>
                <w:webHidden/>
              </w:rPr>
            </w:r>
            <w:r>
              <w:rPr>
                <w:noProof/>
                <w:webHidden/>
              </w:rPr>
              <w:fldChar w:fldCharType="separate"/>
            </w:r>
            <w:r>
              <w:rPr>
                <w:noProof/>
                <w:webHidden/>
              </w:rPr>
              <w:t>27</w:t>
            </w:r>
            <w:r>
              <w:rPr>
                <w:noProof/>
                <w:webHidden/>
              </w:rPr>
              <w:fldChar w:fldCharType="end"/>
            </w:r>
          </w:hyperlink>
        </w:p>
        <w:p w14:paraId="1E133BF6" w14:textId="37D0768A"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1" w:history="1">
            <w:r w:rsidRPr="00C8066A">
              <w:rPr>
                <w:rStyle w:val="Hiperhivatkozs"/>
                <w:noProof/>
              </w:rPr>
              <w:t>4.2 Szerveroldali funkciók</w:t>
            </w:r>
            <w:r>
              <w:rPr>
                <w:noProof/>
                <w:webHidden/>
              </w:rPr>
              <w:tab/>
            </w:r>
            <w:r>
              <w:rPr>
                <w:noProof/>
                <w:webHidden/>
              </w:rPr>
              <w:fldChar w:fldCharType="begin"/>
            </w:r>
            <w:r>
              <w:rPr>
                <w:noProof/>
                <w:webHidden/>
              </w:rPr>
              <w:instrText xml:space="preserve"> PAGEREF _Toc151710841 \h </w:instrText>
            </w:r>
            <w:r>
              <w:rPr>
                <w:noProof/>
                <w:webHidden/>
              </w:rPr>
            </w:r>
            <w:r>
              <w:rPr>
                <w:noProof/>
                <w:webHidden/>
              </w:rPr>
              <w:fldChar w:fldCharType="separate"/>
            </w:r>
            <w:r>
              <w:rPr>
                <w:noProof/>
                <w:webHidden/>
              </w:rPr>
              <w:t>27</w:t>
            </w:r>
            <w:r>
              <w:rPr>
                <w:noProof/>
                <w:webHidden/>
              </w:rPr>
              <w:fldChar w:fldCharType="end"/>
            </w:r>
          </w:hyperlink>
        </w:p>
        <w:p w14:paraId="62F00C5B" w14:textId="4AA9BCE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2" w:history="1">
            <w:r w:rsidRPr="00C8066A">
              <w:rPr>
                <w:rStyle w:val="Hiperhivatkozs"/>
                <w:noProof/>
              </w:rPr>
              <w:t>4.2.1 Adatelérési réteg</w:t>
            </w:r>
            <w:r>
              <w:rPr>
                <w:noProof/>
                <w:webHidden/>
              </w:rPr>
              <w:tab/>
            </w:r>
            <w:r>
              <w:rPr>
                <w:noProof/>
                <w:webHidden/>
              </w:rPr>
              <w:fldChar w:fldCharType="begin"/>
            </w:r>
            <w:r>
              <w:rPr>
                <w:noProof/>
                <w:webHidden/>
              </w:rPr>
              <w:instrText xml:space="preserve"> PAGEREF _Toc151710842 \h </w:instrText>
            </w:r>
            <w:r>
              <w:rPr>
                <w:noProof/>
                <w:webHidden/>
              </w:rPr>
            </w:r>
            <w:r>
              <w:rPr>
                <w:noProof/>
                <w:webHidden/>
              </w:rPr>
              <w:fldChar w:fldCharType="separate"/>
            </w:r>
            <w:r>
              <w:rPr>
                <w:noProof/>
                <w:webHidden/>
              </w:rPr>
              <w:t>27</w:t>
            </w:r>
            <w:r>
              <w:rPr>
                <w:noProof/>
                <w:webHidden/>
              </w:rPr>
              <w:fldChar w:fldCharType="end"/>
            </w:r>
          </w:hyperlink>
        </w:p>
        <w:p w14:paraId="2E16DD8B" w14:textId="0280A22B"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3" w:history="1">
            <w:r w:rsidRPr="00C8066A">
              <w:rPr>
                <w:rStyle w:val="Hiperhivatkozs"/>
                <w:noProof/>
              </w:rPr>
              <w:t>4.2.2 Üzleti logikai réteg</w:t>
            </w:r>
            <w:r>
              <w:rPr>
                <w:noProof/>
                <w:webHidden/>
              </w:rPr>
              <w:tab/>
            </w:r>
            <w:r>
              <w:rPr>
                <w:noProof/>
                <w:webHidden/>
              </w:rPr>
              <w:fldChar w:fldCharType="begin"/>
            </w:r>
            <w:r>
              <w:rPr>
                <w:noProof/>
                <w:webHidden/>
              </w:rPr>
              <w:instrText xml:space="preserve"> PAGEREF _Toc151710843 \h </w:instrText>
            </w:r>
            <w:r>
              <w:rPr>
                <w:noProof/>
                <w:webHidden/>
              </w:rPr>
            </w:r>
            <w:r>
              <w:rPr>
                <w:noProof/>
                <w:webHidden/>
              </w:rPr>
              <w:fldChar w:fldCharType="separate"/>
            </w:r>
            <w:r>
              <w:rPr>
                <w:noProof/>
                <w:webHidden/>
              </w:rPr>
              <w:t>31</w:t>
            </w:r>
            <w:r>
              <w:rPr>
                <w:noProof/>
                <w:webHidden/>
              </w:rPr>
              <w:fldChar w:fldCharType="end"/>
            </w:r>
          </w:hyperlink>
        </w:p>
        <w:p w14:paraId="3E3DF935" w14:textId="3EE6BD1D"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4" w:history="1">
            <w:r w:rsidRPr="00C8066A">
              <w:rPr>
                <w:rStyle w:val="Hiperhivatkozs"/>
                <w:noProof/>
              </w:rPr>
              <w:t>4.2.3 API réteg</w:t>
            </w:r>
            <w:r>
              <w:rPr>
                <w:noProof/>
                <w:webHidden/>
              </w:rPr>
              <w:tab/>
            </w:r>
            <w:r>
              <w:rPr>
                <w:noProof/>
                <w:webHidden/>
              </w:rPr>
              <w:fldChar w:fldCharType="begin"/>
            </w:r>
            <w:r>
              <w:rPr>
                <w:noProof/>
                <w:webHidden/>
              </w:rPr>
              <w:instrText xml:space="preserve"> PAGEREF _Toc151710844 \h </w:instrText>
            </w:r>
            <w:r>
              <w:rPr>
                <w:noProof/>
                <w:webHidden/>
              </w:rPr>
            </w:r>
            <w:r>
              <w:rPr>
                <w:noProof/>
                <w:webHidden/>
              </w:rPr>
              <w:fldChar w:fldCharType="separate"/>
            </w:r>
            <w:r>
              <w:rPr>
                <w:noProof/>
                <w:webHidden/>
              </w:rPr>
              <w:t>35</w:t>
            </w:r>
            <w:r>
              <w:rPr>
                <w:noProof/>
                <w:webHidden/>
              </w:rPr>
              <w:fldChar w:fldCharType="end"/>
            </w:r>
          </w:hyperlink>
        </w:p>
        <w:p w14:paraId="6A8E4CAE" w14:textId="18D7097D"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5" w:history="1">
            <w:r w:rsidRPr="00C8066A">
              <w:rPr>
                <w:rStyle w:val="Hiperhivatkozs"/>
                <w:noProof/>
              </w:rPr>
              <w:t>4.2.4 API Gateway</w:t>
            </w:r>
            <w:r>
              <w:rPr>
                <w:noProof/>
                <w:webHidden/>
              </w:rPr>
              <w:tab/>
            </w:r>
            <w:r>
              <w:rPr>
                <w:noProof/>
                <w:webHidden/>
              </w:rPr>
              <w:fldChar w:fldCharType="begin"/>
            </w:r>
            <w:r>
              <w:rPr>
                <w:noProof/>
                <w:webHidden/>
              </w:rPr>
              <w:instrText xml:space="preserve"> PAGEREF _Toc151710845 \h </w:instrText>
            </w:r>
            <w:r>
              <w:rPr>
                <w:noProof/>
                <w:webHidden/>
              </w:rPr>
            </w:r>
            <w:r>
              <w:rPr>
                <w:noProof/>
                <w:webHidden/>
              </w:rPr>
              <w:fldChar w:fldCharType="separate"/>
            </w:r>
            <w:r>
              <w:rPr>
                <w:noProof/>
                <w:webHidden/>
              </w:rPr>
              <w:t>40</w:t>
            </w:r>
            <w:r>
              <w:rPr>
                <w:noProof/>
                <w:webHidden/>
              </w:rPr>
              <w:fldChar w:fldCharType="end"/>
            </w:r>
          </w:hyperlink>
        </w:p>
        <w:p w14:paraId="702094A9" w14:textId="0DFB1B3E"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6" w:history="1">
            <w:r w:rsidRPr="00C8066A">
              <w:rPr>
                <w:rStyle w:val="Hiperhivatkozs"/>
                <w:noProof/>
              </w:rPr>
              <w:t>4.3 Kliensoldali funkciók</w:t>
            </w:r>
            <w:r>
              <w:rPr>
                <w:noProof/>
                <w:webHidden/>
              </w:rPr>
              <w:tab/>
            </w:r>
            <w:r>
              <w:rPr>
                <w:noProof/>
                <w:webHidden/>
              </w:rPr>
              <w:fldChar w:fldCharType="begin"/>
            </w:r>
            <w:r>
              <w:rPr>
                <w:noProof/>
                <w:webHidden/>
              </w:rPr>
              <w:instrText xml:space="preserve"> PAGEREF _Toc151710846 \h </w:instrText>
            </w:r>
            <w:r>
              <w:rPr>
                <w:noProof/>
                <w:webHidden/>
              </w:rPr>
            </w:r>
            <w:r>
              <w:rPr>
                <w:noProof/>
                <w:webHidden/>
              </w:rPr>
              <w:fldChar w:fldCharType="separate"/>
            </w:r>
            <w:r>
              <w:rPr>
                <w:noProof/>
                <w:webHidden/>
              </w:rPr>
              <w:t>42</w:t>
            </w:r>
            <w:r>
              <w:rPr>
                <w:noProof/>
                <w:webHidden/>
              </w:rPr>
              <w:fldChar w:fldCharType="end"/>
            </w:r>
          </w:hyperlink>
        </w:p>
        <w:p w14:paraId="2CF4155A" w14:textId="71627784"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7" w:history="1">
            <w:r w:rsidRPr="00C8066A">
              <w:rPr>
                <w:rStyle w:val="Hiperhivatkozs"/>
                <w:noProof/>
              </w:rPr>
              <w:t>4.3.1 Dotenv</w:t>
            </w:r>
            <w:r>
              <w:rPr>
                <w:noProof/>
                <w:webHidden/>
              </w:rPr>
              <w:tab/>
            </w:r>
            <w:r>
              <w:rPr>
                <w:noProof/>
                <w:webHidden/>
              </w:rPr>
              <w:fldChar w:fldCharType="begin"/>
            </w:r>
            <w:r>
              <w:rPr>
                <w:noProof/>
                <w:webHidden/>
              </w:rPr>
              <w:instrText xml:space="preserve"> PAGEREF _Toc151710847 \h </w:instrText>
            </w:r>
            <w:r>
              <w:rPr>
                <w:noProof/>
                <w:webHidden/>
              </w:rPr>
            </w:r>
            <w:r>
              <w:rPr>
                <w:noProof/>
                <w:webHidden/>
              </w:rPr>
              <w:fldChar w:fldCharType="separate"/>
            </w:r>
            <w:r>
              <w:rPr>
                <w:noProof/>
                <w:webHidden/>
              </w:rPr>
              <w:t>42</w:t>
            </w:r>
            <w:r>
              <w:rPr>
                <w:noProof/>
                <w:webHidden/>
              </w:rPr>
              <w:fldChar w:fldCharType="end"/>
            </w:r>
          </w:hyperlink>
        </w:p>
        <w:p w14:paraId="2AE3DE36" w14:textId="098705B3"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8" w:history="1">
            <w:r w:rsidRPr="00C8066A">
              <w:rPr>
                <w:rStyle w:val="Hiperhivatkozs"/>
                <w:noProof/>
              </w:rPr>
              <w:t>4.3.2 Témák</w:t>
            </w:r>
            <w:r>
              <w:rPr>
                <w:noProof/>
                <w:webHidden/>
              </w:rPr>
              <w:tab/>
            </w:r>
            <w:r>
              <w:rPr>
                <w:noProof/>
                <w:webHidden/>
              </w:rPr>
              <w:fldChar w:fldCharType="begin"/>
            </w:r>
            <w:r>
              <w:rPr>
                <w:noProof/>
                <w:webHidden/>
              </w:rPr>
              <w:instrText xml:space="preserve"> PAGEREF _Toc151710848 \h </w:instrText>
            </w:r>
            <w:r>
              <w:rPr>
                <w:noProof/>
                <w:webHidden/>
              </w:rPr>
            </w:r>
            <w:r>
              <w:rPr>
                <w:noProof/>
                <w:webHidden/>
              </w:rPr>
              <w:fldChar w:fldCharType="separate"/>
            </w:r>
            <w:r>
              <w:rPr>
                <w:noProof/>
                <w:webHidden/>
              </w:rPr>
              <w:t>42</w:t>
            </w:r>
            <w:r>
              <w:rPr>
                <w:noProof/>
                <w:webHidden/>
              </w:rPr>
              <w:fldChar w:fldCharType="end"/>
            </w:r>
          </w:hyperlink>
        </w:p>
        <w:p w14:paraId="02D08028" w14:textId="27357282"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49" w:history="1">
            <w:r w:rsidRPr="00C8066A">
              <w:rPr>
                <w:rStyle w:val="Hiperhivatkozs"/>
                <w:noProof/>
              </w:rPr>
              <w:t>4.3.3 Nyelvesítés</w:t>
            </w:r>
            <w:r>
              <w:rPr>
                <w:noProof/>
                <w:webHidden/>
              </w:rPr>
              <w:tab/>
            </w:r>
            <w:r>
              <w:rPr>
                <w:noProof/>
                <w:webHidden/>
              </w:rPr>
              <w:fldChar w:fldCharType="begin"/>
            </w:r>
            <w:r>
              <w:rPr>
                <w:noProof/>
                <w:webHidden/>
              </w:rPr>
              <w:instrText xml:space="preserve"> PAGEREF _Toc151710849 \h </w:instrText>
            </w:r>
            <w:r>
              <w:rPr>
                <w:noProof/>
                <w:webHidden/>
              </w:rPr>
            </w:r>
            <w:r>
              <w:rPr>
                <w:noProof/>
                <w:webHidden/>
              </w:rPr>
              <w:fldChar w:fldCharType="separate"/>
            </w:r>
            <w:r>
              <w:rPr>
                <w:noProof/>
                <w:webHidden/>
              </w:rPr>
              <w:t>43</w:t>
            </w:r>
            <w:r>
              <w:rPr>
                <w:noProof/>
                <w:webHidden/>
              </w:rPr>
              <w:fldChar w:fldCharType="end"/>
            </w:r>
          </w:hyperlink>
        </w:p>
        <w:p w14:paraId="13D13D66" w14:textId="3B9DFEE2"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0" w:history="1">
            <w:r w:rsidRPr="00C8066A">
              <w:rPr>
                <w:rStyle w:val="Hiperhivatkozs"/>
                <w:noProof/>
              </w:rPr>
              <w:t>4.3.4 WebSocket</w:t>
            </w:r>
            <w:r>
              <w:rPr>
                <w:noProof/>
                <w:webHidden/>
              </w:rPr>
              <w:tab/>
            </w:r>
            <w:r>
              <w:rPr>
                <w:noProof/>
                <w:webHidden/>
              </w:rPr>
              <w:fldChar w:fldCharType="begin"/>
            </w:r>
            <w:r>
              <w:rPr>
                <w:noProof/>
                <w:webHidden/>
              </w:rPr>
              <w:instrText xml:space="preserve"> PAGEREF _Toc151710850 \h </w:instrText>
            </w:r>
            <w:r>
              <w:rPr>
                <w:noProof/>
                <w:webHidden/>
              </w:rPr>
            </w:r>
            <w:r>
              <w:rPr>
                <w:noProof/>
                <w:webHidden/>
              </w:rPr>
              <w:fldChar w:fldCharType="separate"/>
            </w:r>
            <w:r>
              <w:rPr>
                <w:noProof/>
                <w:webHidden/>
              </w:rPr>
              <w:t>44</w:t>
            </w:r>
            <w:r>
              <w:rPr>
                <w:noProof/>
                <w:webHidden/>
              </w:rPr>
              <w:fldChar w:fldCharType="end"/>
            </w:r>
          </w:hyperlink>
        </w:p>
        <w:p w14:paraId="5D2D34BE" w14:textId="2F887A67"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1" w:history="1">
            <w:r w:rsidRPr="00C8066A">
              <w:rPr>
                <w:rStyle w:val="Hiperhivatkozs"/>
                <w:noProof/>
              </w:rPr>
              <w:t>4.3.5 Interceptor</w:t>
            </w:r>
            <w:r>
              <w:rPr>
                <w:noProof/>
                <w:webHidden/>
              </w:rPr>
              <w:tab/>
            </w:r>
            <w:r>
              <w:rPr>
                <w:noProof/>
                <w:webHidden/>
              </w:rPr>
              <w:fldChar w:fldCharType="begin"/>
            </w:r>
            <w:r>
              <w:rPr>
                <w:noProof/>
                <w:webHidden/>
              </w:rPr>
              <w:instrText xml:space="preserve"> PAGEREF _Toc151710851 \h </w:instrText>
            </w:r>
            <w:r>
              <w:rPr>
                <w:noProof/>
                <w:webHidden/>
              </w:rPr>
            </w:r>
            <w:r>
              <w:rPr>
                <w:noProof/>
                <w:webHidden/>
              </w:rPr>
              <w:fldChar w:fldCharType="separate"/>
            </w:r>
            <w:r>
              <w:rPr>
                <w:noProof/>
                <w:webHidden/>
              </w:rPr>
              <w:t>45</w:t>
            </w:r>
            <w:r>
              <w:rPr>
                <w:noProof/>
                <w:webHidden/>
              </w:rPr>
              <w:fldChar w:fldCharType="end"/>
            </w:r>
          </w:hyperlink>
        </w:p>
        <w:p w14:paraId="2A4D40D4" w14:textId="02CFB835"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2" w:history="1">
            <w:r w:rsidRPr="00C8066A">
              <w:rPr>
                <w:rStyle w:val="Hiperhivatkozs"/>
                <w:noProof/>
              </w:rPr>
              <w:t>4.3.6 Guard</w:t>
            </w:r>
            <w:r>
              <w:rPr>
                <w:noProof/>
                <w:webHidden/>
              </w:rPr>
              <w:tab/>
            </w:r>
            <w:r>
              <w:rPr>
                <w:noProof/>
                <w:webHidden/>
              </w:rPr>
              <w:fldChar w:fldCharType="begin"/>
            </w:r>
            <w:r>
              <w:rPr>
                <w:noProof/>
                <w:webHidden/>
              </w:rPr>
              <w:instrText xml:space="preserve"> PAGEREF _Toc151710852 \h </w:instrText>
            </w:r>
            <w:r>
              <w:rPr>
                <w:noProof/>
                <w:webHidden/>
              </w:rPr>
            </w:r>
            <w:r>
              <w:rPr>
                <w:noProof/>
                <w:webHidden/>
              </w:rPr>
              <w:fldChar w:fldCharType="separate"/>
            </w:r>
            <w:r>
              <w:rPr>
                <w:noProof/>
                <w:webHidden/>
              </w:rPr>
              <w:t>45</w:t>
            </w:r>
            <w:r>
              <w:rPr>
                <w:noProof/>
                <w:webHidden/>
              </w:rPr>
              <w:fldChar w:fldCharType="end"/>
            </w:r>
          </w:hyperlink>
        </w:p>
        <w:p w14:paraId="70BCDCC1" w14:textId="7E56C94F"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3" w:history="1">
            <w:r w:rsidRPr="00C8066A">
              <w:rPr>
                <w:rStyle w:val="Hiperhivatkozs"/>
                <w:noProof/>
              </w:rPr>
              <w:t>4.3.7 Directive</w:t>
            </w:r>
            <w:r>
              <w:rPr>
                <w:noProof/>
                <w:webHidden/>
              </w:rPr>
              <w:tab/>
            </w:r>
            <w:r>
              <w:rPr>
                <w:noProof/>
                <w:webHidden/>
              </w:rPr>
              <w:fldChar w:fldCharType="begin"/>
            </w:r>
            <w:r>
              <w:rPr>
                <w:noProof/>
                <w:webHidden/>
              </w:rPr>
              <w:instrText xml:space="preserve"> PAGEREF _Toc151710853 \h </w:instrText>
            </w:r>
            <w:r>
              <w:rPr>
                <w:noProof/>
                <w:webHidden/>
              </w:rPr>
            </w:r>
            <w:r>
              <w:rPr>
                <w:noProof/>
                <w:webHidden/>
              </w:rPr>
              <w:fldChar w:fldCharType="separate"/>
            </w:r>
            <w:r>
              <w:rPr>
                <w:noProof/>
                <w:webHidden/>
              </w:rPr>
              <w:t>46</w:t>
            </w:r>
            <w:r>
              <w:rPr>
                <w:noProof/>
                <w:webHidden/>
              </w:rPr>
              <w:fldChar w:fldCharType="end"/>
            </w:r>
          </w:hyperlink>
        </w:p>
        <w:p w14:paraId="186DCCDB" w14:textId="63B4CBA7"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4" w:history="1">
            <w:r w:rsidRPr="00C8066A">
              <w:rPr>
                <w:rStyle w:val="Hiperhivatkozs"/>
                <w:noProof/>
              </w:rPr>
              <w:t>4.4 Felhasználókezelés</w:t>
            </w:r>
            <w:r>
              <w:rPr>
                <w:noProof/>
                <w:webHidden/>
              </w:rPr>
              <w:tab/>
            </w:r>
            <w:r>
              <w:rPr>
                <w:noProof/>
                <w:webHidden/>
              </w:rPr>
              <w:fldChar w:fldCharType="begin"/>
            </w:r>
            <w:r>
              <w:rPr>
                <w:noProof/>
                <w:webHidden/>
              </w:rPr>
              <w:instrText xml:space="preserve"> PAGEREF _Toc151710854 \h </w:instrText>
            </w:r>
            <w:r>
              <w:rPr>
                <w:noProof/>
                <w:webHidden/>
              </w:rPr>
            </w:r>
            <w:r>
              <w:rPr>
                <w:noProof/>
                <w:webHidden/>
              </w:rPr>
              <w:fldChar w:fldCharType="separate"/>
            </w:r>
            <w:r>
              <w:rPr>
                <w:noProof/>
                <w:webHidden/>
              </w:rPr>
              <w:t>48</w:t>
            </w:r>
            <w:r>
              <w:rPr>
                <w:noProof/>
                <w:webHidden/>
              </w:rPr>
              <w:fldChar w:fldCharType="end"/>
            </w:r>
          </w:hyperlink>
        </w:p>
        <w:p w14:paraId="4758A109" w14:textId="634B314B"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5" w:history="1">
            <w:r w:rsidRPr="00C8066A">
              <w:rPr>
                <w:rStyle w:val="Hiperhivatkozs"/>
                <w:noProof/>
              </w:rPr>
              <w:t>4.4.1 Adatbázis és adatelérés</w:t>
            </w:r>
            <w:r>
              <w:rPr>
                <w:noProof/>
                <w:webHidden/>
              </w:rPr>
              <w:tab/>
            </w:r>
            <w:r>
              <w:rPr>
                <w:noProof/>
                <w:webHidden/>
              </w:rPr>
              <w:fldChar w:fldCharType="begin"/>
            </w:r>
            <w:r>
              <w:rPr>
                <w:noProof/>
                <w:webHidden/>
              </w:rPr>
              <w:instrText xml:space="preserve"> PAGEREF _Toc151710855 \h </w:instrText>
            </w:r>
            <w:r>
              <w:rPr>
                <w:noProof/>
                <w:webHidden/>
              </w:rPr>
            </w:r>
            <w:r>
              <w:rPr>
                <w:noProof/>
                <w:webHidden/>
              </w:rPr>
              <w:fldChar w:fldCharType="separate"/>
            </w:r>
            <w:r>
              <w:rPr>
                <w:noProof/>
                <w:webHidden/>
              </w:rPr>
              <w:t>48</w:t>
            </w:r>
            <w:r>
              <w:rPr>
                <w:noProof/>
                <w:webHidden/>
              </w:rPr>
              <w:fldChar w:fldCharType="end"/>
            </w:r>
          </w:hyperlink>
        </w:p>
        <w:p w14:paraId="2E26A7F1" w14:textId="68C71DD1"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6" w:history="1">
            <w:r w:rsidRPr="00C8066A">
              <w:rPr>
                <w:rStyle w:val="Hiperhivatkozs"/>
                <w:noProof/>
              </w:rPr>
              <w:t>4.4.2 Üzleti logika</w:t>
            </w:r>
            <w:r>
              <w:rPr>
                <w:noProof/>
                <w:webHidden/>
              </w:rPr>
              <w:tab/>
            </w:r>
            <w:r>
              <w:rPr>
                <w:noProof/>
                <w:webHidden/>
              </w:rPr>
              <w:fldChar w:fldCharType="begin"/>
            </w:r>
            <w:r>
              <w:rPr>
                <w:noProof/>
                <w:webHidden/>
              </w:rPr>
              <w:instrText xml:space="preserve"> PAGEREF _Toc151710856 \h </w:instrText>
            </w:r>
            <w:r>
              <w:rPr>
                <w:noProof/>
                <w:webHidden/>
              </w:rPr>
            </w:r>
            <w:r>
              <w:rPr>
                <w:noProof/>
                <w:webHidden/>
              </w:rPr>
              <w:fldChar w:fldCharType="separate"/>
            </w:r>
            <w:r>
              <w:rPr>
                <w:noProof/>
                <w:webHidden/>
              </w:rPr>
              <w:t>49</w:t>
            </w:r>
            <w:r>
              <w:rPr>
                <w:noProof/>
                <w:webHidden/>
              </w:rPr>
              <w:fldChar w:fldCharType="end"/>
            </w:r>
          </w:hyperlink>
        </w:p>
        <w:p w14:paraId="1C05A1F1" w14:textId="02EC0E18"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7" w:history="1">
            <w:r w:rsidRPr="00C8066A">
              <w:rPr>
                <w:rStyle w:val="Hiperhivatkozs"/>
                <w:noProof/>
              </w:rPr>
              <w:t>4.4.3 Felület</w:t>
            </w:r>
            <w:r>
              <w:rPr>
                <w:noProof/>
                <w:webHidden/>
              </w:rPr>
              <w:tab/>
            </w:r>
            <w:r>
              <w:rPr>
                <w:noProof/>
                <w:webHidden/>
              </w:rPr>
              <w:fldChar w:fldCharType="begin"/>
            </w:r>
            <w:r>
              <w:rPr>
                <w:noProof/>
                <w:webHidden/>
              </w:rPr>
              <w:instrText xml:space="preserve"> PAGEREF _Toc151710857 \h </w:instrText>
            </w:r>
            <w:r>
              <w:rPr>
                <w:noProof/>
                <w:webHidden/>
              </w:rPr>
            </w:r>
            <w:r>
              <w:rPr>
                <w:noProof/>
                <w:webHidden/>
              </w:rPr>
              <w:fldChar w:fldCharType="separate"/>
            </w:r>
            <w:r>
              <w:rPr>
                <w:noProof/>
                <w:webHidden/>
              </w:rPr>
              <w:t>51</w:t>
            </w:r>
            <w:r>
              <w:rPr>
                <w:noProof/>
                <w:webHidden/>
              </w:rPr>
              <w:fldChar w:fldCharType="end"/>
            </w:r>
          </w:hyperlink>
        </w:p>
        <w:p w14:paraId="1F2268C7" w14:textId="2F7DF88C"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8" w:history="1">
            <w:r w:rsidRPr="00C8066A">
              <w:rPr>
                <w:rStyle w:val="Hiperhivatkozs"/>
                <w:noProof/>
              </w:rPr>
              <w:t>4.5 Bolt kialakítása</w:t>
            </w:r>
            <w:r>
              <w:rPr>
                <w:noProof/>
                <w:webHidden/>
              </w:rPr>
              <w:tab/>
            </w:r>
            <w:r>
              <w:rPr>
                <w:noProof/>
                <w:webHidden/>
              </w:rPr>
              <w:fldChar w:fldCharType="begin"/>
            </w:r>
            <w:r>
              <w:rPr>
                <w:noProof/>
                <w:webHidden/>
              </w:rPr>
              <w:instrText xml:space="preserve"> PAGEREF _Toc151710858 \h </w:instrText>
            </w:r>
            <w:r>
              <w:rPr>
                <w:noProof/>
                <w:webHidden/>
              </w:rPr>
            </w:r>
            <w:r>
              <w:rPr>
                <w:noProof/>
                <w:webHidden/>
              </w:rPr>
              <w:fldChar w:fldCharType="separate"/>
            </w:r>
            <w:r>
              <w:rPr>
                <w:noProof/>
                <w:webHidden/>
              </w:rPr>
              <w:t>53</w:t>
            </w:r>
            <w:r>
              <w:rPr>
                <w:noProof/>
                <w:webHidden/>
              </w:rPr>
              <w:fldChar w:fldCharType="end"/>
            </w:r>
          </w:hyperlink>
        </w:p>
        <w:p w14:paraId="061A660D" w14:textId="423D31A3"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59" w:history="1">
            <w:r w:rsidRPr="00C8066A">
              <w:rPr>
                <w:rStyle w:val="Hiperhivatkozs"/>
                <w:noProof/>
              </w:rPr>
              <w:t>4.5.1 Adatbázis és adatelérés</w:t>
            </w:r>
            <w:r>
              <w:rPr>
                <w:noProof/>
                <w:webHidden/>
              </w:rPr>
              <w:tab/>
            </w:r>
            <w:r>
              <w:rPr>
                <w:noProof/>
                <w:webHidden/>
              </w:rPr>
              <w:fldChar w:fldCharType="begin"/>
            </w:r>
            <w:r>
              <w:rPr>
                <w:noProof/>
                <w:webHidden/>
              </w:rPr>
              <w:instrText xml:space="preserve"> PAGEREF _Toc151710859 \h </w:instrText>
            </w:r>
            <w:r>
              <w:rPr>
                <w:noProof/>
                <w:webHidden/>
              </w:rPr>
            </w:r>
            <w:r>
              <w:rPr>
                <w:noProof/>
                <w:webHidden/>
              </w:rPr>
              <w:fldChar w:fldCharType="separate"/>
            </w:r>
            <w:r>
              <w:rPr>
                <w:noProof/>
                <w:webHidden/>
              </w:rPr>
              <w:t>53</w:t>
            </w:r>
            <w:r>
              <w:rPr>
                <w:noProof/>
                <w:webHidden/>
              </w:rPr>
              <w:fldChar w:fldCharType="end"/>
            </w:r>
          </w:hyperlink>
        </w:p>
        <w:p w14:paraId="3DC9A656" w14:textId="361CBEEB"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0" w:history="1">
            <w:r w:rsidRPr="00C8066A">
              <w:rPr>
                <w:rStyle w:val="Hiperhivatkozs"/>
                <w:noProof/>
              </w:rPr>
              <w:t>4.5.2 Üzleti logika</w:t>
            </w:r>
            <w:r>
              <w:rPr>
                <w:noProof/>
                <w:webHidden/>
              </w:rPr>
              <w:tab/>
            </w:r>
            <w:r>
              <w:rPr>
                <w:noProof/>
                <w:webHidden/>
              </w:rPr>
              <w:fldChar w:fldCharType="begin"/>
            </w:r>
            <w:r>
              <w:rPr>
                <w:noProof/>
                <w:webHidden/>
              </w:rPr>
              <w:instrText xml:space="preserve"> PAGEREF _Toc151710860 \h </w:instrText>
            </w:r>
            <w:r>
              <w:rPr>
                <w:noProof/>
                <w:webHidden/>
              </w:rPr>
            </w:r>
            <w:r>
              <w:rPr>
                <w:noProof/>
                <w:webHidden/>
              </w:rPr>
              <w:fldChar w:fldCharType="separate"/>
            </w:r>
            <w:r>
              <w:rPr>
                <w:noProof/>
                <w:webHidden/>
              </w:rPr>
              <w:t>53</w:t>
            </w:r>
            <w:r>
              <w:rPr>
                <w:noProof/>
                <w:webHidden/>
              </w:rPr>
              <w:fldChar w:fldCharType="end"/>
            </w:r>
          </w:hyperlink>
        </w:p>
        <w:p w14:paraId="7BFF121F" w14:textId="33455077"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1" w:history="1">
            <w:r w:rsidRPr="00C8066A">
              <w:rPr>
                <w:rStyle w:val="Hiperhivatkozs"/>
                <w:noProof/>
              </w:rPr>
              <w:t>4.5.3 Felület</w:t>
            </w:r>
            <w:r>
              <w:rPr>
                <w:noProof/>
                <w:webHidden/>
              </w:rPr>
              <w:tab/>
            </w:r>
            <w:r>
              <w:rPr>
                <w:noProof/>
                <w:webHidden/>
              </w:rPr>
              <w:fldChar w:fldCharType="begin"/>
            </w:r>
            <w:r>
              <w:rPr>
                <w:noProof/>
                <w:webHidden/>
              </w:rPr>
              <w:instrText xml:space="preserve"> PAGEREF _Toc151710861 \h </w:instrText>
            </w:r>
            <w:r>
              <w:rPr>
                <w:noProof/>
                <w:webHidden/>
              </w:rPr>
            </w:r>
            <w:r>
              <w:rPr>
                <w:noProof/>
                <w:webHidden/>
              </w:rPr>
              <w:fldChar w:fldCharType="separate"/>
            </w:r>
            <w:r>
              <w:rPr>
                <w:noProof/>
                <w:webHidden/>
              </w:rPr>
              <w:t>54</w:t>
            </w:r>
            <w:r>
              <w:rPr>
                <w:noProof/>
                <w:webHidden/>
              </w:rPr>
              <w:fldChar w:fldCharType="end"/>
            </w:r>
          </w:hyperlink>
        </w:p>
        <w:p w14:paraId="03672A26" w14:textId="228653E5"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2" w:history="1">
            <w:r w:rsidRPr="00C8066A">
              <w:rPr>
                <w:rStyle w:val="Hiperhivatkozs"/>
                <w:noProof/>
              </w:rPr>
              <w:t>4.6 Váróterem megvalósítása</w:t>
            </w:r>
            <w:r>
              <w:rPr>
                <w:noProof/>
                <w:webHidden/>
              </w:rPr>
              <w:tab/>
            </w:r>
            <w:r>
              <w:rPr>
                <w:noProof/>
                <w:webHidden/>
              </w:rPr>
              <w:fldChar w:fldCharType="begin"/>
            </w:r>
            <w:r>
              <w:rPr>
                <w:noProof/>
                <w:webHidden/>
              </w:rPr>
              <w:instrText xml:space="preserve"> PAGEREF _Toc151710862 \h </w:instrText>
            </w:r>
            <w:r>
              <w:rPr>
                <w:noProof/>
                <w:webHidden/>
              </w:rPr>
            </w:r>
            <w:r>
              <w:rPr>
                <w:noProof/>
                <w:webHidden/>
              </w:rPr>
              <w:fldChar w:fldCharType="separate"/>
            </w:r>
            <w:r>
              <w:rPr>
                <w:noProof/>
                <w:webHidden/>
              </w:rPr>
              <w:t>55</w:t>
            </w:r>
            <w:r>
              <w:rPr>
                <w:noProof/>
                <w:webHidden/>
              </w:rPr>
              <w:fldChar w:fldCharType="end"/>
            </w:r>
          </w:hyperlink>
        </w:p>
        <w:p w14:paraId="27C8A316" w14:textId="099ADF8E"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3" w:history="1">
            <w:r w:rsidRPr="00C8066A">
              <w:rPr>
                <w:rStyle w:val="Hiperhivatkozs"/>
                <w:noProof/>
              </w:rPr>
              <w:t>4.6.1 Adatbázis és adatelérés</w:t>
            </w:r>
            <w:r>
              <w:rPr>
                <w:noProof/>
                <w:webHidden/>
              </w:rPr>
              <w:tab/>
            </w:r>
            <w:r>
              <w:rPr>
                <w:noProof/>
                <w:webHidden/>
              </w:rPr>
              <w:fldChar w:fldCharType="begin"/>
            </w:r>
            <w:r>
              <w:rPr>
                <w:noProof/>
                <w:webHidden/>
              </w:rPr>
              <w:instrText xml:space="preserve"> PAGEREF _Toc151710863 \h </w:instrText>
            </w:r>
            <w:r>
              <w:rPr>
                <w:noProof/>
                <w:webHidden/>
              </w:rPr>
            </w:r>
            <w:r>
              <w:rPr>
                <w:noProof/>
                <w:webHidden/>
              </w:rPr>
              <w:fldChar w:fldCharType="separate"/>
            </w:r>
            <w:r>
              <w:rPr>
                <w:noProof/>
                <w:webHidden/>
              </w:rPr>
              <w:t>55</w:t>
            </w:r>
            <w:r>
              <w:rPr>
                <w:noProof/>
                <w:webHidden/>
              </w:rPr>
              <w:fldChar w:fldCharType="end"/>
            </w:r>
          </w:hyperlink>
        </w:p>
        <w:p w14:paraId="57254E12" w14:textId="75921E6B"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4" w:history="1">
            <w:r w:rsidRPr="00C8066A">
              <w:rPr>
                <w:rStyle w:val="Hiperhivatkozs"/>
                <w:noProof/>
              </w:rPr>
              <w:t>4.6.2 Üzleti logika</w:t>
            </w:r>
            <w:r>
              <w:rPr>
                <w:noProof/>
                <w:webHidden/>
              </w:rPr>
              <w:tab/>
            </w:r>
            <w:r>
              <w:rPr>
                <w:noProof/>
                <w:webHidden/>
              </w:rPr>
              <w:fldChar w:fldCharType="begin"/>
            </w:r>
            <w:r>
              <w:rPr>
                <w:noProof/>
                <w:webHidden/>
              </w:rPr>
              <w:instrText xml:space="preserve"> PAGEREF _Toc151710864 \h </w:instrText>
            </w:r>
            <w:r>
              <w:rPr>
                <w:noProof/>
                <w:webHidden/>
              </w:rPr>
            </w:r>
            <w:r>
              <w:rPr>
                <w:noProof/>
                <w:webHidden/>
              </w:rPr>
              <w:fldChar w:fldCharType="separate"/>
            </w:r>
            <w:r>
              <w:rPr>
                <w:noProof/>
                <w:webHidden/>
              </w:rPr>
              <w:t>56</w:t>
            </w:r>
            <w:r>
              <w:rPr>
                <w:noProof/>
                <w:webHidden/>
              </w:rPr>
              <w:fldChar w:fldCharType="end"/>
            </w:r>
          </w:hyperlink>
        </w:p>
        <w:p w14:paraId="4D30E287" w14:textId="39CB6F88"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5" w:history="1">
            <w:r w:rsidRPr="00C8066A">
              <w:rPr>
                <w:rStyle w:val="Hiperhivatkozs"/>
                <w:noProof/>
              </w:rPr>
              <w:t>4.6.3 Felület</w:t>
            </w:r>
            <w:r>
              <w:rPr>
                <w:noProof/>
                <w:webHidden/>
              </w:rPr>
              <w:tab/>
            </w:r>
            <w:r>
              <w:rPr>
                <w:noProof/>
                <w:webHidden/>
              </w:rPr>
              <w:fldChar w:fldCharType="begin"/>
            </w:r>
            <w:r>
              <w:rPr>
                <w:noProof/>
                <w:webHidden/>
              </w:rPr>
              <w:instrText xml:space="preserve"> PAGEREF _Toc151710865 \h </w:instrText>
            </w:r>
            <w:r>
              <w:rPr>
                <w:noProof/>
                <w:webHidden/>
              </w:rPr>
            </w:r>
            <w:r>
              <w:rPr>
                <w:noProof/>
                <w:webHidden/>
              </w:rPr>
              <w:fldChar w:fldCharType="separate"/>
            </w:r>
            <w:r>
              <w:rPr>
                <w:noProof/>
                <w:webHidden/>
              </w:rPr>
              <w:t>58</w:t>
            </w:r>
            <w:r>
              <w:rPr>
                <w:noProof/>
                <w:webHidden/>
              </w:rPr>
              <w:fldChar w:fldCharType="end"/>
            </w:r>
          </w:hyperlink>
        </w:p>
        <w:p w14:paraId="676F34A6" w14:textId="704818F2"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6" w:history="1">
            <w:r w:rsidRPr="00C8066A">
              <w:rPr>
                <w:rStyle w:val="Hiperhivatkozs"/>
                <w:noProof/>
              </w:rPr>
              <w:t>4.7 Játék</w:t>
            </w:r>
            <w:r>
              <w:rPr>
                <w:noProof/>
                <w:webHidden/>
              </w:rPr>
              <w:tab/>
            </w:r>
            <w:r>
              <w:rPr>
                <w:noProof/>
                <w:webHidden/>
              </w:rPr>
              <w:fldChar w:fldCharType="begin"/>
            </w:r>
            <w:r>
              <w:rPr>
                <w:noProof/>
                <w:webHidden/>
              </w:rPr>
              <w:instrText xml:space="preserve"> PAGEREF _Toc151710866 \h </w:instrText>
            </w:r>
            <w:r>
              <w:rPr>
                <w:noProof/>
                <w:webHidden/>
              </w:rPr>
            </w:r>
            <w:r>
              <w:rPr>
                <w:noProof/>
                <w:webHidden/>
              </w:rPr>
              <w:fldChar w:fldCharType="separate"/>
            </w:r>
            <w:r>
              <w:rPr>
                <w:noProof/>
                <w:webHidden/>
              </w:rPr>
              <w:t>60</w:t>
            </w:r>
            <w:r>
              <w:rPr>
                <w:noProof/>
                <w:webHidden/>
              </w:rPr>
              <w:fldChar w:fldCharType="end"/>
            </w:r>
          </w:hyperlink>
        </w:p>
        <w:p w14:paraId="3043BBD1" w14:textId="6B562949"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7" w:history="1">
            <w:r w:rsidRPr="00C8066A">
              <w:rPr>
                <w:rStyle w:val="Hiperhivatkozs"/>
                <w:noProof/>
              </w:rPr>
              <w:t>4.7.1 Adatbázis és adatelérés</w:t>
            </w:r>
            <w:r>
              <w:rPr>
                <w:noProof/>
                <w:webHidden/>
              </w:rPr>
              <w:tab/>
            </w:r>
            <w:r>
              <w:rPr>
                <w:noProof/>
                <w:webHidden/>
              </w:rPr>
              <w:fldChar w:fldCharType="begin"/>
            </w:r>
            <w:r>
              <w:rPr>
                <w:noProof/>
                <w:webHidden/>
              </w:rPr>
              <w:instrText xml:space="preserve"> PAGEREF _Toc151710867 \h </w:instrText>
            </w:r>
            <w:r>
              <w:rPr>
                <w:noProof/>
                <w:webHidden/>
              </w:rPr>
            </w:r>
            <w:r>
              <w:rPr>
                <w:noProof/>
                <w:webHidden/>
              </w:rPr>
              <w:fldChar w:fldCharType="separate"/>
            </w:r>
            <w:r>
              <w:rPr>
                <w:noProof/>
                <w:webHidden/>
              </w:rPr>
              <w:t>61</w:t>
            </w:r>
            <w:r>
              <w:rPr>
                <w:noProof/>
                <w:webHidden/>
              </w:rPr>
              <w:fldChar w:fldCharType="end"/>
            </w:r>
          </w:hyperlink>
        </w:p>
        <w:p w14:paraId="31890FE7" w14:textId="2BBC79F5"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8" w:history="1">
            <w:r w:rsidRPr="00C8066A">
              <w:rPr>
                <w:rStyle w:val="Hiperhivatkozs"/>
                <w:noProof/>
              </w:rPr>
              <w:t>4.7.2 Üzleti logika</w:t>
            </w:r>
            <w:r>
              <w:rPr>
                <w:noProof/>
                <w:webHidden/>
              </w:rPr>
              <w:tab/>
            </w:r>
            <w:r>
              <w:rPr>
                <w:noProof/>
                <w:webHidden/>
              </w:rPr>
              <w:fldChar w:fldCharType="begin"/>
            </w:r>
            <w:r>
              <w:rPr>
                <w:noProof/>
                <w:webHidden/>
              </w:rPr>
              <w:instrText xml:space="preserve"> PAGEREF _Toc151710868 \h </w:instrText>
            </w:r>
            <w:r>
              <w:rPr>
                <w:noProof/>
                <w:webHidden/>
              </w:rPr>
            </w:r>
            <w:r>
              <w:rPr>
                <w:noProof/>
                <w:webHidden/>
              </w:rPr>
              <w:fldChar w:fldCharType="separate"/>
            </w:r>
            <w:r>
              <w:rPr>
                <w:noProof/>
                <w:webHidden/>
              </w:rPr>
              <w:t>63</w:t>
            </w:r>
            <w:r>
              <w:rPr>
                <w:noProof/>
                <w:webHidden/>
              </w:rPr>
              <w:fldChar w:fldCharType="end"/>
            </w:r>
          </w:hyperlink>
        </w:p>
        <w:p w14:paraId="7233D5A0" w14:textId="70F2E86D"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69" w:history="1">
            <w:r w:rsidRPr="00C8066A">
              <w:rPr>
                <w:rStyle w:val="Hiperhivatkozs"/>
                <w:noProof/>
              </w:rPr>
              <w:t>4.7.3 Felület</w:t>
            </w:r>
            <w:r>
              <w:rPr>
                <w:noProof/>
                <w:webHidden/>
              </w:rPr>
              <w:tab/>
            </w:r>
            <w:r>
              <w:rPr>
                <w:noProof/>
                <w:webHidden/>
              </w:rPr>
              <w:fldChar w:fldCharType="begin"/>
            </w:r>
            <w:r>
              <w:rPr>
                <w:noProof/>
                <w:webHidden/>
              </w:rPr>
              <w:instrText xml:space="preserve"> PAGEREF _Toc151710869 \h </w:instrText>
            </w:r>
            <w:r>
              <w:rPr>
                <w:noProof/>
                <w:webHidden/>
              </w:rPr>
            </w:r>
            <w:r>
              <w:rPr>
                <w:noProof/>
                <w:webHidden/>
              </w:rPr>
              <w:fldChar w:fldCharType="separate"/>
            </w:r>
            <w:r>
              <w:rPr>
                <w:noProof/>
                <w:webHidden/>
              </w:rPr>
              <w:t>67</w:t>
            </w:r>
            <w:r>
              <w:rPr>
                <w:noProof/>
                <w:webHidden/>
              </w:rPr>
              <w:fldChar w:fldCharType="end"/>
            </w:r>
          </w:hyperlink>
        </w:p>
        <w:p w14:paraId="49974A9E" w14:textId="15305E3D" w:rsidR="00E9389C" w:rsidRDefault="00E9389C">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70" w:history="1">
            <w:r w:rsidRPr="00C8066A">
              <w:rPr>
                <w:rStyle w:val="Hiperhivatkozs"/>
                <w:noProof/>
              </w:rPr>
              <w:t>4.8 Tesztelés</w:t>
            </w:r>
            <w:r>
              <w:rPr>
                <w:noProof/>
                <w:webHidden/>
              </w:rPr>
              <w:tab/>
            </w:r>
            <w:r>
              <w:rPr>
                <w:noProof/>
                <w:webHidden/>
              </w:rPr>
              <w:fldChar w:fldCharType="begin"/>
            </w:r>
            <w:r>
              <w:rPr>
                <w:noProof/>
                <w:webHidden/>
              </w:rPr>
              <w:instrText xml:space="preserve"> PAGEREF _Toc151710870 \h </w:instrText>
            </w:r>
            <w:r>
              <w:rPr>
                <w:noProof/>
                <w:webHidden/>
              </w:rPr>
            </w:r>
            <w:r>
              <w:rPr>
                <w:noProof/>
                <w:webHidden/>
              </w:rPr>
              <w:fldChar w:fldCharType="separate"/>
            </w:r>
            <w:r>
              <w:rPr>
                <w:noProof/>
                <w:webHidden/>
              </w:rPr>
              <w:t>69</w:t>
            </w:r>
            <w:r>
              <w:rPr>
                <w:noProof/>
                <w:webHidden/>
              </w:rPr>
              <w:fldChar w:fldCharType="end"/>
            </w:r>
          </w:hyperlink>
        </w:p>
        <w:p w14:paraId="4C167407" w14:textId="66D7E135"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71" w:history="1">
            <w:r w:rsidRPr="00C8066A">
              <w:rPr>
                <w:rStyle w:val="Hiperhivatkozs"/>
                <w:noProof/>
              </w:rPr>
              <w:t>4.8.1 Unit tesztek</w:t>
            </w:r>
            <w:r>
              <w:rPr>
                <w:noProof/>
                <w:webHidden/>
              </w:rPr>
              <w:tab/>
            </w:r>
            <w:r>
              <w:rPr>
                <w:noProof/>
                <w:webHidden/>
              </w:rPr>
              <w:fldChar w:fldCharType="begin"/>
            </w:r>
            <w:r>
              <w:rPr>
                <w:noProof/>
                <w:webHidden/>
              </w:rPr>
              <w:instrText xml:space="preserve"> PAGEREF _Toc151710871 \h </w:instrText>
            </w:r>
            <w:r>
              <w:rPr>
                <w:noProof/>
                <w:webHidden/>
              </w:rPr>
            </w:r>
            <w:r>
              <w:rPr>
                <w:noProof/>
                <w:webHidden/>
              </w:rPr>
              <w:fldChar w:fldCharType="separate"/>
            </w:r>
            <w:r>
              <w:rPr>
                <w:noProof/>
                <w:webHidden/>
              </w:rPr>
              <w:t>69</w:t>
            </w:r>
            <w:r>
              <w:rPr>
                <w:noProof/>
                <w:webHidden/>
              </w:rPr>
              <w:fldChar w:fldCharType="end"/>
            </w:r>
          </w:hyperlink>
        </w:p>
        <w:p w14:paraId="146E0836" w14:textId="550CAC68" w:rsidR="00E9389C" w:rsidRDefault="00E9389C">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710872" w:history="1">
            <w:r w:rsidRPr="00C8066A">
              <w:rPr>
                <w:rStyle w:val="Hiperhivatkozs"/>
                <w:noProof/>
              </w:rPr>
              <w:t>4.8.2 E2E tesztek</w:t>
            </w:r>
            <w:r>
              <w:rPr>
                <w:noProof/>
                <w:webHidden/>
              </w:rPr>
              <w:tab/>
            </w:r>
            <w:r>
              <w:rPr>
                <w:noProof/>
                <w:webHidden/>
              </w:rPr>
              <w:fldChar w:fldCharType="begin"/>
            </w:r>
            <w:r>
              <w:rPr>
                <w:noProof/>
                <w:webHidden/>
              </w:rPr>
              <w:instrText xml:space="preserve"> PAGEREF _Toc151710872 \h </w:instrText>
            </w:r>
            <w:r>
              <w:rPr>
                <w:noProof/>
                <w:webHidden/>
              </w:rPr>
            </w:r>
            <w:r>
              <w:rPr>
                <w:noProof/>
                <w:webHidden/>
              </w:rPr>
              <w:fldChar w:fldCharType="separate"/>
            </w:r>
            <w:r>
              <w:rPr>
                <w:noProof/>
                <w:webHidden/>
              </w:rPr>
              <w:t>69</w:t>
            </w:r>
            <w:r>
              <w:rPr>
                <w:noProof/>
                <w:webHidden/>
              </w:rPr>
              <w:fldChar w:fldCharType="end"/>
            </w:r>
          </w:hyperlink>
        </w:p>
        <w:p w14:paraId="5C3DC706" w14:textId="6AC58D46"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73" w:history="1">
            <w:r w:rsidRPr="00C8066A">
              <w:rPr>
                <w:rStyle w:val="Hiperhivatkozs"/>
                <w:noProof/>
              </w:rPr>
              <w:t>5 Összefoglaló</w:t>
            </w:r>
            <w:r>
              <w:rPr>
                <w:noProof/>
                <w:webHidden/>
              </w:rPr>
              <w:tab/>
            </w:r>
            <w:r>
              <w:rPr>
                <w:noProof/>
                <w:webHidden/>
              </w:rPr>
              <w:fldChar w:fldCharType="begin"/>
            </w:r>
            <w:r>
              <w:rPr>
                <w:noProof/>
                <w:webHidden/>
              </w:rPr>
              <w:instrText xml:space="preserve"> PAGEREF _Toc151710873 \h </w:instrText>
            </w:r>
            <w:r>
              <w:rPr>
                <w:noProof/>
                <w:webHidden/>
              </w:rPr>
            </w:r>
            <w:r>
              <w:rPr>
                <w:noProof/>
                <w:webHidden/>
              </w:rPr>
              <w:fldChar w:fldCharType="separate"/>
            </w:r>
            <w:r>
              <w:rPr>
                <w:noProof/>
                <w:webHidden/>
              </w:rPr>
              <w:t>70</w:t>
            </w:r>
            <w:r>
              <w:rPr>
                <w:noProof/>
                <w:webHidden/>
              </w:rPr>
              <w:fldChar w:fldCharType="end"/>
            </w:r>
          </w:hyperlink>
        </w:p>
        <w:p w14:paraId="49090EFD" w14:textId="4798755C"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74" w:history="1">
            <w:r w:rsidRPr="00C8066A">
              <w:rPr>
                <w:rStyle w:val="Hiperhivatkozs"/>
                <w:noProof/>
              </w:rPr>
              <w:t>6 Irodalomjegyzék</w:t>
            </w:r>
            <w:r>
              <w:rPr>
                <w:noProof/>
                <w:webHidden/>
              </w:rPr>
              <w:tab/>
            </w:r>
            <w:r>
              <w:rPr>
                <w:noProof/>
                <w:webHidden/>
              </w:rPr>
              <w:fldChar w:fldCharType="begin"/>
            </w:r>
            <w:r>
              <w:rPr>
                <w:noProof/>
                <w:webHidden/>
              </w:rPr>
              <w:instrText xml:space="preserve"> PAGEREF _Toc151710874 \h </w:instrText>
            </w:r>
            <w:r>
              <w:rPr>
                <w:noProof/>
                <w:webHidden/>
              </w:rPr>
            </w:r>
            <w:r>
              <w:rPr>
                <w:noProof/>
                <w:webHidden/>
              </w:rPr>
              <w:fldChar w:fldCharType="separate"/>
            </w:r>
            <w:r>
              <w:rPr>
                <w:noProof/>
                <w:webHidden/>
              </w:rPr>
              <w:t>71</w:t>
            </w:r>
            <w:r>
              <w:rPr>
                <w:noProof/>
                <w:webHidden/>
              </w:rPr>
              <w:fldChar w:fldCharType="end"/>
            </w:r>
          </w:hyperlink>
        </w:p>
        <w:p w14:paraId="7B90E9A1" w14:textId="1B67B6A4" w:rsidR="00E9389C" w:rsidRDefault="00E9389C">
          <w:pPr>
            <w:pStyle w:val="TJ1"/>
            <w:rPr>
              <w:rFonts w:asciiTheme="minorHAnsi" w:eastAsiaTheme="minorEastAsia" w:hAnsiTheme="minorHAnsi" w:cstheme="minorBidi"/>
              <w:b w:val="0"/>
              <w:noProof/>
              <w:kern w:val="2"/>
              <w:sz w:val="22"/>
              <w:szCs w:val="22"/>
              <w:lang w:eastAsia="ja-JP"/>
              <w14:ligatures w14:val="standardContextual"/>
            </w:rPr>
          </w:pPr>
          <w:hyperlink w:anchor="_Toc151710875" w:history="1">
            <w:r w:rsidRPr="00C8066A">
              <w:rPr>
                <w:rStyle w:val="Hiperhivatkozs"/>
                <w:noProof/>
              </w:rPr>
              <w:t>7 Függelék</w:t>
            </w:r>
            <w:r>
              <w:rPr>
                <w:noProof/>
                <w:webHidden/>
              </w:rPr>
              <w:tab/>
            </w:r>
            <w:r>
              <w:rPr>
                <w:noProof/>
                <w:webHidden/>
              </w:rPr>
              <w:fldChar w:fldCharType="begin"/>
            </w:r>
            <w:r>
              <w:rPr>
                <w:noProof/>
                <w:webHidden/>
              </w:rPr>
              <w:instrText xml:space="preserve"> PAGEREF _Toc151710875 \h </w:instrText>
            </w:r>
            <w:r>
              <w:rPr>
                <w:noProof/>
                <w:webHidden/>
              </w:rPr>
            </w:r>
            <w:r>
              <w:rPr>
                <w:noProof/>
                <w:webHidden/>
              </w:rPr>
              <w:fldChar w:fldCharType="separate"/>
            </w:r>
            <w:r>
              <w:rPr>
                <w:noProof/>
                <w:webHidden/>
              </w:rPr>
              <w:t>72</w:t>
            </w:r>
            <w:r>
              <w:rPr>
                <w:noProof/>
                <w:webHidden/>
              </w:rPr>
              <w:fldChar w:fldCharType="end"/>
            </w:r>
          </w:hyperlink>
        </w:p>
        <w:p w14:paraId="597B17CD" w14:textId="015FD102"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1710799"/>
      <w:r w:rsidRPr="00B50CAA">
        <w:lastRenderedPageBreak/>
        <w:t>Összefoglaló</w:t>
      </w:r>
      <w:bookmarkEnd w:id="0"/>
      <w:bookmarkEnd w:id="1"/>
    </w:p>
    <w:p w14:paraId="1CA72AE2" w14:textId="5EF79EF8" w:rsidR="00EA4906" w:rsidRDefault="00EA4906" w:rsidP="00EA4906">
      <w:r>
        <w:t xml:space="preserve">A kártyajátékok régóta nyújtanak </w:t>
      </w:r>
      <w:r w:rsidR="0019749F">
        <w:t>szórakoztatást és kikapcsolódást világszerte. Legyen az családi vagy baráti környezetben</w:t>
      </w:r>
      <w:r w:rsidR="0034271E">
        <w:t>,</w:t>
      </w:r>
      <w:r w:rsidR="0019749F">
        <w:t xml:space="preserve"> </w:t>
      </w:r>
      <w:r w:rsidR="0034271E">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6A0308E9" w:rsidR="00152492" w:rsidRDefault="00BD29BF" w:rsidP="00152492">
      <w:r>
        <w:t>A</w:t>
      </w:r>
      <w:r w:rsidR="00D5640F">
        <w:t xml:space="preserve">z alkalmazás </w:t>
      </w:r>
      <w:r>
        <w:t>implementációja</w:t>
      </w:r>
      <w:r w:rsidR="00C31A93">
        <w:t xml:space="preserve"> webes,</w:t>
      </w:r>
      <w:r>
        <w:t xml:space="preserve"> böngészőben játszható formában készül el, aminek a segítségével a játékosok </w:t>
      </w:r>
      <w:r w:rsidR="00780B1C">
        <w:t xml:space="preserve">akárhonnan, </w:t>
      </w:r>
      <w:r>
        <w:t>platformtól függetlenül</w:t>
      </w:r>
      <w:r w:rsidR="00780B1C">
        <w:t xml:space="preserve"> </w:t>
      </w:r>
      <w:r>
        <w:t>csatlakozhatnak be a játékba, élvezhetik annak szolgáltatásait.</w:t>
      </w:r>
      <w:r w:rsidR="00152492">
        <w:t xml:space="preserve"> Azért, hogy igazi közösségi felhasználói élményt nyújtson az alkalmazás, a fejlesztés során implementálva lettek </w:t>
      </w:r>
      <w:r w:rsidR="00B72DC8">
        <w:t>további</w:t>
      </w:r>
      <w:r w:rsidR="00152492">
        <w:t xml:space="preserve"> játékon túlmutató funkciók</w:t>
      </w:r>
      <w:r w:rsidR="00597676">
        <w:t xml:space="preserve"> is</w:t>
      </w:r>
      <w:r w:rsidR="00152492">
        <w:t>, mint barátok kezelése, vásárlás</w:t>
      </w:r>
      <w:r w:rsidR="00636020">
        <w:t>,</w:t>
      </w:r>
      <w:r w:rsidR="00152492">
        <w:t xml:space="preserve"> </w:t>
      </w:r>
      <w:r w:rsidR="00500A28">
        <w:t xml:space="preserve">váróterem kezelés </w:t>
      </w:r>
      <w:r w:rsidR="00152492">
        <w:t>vagy szöveges beszélgetés nyújtása.</w:t>
      </w:r>
    </w:p>
    <w:p w14:paraId="42BB3AFA" w14:textId="30237ACC" w:rsidR="00104C11" w:rsidRDefault="00104C11" w:rsidP="00152492">
      <w:r>
        <w:t xml:space="preserve">A szoftver implementációjában kiemelt szerepet kapott, hogy a szerveroldali komponens mikroszolgáltatás alapokon </w:t>
      </w:r>
      <w:r w:rsidR="00995216">
        <w:t>valósuljon meg</w:t>
      </w:r>
      <w:r>
        <w:t xml:space="preserve">, </w:t>
      </w:r>
      <w:r w:rsidR="00837808">
        <w:t>annak lehetőségeit</w:t>
      </w:r>
      <w:r>
        <w:t xml:space="preserve">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1710800"/>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1710801"/>
      <w:r>
        <w:lastRenderedPageBreak/>
        <w:t>Bevezetés</w:t>
      </w:r>
      <w:bookmarkEnd w:id="4"/>
      <w:bookmarkEnd w:id="5"/>
      <w:bookmarkEnd w:id="6"/>
    </w:p>
    <w:p w14:paraId="45D4F852" w14:textId="39498DDC" w:rsidR="008E3F60" w:rsidRDefault="00127357" w:rsidP="008E3F60">
      <w:pPr>
        <w:pStyle w:val="Cmsor2"/>
      </w:pPr>
      <w:bookmarkStart w:id="7" w:name="_Toc151710802"/>
      <w:r>
        <w:t>Böngészős</w:t>
      </w:r>
      <w:r w:rsidR="005E275C">
        <w:t>- és</w:t>
      </w:r>
      <w:r>
        <w:t xml:space="preserve"> </w:t>
      </w:r>
      <w:r w:rsidR="005E275C">
        <w:t>társas</w:t>
      </w:r>
      <w:r>
        <w:t>játékok</w:t>
      </w:r>
      <w:bookmarkEnd w:id="7"/>
    </w:p>
    <w:p w14:paraId="0A4363A2" w14:textId="35BD52A8" w:rsidR="00127357" w:rsidRDefault="00233CED" w:rsidP="00127357">
      <w:r>
        <w:t>Társasjátékok évszázadok óta nyújtanak szórakoztatást és kikapcsolódást családoknak és barát</w:t>
      </w:r>
      <w:r w:rsidR="00700458">
        <w:t>i társaságoknak</w:t>
      </w:r>
      <w:r>
        <w:t>.</w:t>
      </w:r>
      <w:r w:rsidR="00A95C84">
        <w:t xml:space="preserve"> Ezek az interaktív, változatos játékok nem csak szórakoztatást nyújtanak, de különböző készségeket is fejlesztenek</w:t>
      </w:r>
      <w:r w:rsidR="002629A8">
        <w:t>.</w:t>
      </w:r>
      <w:r w:rsidR="00A95C84">
        <w:t xml:space="preserve"> </w:t>
      </w:r>
      <w:r w:rsidR="002629A8">
        <w:t>Ilyen</w:t>
      </w:r>
      <w:r w:rsidR="00587E3D">
        <w:t xml:space="preserve"> például</w:t>
      </w:r>
      <w:r w:rsidR="00A95C84">
        <w:t xml:space="preserve">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76DEF9C9"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CB64A8">
        <w:t xml:space="preserve"> készülék</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74B874DB" w:rsidR="003E1070" w:rsidRDefault="003E1070" w:rsidP="00127357">
      <w:r>
        <w:t>A dolgozat témájában a megvalósítás során a kettőnek a közös pozitív tulajdonságaira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1710803"/>
      <w:r>
        <w:t>Motiváció</w:t>
      </w:r>
      <w:bookmarkEnd w:id="8"/>
    </w:p>
    <w:p w14:paraId="7528A832" w14:textId="5F8F03AA" w:rsidR="00127357" w:rsidRDefault="002B45A3" w:rsidP="00127357">
      <w:r>
        <w:t xml:space="preserve">Ez a diplomaterv a Sushi Go Party! nevű változatos kártyajátékot hivatott megvalósítani </w:t>
      </w:r>
      <w:r w:rsidR="00761A6D">
        <w:t>webes felületen</w:t>
      </w:r>
      <w:r>
        <w:t>.</w:t>
      </w:r>
      <w:r w:rsidR="003840E1">
        <w:t xml:space="preserve"> Az interneten keresztül való használatával nagyobb célközönség</w:t>
      </w:r>
      <w:r w:rsidR="00217339">
        <w:t xml:space="preserve"> felé tud terjeszkedni</w:t>
      </w:r>
      <w:r w:rsidR="0035787C">
        <w:t>, több ember ismerheti meg a játékot</w:t>
      </w:r>
      <w:r w:rsidR="003840E1">
        <w:t>.</w:t>
      </w:r>
    </w:p>
    <w:p w14:paraId="59A611DD" w14:textId="7F47267C"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A638EB">
        <w:t xml:space="preserve"> magában</w:t>
      </w:r>
      <w:r w:rsidR="00140C77">
        <w:t>.</w:t>
      </w:r>
    </w:p>
    <w:p w14:paraId="5ADD9141" w14:textId="0614B519"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 xml:space="preserve">szoftverben további konfigurációs, közösségi </w:t>
      </w:r>
      <w:r w:rsidR="00E5532E">
        <w:t>és</w:t>
      </w:r>
      <w:r w:rsidR="00D15F8D">
        <w:t xml:space="preserve"> </w:t>
      </w:r>
      <w:r w:rsidR="00FE1C16">
        <w:t>gazdálkodási</w:t>
      </w:r>
      <w:r w:rsidR="00D15F8D">
        <w:t xml:space="preserve"> lehetőségeket is.</w:t>
      </w:r>
    </w:p>
    <w:p w14:paraId="562EAAB8" w14:textId="7421FC34" w:rsidR="00127357" w:rsidRDefault="00127357" w:rsidP="00127357">
      <w:pPr>
        <w:pStyle w:val="Cmsor2"/>
      </w:pPr>
      <w:bookmarkStart w:id="9" w:name="_Toc151710804"/>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6E7E8DED" w:rsidR="008511F0" w:rsidRDefault="008511F0" w:rsidP="00127357">
      <w:r>
        <w:t>A játék szabálya röviden leírva úgy hangzik, hogy minden játékos a játék elején kap a kezébe egy kártyacsomagot különböző japán konyhát idéző ételek kártyáival.</w:t>
      </w:r>
      <w:r w:rsidR="007A548D">
        <w:t xml:space="preserve"> Az egyes kártyáknak különböző képességeik vannak, de a legfőbb céljuk, hogy valamilyen módon</w:t>
      </w:r>
      <w:r w:rsidR="00E61273">
        <w:t xml:space="preserve"> az asztalra lerakva</w:t>
      </w:r>
      <w:r w:rsidR="007A548D">
        <w:t xml:space="preserve"> pontot szerezzen velük a játékos.</w:t>
      </w:r>
    </w:p>
    <w:p w14:paraId="56C3A322" w14:textId="0B27E65B"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w:t>
      </w:r>
      <w:r w:rsidR="00C04B80">
        <w:t xml:space="preserve"> van, amik</w:t>
      </w:r>
      <w:r w:rsidR="00001F5C">
        <w:t>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03DBF4F3" w:rsidR="00315E78" w:rsidRDefault="00315E78" w:rsidP="00127357">
      <w:r>
        <w:t>A játékosok célja, hogy a kihasznált lapokkal pontokat gyűjts</w:t>
      </w:r>
      <w:r w:rsidR="00121AD6">
        <w:t>enek</w:t>
      </w:r>
      <w:r>
        <w:t>, és a játék végén</w:t>
      </w:r>
      <w:r w:rsidR="00121AD6">
        <w:t xml:space="preserve"> </w:t>
      </w:r>
      <w:r>
        <w:t>a legtöbb</w:t>
      </w:r>
      <w:r w:rsidR="00121AD6">
        <w:t xml:space="preserve">et </w:t>
      </w:r>
      <w:r>
        <w:t>szerezz</w:t>
      </w:r>
      <w:r w:rsidR="00121AD6">
        <w:t>ék meg</w:t>
      </w:r>
      <w:r w:rsidR="007D054A">
        <w:t xml:space="preserve"> belőlük</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r w:rsidR="008F7B36">
        <w:t xml:space="preserve"> Vannak kártyák, amiknek az akcióit kártyák kirakása után lehet kijátszani. Lehet az az újonnan kirakott vagy asztalon lévő lap.</w:t>
      </w:r>
    </w:p>
    <w:p w14:paraId="30FA8927" w14:textId="362A6460" w:rsidR="00824490" w:rsidRDefault="009E6CEA" w:rsidP="00127357">
      <w:r>
        <w:t>Egy kör</w:t>
      </w:r>
      <w:r w:rsidR="006D0C9D">
        <w:t>menet</w:t>
      </w:r>
      <w:r>
        <w:t xml:space="preserve">nek akkor van vége, ha minden lap elfogyott a játékosok kezéből. </w:t>
      </w:r>
      <w:r w:rsidR="001C5C04">
        <w:t xml:space="preserve">A </w:t>
      </w:r>
      <w:r w:rsidR="00D877E5">
        <w:t>menet</w:t>
      </w:r>
      <w:r w:rsidR="001C5C04">
        <w:t xml:space="preserve"> végén</w:t>
      </w:r>
      <w:r w:rsidR="003B54F4">
        <w:t xml:space="preserve"> </w:t>
      </w:r>
      <w:r w:rsidR="001C5C04">
        <w:t xml:space="preserve">minden </w:t>
      </w:r>
      <w:r w:rsidR="00670886">
        <w:t xml:space="preserve">lerakott </w:t>
      </w:r>
      <w:r w:rsidR="001C5C04">
        <w:t>kártya visszakerül</w:t>
      </w:r>
      <w:r w:rsidR="00FD607C">
        <w:t xml:space="preserve"> a pakliba</w:t>
      </w:r>
      <w:r w:rsidR="001C5C04">
        <w:t xml:space="preserve"> a pontja beszámítása után</w:t>
      </w:r>
      <w:r w:rsidR="003B54F4">
        <w:t>, leszámítva a desszert típusú lapokat</w:t>
      </w:r>
      <w:r w:rsidR="001C5C04">
        <w:t xml:space="preserve">. Egy játék 3 ilyen </w:t>
      </w:r>
      <w:r w:rsidR="00D877E5">
        <w:t>menet</w:t>
      </w:r>
      <w:r w:rsidR="001C5C04">
        <w:t>ből áll, és az utolsó végén a legtöbb összesített ponttal rendelkező játékos nyer.</w:t>
      </w:r>
      <w:r w:rsidR="00A7498D">
        <w:t xml:space="preserve"> A desszert lapok az utolsó menet végén kerülnek beszámításra.</w:t>
      </w:r>
    </w:p>
    <w:p w14:paraId="6C5824F5" w14:textId="39C92494" w:rsidR="003929D4" w:rsidRDefault="003929D4" w:rsidP="00127357">
      <w:r>
        <w:t xml:space="preserve">A játékot lehet játszani akár csak ketten is, amire van külön kifejezett erre kitalált pakli, és akár nyolcan is, amire ugyanúgy van sok játékosra kifejlesztett kártya </w:t>
      </w:r>
      <w:r>
        <w:lastRenderedPageBreak/>
        <w:t>kombináció.</w:t>
      </w:r>
      <w:r w:rsidR="004C610C">
        <w:t xml:space="preserve"> Az aranyos rajzokkal ellátott lapokon egyértelműen megtalálhatjuk melyik lapnak mi a képessége, így fiatalok és öregek is könnyedén betanulhatják a játékot könnyed családi </w:t>
      </w:r>
      <w:r w:rsidR="00177E1C">
        <w:t xml:space="preserve">vagy baráti </w:t>
      </w:r>
      <w:r w:rsidR="004C610C">
        <w:t>program keretében is.</w:t>
      </w:r>
    </w:p>
    <w:p w14:paraId="27DF662E" w14:textId="1E52BDE3" w:rsidR="00BF7CB6" w:rsidRDefault="00BF7CB6" w:rsidP="00015972">
      <w:pPr>
        <w:pStyle w:val="Cmsor2"/>
      </w:pPr>
      <w:bookmarkStart w:id="10" w:name="_Toc151710805"/>
      <w:r>
        <w:t>Felhasználó</w:t>
      </w:r>
      <w:r w:rsidR="006B2052">
        <w:t>i élmény</w:t>
      </w:r>
      <w:bookmarkEnd w:id="10"/>
    </w:p>
    <w:p w14:paraId="42769BA6" w14:textId="4686BC2A"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w:t>
      </w:r>
      <w:r w:rsidR="00BA75BF">
        <w:t>A</w:t>
      </w:r>
      <w:r w:rsidR="002D423A">
        <w:t xml:space="preserve"> szoftverben </w:t>
      </w:r>
      <w:r w:rsidR="00BA75BF">
        <w:t xml:space="preserve">ezáltal </w:t>
      </w:r>
      <w:r w:rsidR="002D423A">
        <w:t>fontos szerepet játszik, hogy közösségi elemeket</w:t>
      </w:r>
      <w:r w:rsidR="0053793C">
        <w:t>, funkciókat</w:t>
      </w:r>
      <w:r w:rsidR="002D423A">
        <w:t xml:space="preserve"> is szolgáltasson a felhasználói számára.</w:t>
      </w:r>
    </w:p>
    <w:p w14:paraId="007B625E" w14:textId="31F3DE33" w:rsidR="00CF7785" w:rsidRDefault="00523C36" w:rsidP="00523C36">
      <w:r>
        <w:t xml:space="preserve">A játékban tehát a felhasználókezelési funkciók és annak megvalósítása is </w:t>
      </w:r>
      <w:r w:rsidR="007212D0">
        <w:t>kiemelt szerepet kapott</w:t>
      </w:r>
      <w:r>
        <w:t>. Az egyes felhasználóknak regisztrálniuk kell, hogy igénybe vegyék a játék adta</w:t>
      </w:r>
      <w:r w:rsidR="00426D18">
        <w:t xml:space="preserve"> fő és segédfunkciókat</w:t>
      </w:r>
      <w:r>
        <w:t xml:space="preserve">. </w:t>
      </w:r>
      <w:r w:rsidR="00A10606">
        <w:t>Ilyen</w:t>
      </w:r>
      <w:r w:rsidR="00246081">
        <w:t xml:space="preserve"> segédfunkció</w:t>
      </w:r>
      <w:r w:rsidR="00A10606">
        <w:t xml:space="preserve"> például, hogy egymást barátnak tudják jelölni, </w:t>
      </w:r>
      <w:r>
        <w:t>amivel</w:t>
      </w:r>
      <w:r w:rsidR="00A10606">
        <w:t xml:space="preserve"> </w:t>
      </w:r>
      <w:r w:rsidR="008E49EC">
        <w:t xml:space="preserve">könnyedén </w:t>
      </w:r>
      <w:r w:rsidR="00A10606">
        <w:t>megtalálják egymást a rendszerben.</w:t>
      </w:r>
    </w:p>
    <w:p w14:paraId="49C42448" w14:textId="1BFEB472"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xml:space="preserve">, </w:t>
      </w:r>
      <w:r w:rsidR="00C52B4E">
        <w:t xml:space="preserve">játékhoz való </w:t>
      </w:r>
      <w:r w:rsidR="003C63A1">
        <w:t>motivációt.</w:t>
      </w:r>
    </w:p>
    <w:p w14:paraId="6118283D" w14:textId="2CDD0E7A"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636980">
        <w:t xml:space="preserve">és további játékosokra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1710806"/>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w:t>
      </w:r>
      <w:r w:rsidR="001134F1">
        <w:lastRenderedPageBreak/>
        <w:t>boltnak a kezelése, a váróterem és beszélgetésnek a kezelése, és magának a játéknak a 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77E43B8C"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xml:space="preserve">, vagy </w:t>
      </w:r>
      <w:r w:rsidR="001D2B65">
        <w:t>más</w:t>
      </w:r>
      <w:r w:rsidR="004D25B6">
        <w:t xml:space="preserve"> képeknek</w:t>
      </w:r>
      <w:r w:rsidR="001D2B65">
        <w:t>, illusztrációknak</w:t>
      </w:r>
      <w:r>
        <w:t xml:space="preserve"> a linkjei is.</w:t>
      </w:r>
    </w:p>
    <w:p w14:paraId="68BF3C87" w14:textId="122BF3D5" w:rsidR="001234B2" w:rsidRDefault="0000707C" w:rsidP="006C4E3A">
      <w:r>
        <w:t xml:space="preserve">Szerveroldalon a perzisztens relációs adatbázis mellett egy temporális </w:t>
      </w:r>
      <w:r w:rsidR="0032465E">
        <w:t>gyorsítótárazásra</w:t>
      </w:r>
      <w:r>
        <w:t xml:space="preserv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2AD5717A"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w:t>
      </w:r>
      <w:r w:rsidR="005174C1">
        <w:t xml:space="preserve"> másik</w:t>
      </w:r>
      <w:r>
        <w:t xml:space="preserve"> </w:t>
      </w:r>
      <w:r w:rsidR="002557F3">
        <w:t>felhasználó</w:t>
      </w:r>
      <w:r>
        <w:t xml:space="preserve">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96012C9"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 xml:space="preserve">Cookie segítségével tárolom, hogy az oldal frissítésekor, vagy újra megnyitásakor is a </w:t>
      </w:r>
      <w:r w:rsidR="008A1793">
        <w:t>preferált, korábban</w:t>
      </w:r>
      <w:r>
        <w:t xml:space="preserve"> kiválasztott</w:t>
      </w:r>
      <w:r w:rsidR="00563944">
        <w:t xml:space="preserve"> mód</w:t>
      </w:r>
      <w:r>
        <w:t xml:space="preserve">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7767C0F9" w14:textId="2E8438F6" w:rsidR="0013373F" w:rsidRPr="006C4E3A" w:rsidRDefault="0013373F" w:rsidP="00753F9C">
      <w:r>
        <w:t>Ezenkívül, hogy a kommunikációhoz szükséges szenzitív információk biztonságos helyen legyenek tárolhatóak, az egyes kulcsok nem a környezeti változók között vannak tárolva, hanem script segítségével töltődnek be oda indításkor.</w:t>
      </w:r>
    </w:p>
    <w:p w14:paraId="7C1F744D" w14:textId="36B6301F" w:rsidR="00557033" w:rsidRDefault="00557033" w:rsidP="00557033">
      <w:pPr>
        <w:pStyle w:val="Cmsor1"/>
      </w:pPr>
      <w:bookmarkStart w:id="12" w:name="_Toc151710807"/>
      <w:r>
        <w:lastRenderedPageBreak/>
        <w:t>Technológia</w:t>
      </w:r>
      <w:bookmarkEnd w:id="12"/>
    </w:p>
    <w:p w14:paraId="4C775002" w14:textId="6797B508" w:rsidR="00557033" w:rsidRDefault="00557033" w:rsidP="00557033">
      <w:pPr>
        <w:pStyle w:val="Cmsor2"/>
      </w:pPr>
      <w:bookmarkStart w:id="13" w:name="_Toc151710808"/>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1710809"/>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1710810"/>
      <w:r>
        <w:t>Docker</w:t>
      </w:r>
      <w:bookmarkEnd w:id="15"/>
    </w:p>
    <w:p w14:paraId="624FB9F0" w14:textId="574AE7B2"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545D55">
        <w:t xml:space="preserve"> és</w:t>
      </w:r>
      <w:r w:rsidR="003B0009">
        <w:t xml:space="preserve"> konfigurációját egy</w:t>
      </w:r>
      <w:r>
        <w:t xml:space="preserve"> környezetfüggetlen környezetben</w:t>
      </w:r>
      <w:r w:rsidR="003B0009">
        <w:t>.</w:t>
      </w:r>
      <w:r>
        <w:t xml:space="preserve"> </w:t>
      </w:r>
      <w:r w:rsidR="00126F0B">
        <w:t>Egy</w:t>
      </w:r>
      <w:r w:rsidR="001A72BD">
        <w:t xml:space="preserve"> konténerizációs platform</w:t>
      </w:r>
      <w:r w:rsidR="003B0009">
        <w:t>, ami operációs rendsze</w:t>
      </w:r>
      <w:r w:rsidR="002F03A3">
        <w:t>r</w:t>
      </w:r>
      <w:r w:rsidR="003B0009">
        <w:t xml:space="preserve"> szint</w:t>
      </w:r>
      <w:r w:rsidR="00815FCC">
        <w:t>en</w:t>
      </w:r>
      <w:r w:rsidR="002F03A3">
        <w:t xml:space="preserve"> </w:t>
      </w:r>
      <w:r w:rsidR="00815FCC">
        <w:t xml:space="preserve">biztosít </w:t>
      </w:r>
      <w:r w:rsidR="002F03A3">
        <w:t>virtualizációt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388CC769"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w:t>
      </w:r>
      <w:r w:rsidR="00CF0A6D">
        <w:t>es</w:t>
      </w:r>
      <w:r w:rsidR="00F64CD2">
        <w:t xml:space="preserve"> kommunikációnak a lehetőségét, ami az </w:t>
      </w:r>
      <w:r w:rsidR="00E61449">
        <w:t>el</w:t>
      </w:r>
      <w:r w:rsidR="00F64CD2">
        <w:t xml:space="preserve">izolált rendszerek közötti logikai kapcsolatot </w:t>
      </w:r>
      <w:r w:rsidR="009D25D2">
        <w:t>hozza létre.</w:t>
      </w:r>
    </w:p>
    <w:p w14:paraId="765FEB83" w14:textId="32A2CDCC" w:rsidR="00263B11" w:rsidRDefault="00263B11" w:rsidP="00263B11">
      <w:pPr>
        <w:pStyle w:val="Cmsor3"/>
      </w:pPr>
      <w:bookmarkStart w:id="16" w:name="_Toc151710811"/>
      <w:r>
        <w:t>ASP.NET CORE</w:t>
      </w:r>
      <w:bookmarkEnd w:id="16"/>
    </w:p>
    <w:p w14:paraId="22F0D85E" w14:textId="0FD3BD3B"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w:t>
      </w:r>
      <w:r w:rsidR="00237735">
        <w:t>Egy</w:t>
      </w:r>
      <w:r w:rsidR="001B0AF8">
        <w:t xml:space="preserve">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1710812"/>
      <w:r>
        <w:t>Ocelot</w:t>
      </w:r>
      <w:bookmarkEnd w:id="17"/>
    </w:p>
    <w:p w14:paraId="531C77B6" w14:textId="3621BFA5"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segédkönyvtár, aminek elsődleges célja, hogy .NET technológiával futó mikroszolgáltatások fölé egy kívülről transzparens, egységes felületet biztosítson.</w:t>
      </w:r>
      <w:r w:rsidR="000F474E">
        <w:t xml:space="preserve"> Ez a közös felületet biztosító komponens az „API Gateway” a szerver</w:t>
      </w:r>
      <w:r w:rsidR="004C31D2">
        <w:t xml:space="preserve"> implementációjában</w:t>
      </w:r>
      <w:r w:rsidR="000F474E">
        <w:t>.</w:t>
      </w:r>
    </w:p>
    <w:p w14:paraId="5C8E56F2" w14:textId="71C27BE9"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w:t>
      </w:r>
      <w:r w:rsidR="00E923CB">
        <w:t>rel, ami a szerver felhasználókezelő komponense.</w:t>
      </w:r>
      <w:r w:rsidR="00B56D90">
        <w:t xml:space="preserve"> Ezáltal könnyedén lekezeli a felhasználók authentikációját, ha a helyzet úgy </w:t>
      </w:r>
      <w:r w:rsidR="009B57AC">
        <w:t>kívánja</w:t>
      </w:r>
      <w:r w:rsidR="00B56D90">
        <w:t>.</w:t>
      </w:r>
    </w:p>
    <w:p w14:paraId="04EE8B0A" w14:textId="04DF4C35" w:rsidR="0030264E" w:rsidRPr="00936C27" w:rsidRDefault="0030264E" w:rsidP="00936C27">
      <w:r>
        <w:t>A Gateway-en keresztül nem csak a REST alapú kérések, de a WebSocket technológiára épülő kétirányú kommunikáció is támogatva van, elősegítve a szerverben való implementálását is</w:t>
      </w:r>
      <w:r w:rsidR="00AD6A01">
        <w:t xml:space="preserve"> és a kliensoldali regisztrációját is</w:t>
      </w:r>
      <w:r>
        <w:t>.</w:t>
      </w:r>
    </w:p>
    <w:p w14:paraId="042B6972" w14:textId="11EE8A4C" w:rsidR="003511BA" w:rsidRDefault="003511BA" w:rsidP="00FE273F">
      <w:r>
        <w:lastRenderedPageBreak/>
        <w:t xml:space="preserve">Az Ocelot tehát egy hatékony és rugalmas könyvtár konténerizált rendszerek elrejtésére egy API </w:t>
      </w:r>
      <w:r w:rsidR="00F13E73">
        <w:t xml:space="preserve">Gateway </w:t>
      </w:r>
      <w:r>
        <w:t>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1710813"/>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4DF86E32"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w:t>
      </w:r>
      <w:r w:rsidR="00886EF5">
        <w:t>biztosít</w:t>
      </w:r>
      <w:r w:rsidR="00ED1270">
        <w:t xml:space="preserve"> az esemény feliratkozás minta használatára is, ami a cache adatbázis naprakészen tartásában</w:t>
      </w:r>
      <w:r w:rsidR="009A3386">
        <w:t xml:space="preserve"> és a WebSocket </w:t>
      </w:r>
      <w:r w:rsidR="00D771B8">
        <w:t xml:space="preserve">használatához </w:t>
      </w:r>
      <w:r w:rsidR="00ED1270">
        <w:t xml:space="preserve">adott segítséget. </w:t>
      </w:r>
    </w:p>
    <w:p w14:paraId="16917271" w14:textId="75A9F586" w:rsidR="00FE273F" w:rsidRDefault="00FE273F" w:rsidP="00FE273F">
      <w:pPr>
        <w:pStyle w:val="Cmsor3"/>
      </w:pPr>
      <w:bookmarkStart w:id="19" w:name="_Toc151710814"/>
      <w:r>
        <w:t>SignalR</w:t>
      </w:r>
      <w:bookmarkEnd w:id="19"/>
    </w:p>
    <w:p w14:paraId="03417619" w14:textId="30AE0D87"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w:t>
      </w:r>
      <w:r w:rsidR="00AB5B97">
        <w:t>s</w:t>
      </w:r>
      <w:r>
        <w:t xml:space="preserve"> idejű kommunikáció megvalósítását ASP.NET Core alkalmazásokban. A </w:t>
      </w:r>
      <w:r w:rsidR="00E63A47">
        <w:t xml:space="preserve">használt </w:t>
      </w:r>
      <w:r>
        <w:t>keretrendszer</w:t>
      </w:r>
      <w:r w:rsidR="00F11AC8">
        <w:t xml:space="preserve"> beépített eleme, így könnyen felhasználható vagy kombinálható más komponensekkel, mint például az authentikáció kezelés</w:t>
      </w:r>
      <w:r w:rsidR="00D327EF">
        <w:t>ében</w:t>
      </w:r>
      <w:r w:rsidR="00F11AC8">
        <w:t>.</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4719631F" w:rsidR="009B11B6" w:rsidRDefault="009B11B6" w:rsidP="00F11AC8">
      <w:r>
        <w:t>A SignalR rugalmasan használható</w:t>
      </w:r>
      <w:r w:rsidR="009E4543">
        <w:t>.</w:t>
      </w:r>
      <w:r>
        <w:t xml:space="preserve"> </w:t>
      </w:r>
      <w:r w:rsidR="009E4543">
        <w:t>M</w:t>
      </w:r>
      <w:r>
        <w:t>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w:t>
      </w:r>
      <w:r w:rsidR="0026308F">
        <w:t xml:space="preserve"> módon</w:t>
      </w:r>
      <w:r w:rsidR="00FA5266">
        <w:t xml:space="preserve"> is tudunk értesítéseket küldeni a megfelelő felhasználóknak. Erre egy példa, ha egy játékos kirak egy lapot, akkor arról az aktuális játék résztvevői értesüljenek.</w:t>
      </w:r>
    </w:p>
    <w:p w14:paraId="4856E151" w14:textId="441A5BDF"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w:t>
      </w:r>
      <w:r w:rsidR="00344E1F">
        <w:t>nak a</w:t>
      </w:r>
      <w:r>
        <w:t xml:space="preserve"> felhasználói számára.</w:t>
      </w:r>
    </w:p>
    <w:p w14:paraId="4E296883" w14:textId="55943DA4" w:rsidR="00FE273F" w:rsidRDefault="00FE273F" w:rsidP="00FE273F">
      <w:pPr>
        <w:pStyle w:val="Cmsor3"/>
      </w:pPr>
      <w:bookmarkStart w:id="20" w:name="_Toc151710815"/>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701F0A2" w:rsidR="00E33B19" w:rsidRDefault="00E33B19" w:rsidP="00394489">
      <w:r>
        <w:t>Gyakorlatban elsősorban a MediatR lekérdezése</w:t>
      </w:r>
      <w:r w:rsidR="0072105C">
        <w:t>i</w:t>
      </w:r>
      <w:r>
        <w:t xml:space="preserve"> és parancs</w:t>
      </w:r>
      <w:r w:rsidR="0072105C">
        <w:t>ai</w:t>
      </w:r>
      <w:r>
        <w:t xml:space="preserve"> </w:t>
      </w:r>
      <w:r w:rsidR="0072105C">
        <w:t>kezelésénél</w:t>
      </w:r>
      <w:r>
        <w:t xml:space="preserve"> volt szerepe. Bizonyos lekérdezéseknél be lett állítva, hogy a lekérdezés továbbküldése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1710816"/>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7098EB48" w14:textId="098E27C0" w:rsidR="000D5D9F" w:rsidRDefault="000C7B33" w:rsidP="00836287">
      <w:r>
        <w:t xml:space="preserve">Mivel az egyes felelősségeket nem lehet teljesen elválasztani egymástól, ezért </w:t>
      </w:r>
      <w:r w:rsidR="00D414D4">
        <w:t xml:space="preserve">kellett </w:t>
      </w:r>
      <w:r>
        <w:t>gondoskodni arról, hogy az egyes konténerek tudjanak egymással kommunikálni amikor szükséges.</w:t>
      </w:r>
      <w:r w:rsidR="00104C05">
        <w:t xml:space="preserve"> </w:t>
      </w:r>
      <w:r w:rsidR="000D5D9F">
        <w:t>A RabbitMQ szerepe tehát az, hogy bizonyos események mentén parancsokat továbbítson más-más konténerek felé.</w:t>
      </w:r>
    </w:p>
    <w:p w14:paraId="1B546906" w14:textId="63AF8EE9" w:rsidR="00290FD2" w:rsidRDefault="00290FD2" w:rsidP="00290FD2">
      <w:pPr>
        <w:pStyle w:val="Cmsor3"/>
      </w:pPr>
      <w:bookmarkStart w:id="22" w:name="_Toc151710817"/>
      <w:r>
        <w:lastRenderedPageBreak/>
        <w:t>IdentityServer</w:t>
      </w:r>
      <w:r w:rsidR="00E90848">
        <w:t>4</w:t>
      </w:r>
      <w:bookmarkEnd w:id="22"/>
    </w:p>
    <w:p w14:paraId="7F0CAEC3" w14:textId="68292633"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r w:rsidR="00B7430F">
        <w:t xml:space="preserve"> is</w:t>
      </w:r>
      <w:r w:rsidR="003B545E">
        <w:t>.</w:t>
      </w:r>
    </w:p>
    <w:p w14:paraId="6E62E569" w14:textId="321ECAA1" w:rsidR="003B545E" w:rsidRDefault="003B545E" w:rsidP="00551B34">
      <w:r>
        <w:t xml:space="preserve">Maga az IdentityServer4 </w:t>
      </w:r>
      <w:r w:rsidR="007B4B61">
        <w:t>a</w:t>
      </w:r>
      <w:r>
        <w:t xml:space="preserve">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xml:space="preserve">, így a szükséges jogosultságokat </w:t>
      </w:r>
      <w:r w:rsidR="000B00F9">
        <w:t xml:space="preserve">könnyen </w:t>
      </w:r>
      <w:r w:rsidR="00E70BBE">
        <w:t>át</w:t>
      </w:r>
      <w:r w:rsidR="000B00F9">
        <w:t xml:space="preserve"> lehet </w:t>
      </w:r>
      <w:r w:rsidR="00E70BBE">
        <w:t>adni a weboldalnak a bejelentkezett felhasználóról.</w:t>
      </w:r>
    </w:p>
    <w:p w14:paraId="4B4A9726" w14:textId="3F7F4E1B" w:rsidR="00133EED" w:rsidRDefault="0083384F" w:rsidP="00073BB1">
      <w:r>
        <w:t>Az OAuth2 technológiára épülő authentikációt széles körökben haszn</w:t>
      </w:r>
      <w:r w:rsidR="00ED6769">
        <w:t>álják, és az IdentityServer4 is ad rá lehetőséget, hogy a szerverünk felhasználóit ezzel a technológiával védjük meg.</w:t>
      </w:r>
      <w:r w:rsidR="00073BB1">
        <w:t xml:space="preserve"> </w:t>
      </w:r>
      <w:r w:rsidR="00133EED">
        <w:t xml:space="preserve">Emellett egyszerű integrációt </w:t>
      </w:r>
      <w:r w:rsidR="00240175">
        <w:t xml:space="preserve">is </w:t>
      </w:r>
      <w:r w:rsidR="00133EED">
        <w:t>biztosít a szerver többi komponensével, mint az Ocelot vagy SignalR könyvtárak.</w:t>
      </w:r>
    </w:p>
    <w:p w14:paraId="2F1775CB" w14:textId="09F5388D" w:rsidR="00551B34" w:rsidRDefault="00551B34" w:rsidP="00551B34">
      <w:pPr>
        <w:pStyle w:val="Cmsor3"/>
      </w:pPr>
      <w:bookmarkStart w:id="23" w:name="_Toc151710818"/>
      <w:r>
        <w:t>AutoMapper</w:t>
      </w:r>
      <w:bookmarkEnd w:id="23"/>
    </w:p>
    <w:p w14:paraId="207CD8AF" w14:textId="731DBEAD" w:rsidR="00551B34" w:rsidRDefault="00526312" w:rsidP="00551B34">
      <w:r>
        <w:t>Az AutoMapper egy egyszerű segédkönyvtár, ami az egyes domain osztályok átfordításában segít</w:t>
      </w:r>
      <w:r w:rsidR="00897FA9">
        <w:t>,</w:t>
      </w:r>
      <w:r>
        <w:t xml:space="preserve"> vagy adatátviteli objektumokra, vagy nézetmodellekre.</w:t>
      </w:r>
      <w:r w:rsidR="00E512A8">
        <w:t xml:space="preserve"> Könnyen kezelhető, de jól </w:t>
      </w:r>
      <w:r w:rsidR="00082935">
        <w:t>testre szabható</w:t>
      </w:r>
      <w:r w:rsidR="00307EB9">
        <w:t xml:space="preserve"> a</w:t>
      </w:r>
      <w:r w:rsidR="00E512A8">
        <w:t xml:space="preserve"> profil</w:t>
      </w:r>
      <w:r w:rsidR="00307EB9">
        <w:t>jai</w:t>
      </w:r>
      <w:r w:rsidR="00E512A8">
        <w:t xml:space="preserve"> megfogalmazásával.</w:t>
      </w:r>
    </w:p>
    <w:p w14:paraId="7BBC67B9" w14:textId="15595C46"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w:t>
      </w:r>
      <w:r w:rsidR="00FC4EA9">
        <w:t>A keretrendszerben e</w:t>
      </w:r>
      <w:r w:rsidR="00735B8E">
        <w:t xml:space="preserve">gyszerű támogatás </w:t>
      </w:r>
      <w:r w:rsidR="00FC4EA9">
        <w:t>van</w:t>
      </w:r>
      <w:r w:rsidR="00735B8E">
        <w:t xml:space="preserve"> biztosítva a használatára.</w:t>
      </w:r>
    </w:p>
    <w:p w14:paraId="7311DE6C" w14:textId="4304B686" w:rsidR="00D45B17" w:rsidRDefault="00D45B17" w:rsidP="00D45B17">
      <w:pPr>
        <w:pStyle w:val="Cmsor3"/>
      </w:pPr>
      <w:bookmarkStart w:id="24" w:name="_Toc151710819"/>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1710820"/>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1710821"/>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1710822"/>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1710823"/>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1710824"/>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1710825"/>
      <w:r>
        <w:t>NGX-Translate</w:t>
      </w:r>
      <w:bookmarkEnd w:id="30"/>
    </w:p>
    <w:p w14:paraId="388BB43D" w14:textId="625A44D3"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 xml:space="preserve">őket </w:t>
      </w:r>
      <w:r w:rsidR="00D63565">
        <w:t>assets</w:t>
      </w:r>
      <w:r w:rsidR="00022632">
        <w:t xml:space="preserve"> fájlokba, ahol a könyvtárban beállított nyelv segítségével választja ki melyik </w:t>
      </w:r>
      <w:r w:rsidR="00057762">
        <w:t>fájl</w:t>
      </w:r>
      <w:r w:rsidR="00022632">
        <w:t xml:space="preserve"> segítségével állítsa be.</w:t>
      </w:r>
    </w:p>
    <w:p w14:paraId="272FD4E8" w14:textId="3E1905DA" w:rsidR="001B36F2" w:rsidRDefault="001B36F2" w:rsidP="00E07793">
      <w:r>
        <w:t>A könyvtárnak több más segédfunkciója van, ami sokban elősegíti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xml:space="preserve">, de </w:t>
      </w:r>
      <w:r w:rsidR="00B55315">
        <w:t xml:space="preserve">egyes </w:t>
      </w:r>
      <w:r w:rsidR="00A70340">
        <w:t>mondatoknak a tárgyai is ugyanígy könnyen megadható</w:t>
      </w:r>
      <w:r w:rsidR="00970064">
        <w:t>ak</w:t>
      </w:r>
      <w:r w:rsidR="00A70340">
        <w:t xml:space="preserve"> kívülről.</w:t>
      </w:r>
    </w:p>
    <w:p w14:paraId="07DA33A3" w14:textId="50E8B9D7" w:rsidR="00E07793" w:rsidRDefault="00E07793" w:rsidP="00E07793">
      <w:pPr>
        <w:pStyle w:val="Cmsor3"/>
      </w:pPr>
      <w:bookmarkStart w:id="31" w:name="_Toc151710826"/>
      <w:r>
        <w:t>Dot</w:t>
      </w:r>
      <w:r w:rsidR="00697C84">
        <w:t>e</w:t>
      </w:r>
      <w:r>
        <w:t>nv</w:t>
      </w:r>
      <w:bookmarkEnd w:id="31"/>
    </w:p>
    <w:p w14:paraId="06CCCE57" w14:textId="286CEE83"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 xml:space="preserve">Ezeket nem akarjuk a Git repository-ban nyilvánosságra hozni, mivel a jövőben felhasználhatják ellenünk. Emellett az </w:t>
      </w:r>
      <w:r w:rsidR="00A41B1C">
        <w:t>a</w:t>
      </w:r>
      <w:r w:rsidR="00D248E3">
        <w:t>sset</w:t>
      </w:r>
      <w:r w:rsidR="00A41B1C">
        <w:t>s</w:t>
      </w:r>
      <w:r w:rsidR="00D248E3">
        <w:t>-ek közé se akarjuk őket helyezni, mert akkor bárki kiolvashatja kívülről.</w:t>
      </w:r>
    </w:p>
    <w:p w14:paraId="7C198DAE" w14:textId="69CEC655" w:rsidR="0078391A" w:rsidRDefault="0078391A" w:rsidP="00A752A9">
      <w:r>
        <w:t>Ilyenkor jön a dotenv könyvtár</w:t>
      </w:r>
      <w:r w:rsidR="00AC3610">
        <w:t xml:space="preserve"> szerepe</w:t>
      </w:r>
      <w:r>
        <w:t>,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1710827"/>
      <w:r>
        <w:t>Cypress</w:t>
      </w:r>
      <w:bookmarkEnd w:id="32"/>
    </w:p>
    <w:p w14:paraId="6C785FE6" w14:textId="0C217C7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w:t>
      </w:r>
      <w:r w:rsidR="006435E4">
        <w:t xml:space="preserve"> oldal az</w:t>
      </w:r>
      <w:r w:rsidR="0014000C">
        <w:t xml:space="preserve"> elvárt funkcionalitásnak megfelel-e.</w:t>
      </w:r>
    </w:p>
    <w:p w14:paraId="7677CD01" w14:textId="6A8C0DAC" w:rsidR="00EC7F65" w:rsidRDefault="00EC7F65" w:rsidP="000F60AF">
      <w:r>
        <w:t>Használata során lehetőségünk van külön-külön egységekre bontani a tesztelést, amiken belül akár elő és utó logikát is megfogalmazhatunk.</w:t>
      </w:r>
      <w:r w:rsidR="0020068C">
        <w:t xml:space="preserve"> Ilyen logikákat megadhatunk a teljes egység elejére és végére, vagy akár minden teszt köré kialakítva.</w:t>
      </w:r>
    </w:p>
    <w:p w14:paraId="454402D4" w14:textId="0F5AAFF3" w:rsidR="00270388" w:rsidRDefault="00270388" w:rsidP="000F60AF">
      <w:r>
        <w:t xml:space="preserve">A tesztelés során gyakran szükségünk lehet konstans értékekre, amikre a Cypress </w:t>
      </w:r>
      <w:r w:rsidR="00EB6263">
        <w:t xml:space="preserve">a saját </w:t>
      </w:r>
      <w:r>
        <w:t xml:space="preserve">fixture </w:t>
      </w:r>
      <w:r w:rsidR="00A1675D">
        <w:t>rendszerével</w:t>
      </w:r>
      <w:r>
        <w:t xml:space="preserve"> ad lehetőséget.</w:t>
      </w:r>
      <w:r w:rsidR="00364261">
        <w:t xml:space="preserve"> Ezzel a fixture mappába kiszervezett JSON alapú fájlok értékét aktívan tudjuk használni a tesztek futtatása alatt a Cypress cy.fixture függvénye segítségével.</w:t>
      </w:r>
    </w:p>
    <w:p w14:paraId="7C54A6E7" w14:textId="374A7400" w:rsidR="001D7131" w:rsidRDefault="00295052" w:rsidP="000F60AF">
      <w:r>
        <w:t>Cypress lehetőséget ad saját függvények hozzáadására is, amivel könnyedén ki tudunk szervezni olyan segéd implementációkat, amik szükségesek a teszteléshez, de nem aktív részei a tesztelt funkciónak.</w:t>
      </w:r>
      <w:r w:rsidR="00CB7D78">
        <w:t xml:space="preserve"> Ilyen függvény lehet például a szerver felé elküldött előregisztráció vagy belépés</w:t>
      </w:r>
      <w:r w:rsidR="00255196">
        <w:t xml:space="preserve">, amiket a felület </w:t>
      </w:r>
      <w:r w:rsidR="00C66E48">
        <w:t xml:space="preserve">tesztelése </w:t>
      </w:r>
      <w:r w:rsidR="00255196">
        <w:t>nélkül akarunk elküldeni.</w:t>
      </w:r>
      <w:r w:rsidR="00F84DCB">
        <w:t xml:space="preserve"> Ezeket a Cypress interfészébe beregisztrálva szabadon tudjuk meghívni a tesztelés</w:t>
      </w:r>
      <w:r w:rsidR="003C1079">
        <w:t>i fájlok</w:t>
      </w:r>
      <w:r w:rsidR="00F84DCB">
        <w:t xml:space="preserve"> bármelyik részén.</w:t>
      </w:r>
    </w:p>
    <w:p w14:paraId="207BD105" w14:textId="77777777" w:rsidR="00D62494" w:rsidRPr="000F60AF" w:rsidRDefault="00D62494" w:rsidP="000F60AF"/>
    <w:p w14:paraId="4F3F292E" w14:textId="225B5E31" w:rsidR="000F4BAD" w:rsidRDefault="001D1D83" w:rsidP="001D1D83">
      <w:pPr>
        <w:pStyle w:val="Cmsor1"/>
      </w:pPr>
      <w:bookmarkStart w:id="33" w:name="_Toc151710828"/>
      <w:r>
        <w:lastRenderedPageBreak/>
        <w:t>Tervezés</w:t>
      </w:r>
      <w:bookmarkEnd w:id="33"/>
    </w:p>
    <w:p w14:paraId="7F153511" w14:textId="3E06EF2B" w:rsidR="001D1D83" w:rsidRDefault="001D1D83" w:rsidP="001D1D83">
      <w:pPr>
        <w:pStyle w:val="Cmsor2"/>
      </w:pPr>
      <w:bookmarkStart w:id="34" w:name="_Toc151710829"/>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1710830"/>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1F57CB93" w:rsidR="007A1D12" w:rsidRDefault="00AA6AF9" w:rsidP="007B446B">
      <w:pPr>
        <w:pStyle w:val="Kpalrs"/>
      </w:pPr>
      <w:r>
        <w:fldChar w:fldCharType="begin"/>
      </w:r>
      <w:r>
        <w:instrText>SEQ ábra \* ARABIC</w:instrText>
      </w:r>
      <w:r>
        <w:fldChar w:fldCharType="separate"/>
      </w:r>
      <w:r w:rsidR="00F10DD7">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505746F6" w:rsidR="009E0F5A" w:rsidRDefault="009E0F5A" w:rsidP="00A3233C">
      <w:r>
        <w:t>További funkció a felhasználókezelésben a barátok kezelése.</w:t>
      </w:r>
      <w:r w:rsidR="008C6ECF">
        <w:t xml:space="preserve"> A felhasználók bejelölhetnek más felhasználókat barátnak, és azokat a kéréseket</w:t>
      </w:r>
      <w:r w:rsidR="00053021">
        <w:t xml:space="preserve"> a túloldalon</w:t>
      </w:r>
      <w:r w:rsidR="008C6ECF">
        <w:t xml:space="preserve"> </w:t>
      </w:r>
      <w:r w:rsidR="00BF4F37">
        <w:t>e</w:t>
      </w:r>
      <w:r w:rsidR="008C6ECF">
        <w:t>lfogadhatják vagy elutasíthatják.</w:t>
      </w:r>
      <w:r w:rsidR="009C79C6">
        <w:t xml:space="preserve"> Barátok látják egymást egy listán, mellettük egy indikátorral jelezve</w:t>
      </w:r>
      <w:r w:rsidR="00827E7D">
        <w:t>, hogy</w:t>
      </w:r>
      <w:r w:rsidR="009C79C6">
        <w:t xml:space="preser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1710831"/>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09681F5C" w:rsidR="00AE6BA2" w:rsidRDefault="00AA6AF9" w:rsidP="007B446B">
      <w:pPr>
        <w:pStyle w:val="Kpalrs"/>
      </w:pPr>
      <w:r>
        <w:fldChar w:fldCharType="begin"/>
      </w:r>
      <w:r>
        <w:instrText>SEQ ábra \* ARABIC</w:instrText>
      </w:r>
      <w:r>
        <w:fldChar w:fldCharType="separate"/>
      </w:r>
      <w:r w:rsidR="00F10DD7">
        <w:rPr>
          <w:noProof/>
        </w:rPr>
        <w:t>2</w:t>
      </w:r>
      <w:r>
        <w:fldChar w:fldCharType="end"/>
      </w:r>
      <w:r w:rsidR="00E32908">
        <w:t>. ábra Boltrendszer használati esetei</w:t>
      </w:r>
    </w:p>
    <w:p w14:paraId="6BF7A758" w14:textId="58FB8ECE" w:rsidR="00AE6BA2" w:rsidRDefault="00A71C12" w:rsidP="00AE6BA2">
      <w:r>
        <w:lastRenderedPageBreak/>
        <w:t xml:space="preserve">Ezzel </w:t>
      </w:r>
      <w:r w:rsidR="005E71D7">
        <w:t xml:space="preserve">további motivációt adunk a játékosoknak, hogy többet használják az alkalmazást. Emellett </w:t>
      </w:r>
      <w:r w:rsidR="00C54DB3">
        <w:t xml:space="preserve">a </w:t>
      </w:r>
      <w:r w:rsidR="005E71D7">
        <w:t>nagyobb változatosság</w:t>
      </w:r>
      <w:r w:rsidR="00C54DB3">
        <w:t>on túl</w:t>
      </w:r>
      <w:r w:rsidR="005E71D7">
        <w:t xml:space="preserve"> döntési lehetőséget</w:t>
      </w:r>
      <w:r w:rsidR="00FE7A7D">
        <w:t xml:space="preserve"> is</w:t>
      </w:r>
      <w:r w:rsidR="00C54DB3">
        <w:t xml:space="preserve"> ad</w:t>
      </w:r>
      <w:r w:rsidR="005E71D7">
        <w:t xml:space="preserve">, hogy milyen pakli tetszett meg </w:t>
      </w:r>
      <w:r w:rsidR="00572D1B">
        <w:t>melyik felhasználónak</w:t>
      </w:r>
      <w:r w:rsidR="005E71D7">
        <w:t>.</w:t>
      </w:r>
    </w:p>
    <w:p w14:paraId="6DF4DDA2" w14:textId="6F42AD1A" w:rsidR="00FF0624" w:rsidRDefault="00FF0624" w:rsidP="00AE6BA2">
      <w:r>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1710832"/>
      <w:r>
        <w:t>Váróterem rendszer</w:t>
      </w:r>
      <w:bookmarkEnd w:id="37"/>
    </w:p>
    <w:p w14:paraId="6106F437" w14:textId="69B7C8E1" w:rsidR="00A3233C" w:rsidRDefault="007B3662" w:rsidP="00A3233C">
      <w:r>
        <w:t xml:space="preserve">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32E64384"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megtekintői. Tehát ha valaki elindít egy szobát, akkor azt eg</w:t>
      </w:r>
      <w:r w:rsidR="00F76A07">
        <w:t>y másik felhasználó rögtön lát</w:t>
      </w:r>
      <w:r w:rsidR="00A552AD">
        <w:t>ja</w:t>
      </w:r>
      <w:r w:rsidR="00F76A07">
        <w:t xml:space="preserve">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33F079FD" w:rsidR="004A292D" w:rsidRDefault="00AA6AF9" w:rsidP="007B446B">
      <w:pPr>
        <w:pStyle w:val="Kpalrs"/>
      </w:pPr>
      <w:r>
        <w:fldChar w:fldCharType="begin"/>
      </w:r>
      <w:r>
        <w:instrText>SEQ ábra \* ARABIC</w:instrText>
      </w:r>
      <w:r>
        <w:fldChar w:fldCharType="separate"/>
      </w:r>
      <w:r w:rsidR="00F10DD7">
        <w:rPr>
          <w:noProof/>
        </w:rPr>
        <w:t>3</w:t>
      </w:r>
      <w:r>
        <w:fldChar w:fldCharType="end"/>
      </w:r>
      <w:r w:rsidR="004A292D">
        <w:t>. ábra Váróterem használati esetei</w:t>
      </w:r>
    </w:p>
    <w:p w14:paraId="12198AC6" w14:textId="53F9E9CA" w:rsidR="00D74566" w:rsidRDefault="00FA5975" w:rsidP="00A3233C">
      <w:r>
        <w:lastRenderedPageBreak/>
        <w:t xml:space="preserve">A szobába lépve </w:t>
      </w:r>
      <w:r w:rsidR="000179E7">
        <w:t>a lehetséges funkciók aszerint változnak, hogy a felhasználó hozta-e létre, vagy csak utólag lépett</w:t>
      </w:r>
      <w:r w:rsidR="00E759B1">
        <w:t xml:space="preserve"> be</w:t>
      </w:r>
      <w:r w:rsidR="000179E7">
        <w:t>.</w:t>
      </w:r>
      <w:r w:rsidR="002C24CC">
        <w:t xml:space="preserve"> A szobában többféle információval találkozunk, kezdve a szoba nevével és </w:t>
      </w:r>
      <w:r w:rsidR="00A074C7">
        <w:t>jelszójával</w:t>
      </w:r>
      <w:r w:rsidR="002C24CC">
        <w:t xml:space="preserve">, </w:t>
      </w:r>
      <w:r w:rsidR="0002332E">
        <w:t>amivel</w:t>
      </w:r>
      <w:r w:rsidR="002C24CC">
        <w:t xml:space="preserve"> további játékosokat hívha</w:t>
      </w:r>
      <w:r w:rsidR="0002332E">
        <w:t>t</w:t>
      </w:r>
      <w:r w:rsidR="002C24CC">
        <w:t>unk meg.</w:t>
      </w:r>
    </w:p>
    <w:p w14:paraId="0C9D1E2D" w14:textId="6EA5FEBF" w:rsidR="00FA5975" w:rsidRDefault="00D74566" w:rsidP="00A3233C">
      <w:r>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1710833"/>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 xml:space="preserve">tudja, hogy kinek van az aktuális köre. Ennek a játékosnak az oldal jelzi, hogy hol és milyen akciókat tud végrehajtani. Így nem tud véletlen rossz lépést </w:t>
      </w:r>
      <w:r w:rsidR="00060853">
        <w:lastRenderedPageBreak/>
        <w:t>tenni.</w:t>
      </w:r>
      <w:r w:rsidR="00FA4736">
        <w:t xml:space="preserve"> Egy átlagos játékmenetben egyszerű lapokat, vagy lapokkal végrehajtott akciókat kell végrehajtaniuk. </w:t>
      </w:r>
      <w:r w:rsidR="000857C4">
        <w:t>További akciója van az első játékosnak, akinek a feladata elindítani 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390F816A" w:rsidR="002C6617" w:rsidRDefault="00AA6AF9" w:rsidP="007B446B">
      <w:pPr>
        <w:pStyle w:val="Kpalrs"/>
      </w:pPr>
      <w:r>
        <w:fldChar w:fldCharType="begin"/>
      </w:r>
      <w:r>
        <w:instrText>SEQ ábra \* ARABIC</w:instrText>
      </w:r>
      <w:r>
        <w:fldChar w:fldCharType="separate"/>
      </w:r>
      <w:r w:rsidR="00F10DD7">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1710834"/>
      <w:r>
        <w:t>Architektúra</w:t>
      </w:r>
      <w:bookmarkEnd w:id="39"/>
    </w:p>
    <w:p w14:paraId="475BA85E" w14:textId="10BF45E2" w:rsidR="00AF5121" w:rsidRPr="00AF5121" w:rsidRDefault="00AF5121" w:rsidP="00AF5121">
      <w:pPr>
        <w:pStyle w:val="Cmsor3"/>
      </w:pPr>
      <w:bookmarkStart w:id="40" w:name="_Toc151710835"/>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09258805" w:rsidR="002F407C" w:rsidRDefault="00AA6AF9" w:rsidP="007B446B">
      <w:pPr>
        <w:pStyle w:val="Kpalrs"/>
      </w:pPr>
      <w:r>
        <w:fldChar w:fldCharType="begin"/>
      </w:r>
      <w:r>
        <w:instrText>SEQ ábra \* ARABIC</w:instrText>
      </w:r>
      <w:r>
        <w:fldChar w:fldCharType="separate"/>
      </w:r>
      <w:r w:rsidR="00F10DD7">
        <w:rPr>
          <w:noProof/>
        </w:rPr>
        <w:t>5</w:t>
      </w:r>
      <w:r>
        <w:fldChar w:fldCharType="end"/>
      </w:r>
      <w:r w:rsidR="00FD54EC">
        <w:t>. ábra Architektúra</w:t>
      </w:r>
    </w:p>
    <w:p w14:paraId="640C0DC8" w14:textId="52539316" w:rsidR="00BC16E8" w:rsidRDefault="00BC16E8" w:rsidP="00BC16E8">
      <w:pPr>
        <w:pStyle w:val="Cmsor3"/>
      </w:pPr>
      <w:bookmarkStart w:id="41" w:name="_Toc151710836"/>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4552F026" w:rsidR="00A07794" w:rsidRDefault="00A07794" w:rsidP="00CD3EA7">
      <w:r>
        <w:t>Ezeknek az adatbázisoknak a sémáj</w:t>
      </w:r>
      <w:r w:rsidR="009D49AE">
        <w:t>a</w:t>
      </w:r>
      <w:r>
        <w:t xml:space="preserve"> az Entity Framework Code-First technikája segítségével, az adatelérési rétegből </w:t>
      </w:r>
      <w:r w:rsidR="000C3A8F">
        <w:t>lettek meg</w:t>
      </w:r>
      <w:r>
        <w:t>fogalmaz</w:t>
      </w:r>
      <w:r w:rsidR="000C3A8F">
        <w:t>va</w:t>
      </w:r>
      <w:r>
        <w:t>.</w:t>
      </w:r>
      <w:r w:rsidR="00E416D8">
        <w:t xml:space="preserve"> Itt megadható</w:t>
      </w:r>
      <w:r w:rsidR="009267E2">
        <w:t>ak</w:t>
      </w:r>
      <w:r w:rsidR="00E416D8">
        <w:t xml:space="preserve"> az egyes modellek, amiket adatbázisba</w:t>
      </w:r>
      <w:r w:rsidR="00E83694">
        <w:t>n</w:t>
      </w:r>
      <w:r w:rsidR="00E416D8">
        <w:t xml:space="preserve"> táblákra lehet fordítani. Továbbá megadhatóak táblák közötti kapcsolatok és </w:t>
      </w:r>
      <w:r w:rsidR="009A29CF">
        <w:t xml:space="preserve">azoknak </w:t>
      </w:r>
      <w:r w:rsidR="00E416D8">
        <w:t xml:space="preserve">fajtáik, változók és mezők közötti konverziók vagy </w:t>
      </w:r>
      <w:r w:rsidR="00E416D8">
        <w:lastRenderedPageBreak/>
        <w:t>inicializálási 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1710837"/>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2E65743E"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t>unitofwork.</w:t>
      </w:r>
    </w:p>
    <w:p w14:paraId="2F0DFC18" w14:textId="6F8DF1DB" w:rsidR="00624295" w:rsidRDefault="00B65805" w:rsidP="00006A43">
      <w:r>
        <w:t>Az egyes konténereken belül gyakran találhatóak olyan egységek, amik nagyon hasonló</w:t>
      </w:r>
      <w:r w:rsidR="00C00B37">
        <w:t>ak</w:t>
      </w:r>
      <w:r>
        <w:t>, vagy</w:t>
      </w:r>
      <w:r w:rsidR="009F3AA3">
        <w:t xml:space="preserve"> teljesen</w:t>
      </w:r>
      <w:r>
        <w:t xml:space="preserve">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1710838"/>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1710839"/>
      <w:r>
        <w:lastRenderedPageBreak/>
        <w:t>Önálló munka bemutatása</w:t>
      </w:r>
      <w:bookmarkEnd w:id="44"/>
    </w:p>
    <w:p w14:paraId="56AD4084" w14:textId="13FEFE39" w:rsidR="00A93692" w:rsidRDefault="00A93692" w:rsidP="00A93692">
      <w:pPr>
        <w:pStyle w:val="Cmsor2"/>
      </w:pPr>
      <w:bookmarkStart w:id="45" w:name="_Toc151710840"/>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1710841"/>
      <w:r>
        <w:t>Szerveroldali funkciók</w:t>
      </w:r>
      <w:bookmarkEnd w:id="46"/>
    </w:p>
    <w:p w14:paraId="7F3F229C" w14:textId="697A5E2F" w:rsidR="00B507C7" w:rsidRDefault="00E10790" w:rsidP="00E10790">
      <w:pPr>
        <w:pStyle w:val="Cmsor3"/>
      </w:pPr>
      <w:bookmarkStart w:id="47" w:name="_Toc151710842"/>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653FE24B" w:rsidR="00926561" w:rsidRDefault="00AA6AF9" w:rsidP="007B446B">
      <w:pPr>
        <w:pStyle w:val="Kpalrs"/>
      </w:pPr>
      <w:r>
        <w:fldChar w:fldCharType="begin"/>
      </w:r>
      <w:r>
        <w:instrText>SEQ ábra \* ARABIC</w:instrText>
      </w:r>
      <w:r>
        <w:fldChar w:fldCharType="separate"/>
      </w:r>
      <w:r w:rsidR="00F10DD7">
        <w:rPr>
          <w:noProof/>
        </w:rPr>
        <w:t>6</w:t>
      </w:r>
      <w:r>
        <w:fldChar w:fldCharType="end"/>
      </w:r>
      <w:r w:rsidR="00926561">
        <w:t>. ábra Repository struktúra</w:t>
      </w:r>
    </w:p>
    <w:p w14:paraId="11D2CD97" w14:textId="0CA99778" w:rsidR="00926561" w:rsidRDefault="00926561" w:rsidP="00926561">
      <w:r>
        <w:t xml:space="preserve">Ehhez egy provider típusú segéd struktúrát alakítottam ki, ami egy segédfüggvényen keresztül szolgáltatja az adott kontextust. Ezt a segédosztályt az implementáció </w:t>
      </w:r>
      <w:r w:rsidR="00E06D8B">
        <w:t xml:space="preserve">a </w:t>
      </w:r>
      <w:r>
        <w:t>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007E52A" w:rsidR="002754F8" w:rsidRDefault="002754F8" w:rsidP="0019483D">
      <w:r>
        <w:lastRenderedPageBreak/>
        <w:t xml:space="preserve">Konstans érték például a megjelenítendő kártyák </w:t>
      </w:r>
      <w:r w:rsidR="00DA5D2D">
        <w:t>illusztrációi</w:t>
      </w:r>
      <w:r>
        <w:t xml:space="preserve">, felhasználó által kezelt </w:t>
      </w:r>
      <w:r w:rsidR="00F107D0">
        <w:t xml:space="preserve">érték </w:t>
      </w:r>
      <w:r>
        <w:t>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073B72EA" w:rsidR="00A2677D" w:rsidRDefault="00AA6AF9" w:rsidP="007B446B">
      <w:pPr>
        <w:pStyle w:val="Kpalrs"/>
      </w:pPr>
      <w:r>
        <w:fldChar w:fldCharType="begin"/>
      </w:r>
      <w:r>
        <w:instrText>SEQ ábra \* ARABIC</w:instrText>
      </w:r>
      <w:r>
        <w:fldChar w:fldCharType="separate"/>
      </w:r>
      <w:r w:rsidR="00F10DD7">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4794C3F6" w:rsidR="00D06EEF" w:rsidRDefault="00ED6062" w:rsidP="00D06EEF">
      <w:r>
        <w:t>A repository-k kezelését egyszerűsítve bevezetett szoftverfejlesztési minta.</w:t>
      </w:r>
      <w:r w:rsidR="00452F28">
        <w:t xml:space="preserve"> A célja, hogy összefogja az egyes repository-kat, ezzel az összes adatbázis műveletet is egyetlen </w:t>
      </w:r>
      <w:r w:rsidR="002E176E">
        <w:t xml:space="preserve">konzisztens </w:t>
      </w:r>
      <w:r w:rsidR="00452F28">
        <w:t>interfész alá sűrítve.</w:t>
      </w:r>
    </w:p>
    <w:p w14:paraId="3F2376FA" w14:textId="012386E7" w:rsidR="0048784F" w:rsidRDefault="00E80F01" w:rsidP="00D06EEF">
      <w:r>
        <w:t>Az implementációban a szerepe az egyes generikus repository-k betöltése függőség injektálással</w:t>
      </w:r>
      <w:r w:rsidR="00CE1BDE">
        <w:t>,</w:t>
      </w:r>
      <w:r>
        <w:t xml:space="preserve"> és </w:t>
      </w:r>
      <w:r w:rsidR="00CE1BDE">
        <w:t xml:space="preserve">ennek </w:t>
      </w:r>
      <w:r w:rsidR="00884FD3">
        <w:t>property-k</w:t>
      </w:r>
      <w:r>
        <w:t xml:space="preserve">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59F7294B" w:rsidR="00B9113D" w:rsidRDefault="00AA6AF9" w:rsidP="007B446B">
      <w:pPr>
        <w:pStyle w:val="Kpalrs"/>
      </w:pPr>
      <w:r>
        <w:fldChar w:fldCharType="begin"/>
      </w:r>
      <w:r>
        <w:instrText>SEQ ábra \* ARABIC</w:instrText>
      </w:r>
      <w:r>
        <w:fldChar w:fldCharType="separate"/>
      </w:r>
      <w:r w:rsidR="00F10DD7">
        <w:rPr>
          <w:noProof/>
        </w:rPr>
        <w:t>8</w:t>
      </w:r>
      <w:r>
        <w:fldChar w:fldCharType="end"/>
      </w:r>
      <w:r w:rsidR="00B9113D">
        <w:t>. ábra Bolt UnitOfWork komponense</w:t>
      </w:r>
    </w:p>
    <w:p w14:paraId="354CAD96" w14:textId="3DD854FE" w:rsidR="00E80F01" w:rsidRDefault="00CF5B81" w:rsidP="00CF5B81">
      <w:r>
        <w:t xml:space="preserve">Minden konténerben megtalálható ez a komponens, és a szükséges repository-kkal párhuzamosan tartalmaz rájuk egy-egy </w:t>
      </w:r>
      <w:r w:rsidR="00087013">
        <w:t>property-t</w:t>
      </w:r>
      <w:r>
        <w: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65ED43F9"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w:t>
      </w:r>
      <w:r w:rsidR="00F94653">
        <w:t xml:space="preserve"> kapott </w:t>
      </w:r>
      <w:r w:rsidR="006B0850">
        <w:t>generikus értéke</w:t>
      </w:r>
      <w:r w:rsidR="00F94653">
        <w:t>ke</w:t>
      </w:r>
      <w:r w:rsidR="006B0850">
        <w:t>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6D070F9" w:rsidR="00F80147" w:rsidRPr="00B05AE2" w:rsidRDefault="00F80147" w:rsidP="00B05AE2">
      <w:r>
        <w:t>Tehát olyan transzformációs lehetőségek is vannak, ami vagy szöveges vagy enumerációs kulcs segítségével Dictionary változóban kezel</w:t>
      </w:r>
      <w:r w:rsidR="00F6205C">
        <w:t>i</w:t>
      </w:r>
      <w:r>
        <w:t xml:space="preserve">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1710843"/>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bookmarkStart w:id="49" w:name="_Ref150641938"/>
      <w:r>
        <w:lastRenderedPageBreak/>
        <w:t>IValidator</w:t>
      </w:r>
      <w:bookmarkEnd w:id="49"/>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bookmarkStart w:id="50" w:name="_Ref151570955"/>
    <w:p w14:paraId="3C0126C3" w14:textId="62A7D194" w:rsidR="009741F1" w:rsidRDefault="00AA6AF9" w:rsidP="007B446B">
      <w:pPr>
        <w:pStyle w:val="Kpalrs"/>
      </w:pPr>
      <w:r>
        <w:fldChar w:fldCharType="begin"/>
      </w:r>
      <w:r>
        <w:instrText>SEQ ábra \* ARABIC</w:instrText>
      </w:r>
      <w:r>
        <w:fldChar w:fldCharType="separate"/>
      </w:r>
      <w:bookmarkStart w:id="51" w:name="_Ref151570940"/>
      <w:r w:rsidR="00F10DD7">
        <w:rPr>
          <w:noProof/>
        </w:rPr>
        <w:t>9</w:t>
      </w:r>
      <w:bookmarkEnd w:id="51"/>
      <w:r>
        <w:fldChar w:fldCharType="end"/>
      </w:r>
      <w:r w:rsidR="009741F1">
        <w:t xml:space="preserve">. </w:t>
      </w:r>
      <w:bookmarkStart w:id="52" w:name="_Ref151570945"/>
      <w:r w:rsidR="009741F1">
        <w:t>ábra IValidator struktúra</w:t>
      </w:r>
      <w:bookmarkEnd w:id="50"/>
      <w:bookmarkEnd w:id="52"/>
    </w:p>
    <w:p w14:paraId="549BCCFF" w14:textId="336C05DC"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a saját feltétele</w:t>
      </w:r>
      <w:r w:rsidR="007E3107">
        <w:t>in</w:t>
      </w:r>
      <w:r w:rsidR="007C06DA">
        <w:t>k</w:t>
      </w:r>
      <w:r w:rsidR="007E3107">
        <w:t xml:space="preserve"> </w:t>
      </w:r>
      <w:r>
        <w:t>összevon</w:t>
      </w:r>
      <w:r w:rsidR="007C06DA">
        <w:t>ásánál</w:t>
      </w:r>
      <w:r>
        <w:t>.</w:t>
      </w:r>
      <w:r w:rsidR="00262A05">
        <w:t xml:space="preserve"> Az implementáció tehát ilyen IValidator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00CAD318" w:rsidR="00F60D74" w:rsidRDefault="00F60D74" w:rsidP="00991B4E">
      <w:r>
        <w:t>Az alkalmazás implementációjában kétféle pipeline lett beépítve. Egy gyorsítótár kezelő és egy naplózó pipeline.</w:t>
      </w:r>
      <w:r w:rsidR="00EE4D29">
        <w:t xml:space="preserve"> Ezeket az egyes konténerek a többi függőség injektálással együtt tudja beépíteni az alkalmazásba az </w:t>
      </w:r>
      <w:r w:rsidR="00EE4D29" w:rsidRPr="00EE4D29">
        <w:t>IPipelineBehavior</w:t>
      </w:r>
      <w:r w:rsidR="00EE4D29">
        <w:t xml:space="preserve"> típus alatt, </w:t>
      </w:r>
      <w:r w:rsidR="00960938">
        <w:t xml:space="preserve">konkrét </w:t>
      </w:r>
      <w:r w:rsidR="00EE4D29">
        <w:t>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6B626200" w:rsidR="00177D1A" w:rsidRDefault="00AA6AF9" w:rsidP="007B446B">
      <w:pPr>
        <w:pStyle w:val="Kpalrs"/>
      </w:pPr>
      <w:r>
        <w:fldChar w:fldCharType="begin"/>
      </w:r>
      <w:r>
        <w:instrText>SEQ ábra \* ARABIC</w:instrText>
      </w:r>
      <w:r>
        <w:fldChar w:fldCharType="separate"/>
      </w:r>
      <w:r w:rsidR="00F10DD7">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178C713D" w:rsidR="00AE357C" w:rsidRDefault="00AE357C" w:rsidP="00BD461E">
      <w:r>
        <w:t xml:space="preserve">Ez az interfész tartalmazza a cache működéséhez szükséges információkat, például, hogy mi a kulcsa a Redis adatbázisban ennek a kérésnek. Itt fontos információ, hogy ez a változó az interfészen van egy </w:t>
      </w:r>
      <w:r w:rsidR="00916182">
        <w:t>property-vel</w:t>
      </w:r>
      <w:r>
        <w:t xml:space="preserve">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0294ACAD" w:rsidR="002E0564" w:rsidRDefault="00D3362E" w:rsidP="002E0564">
      <w:r>
        <w:t>A szoftverben saját hibaosztályok vannak implementálva. Kevés jelentőségük van azonkívül, hogy</w:t>
      </w:r>
      <w:r w:rsidR="00A97FDD">
        <w:t xml:space="preserve"> velük</w:t>
      </w:r>
      <w:r>
        <w:t xml:space="preserve">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3" w:name="_Toc151710844"/>
      <w:r>
        <w:t>API réteg</w:t>
      </w:r>
      <w:bookmarkEnd w:id="53"/>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16A1C8A8"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r w:rsidR="00F26347">
        <w:t xml:space="preserve"> </w:t>
      </w:r>
      <w:r w:rsidR="00F25C3E">
        <w:t>kulcsként</w:t>
      </w:r>
      <w:r w:rsidR="003C4685">
        <w:t>.</w:t>
      </w:r>
    </w:p>
    <w:p w14:paraId="293614C6" w14:textId="18EA36CA"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w:t>
      </w:r>
      <w:r w:rsidR="009B4E59">
        <w:t xml:space="preserve"> mentén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1217A20C" w:rsidR="000F6FD5" w:rsidRDefault="00000000" w:rsidP="007B446B">
      <w:pPr>
        <w:pStyle w:val="Kpalrs"/>
      </w:pPr>
      <w:fldSimple w:instr=" SEQ ábra \* ARABIC ">
        <w:r w:rsidR="00F10DD7">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2085D3C0" w:rsidR="00AC1EBD" w:rsidRDefault="00000000" w:rsidP="007B446B">
      <w:pPr>
        <w:pStyle w:val="Kpalrs"/>
      </w:pPr>
      <w:fldSimple w:instr=" SEQ ábra \* ARABIC ">
        <w:r w:rsidR="00F10DD7">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089124BF" w:rsidR="008F5B11" w:rsidRDefault="008F5B11" w:rsidP="00AF50B6">
      <w:r>
        <w:t>Az alkalmazásban a kapcsolat elég alapszintű, mivel kevés funkciój</w:t>
      </w:r>
      <w:r w:rsidR="00F42753">
        <w:t>a</w:t>
      </w:r>
      <w:r>
        <w:t xml:space="preserve"> </w:t>
      </w:r>
      <w:r w:rsidR="00F42753">
        <w:t>van ki</w:t>
      </w:r>
      <w:r>
        <w:t>használ</w:t>
      </w:r>
      <w:r w:rsidR="00F42753">
        <w:t>va</w:t>
      </w:r>
      <w:r>
        <w:t xml:space="preserve">.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4" w:name="_Toc151710845"/>
      <w:r>
        <w:t>API Gateway</w:t>
      </w:r>
      <w:bookmarkEnd w:id="54"/>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08AEF6D9"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w:t>
      </w:r>
      <w:r w:rsidR="000F33B2">
        <w:t>nnek</w:t>
      </w:r>
      <w:r w:rsidR="007E4830">
        <w:t xml:space="preserve"> a fájl</w:t>
      </w:r>
      <w:r w:rsidR="000F33B2">
        <w:t>nak</w:t>
      </w:r>
      <w:r w:rsidR="007E4830">
        <w:t xml:space="preserve"> az </w:t>
      </w:r>
      <w:r w:rsidR="000F33B2">
        <w:t>elemei</w:t>
      </w:r>
      <w:r w:rsidR="007E4830">
        <w:t xml:space="preserve"> tartalmazzák a kulcsot, amit a kérésekbe rakunk, és</w:t>
      </w:r>
      <w:r w:rsidR="00D05A1B">
        <w:t xml:space="preserve"> mellette</w:t>
      </w:r>
      <w:r w:rsidR="007E4830">
        <w:t xml:space="preserve">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5" w:name="_Toc151710846"/>
      <w:r>
        <w:lastRenderedPageBreak/>
        <w:t>Kliensoldali funkciók</w:t>
      </w:r>
      <w:bookmarkEnd w:id="55"/>
    </w:p>
    <w:p w14:paraId="7A44C926" w14:textId="417DCE4D" w:rsidR="00B507C7" w:rsidRDefault="00732509" w:rsidP="00732509">
      <w:pPr>
        <w:pStyle w:val="Cmsor3"/>
      </w:pPr>
      <w:bookmarkStart w:id="56" w:name="_Toc151710847"/>
      <w:r>
        <w:t>Dotenv</w:t>
      </w:r>
      <w:bookmarkEnd w:id="56"/>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7560ABCB"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r w:rsidR="002601D4">
        <w:t xml:space="preserve"> a kitöltésük</w:t>
      </w:r>
      <w:r w:rsidR="00913073">
        <w:t>.</w:t>
      </w:r>
    </w:p>
    <w:p w14:paraId="11C484A9" w14:textId="4B831B7B" w:rsidR="00732509" w:rsidRDefault="00732509" w:rsidP="00732509">
      <w:pPr>
        <w:pStyle w:val="Cmsor3"/>
      </w:pPr>
      <w:bookmarkStart w:id="57" w:name="_Toc151710848"/>
      <w:r>
        <w:t>Témák</w:t>
      </w:r>
      <w:bookmarkEnd w:id="57"/>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36406B6" w:rsidR="00AB7BB2" w:rsidRDefault="0049358C" w:rsidP="00AB7BB2">
      <w:r>
        <w:t>A</w:t>
      </w:r>
      <w:r w:rsidR="00F1293C">
        <w:t>z egyes</w:t>
      </w:r>
      <w:r>
        <w:t xml:space="preserve"> </w:t>
      </w:r>
      <w:r w:rsidR="005F36BB">
        <w:t>változókat egy mixin segítségével tölt</w:t>
      </w:r>
      <w:r w:rsidR="00FF364D">
        <w:t>i</w:t>
      </w:r>
      <w:r w:rsidR="005F36BB">
        <w:t xml:space="preserve">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98B57FA" w:rsidR="005F36BB" w:rsidRDefault="00CF7D54" w:rsidP="005F36BB">
      <w:r>
        <w:t>Ehhez a mixinhez a változókat egy</w:t>
      </w:r>
      <w:r w:rsidR="00C32C4A">
        <w:t xml:space="preserve"> manuálisan definiált</w:t>
      </w:r>
      <w:r>
        <w:t xml:space="preserve"> listából olvass</w:t>
      </w:r>
      <w:r w:rsidR="00F97E11">
        <w:t>a ki</w:t>
      </w:r>
      <w:r>
        <w:t>,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8" w:name="_Toc151710849"/>
      <w:r>
        <w:t>Nyelvesítés</w:t>
      </w:r>
      <w:bookmarkEnd w:id="58"/>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9" w:name="_Toc151710850"/>
      <w:r>
        <w:t>WebSocket</w:t>
      </w:r>
      <w:bookmarkEnd w:id="59"/>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60" w:name="_Toc151710851"/>
      <w:r>
        <w:t>Interceptor</w:t>
      </w:r>
      <w:bookmarkEnd w:id="60"/>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61" w:name="_Toc151710852"/>
      <w:r>
        <w:t>Guard</w:t>
      </w:r>
      <w:bookmarkEnd w:id="61"/>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01C4C5B9" w:rsidR="002117C0" w:rsidRPr="002117C0" w:rsidRDefault="006F3F89" w:rsidP="002117C0">
      <w:r>
        <w:t>Egyszerű ellen</w:t>
      </w:r>
      <w:r w:rsidR="00C84679">
        <w:t xml:space="preserve">őrző egységek. Feladatuk, hogy </w:t>
      </w:r>
      <w:r w:rsidR="005B636E">
        <w:t>megnézzék van-e a felhasználónak érvényes váróterem vagy játék azonosítója, és az megegyezik</w:t>
      </w:r>
      <w:r w:rsidR="004632E0">
        <w:t>-e</w:t>
      </w:r>
      <w:r w:rsidR="005B636E">
        <w:t xml:space="preserve">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62" w:name="_Toc151710853"/>
      <w:r>
        <w:t>Directive</w:t>
      </w:r>
      <w:bookmarkEnd w:id="62"/>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37BF52DB"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w:t>
      </w:r>
      <w:r w:rsidR="00FA0FE8">
        <w:t xml:space="preserve"> Selector megadása</w:t>
      </w:r>
      <w:r w:rsidR="005B17C6">
        <w:t xml:space="preserve"> </w:t>
      </w:r>
      <w:r w:rsidR="00FA0FE8">
        <w:t>p</w:t>
      </w:r>
      <w:r w:rsidR="005B17C6">
        <w:t>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3" w:name="_Toc151710854"/>
      <w:r>
        <w:t>Felhasználókezelés</w:t>
      </w:r>
      <w:bookmarkEnd w:id="63"/>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4" w:name="_Toc151710855"/>
      <w:r>
        <w:t>Adatbázis és adatelérés</w:t>
      </w:r>
      <w:bookmarkEnd w:id="64"/>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0627A175" w:rsidR="00F857F2" w:rsidRDefault="00000000" w:rsidP="007B446B">
      <w:pPr>
        <w:pStyle w:val="Kpalrs"/>
      </w:pPr>
      <w:fldSimple w:instr=" SEQ ábra \* ARABIC ">
        <w:r w:rsidR="00F10DD7">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3CDD582C" w:rsidR="00BA6BB7" w:rsidRPr="0095278B" w:rsidRDefault="00000000" w:rsidP="007B446B">
      <w:pPr>
        <w:pStyle w:val="Kpalrs"/>
      </w:pPr>
      <w:fldSimple w:instr=" SEQ ábra \* ARABIC ">
        <w:r w:rsidR="00F10DD7">
          <w:rPr>
            <w:noProof/>
          </w:rPr>
          <w:t>14</w:t>
        </w:r>
      </w:fldSimple>
      <w:r w:rsidR="00BA6BB7">
        <w:t>. ábra Felhasználókezelő adatbázis struktúra</w:t>
      </w:r>
    </w:p>
    <w:p w14:paraId="43B28BEA" w14:textId="36DAFD82" w:rsidR="00B57F27" w:rsidRDefault="00B57F27" w:rsidP="00B57F27">
      <w:pPr>
        <w:pStyle w:val="Cmsor3"/>
      </w:pPr>
      <w:bookmarkStart w:id="65" w:name="_Toc151710856"/>
      <w:r>
        <w:t>Üzleti logika</w:t>
      </w:r>
      <w:bookmarkEnd w:id="65"/>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45109DCF"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w:t>
      </w:r>
      <w:r w:rsidR="00BD2321">
        <w:t>einek</w:t>
      </w:r>
      <w:r>
        <w:t xml:space="preserve"> feliratkozásra.</w:t>
      </w:r>
    </w:p>
    <w:p w14:paraId="51C7163A" w14:textId="45B94EDE"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A358FA">
        <w:t xml:space="preserve">. A token </w:t>
      </w:r>
      <w:r w:rsidR="00A54E51">
        <w:t>claimekkel</w:t>
      </w:r>
      <w:r w:rsidR="00A358FA">
        <w:t xml:space="preserve"> kiegészítésére is ad lehetőséget</w:t>
      </w:r>
      <w:r w:rsidR="00834C17">
        <w:t>.</w:t>
      </w:r>
      <w:r w:rsidR="00591A59">
        <w:t xml:space="preserve"> Emellett nem csak a </w:t>
      </w:r>
      <w:r w:rsidR="00591A59">
        <w:lastRenderedPageBreak/>
        <w:t>bejelentkezésre, hanem a tokenben található adatok 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22980894" w:rsidR="001E4344" w:rsidRDefault="001E4344" w:rsidP="00A111BA">
      <w:r>
        <w:t>Harmadik funkció az nem végez változtatást az adatbázisban, csak az offline státuszok értékének frissítésére küld eseményt.</w:t>
      </w:r>
      <w:r w:rsidR="00DA164A">
        <w:t xml:space="preserve"> </w:t>
      </w:r>
      <w:r w:rsidR="000D0263">
        <w:t>Egyébként</w:t>
      </w:r>
      <w:r w:rsidR="00DA164A">
        <w:t xml:space="preserve">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27B281A2" w:rsidR="00C76126" w:rsidRDefault="006A289A" w:rsidP="006A289A">
      <w:r>
        <w:t>Logikai réteg legfontosabb eleme, mivel ennek a feladata a felhasználók létrehozása vagy módosítása.</w:t>
      </w:r>
      <w:r w:rsidR="00AB5437">
        <w:t xml:space="preserve"> Az Identity alapú belső működéshez</w:t>
      </w:r>
      <w:r w:rsidR="005C71EE">
        <w:t xml:space="preserve"> </w:t>
      </w:r>
      <w:r w:rsidR="00AB5437">
        <w:t>a felhasználókhoz és szerepekhez köthető funkciók</w:t>
      </w:r>
      <w:r w:rsidR="00B35919">
        <w:t>at</w:t>
      </w:r>
      <w:r w:rsidR="00AB5437">
        <w:t xml:space="preserve"> megvalósít</w:t>
      </w:r>
      <w:r w:rsidR="00DD493F">
        <w:t>ó</w:t>
      </w:r>
      <w:r w:rsidR="00AB5437">
        <w:t xml:space="preserve">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1F9B49EB" w:rsidR="006A289A" w:rsidRDefault="00B83156" w:rsidP="006A289A">
      <w:r>
        <w:t>Ezenfelül a saját kiegészítések kezelésére, mint például a felhasználó megvett paklijai</w:t>
      </w:r>
      <w:r w:rsidR="00283FED">
        <w:t>,</w:t>
      </w:r>
      <w:r>
        <w:t xml:space="preserve">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684A5DFF"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w:t>
      </w:r>
      <w:r w:rsidR="00986003">
        <w:t xml:space="preserve"> magasabb szintű</w:t>
      </w:r>
      <w:r w:rsidR="006D0CA5">
        <w:t xml:space="preserve"> szolgáltatásáért.</w:t>
      </w:r>
    </w:p>
    <w:p w14:paraId="448A7F52" w14:textId="5EBA03A4" w:rsidR="00B57F27" w:rsidRDefault="00B57F27" w:rsidP="00B57F27">
      <w:pPr>
        <w:pStyle w:val="Cmsor3"/>
      </w:pPr>
      <w:bookmarkStart w:id="66" w:name="_Toc151710857"/>
      <w:r>
        <w:t>Felület</w:t>
      </w:r>
      <w:bookmarkEnd w:id="66"/>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3E7EA569"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w:t>
      </w:r>
      <w:r w:rsidR="0095582B">
        <w:t>i</w:t>
      </w:r>
      <w:r w:rsidR="00996F30">
        <w: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30D8C039" w:rsidR="005469BA" w:rsidRDefault="00000000" w:rsidP="00323399">
      <w:pPr>
        <w:pStyle w:val="Kpalrs"/>
      </w:pPr>
      <w:fldSimple w:instr=" SEQ ábra \* ARABIC ">
        <w:r w:rsidR="00F10DD7">
          <w:rPr>
            <w:noProof/>
          </w:rPr>
          <w:t>15</w:t>
        </w:r>
      </w:fldSimple>
      <w:r w:rsidR="00323399">
        <w:t>. ábra Bejelentkezési és regisztrációs felület</w:t>
      </w:r>
    </w:p>
    <w:p w14:paraId="09300ECB" w14:textId="5BA91E6E"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w:t>
      </w:r>
      <w:r w:rsidR="00AB13D3">
        <w:t xml:space="preserve">még </w:t>
      </w:r>
      <w:r w:rsidR="00710F26">
        <w:t xml:space="preserve">két navigációs gomb más oldalakra, amik mindig alul. </w:t>
      </w:r>
      <w:r w:rsidR="00602CCC">
        <w:t>A bolt navigációjához szüksége van a felhasználónak a Party szerepre, ami nélkül meg sem jelenik a kártyája a grid rendszerben.</w:t>
      </w:r>
    </w:p>
    <w:p w14:paraId="6C5FB448" w14:textId="522CDD58"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w:t>
      </w:r>
      <w:r w:rsidR="000E0CC3">
        <w:t>a</w:t>
      </w:r>
      <w:r w:rsidR="00886C76">
        <w:t xml:space="preserve">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2197628F" w:rsidR="00BB7DB2" w:rsidRDefault="00000000" w:rsidP="00BB7DB2">
      <w:pPr>
        <w:pStyle w:val="Kpalrs"/>
      </w:pPr>
      <w:fldSimple w:instr=" SEQ ábra \* ARABIC ">
        <w:r w:rsidR="00F10DD7">
          <w:rPr>
            <w:noProof/>
          </w:rPr>
          <w:t>16</w:t>
        </w:r>
      </w:fldSimple>
      <w:r w:rsidR="00BB7DB2">
        <w:t>. ábra Kezdőoldal felülete</w:t>
      </w:r>
    </w:p>
    <w:p w14:paraId="0CD48755" w14:textId="70890058" w:rsidR="00B04F7B" w:rsidRPr="00B04F7B" w:rsidRDefault="00393AEB" w:rsidP="00B04F7B">
      <w:r>
        <w:t xml:space="preserve">Bejelentkezés után az általános kinyíló elemek mellett lehetősége van a felhasználónak a barátkezelő felület lenyitására is, ami a jobb felső sarokban jelenik meg </w:t>
      </w:r>
      <w:r>
        <w:lastRenderedPageBreak/>
        <w:t xml:space="preserve">bármelyik oldalon, ha van </w:t>
      </w:r>
      <w:r w:rsidR="00AF1E13">
        <w:t xml:space="preserve">neki </w:t>
      </w:r>
      <w:r>
        <w:t xml:space="preserve">érvényes </w:t>
      </w:r>
      <w:r w:rsidR="004C14B5">
        <w:t>authentikációs</w:t>
      </w:r>
      <w:r>
        <w:t xml:space="preserve"> tokene.</w:t>
      </w:r>
      <w:r w:rsidR="0099047F">
        <w:t xml:space="preserve"> Ebből a gombból lenyitva tudjuk böngészni a 3 féle típusú barátainkat vagy barátjelöltjeinket. Látjuk, hogy mikor vannak aktívak, törölhetjük </w:t>
      </w:r>
      <w:r w:rsidR="001F3ADE">
        <w:t xml:space="preserve">vagy elfogadhatjuk </w:t>
      </w:r>
      <w:r w:rsidR="0099047F">
        <w:t>őket</w:t>
      </w:r>
      <w:r w:rsidR="001F3ADE">
        <w:t>,</w:t>
      </w:r>
      <w:r w:rsidR="0099047F">
        <w:t xml:space="preserve"> vagy hozzáadhatunk új felhasználót.</w:t>
      </w:r>
    </w:p>
    <w:p w14:paraId="6DB81DA6" w14:textId="3A53DEB8" w:rsidR="00850A79" w:rsidRDefault="00DD3CF7" w:rsidP="00DD3CF7">
      <w:pPr>
        <w:pStyle w:val="Cmsor2"/>
      </w:pPr>
      <w:bookmarkStart w:id="67" w:name="_Toc151710858"/>
      <w:r>
        <w:t>Bolt kialakítása</w:t>
      </w:r>
      <w:bookmarkEnd w:id="67"/>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bookmarkStart w:id="68" w:name="_Toc151710859"/>
      <w:r>
        <w:t>Adatbázis és adatelérés</w:t>
      </w:r>
      <w:bookmarkEnd w:id="68"/>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2DEF6ABD" w:rsidR="007B6E01" w:rsidRDefault="00000000" w:rsidP="00297ABC">
      <w:pPr>
        <w:pStyle w:val="Kpalrs"/>
      </w:pPr>
      <w:fldSimple w:instr=" SEQ ábra \* ARABIC ">
        <w:r w:rsidR="00F10DD7">
          <w:rPr>
            <w:noProof/>
          </w:rPr>
          <w:t>17</w:t>
        </w:r>
      </w:fldSimple>
      <w:r w:rsidR="00297ABC">
        <w:t>. ábra Bolt adatbázis struktúra</w:t>
      </w:r>
    </w:p>
    <w:p w14:paraId="66605D8D" w14:textId="1CBB2D74" w:rsidR="00806E13" w:rsidRDefault="00806E13" w:rsidP="00806E13">
      <w:r>
        <w:t>Úgy, mint a felhasználókezelőnél a profilképek</w:t>
      </w:r>
      <w:r w:rsidR="0052338C">
        <w:t>kel</w:t>
      </w:r>
      <w:r>
        <w: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w:t>
      </w:r>
      <w:r w:rsidR="000664D0">
        <w:t>teljeskörűen</w:t>
      </w:r>
      <w:r w:rsidR="00DB6D61">
        <w:t xml:space="preserve"> bekötve, csak a lekérdezésük engedélyezése az alkalmazásban.</w:t>
      </w:r>
    </w:p>
    <w:p w14:paraId="339FED75" w14:textId="7C01E465"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r w:rsidR="00B70A8F">
        <w:t>ak</w:t>
      </w:r>
      <w:r>
        <w:t>.</w:t>
      </w:r>
    </w:p>
    <w:p w14:paraId="76BB10CD" w14:textId="7E27E44D" w:rsidR="00554405" w:rsidRDefault="00554405" w:rsidP="00554405">
      <w:pPr>
        <w:pStyle w:val="Cmsor3"/>
      </w:pPr>
      <w:bookmarkStart w:id="69" w:name="_Toc151710860"/>
      <w:r>
        <w:t>Üzleti logika</w:t>
      </w:r>
      <w:bookmarkEnd w:id="69"/>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6AEA21DE"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w:t>
      </w:r>
      <w:r w:rsidR="001F7A8B">
        <w:t>Ez e</w:t>
      </w:r>
      <w:r w:rsidR="006A17E5">
        <w:t>gy-egy validáció, hogy az aktuális felhasználónak van-e elegendő pontja a vásárlásra.</w:t>
      </w:r>
      <w:r w:rsidR="00AF380F">
        <w:t xml:space="preserve"> Ezt a konténer a tokenből kiolvasott Claimek alapján áll</w:t>
      </w:r>
      <w:r w:rsidR="00652BB5">
        <w:t>ap</w:t>
      </w:r>
      <w:r w:rsidR="00AF380F">
        <w:t xml:space="preserve">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w:t>
      </w:r>
      <w:r w:rsidR="001036ED">
        <w:t>n</w:t>
      </w:r>
      <w:r w:rsidR="000E2D51">
        <w:t xml:space="preserve"> már a felhasználónak. Ezt is hasonlóan a Claimek segítségével.</w:t>
      </w:r>
    </w:p>
    <w:p w14:paraId="2523DD3E" w14:textId="33BD000E" w:rsidR="00DD7FD9" w:rsidRDefault="00554405" w:rsidP="00E36DC9">
      <w:pPr>
        <w:pStyle w:val="Cmsor3"/>
      </w:pPr>
      <w:bookmarkStart w:id="70" w:name="_Toc151710861"/>
      <w:r>
        <w:t>Felület</w:t>
      </w:r>
      <w:bookmarkEnd w:id="70"/>
    </w:p>
    <w:p w14:paraId="7C689886" w14:textId="77777777" w:rsidR="00763A32" w:rsidRDefault="00DD7FD9" w:rsidP="00763A32">
      <w:pPr>
        <w:pStyle w:val="Kp"/>
      </w:pPr>
      <w:r>
        <w:rPr>
          <w:noProof/>
        </w:rPr>
        <w:drawing>
          <wp:inline distT="0" distB="0" distL="0" distR="0" wp14:anchorId="2567F6CD" wp14:editId="731499AB">
            <wp:extent cx="4629150" cy="3193158"/>
            <wp:effectExtent l="0" t="0" r="0" b="762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659516" cy="3214104"/>
                    </a:xfrm>
                    <a:prstGeom prst="rect">
                      <a:avLst/>
                    </a:prstGeom>
                  </pic:spPr>
                </pic:pic>
              </a:graphicData>
            </a:graphic>
          </wp:inline>
        </w:drawing>
      </w:r>
    </w:p>
    <w:p w14:paraId="3CC1D4A7" w14:textId="1982290B" w:rsidR="00DD7FD9" w:rsidRDefault="00000000" w:rsidP="00763A32">
      <w:pPr>
        <w:pStyle w:val="Kpalrs"/>
      </w:pPr>
      <w:fldSimple w:instr=" SEQ ábra \* ARABIC ">
        <w:r w:rsidR="00F10DD7">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39B813EA" w:rsidR="00FC6B54" w:rsidRDefault="00FC6B54" w:rsidP="00A43E51">
      <w:r>
        <w:t>A paklik kártyái reszponzívan vannak elosztva, tehát aszerint van az egy sorban megjelenő darabszámuk elosztva, hogy mekkora a képernyő</w:t>
      </w:r>
      <w:r w:rsidR="00120C0C">
        <w:t xml:space="preserve"> mérete</w:t>
      </w:r>
      <w:r>
        <w:t>. Ezáltal kicsi és nagy méretben a legkényelmesebb módon böngészhető.</w:t>
      </w:r>
    </w:p>
    <w:p w14:paraId="0AE324A4" w14:textId="33DC4021" w:rsidR="00C77CD5" w:rsidRDefault="00C77CD5" w:rsidP="00A43E51">
      <w:r>
        <w:t>Az egyes kártyák teljesmértékben nyelvesítve és sötét-világos téma szerint stílussal ellátva vannak.</w:t>
      </w:r>
      <w:r w:rsidR="00573F37">
        <w:t xml:space="preserve"> Legfelül található a pakli neve, alatta </w:t>
      </w:r>
      <w:r w:rsidR="007F049A">
        <w:t xml:space="preserve">pedig </w:t>
      </w:r>
      <w:r w:rsidR="00573F37">
        <w:t>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3AD38BF1" w:rsidR="00B2366A" w:rsidRPr="00A43E51" w:rsidRDefault="00B2366A" w:rsidP="00A43E51">
      <w:r>
        <w:t>Az egyes paklik megvétele után rögtön visszajelzést is ad a megvételről és az új validációval kerül</w:t>
      </w:r>
      <w:r w:rsidR="00F84B76">
        <w:t>nek</w:t>
      </w:r>
      <w:r>
        <w:t xml:space="preserve"> kiszámolva a paklik gombjai</w:t>
      </w:r>
      <w:r w:rsidR="00E62F1C">
        <w:t>nak szabályai</w:t>
      </w:r>
      <w:r>
        <w:t>.</w:t>
      </w:r>
    </w:p>
    <w:p w14:paraId="45B450F2" w14:textId="2E814DEB" w:rsidR="00DD3CF7" w:rsidRDefault="00DD3CF7" w:rsidP="00DD3CF7">
      <w:pPr>
        <w:pStyle w:val="Cmsor2"/>
      </w:pPr>
      <w:bookmarkStart w:id="71" w:name="_Toc151710862"/>
      <w:r>
        <w:t>Váróterem megvalósítása</w:t>
      </w:r>
      <w:bookmarkEnd w:id="71"/>
    </w:p>
    <w:p w14:paraId="0A9D8939" w14:textId="545F9514" w:rsidR="00DD3CF7" w:rsidRDefault="00BE013F" w:rsidP="00DD3CF7">
      <w:r>
        <w:t xml:space="preserve">A váróterem megvalósításánál egy komplex problémát kellett megoldani. A konténernek kezelnie kellett a létrehozott várótermek listáját, a hozzájuk való csatlakozást vagy kilépést, és a bennük található beszélgető és </w:t>
      </w:r>
      <w:r w:rsidR="00F01D2E">
        <w:t>más-más</w:t>
      </w:r>
      <w:r>
        <w:t xml:space="preserve"> funkciókat is. Mindezt a klienssel összefogva kétoldalú kommunikáció segítségével.</w:t>
      </w:r>
    </w:p>
    <w:p w14:paraId="56180752" w14:textId="679AADB9" w:rsidR="00E33BAF" w:rsidRPr="00E33BAF" w:rsidRDefault="003429B4" w:rsidP="00874A4F">
      <w:pPr>
        <w:pStyle w:val="Cmsor3"/>
      </w:pPr>
      <w:bookmarkStart w:id="72" w:name="_Toc151710863"/>
      <w:r>
        <w:t>Adatbázis és adatelérés</w:t>
      </w:r>
      <w:bookmarkEnd w:id="72"/>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58270B6E" w:rsidR="00E33BAF" w:rsidRDefault="00000000" w:rsidP="00E33BAF">
      <w:pPr>
        <w:pStyle w:val="Kpalrs"/>
      </w:pPr>
      <w:fldSimple w:instr=" SEQ ábra \* ARABIC ">
        <w:r w:rsidR="00F10DD7">
          <w:rPr>
            <w:noProof/>
          </w:rPr>
          <w:t>19</w:t>
        </w:r>
      </w:fldSimple>
      <w:r w:rsidR="00E33BAF">
        <w:t>. ábra Váróterem adatbázis struktúra</w:t>
      </w:r>
    </w:p>
    <w:p w14:paraId="75B9119A" w14:textId="0380F4A3"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alkalmazásban. Ezeknek van egy neve és egy jelszava, egy tulajdonosa, egy létrehozási dátuma és az aktuális kiválasztott paklinak az azonosítója.</w:t>
      </w:r>
      <w:r w:rsidR="002C1A09">
        <w:t xml:space="preserve"> Ezek mind olyan adatok, amiket a létrehozás során kap meg a szerver, és később csak a </w:t>
      </w:r>
      <w:r w:rsidR="00914E6E">
        <w:t xml:space="preserve">beállított </w:t>
      </w:r>
      <w:r w:rsidR="002C1A09">
        <w:t>paklinak a módosítására lesz lehetőség.</w:t>
      </w:r>
    </w:p>
    <w:p w14:paraId="5C57772E" w14:textId="580134DB"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w:t>
      </w:r>
      <w:r w:rsidR="00664A64">
        <w:t xml:space="preserve">a </w:t>
      </w:r>
      <w:r w:rsidR="002027A7">
        <w:t>profilkép</w:t>
      </w:r>
      <w:r w:rsidR="002D4CE2">
        <w:t xml:space="preserve"> útvonala</w:t>
      </w:r>
      <w:r w:rsidR="002027A7">
        <w:t>.</w:t>
      </w:r>
      <w:r w:rsidR="005F09B4">
        <w:t xml:space="preserve"> Emellett minden játékos kap egy „Ready” flaget, aminek a segítségével tároljuk el, hogy készenállnak-e a játékra.</w:t>
      </w:r>
    </w:p>
    <w:p w14:paraId="114C1382" w14:textId="1E66204A"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mikor és milyen üzenetet</w:t>
      </w:r>
      <w:r w:rsidR="00604E1B">
        <w:t xml:space="preserve"> írt</w:t>
      </w:r>
      <w:r w:rsidR="009F11C9">
        <w:t xml:space="preserve"> az adott teremben</w:t>
      </w:r>
      <w:r w:rsidR="006B43EF">
        <w:t>.</w:t>
      </w:r>
    </w:p>
    <w:p w14:paraId="204898D7" w14:textId="2284E5A8" w:rsidR="00DE6239" w:rsidRDefault="00DE6239" w:rsidP="00DE6239">
      <w:pPr>
        <w:pStyle w:val="Cmsor3"/>
      </w:pPr>
      <w:bookmarkStart w:id="73" w:name="_Toc151710864"/>
      <w:r>
        <w:t>Üzleti logika</w:t>
      </w:r>
      <w:bookmarkEnd w:id="73"/>
    </w:p>
    <w:p w14:paraId="1704180C" w14:textId="2B431FD2" w:rsidR="00AC339D" w:rsidRDefault="006F2A36" w:rsidP="006F2A36">
      <w:r>
        <w:t>A váróteremkezelő logikában számos és változatos funkció megvalósult. Ezeket fedi le a külön-külön kialakított lekérdezés, parancs és eseménykezelő központi osztályok a várótermek és üzenetek funkciói</w:t>
      </w:r>
      <w:r w:rsidR="007679C5">
        <w:t xml:space="preserve"> mentén</w:t>
      </w:r>
      <w:r>
        <w:t>.</w:t>
      </w:r>
    </w:p>
    <w:p w14:paraId="6C96C381" w14:textId="203A5724"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r w:rsidR="00AC4A2C">
        <w:t xml:space="preserve"> is</w:t>
      </w:r>
      <w:r w:rsidR="004444AC">
        <w:t>.</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357B12F5" w:rsidR="00461093" w:rsidRDefault="00C31519" w:rsidP="00461093">
      <w:r>
        <w:t>A várótermeknél megvalósított módosít</w:t>
      </w:r>
      <w:r w:rsidR="00904645">
        <w:t>ásoknál meghatározó volt, hogy a módosítások során ügyelni kellett arra is, hogy a felhasználókezelés</w:t>
      </w:r>
      <w:r w:rsidR="009342AB">
        <w:t xml:space="preserve"> felé</w:t>
      </w:r>
      <w:r w:rsidR="00904645">
        <w:t xml:space="preserve"> is szólni kell</w:t>
      </w:r>
      <w:r w:rsidR="009342AB">
        <w:t xml:space="preserve"> a</w:t>
      </w:r>
      <w:r w:rsidR="00904645">
        <w:t xml:space="preserve"> változásról, és a gyorsítótárnak is frissítenie kell magát, ha a terem változott.</w:t>
      </w:r>
    </w:p>
    <w:p w14:paraId="0BB88BF8" w14:textId="7BE8251E" w:rsidR="00762309" w:rsidRDefault="00762309" w:rsidP="00461093">
      <w:r>
        <w:lastRenderedPageBreak/>
        <w:t>Egy terem létrehozása során a felhasználó egyedül a nevét és jelszavát adja meg. Ezt a nevet levalidálja, hogy nincs-e ilyen aktuális terem az adatbázisban. Ezután kiegészíti a dátummal, az alapértelmezett paklival és a saját felhasználójával.</w:t>
      </w:r>
      <w:r w:rsidR="00842D62">
        <w:t xml:space="preserve"> Ha minden elkészült, akkor küld egy jelet a MediatR eseménykezelőn keresztül, és egy jelet a RabbitMQ-n keresztül, hogy csatlakozott egy teremhez.</w:t>
      </w:r>
    </w:p>
    <w:p w14:paraId="6D765E19" w14:textId="25B30EE5" w:rsidR="005D7AA0" w:rsidRDefault="00566F59" w:rsidP="003866E4">
      <w:pPr>
        <w:rPr>
          <w:lang w:eastAsia="hu-HU"/>
        </w:rPr>
      </w:pPr>
      <w:r>
        <w:t>Minden egyes parancs küld egy jelet a MediatR eseménykezelőnek</w:t>
      </w:r>
      <w:r w:rsidR="000A3186">
        <w:t>.</w:t>
      </w:r>
      <w:r>
        <w:t xml:space="preserve"> </w:t>
      </w:r>
      <w:r w:rsidR="000A3186">
        <w:t>E</w:t>
      </w:r>
      <w:r>
        <w:t>mellett a felhasználóhoz köthető parancsok, mint a teremhez csatlakozás vagy kilépés</w:t>
      </w:r>
      <w:r w:rsidR="000A3186">
        <w:t>,</w:t>
      </w:r>
      <w:r>
        <w:t xml:space="preserve">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w:t>
      </w:r>
      <w:r w:rsidR="00290EE7">
        <w:t>donos</w:t>
      </w:r>
      <w:r w:rsidR="005D7AA0">
        <w:t>ai vagy magunkat akarjuk kiléptetni</w:t>
      </w:r>
      <w:r w:rsidR="0008747C">
        <w:t xml:space="preserve"> [</w:t>
      </w:r>
      <w:r w:rsidR="0008747C">
        <w:fldChar w:fldCharType="begin"/>
      </w:r>
      <w:r w:rsidR="0008747C">
        <w:instrText xml:space="preserve"> REF _Ref150641938 \h </w:instrText>
      </w:r>
      <w:r w:rsidR="0008747C">
        <w:fldChar w:fldCharType="separate"/>
      </w:r>
      <w:r w:rsidR="0008747C">
        <w:t>IValidator</w:t>
      </w:r>
      <w:r w:rsidR="0008747C">
        <w:fldChar w:fldCharType="end"/>
      </w:r>
      <w:r w:rsidR="0008747C">
        <w:t>]</w:t>
      </w:r>
      <w:r w:rsidR="00E02BF9">
        <w:t>.</w:t>
      </w:r>
    </w:p>
    <w:p w14:paraId="71A7090C" w14:textId="7DB54EA1" w:rsidR="00745324" w:rsidRPr="00461093" w:rsidRDefault="00A23C5F" w:rsidP="00745324">
      <w:r>
        <w:t>További módosítás a pakli lecserélése, ami automatikusan leszedi a Ready flaget minden játékosról</w:t>
      </w:r>
      <w:r w:rsidR="00372B87">
        <w:t>.</w:t>
      </w:r>
      <w:r>
        <w:t xml:space="preserve"> </w:t>
      </w:r>
      <w:r w:rsidR="00372B87">
        <w:t>E</w:t>
      </w:r>
      <w:r>
        <w:t>gy másik parancs</w:t>
      </w:r>
      <w:r w:rsidR="00372B87">
        <w:t xml:space="preserve"> pedig</w:t>
      </w:r>
      <w:r>
        <w:t>, ami ezt</w:t>
      </w:r>
      <w:r w:rsidR="000E3EF0">
        <w:t xml:space="preserve"> a flaget</w:t>
      </w:r>
      <w:r>
        <w:t xml:space="preserve">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2CEAFD45"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r w:rsidR="006A4CF4">
        <w:t xml:space="preserve"> a</w:t>
      </w:r>
      <w:r w:rsidR="00EB7191">
        <w:t xml:space="preserve"> későbbi</w:t>
      </w:r>
      <w:r w:rsidR="006A4CF4">
        <w:t xml:space="preserve"> lekérdezése után</w:t>
      </w:r>
      <w:r w:rsidR="00E250A4">
        <w:t>.</w:t>
      </w:r>
    </w:p>
    <w:p w14:paraId="7B9926D0" w14:textId="46DA225F" w:rsidR="00266CF6" w:rsidRDefault="00266CF6" w:rsidP="00266CF6">
      <w:pPr>
        <w:pStyle w:val="Cmsor4"/>
      </w:pPr>
      <w:r w:rsidRPr="00266CF6">
        <w:lastRenderedPageBreak/>
        <w:t>MessageQueryHandler</w:t>
      </w:r>
    </w:p>
    <w:p w14:paraId="0609820C" w14:textId="63DB79C7" w:rsidR="00266CF6" w:rsidRDefault="0019318F" w:rsidP="00266CF6">
      <w:r>
        <w:t>Egyetlen feladata, hogy termenként szolgáltassa az elküldött üzeneteket. Ezen a lekérdezésen gyorsítótár is van bevezetve, így kevésbé terheli meg az adatbázist a rekordok hosszú listájának lekérdezése.</w:t>
      </w:r>
    </w:p>
    <w:p w14:paraId="596559C3" w14:textId="3A28A202" w:rsidR="00266CF6" w:rsidRDefault="00266CF6" w:rsidP="00266CF6">
      <w:pPr>
        <w:pStyle w:val="Cmsor4"/>
      </w:pPr>
      <w:r w:rsidRPr="00266CF6">
        <w:t>MessageCommandHandler</w:t>
      </w:r>
    </w:p>
    <w:p w14:paraId="699E7164" w14:textId="78B41421" w:rsidR="00266CF6" w:rsidRDefault="00F204EB" w:rsidP="00266CF6">
      <w:r>
        <w:t>Ez is egyetlen funkciót szolgáltat, ami egy elküldött üzenet rögzítése.</w:t>
      </w:r>
      <w:r w:rsidR="0021183B">
        <w:t xml:space="preserve"> Ebben a parancsban a felhasználó egyedül a rögzítendő szöveget és a terem azonosítóját szolgáltatja.</w:t>
      </w:r>
      <w:r w:rsidR="004852E7">
        <w:t xml:space="preserve"> A kapott azonosítót ezután a parancs levalidálja, és kiegészíti az </w:t>
      </w:r>
      <w:r w:rsidR="003A7C44">
        <w:t xml:space="preserve">aktuális </w:t>
      </w:r>
      <w:r w:rsidR="004852E7">
        <w:t>idővel és a felhasználó adataival, hogy utána eltárolja.</w:t>
      </w:r>
      <w:r w:rsidR="001D219C">
        <w:t xml:space="preserve"> Legvégül elküld egy eseményt a sikeres üzenetről, amit elkap a szerveroldali komponens és a kliensoldal</w:t>
      </w:r>
      <w:r w:rsidR="00F4623A">
        <w:t>nak továbbító</w:t>
      </w:r>
      <w:r w:rsidR="001D219C">
        <w:t xml:space="preserve"> Hub kapcsolat is.</w:t>
      </w:r>
    </w:p>
    <w:p w14:paraId="4CCD4E86" w14:textId="19EE2A19" w:rsidR="00266CF6" w:rsidRDefault="00266CF6" w:rsidP="00266CF6">
      <w:pPr>
        <w:pStyle w:val="Cmsor4"/>
      </w:pPr>
      <w:r w:rsidRPr="00266CF6">
        <w:t>MessageEventHandler</w:t>
      </w:r>
    </w:p>
    <w:p w14:paraId="296F9FB8" w14:textId="3078E288" w:rsidR="00FE197E" w:rsidRPr="00FE197E" w:rsidRDefault="00FE197E" w:rsidP="00FE197E">
      <w:r>
        <w:t>Feladata, hogy elkapja az üzenetek létrejöttének az eseményét.</w:t>
      </w:r>
      <w:r w:rsidR="00802801">
        <w:t xml:space="preserve"> Minden üzenet eseménye után frissíteni akarjuk a gyorsítótárban megtalálható adott terem üzeneteinek a listáját.</w:t>
      </w:r>
      <w:r w:rsidR="00A0268C">
        <w:t xml:space="preserve"> Hogy ezek a memóriában eltárolt listák ne növekedjenek túl nagyra, egy konfigurációs értékkel meg van határozva, hogy hány elem szerepelhet bennük.</w:t>
      </w:r>
      <w:r w:rsidR="00BF01FA">
        <w:t xml:space="preserve"> Tehát a frissítés során ezzel az értékkel számolva és idő szerint csökkenő sorrendben veszi ki az üzeneteket, amiknek a végére beszúrva az új üzenetet tárolja el újra.</w:t>
      </w:r>
    </w:p>
    <w:p w14:paraId="2CB6156E" w14:textId="72FD4F5D" w:rsidR="00DE6239" w:rsidRDefault="00DE6239" w:rsidP="00DE6239">
      <w:pPr>
        <w:pStyle w:val="Cmsor3"/>
      </w:pPr>
      <w:bookmarkStart w:id="74" w:name="_Toc151710865"/>
      <w:r>
        <w:t>Felület</w:t>
      </w:r>
      <w:bookmarkEnd w:id="74"/>
    </w:p>
    <w:p w14:paraId="44853E63" w14:textId="2BEB8461" w:rsidR="00A06A5A" w:rsidRDefault="00EE7E21" w:rsidP="00A06A5A">
      <w:r>
        <w:t>A várótermek kezeléséhez két felületet lehet kötni. Egyik a termek böngészésére kitalált listafelület, a másik pedig a váróterem tagjainak megjelenített részletes nézet.</w:t>
      </w:r>
      <w:r w:rsidR="009339C2">
        <w:t xml:space="preserve"> Mindkét felület aktívan részt vesz a validációban és a kétoldalú kommunikációban is.</w:t>
      </w:r>
    </w:p>
    <w:p w14:paraId="1C65B5E2" w14:textId="4F049D4C" w:rsidR="00980E2C" w:rsidRDefault="00980E2C" w:rsidP="00A06A5A">
      <w:r>
        <w:t>A várótermek listanézetén egy letisztult felületet látunk, ahol a navigációk felett egy listadobozt és egy létrehozási gombot találhatunk. Ennek a gombnak a segítségével bárki létrehozhat egy termet a név és jelszó megadásával.</w:t>
      </w:r>
      <w:r w:rsidR="00752F87">
        <w:t xml:space="preserve"> Az így létrehozott terembe a létrehozó játékost rögtön be is dobja, és mindenki másnak feltűnteti az újonnan létrejött szobát</w:t>
      </w:r>
      <w:r w:rsidR="00F26489">
        <w:t xml:space="preserve"> a listán</w:t>
      </w:r>
      <w:r w:rsidR="00752F87">
        <w:t>.</w:t>
      </w:r>
      <w:r w:rsidR="00480CD6">
        <w:t xml:space="preserve"> A listában az aktív szobák egyedi nevei találhatóak létrehozási sorrendben csökkenően, tehát könnyen megtalálják egymást a játékosok.</w:t>
      </w:r>
    </w:p>
    <w:p w14:paraId="14FD5FCC" w14:textId="0638C7AC" w:rsidR="00EC61C3" w:rsidRPr="00A06A5A" w:rsidRDefault="00EC61C3" w:rsidP="00A06A5A">
      <w:r>
        <w:t>Az itt felügyelő hub kapcsolatnak tehát egyedül a szobák létrehozására és törlésére kell, hogy figyeljen</w:t>
      </w:r>
      <w:r w:rsidR="00BE4F03">
        <w:t>. Ezek hatására kiszűri a törlendő termet és betolja a lista elejére a létrejött termet</w:t>
      </w:r>
      <w:r w:rsidR="005B4C1D">
        <w:t>.</w:t>
      </w:r>
      <w:r w:rsidR="00BE4F03">
        <w:t xml:space="preserve"> </w:t>
      </w:r>
      <w:r w:rsidR="00C14871">
        <w:t>Mindezt s</w:t>
      </w:r>
      <w:r w:rsidR="00BE4F03">
        <w:t>zinkronban a szerver gyorsítótárának szerkesztésével.</w:t>
      </w:r>
    </w:p>
    <w:p w14:paraId="2114ED28" w14:textId="77777777" w:rsidR="00A06A5A" w:rsidRDefault="00A06A5A" w:rsidP="00A06A5A">
      <w:pPr>
        <w:pStyle w:val="Kp"/>
      </w:pPr>
      <w:r>
        <w:rPr>
          <w:noProof/>
        </w:rPr>
        <w:lastRenderedPageBreak/>
        <w:drawing>
          <wp:inline distT="0" distB="0" distL="0" distR="0" wp14:anchorId="00C01D90" wp14:editId="1ACB4842">
            <wp:extent cx="5067300" cy="2541396"/>
            <wp:effectExtent l="0" t="0" r="0" b="0"/>
            <wp:docPr id="86075659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6594" name="Kép 1" descr="A képen szöveg, képernyőkép, szoftver, képernyő látható&#10;&#10;Automatikusan generált leírás"/>
                    <pic:cNvPicPr/>
                  </pic:nvPicPr>
                  <pic:blipFill>
                    <a:blip r:embed="rId30"/>
                    <a:stretch>
                      <a:fillRect/>
                    </a:stretch>
                  </pic:blipFill>
                  <pic:spPr>
                    <a:xfrm>
                      <a:off x="0" y="0"/>
                      <a:ext cx="5080016" cy="2547773"/>
                    </a:xfrm>
                    <a:prstGeom prst="rect">
                      <a:avLst/>
                    </a:prstGeom>
                  </pic:spPr>
                </pic:pic>
              </a:graphicData>
            </a:graphic>
          </wp:inline>
        </w:drawing>
      </w:r>
    </w:p>
    <w:p w14:paraId="6377B46A" w14:textId="01DAF123" w:rsidR="00A06A5A" w:rsidRDefault="00000000" w:rsidP="00A06A5A">
      <w:pPr>
        <w:pStyle w:val="Kpalrs"/>
      </w:pPr>
      <w:fldSimple w:instr=" SEQ ábra \* ARABIC ">
        <w:r w:rsidR="00F10DD7">
          <w:rPr>
            <w:noProof/>
          </w:rPr>
          <w:t>20</w:t>
        </w:r>
      </w:fldSimple>
      <w:r w:rsidR="00A06A5A">
        <w:t>. ábra Váróterem csatlakozás</w:t>
      </w:r>
    </w:p>
    <w:p w14:paraId="3E44AD13" w14:textId="0C6BA90F" w:rsidR="005A11DC" w:rsidRDefault="00EA1D27" w:rsidP="005A11DC">
      <w:r>
        <w:t>Az egyes létrejött termekhez a lista elemükre kattintva tudunk csatlakozni. Ennek a dialógusa hasonlóan néz ki, mint a létrehozásénak, de egyedül a jelszót kell megadni. Ezt a jelszót pedig a szoba tagjaitól tudjuk elkérni, megakadályozva a kéretlen belépőket.</w:t>
      </w:r>
    </w:p>
    <w:p w14:paraId="768C8A68" w14:textId="77777777" w:rsidR="00051C39" w:rsidRDefault="007B422E" w:rsidP="00051C39">
      <w:r>
        <w:t>A termekbe belépve egy komplex, kisebb egységekből álló felületen találják magukat a felhasználók.</w:t>
      </w:r>
      <w:r w:rsidR="008B5A09">
        <w:t xml:space="preserve"> A felület tetején egy navigációs sáv található.</w:t>
      </w:r>
      <w:r w:rsidR="00517079">
        <w:t xml:space="preserve"> Ezen a sávon találhatóak meg a kiegészítő funkciók, amiket egy adott felhasználó megtehet a teremben.</w:t>
      </w:r>
      <w:r w:rsidR="002906D4">
        <w:t xml:space="preserve"> Ez egy belépett felhasználónak a kilépést és a saját „Ready” flag értékének állítását jelenti.</w:t>
      </w:r>
      <w:r w:rsidR="00D757ED">
        <w:t xml:space="preserve"> Ezt egészíti ki a terem tulajdonosának két funkcióval.</w:t>
      </w:r>
      <w:r w:rsidR="00845D14">
        <w:t xml:space="preserve"> </w:t>
      </w:r>
    </w:p>
    <w:p w14:paraId="774D995E" w14:textId="2336C367" w:rsidR="000775E8" w:rsidRDefault="00845D14" w:rsidP="00051C39">
      <w:r>
        <w:t>Egyik, hogy meg tud nyitni e</w:t>
      </w:r>
      <w:r w:rsidR="00CB7931">
        <w:t>gy</w:t>
      </w:r>
      <w:r>
        <w:t xml:space="preserve"> dialógust, amiben kiválaszthat a saját megvett paklijai közül egyet, hogy azzal induljon a játék.</w:t>
      </w:r>
      <w:r w:rsidR="009849D5">
        <w:t xml:space="preserve"> Ezzel automatikusan vissza is veszi mindenkitől a „Ready” flaget.</w:t>
      </w:r>
      <w:r w:rsidR="00051C39">
        <w:t xml:space="preserve"> Emellett a másik funkció magának a játéknak az indítása. Ezen a gombon külön validáció található kliensoldalon is, ami akkor engedi meg a játék indítását, ha minden játékos készenáll, és a paklin megadott határokon belüli játékosszám található a teremben.</w:t>
      </w:r>
    </w:p>
    <w:p w14:paraId="04F7C615" w14:textId="276EC296" w:rsidR="005C6544" w:rsidRDefault="005C6544" w:rsidP="00051C39">
      <w:r>
        <w:t>Ezek a gombok mellett található meg a terem neve, ami a képernyő méretétől függően reszponzívan a gombok alá tud csúszni.</w:t>
      </w:r>
    </w:p>
    <w:p w14:paraId="56FB65F0" w14:textId="3906B208" w:rsidR="00E030CB" w:rsidRDefault="00A92D66" w:rsidP="00051C39">
      <w:r>
        <w:t>A</w:t>
      </w:r>
      <w:r w:rsidR="00E030CB">
        <w:t>latt</w:t>
      </w:r>
      <w:r>
        <w:t>uk</w:t>
      </w:r>
      <w:r w:rsidR="00E030CB">
        <w:t xml:space="preserve"> található a teremnek a játékos listája és az általános adatai, ugyanúgy reszponzívan elhelyezve</w:t>
      </w:r>
      <w:r w:rsidR="00042BDF">
        <w:t xml:space="preserve"> egymás alatt vagy mellett</w:t>
      </w:r>
      <w:r w:rsidR="00E030CB">
        <w:t>.</w:t>
      </w:r>
      <w:r w:rsidR="00E93DE2">
        <w:t xml:space="preserve"> A terembe belépett játékosokról élőben követve adja vissza az információkat. Ez azt jelenti, hogy arról is rögtön visszajelzést kapunk, ha valaki belépett vagy elhagyta a termet, és arról is</w:t>
      </w:r>
      <w:r w:rsidR="00A25D84">
        <w:t>,</w:t>
      </w:r>
      <w:r w:rsidR="00E93DE2">
        <w:t xml:space="preserve"> ha a készenálló értékét billenti át.</w:t>
      </w:r>
      <w:r w:rsidR="00A25D84">
        <w:t xml:space="preserve"> Ebben a listában az egyes leendő játékosokról látjuk a profilképüket és </w:t>
      </w:r>
      <w:r w:rsidR="00A25D84">
        <w:lastRenderedPageBreak/>
        <w:t xml:space="preserve">a felhasználónevüket a készenálló </w:t>
      </w:r>
      <w:r w:rsidR="00282536">
        <w:t>ikonjuk</w:t>
      </w:r>
      <w:r w:rsidR="00A25D84">
        <w:t xml:space="preserve"> mellett, amivel be tudjuk azonosítani ki lépett be a termünkbe.</w:t>
      </w:r>
      <w:r w:rsidR="002F5C94">
        <w:t xml:space="preserve"> Ha esetleg nem férne ki a belépett játékosok listája, akkor egyszerűen görgethető felületté alakul a dobozuk.</w:t>
      </w:r>
    </w:p>
    <w:p w14:paraId="1A15B076" w14:textId="48230319" w:rsidR="007961FE" w:rsidRDefault="007961FE" w:rsidP="00051C39">
      <w:r>
        <w:t xml:space="preserve">A terem általános adatai közé tartozik a kiválasztott pakli is, amit a terem tulajdonosa tud lecserélni. Ennek a </w:t>
      </w:r>
      <w:r w:rsidR="00480EB4">
        <w:t>cseréjét</w:t>
      </w:r>
      <w:r>
        <w:t xml:space="preserve"> a többi a játékos is élőben tudja lekövetni, a pakli nevének és az illusztrációjának változásával.</w:t>
      </w:r>
      <w:r w:rsidR="00A23DFD">
        <w:t xml:space="preserve"> A terem neve és jelszava minden belépett felhasználónak elérhető, így további játékosok is könnyedén meghívhatóak a játékba.</w:t>
      </w:r>
      <w:r w:rsidR="00B94636">
        <w:t xml:space="preserve"> Persze </w:t>
      </w:r>
      <w:r w:rsidR="001079DE">
        <w:t>a játék indítása</w:t>
      </w:r>
      <w:r w:rsidR="00B94636">
        <w:t xml:space="preserve"> és a játékosok eltávolítása a tulajdonos kezében van.</w:t>
      </w:r>
    </w:p>
    <w:p w14:paraId="7AF01CFE" w14:textId="2FD490B2" w:rsidR="001079DE" w:rsidRDefault="00592D41" w:rsidP="00051C39">
      <w:r>
        <w:t>A felület alján található egy chat felület.</w:t>
      </w:r>
      <w:r w:rsidR="009371BF">
        <w:t xml:space="preserve"> Itt a szoba tagjai tudnak egymással élőben beszélgetni.</w:t>
      </w:r>
      <w:r w:rsidR="000D1190">
        <w:t xml:space="preserve"> Tetején egy szöveges mező található, amiből az elküldött üzeneteket a szerver visszaküldi időbélyeggel ellátva a terem minden tagjának.</w:t>
      </w:r>
      <w:r w:rsidR="00E678B6">
        <w:t xml:space="preserve"> Ezeket az üzeneteket jeleníti meg a mező alatt egy görgethető felületen.</w:t>
      </w:r>
      <w:r w:rsidR="00B74198">
        <w:t xml:space="preserve"> </w:t>
      </w:r>
      <w:r w:rsidR="009E4F1A">
        <w:t>Az</w:t>
      </w:r>
      <w:r w:rsidR="00B74198">
        <w:t xml:space="preserve"> üzenetek a kényelem kedvéért idő szerint csökkenő sorrendben jelennek meg, és új üzenet hatására automatikusan a konténer tetejére görget az oldal</w:t>
      </w:r>
      <w:r w:rsidR="00F67875">
        <w:t>, ha olyan hosszú, hogy görgethetővé alakul</w:t>
      </w:r>
      <w:r w:rsidR="00B74198">
        <w:t>.</w:t>
      </w:r>
    </w:p>
    <w:p w14:paraId="04C62E32" w14:textId="77777777" w:rsidR="00EC7D8D" w:rsidRDefault="005A11DC" w:rsidP="00EC7D8D">
      <w:pPr>
        <w:pStyle w:val="Kp"/>
      </w:pPr>
      <w:r>
        <w:rPr>
          <w:noProof/>
        </w:rPr>
        <w:drawing>
          <wp:inline distT="0" distB="0" distL="0" distR="0" wp14:anchorId="533FE360" wp14:editId="7014305B">
            <wp:extent cx="5124450" cy="2131974"/>
            <wp:effectExtent l="0" t="0" r="0" b="1905"/>
            <wp:docPr id="1829283547"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547" name="Kép 1" descr="A képen szöveg, képernyőkép, szoftver, Számítógépes ikon látható&#10;&#10;Automatikusan generált leírás"/>
                    <pic:cNvPicPr/>
                  </pic:nvPicPr>
                  <pic:blipFill>
                    <a:blip r:embed="rId31"/>
                    <a:stretch>
                      <a:fillRect/>
                    </a:stretch>
                  </pic:blipFill>
                  <pic:spPr>
                    <a:xfrm>
                      <a:off x="0" y="0"/>
                      <a:ext cx="5131193" cy="2134779"/>
                    </a:xfrm>
                    <a:prstGeom prst="rect">
                      <a:avLst/>
                    </a:prstGeom>
                  </pic:spPr>
                </pic:pic>
              </a:graphicData>
            </a:graphic>
          </wp:inline>
        </w:drawing>
      </w:r>
    </w:p>
    <w:p w14:paraId="6C2D8961" w14:textId="68E1AD58" w:rsidR="005A11DC" w:rsidRPr="005A11DC" w:rsidRDefault="00000000" w:rsidP="00EC7D8D">
      <w:pPr>
        <w:pStyle w:val="Kpalrs"/>
      </w:pPr>
      <w:fldSimple w:instr=" SEQ ábra \* ARABIC ">
        <w:r w:rsidR="00F10DD7">
          <w:rPr>
            <w:noProof/>
          </w:rPr>
          <w:t>21</w:t>
        </w:r>
      </w:fldSimple>
      <w:r w:rsidR="00EC7D8D">
        <w:t>. ábra Váróterem felülete</w:t>
      </w:r>
    </w:p>
    <w:p w14:paraId="1B991DF9" w14:textId="1CC76C0A" w:rsidR="000C454E" w:rsidRDefault="00DD3CF7" w:rsidP="00DF3E64">
      <w:pPr>
        <w:pStyle w:val="Cmsor2"/>
      </w:pPr>
      <w:bookmarkStart w:id="75" w:name="_Toc151710866"/>
      <w:r>
        <w:t>Játék</w:t>
      </w:r>
      <w:bookmarkEnd w:id="75"/>
    </w:p>
    <w:p w14:paraId="680D6EEA" w14:textId="5EB97143" w:rsidR="00E900F2" w:rsidRDefault="00E900F2" w:rsidP="00E900F2">
      <w:r>
        <w:t>Az elkészült alkalmazás legfontosabb és legvastagabb komponense.</w:t>
      </w:r>
      <w:r w:rsidR="002841A3">
        <w:t xml:space="preserve"> Feladata a játék logikájának a megvalósítása, ami komplex műveleteket igényelt kliens és szerveroldalon is.</w:t>
      </w:r>
    </w:p>
    <w:p w14:paraId="2C445F93" w14:textId="0C5C96F5" w:rsidR="003E5DFD" w:rsidRDefault="003E5DFD" w:rsidP="00E900F2">
      <w:r>
        <w:t>A megvalósítás során a játékszabályt pontosítva a játék fázisokra lett osztva.</w:t>
      </w:r>
      <w:r w:rsidR="00F47DA9">
        <w:t xml:space="preserve"> A játék kezdetén áll egy kör fázisból, amiben a játékosok a lapjaikat tudják kirakni, </w:t>
      </w:r>
      <w:r w:rsidR="00D12DDE">
        <w:t>opcionálisan</w:t>
      </w:r>
      <w:r w:rsidR="00F47DA9">
        <w:t xml:space="preserve"> további interakciókkal kiegészítve.</w:t>
      </w:r>
      <w:r w:rsidR="0086755E">
        <w:t xml:space="preserve"> Ez a fázis addig tart, amíg minden játékos sorra nem került és ki nem rakott egy-egy lapot.</w:t>
      </w:r>
      <w:r w:rsidR="008D306A">
        <w:t xml:space="preserve"> Ezután a szerver leellenőrzi, hogy </w:t>
      </w:r>
      <w:r w:rsidR="008D306A">
        <w:lastRenderedPageBreak/>
        <w:t>van-e olyan játékos, aki jogosult további extra lépésre a kiválasztott lapja vagy az asztala alapján.</w:t>
      </w:r>
      <w:r w:rsidR="004E6927">
        <w:t xml:space="preserve"> Ha vannak ilyen játékosok, akkor teszünk még egy kört csak ezekkel a játékosokkal, ahol ki tudják játszani ezeket a speciális akciókat</w:t>
      </w:r>
      <w:r w:rsidR="000D069B">
        <w:t>, ha akarják</w:t>
      </w:r>
      <w:r w:rsidR="004E6927">
        <w:t>.</w:t>
      </w:r>
      <w:r w:rsidR="005C6B80">
        <w:t xml:space="preserve"> Ezután a játék a kör végére érkezik.</w:t>
      </w:r>
      <w:r w:rsidR="002349C2">
        <w:t xml:space="preserve"> Minden kör végén a játékosoknak véglegesíti a lerakott lapjait, és körbeadja a</w:t>
      </w:r>
      <w:r w:rsidR="00555380">
        <w:t xml:space="preserve"> kez</w:t>
      </w:r>
      <w:r w:rsidR="007963F4">
        <w:t>ükben</w:t>
      </w:r>
      <w:r w:rsidR="002349C2">
        <w:t xml:space="preserve"> </w:t>
      </w:r>
      <w:r w:rsidR="007963F4">
        <w:t xml:space="preserve">maradt </w:t>
      </w:r>
      <w:r w:rsidR="002349C2">
        <w:t>lap</w:t>
      </w:r>
      <w:r w:rsidR="007963F4">
        <w:t>okat</w:t>
      </w:r>
      <w:r w:rsidR="002349C2">
        <w:t>.</w:t>
      </w:r>
      <w:r w:rsidR="00662596">
        <w:t xml:space="preserve"> Ennek az elindítására az első játékos kap jogot.</w:t>
      </w:r>
      <w:r w:rsidR="005F7B83">
        <w:t xml:space="preserve"> Az így lejátszott körök végén, mikor nem maradt több lap, akkor a szerver a menet végi fázisba érkezik, ahol kiszámítja a szerzett pontokat és újrakeveri a paklit. Ezt ugyanúgy az első játékos indítja.</w:t>
      </w:r>
      <w:r w:rsidR="00E922FD">
        <w:t xml:space="preserve"> Legvégül, a 3</w:t>
      </w:r>
      <w:r w:rsidR="00C80525">
        <w:t>.</w:t>
      </w:r>
      <w:r w:rsidR="00E922FD">
        <w:t xml:space="preserve"> menet végén jutunk a játék végi fázisba, ahol az első játékos vezérlésére elvégzi a számításokat, és a véglegesített eredmények fázisba állítja a játékot.</w:t>
      </w:r>
    </w:p>
    <w:p w14:paraId="01E11F38" w14:textId="03147E5A" w:rsidR="0064473D" w:rsidRDefault="0064473D" w:rsidP="00E900F2">
      <w:r>
        <w:t>Egy bevezetett segédfunkció, hogy az egyes kiértékeléseket nem kötelező az első játékosnak elvégeznie, mivel egy időlimit után a háttérben elvégzi a szerver is</w:t>
      </w:r>
      <w:r w:rsidR="002D2560">
        <w:t xml:space="preserve"> egy feladat</w:t>
      </w:r>
      <w:r w:rsidR="00D445C7">
        <w:t>ban</w:t>
      </w:r>
      <w:r>
        <w:t>, amiről értesíti a klienseket.</w:t>
      </w:r>
      <w:r w:rsidR="008735AA">
        <w:t xml:space="preserve"> Erről a felhasználók egy visszaszámlálót is látnak.</w:t>
      </w:r>
    </w:p>
    <w:p w14:paraId="204EDA55" w14:textId="77777777" w:rsidR="003E5DFD" w:rsidRDefault="003E5DFD" w:rsidP="003E5DFD">
      <w:pPr>
        <w:pStyle w:val="Kp"/>
      </w:pPr>
      <w:r>
        <w:rPr>
          <w:noProof/>
        </w:rPr>
        <w:drawing>
          <wp:inline distT="0" distB="0" distL="0" distR="0" wp14:anchorId="5480B87D" wp14:editId="7D2BB627">
            <wp:extent cx="5391150" cy="1857375"/>
            <wp:effectExtent l="0" t="0" r="0" b="9525"/>
            <wp:docPr id="856059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3F83C102" w14:textId="23CF918E" w:rsidR="003E5DFD" w:rsidRDefault="00000000" w:rsidP="003E5DFD">
      <w:pPr>
        <w:pStyle w:val="Kpalrs"/>
      </w:pPr>
      <w:fldSimple w:instr=" SEQ ábra \* ARABIC ">
        <w:r w:rsidR="00F10DD7">
          <w:rPr>
            <w:noProof/>
          </w:rPr>
          <w:t>22</w:t>
        </w:r>
      </w:fldSimple>
      <w:r w:rsidR="003E5DFD">
        <w:t>. ábra Játék menete</w:t>
      </w:r>
    </w:p>
    <w:p w14:paraId="41D54258" w14:textId="6446549C" w:rsidR="00860388" w:rsidRDefault="00860388" w:rsidP="00860388">
      <w:pPr>
        <w:pStyle w:val="Cmsor3"/>
      </w:pPr>
      <w:bookmarkStart w:id="76" w:name="_Toc151710867"/>
      <w:r>
        <w:t>Adatbázis és adatelérés</w:t>
      </w:r>
      <w:bookmarkEnd w:id="76"/>
    </w:p>
    <w:p w14:paraId="2E96D16E" w14:textId="58C9BE29" w:rsidR="00860388" w:rsidRDefault="00F24749" w:rsidP="00860388">
      <w:r>
        <w:t>Az egyes konténerek közül a legvastagabb adatstruktúrával rendelkezik a játék</w:t>
      </w:r>
      <w:r w:rsidR="006A39BC">
        <w:t>nak a</w:t>
      </w:r>
      <w:r>
        <w:t xml:space="preserve"> kezelése.</w:t>
      </w:r>
      <w:r w:rsidR="00195853">
        <w:t xml:space="preserve"> A struktúra központi egysége a Games tábla, ami az egyes játékokat reprezentálja.</w:t>
      </w:r>
      <w:r w:rsidR="00C33F75">
        <w:t xml:space="preserve"> Itt vannak eltárolva a játékhoz köthető állapotok és adatok, mint a menet száma, fázis vagy az aktív és kezdő játékos azonosítója is.</w:t>
      </w:r>
      <w:r w:rsidR="004E016E">
        <w:t xml:space="preserve"> Több táblán megtalálható az AdditionalInfo mező, amiben JSON-be fordított szabad</w:t>
      </w:r>
      <w:r w:rsidR="00BB3519">
        <w:t xml:space="preserve"> kulcs-érték formájú</w:t>
      </w:r>
      <w:r w:rsidR="004E016E">
        <w:t xml:space="preserve"> kiegészítő információk találhatóak.</w:t>
      </w:r>
    </w:p>
    <w:p w14:paraId="62D22A68" w14:textId="028B301D" w:rsidR="001D1D62" w:rsidRDefault="001D1D62" w:rsidP="00860388">
      <w:r>
        <w:t>Az átláthatóság kedvéért a használt pakli egy külön táblába lett kivezetve, amibe megadott típus szerint töltjük be a lapokat és az esetleg szükséges kiegészítő információkat.</w:t>
      </w:r>
      <w:r w:rsidR="003D236F">
        <w:t xml:space="preserve"> Maga a kártyák listája a Cards nevű egyetlen mezőbe van JSON-ként </w:t>
      </w:r>
      <w:r w:rsidR="003D236F">
        <w:lastRenderedPageBreak/>
        <w:t>befordítva</w:t>
      </w:r>
      <w:r w:rsidR="00C2251D">
        <w:t>.</w:t>
      </w:r>
      <w:r w:rsidR="003D236F">
        <w:t xml:space="preserve"> </w:t>
      </w:r>
      <w:r w:rsidR="00C2251D">
        <w:t>Viszont</w:t>
      </w:r>
      <w:r w:rsidR="003D236F">
        <w:t xml:space="preserve"> csak a lapoknak a típus</w:t>
      </w:r>
      <w:r w:rsidR="00E6477F">
        <w:t>ának a listája található meg benne</w:t>
      </w:r>
      <w:r w:rsidR="003D236F">
        <w:t>, amivel</w:t>
      </w:r>
      <w:r w:rsidR="00E6477F">
        <w:t xml:space="preserve"> minimalizálható az adatbázis terhelése</w:t>
      </w:r>
      <w:r w:rsidR="003D236F">
        <w:t>. Ezekhez a lapokhoz</w:t>
      </w:r>
      <w:r w:rsidR="00DC5AA0">
        <w:t>,</w:t>
      </w:r>
      <w:r w:rsidR="003D236F">
        <w:t xml:space="preserve"> ha szükség van altípusra, mint például melyik</w:t>
      </w:r>
      <w:r w:rsidR="00EF650B">
        <w:t xml:space="preserve"> lap</w:t>
      </w:r>
      <w:r w:rsidR="003D236F">
        <w:t xml:space="preserve"> hány pontot ér, akkor azt az AdditionalInfo</w:t>
      </w:r>
      <w:r w:rsidR="00EF4C16">
        <w:t xml:space="preserve"> mező</w:t>
      </w:r>
      <w:r w:rsidR="003D236F">
        <w:t>b</w:t>
      </w:r>
      <w:r w:rsidR="00EF4C16">
        <w:t>ő</w:t>
      </w:r>
      <w:r w:rsidR="003D236F">
        <w:t>l tölti be az alaptípussal együtt.</w:t>
      </w:r>
    </w:p>
    <w:p w14:paraId="3D8A94BC" w14:textId="1F4CF2C6" w:rsidR="00DC5AA0" w:rsidRDefault="002D0392" w:rsidP="00860388">
      <w:r>
        <w:t>Az egyes játékokhoz csatlakoznak a játékosokat reprezentáló rekordok.</w:t>
      </w:r>
      <w:r w:rsidR="001A20B9">
        <w:t xml:space="preserve"> Ebben vannak eltárolva a játszó felhasználók adatai és</w:t>
      </w:r>
      <w:r w:rsidR="00A770E6">
        <w:t xml:space="preserve"> nekik</w:t>
      </w:r>
      <w:r w:rsidR="001A20B9">
        <w:t xml:space="preserve"> a játék </w:t>
      </w:r>
      <w:r w:rsidR="00FC177D">
        <w:t xml:space="preserve">további </w:t>
      </w:r>
      <w:r w:rsidR="001A20B9">
        <w:t>elemeivel kiépített kapcsolat</w:t>
      </w:r>
      <w:r w:rsidR="00B45398">
        <w:t>ainak</w:t>
      </w:r>
      <w:r w:rsidR="001A20B9">
        <w:t xml:space="preserve"> azonosítói.</w:t>
      </w:r>
      <w:r w:rsidR="007E1E11">
        <w:t xml:space="preserve"> Emellett </w:t>
      </w:r>
      <w:r w:rsidR="00605B6A">
        <w:t xml:space="preserve">tartalmaz </w:t>
      </w:r>
      <w:r w:rsidR="007E1E11">
        <w:t>további, a játékhoz köthető adato</w:t>
      </w:r>
      <w:r w:rsidR="00605B6A">
        <w:t>kat</w:t>
      </w:r>
      <w:r w:rsidR="007E1E11">
        <w:t xml:space="preserve"> is, mint az eddig összegyűjtött pont, vagy hogy van-e extra lépése a</w:t>
      </w:r>
      <w:r w:rsidR="009A3DD7">
        <w:t>z adott</w:t>
      </w:r>
      <w:r w:rsidR="007E1E11">
        <w:t xml:space="preserve"> körnek a végén.</w:t>
      </w:r>
    </w:p>
    <w:p w14:paraId="3FF40023" w14:textId="11CE8AA4" w:rsidR="005371EB" w:rsidRDefault="005371EB" w:rsidP="00860388">
      <w:r>
        <w:t>A kártyák reprezentálására két tábla van kialakítva. Egyikben található a játékosok kezében található lapok, a másikban pedig az asztalra maguk elé kijátszott lapok.</w:t>
      </w:r>
      <w:r w:rsidR="003B0E27">
        <w:t xml:space="preserve"> A kettéválasztást az indokolta, hogy más-más kiegészítő információt igényel a használatuk, és az utólagos szűrés is egyszerűbb</w:t>
      </w:r>
      <w:r w:rsidR="00F30E52">
        <w:t>é</w:t>
      </w:r>
      <w:r w:rsidR="003B0E27">
        <w:t>, hatékonyabbá válik.</w:t>
      </w:r>
    </w:p>
    <w:p w14:paraId="6B7B8C63" w14:textId="77777777" w:rsidR="00B74BE9" w:rsidRDefault="005325B2" w:rsidP="00B74BE9">
      <w:pPr>
        <w:pStyle w:val="Kp"/>
      </w:pPr>
      <w:r>
        <w:rPr>
          <w:noProof/>
        </w:rPr>
        <w:drawing>
          <wp:inline distT="0" distB="0" distL="0" distR="0" wp14:anchorId="3E8512DF" wp14:editId="0CC84B19">
            <wp:extent cx="5095875" cy="3093239"/>
            <wp:effectExtent l="0" t="0" r="0" b="0"/>
            <wp:docPr id="1639645109"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5109" name="Kép 1" descr="A képen szöveg, képernyőkép, szám, Betűtípus látható&#10;&#10;Automatikusan generált leírás"/>
                    <pic:cNvPicPr/>
                  </pic:nvPicPr>
                  <pic:blipFill>
                    <a:blip r:embed="rId33"/>
                    <a:stretch>
                      <a:fillRect/>
                    </a:stretch>
                  </pic:blipFill>
                  <pic:spPr>
                    <a:xfrm>
                      <a:off x="0" y="0"/>
                      <a:ext cx="5100144" cy="3095830"/>
                    </a:xfrm>
                    <a:prstGeom prst="rect">
                      <a:avLst/>
                    </a:prstGeom>
                  </pic:spPr>
                </pic:pic>
              </a:graphicData>
            </a:graphic>
          </wp:inline>
        </w:drawing>
      </w:r>
    </w:p>
    <w:p w14:paraId="1C3F0EB6" w14:textId="5F7909E2" w:rsidR="00DF3E64" w:rsidRDefault="00000000" w:rsidP="00B74BE9">
      <w:pPr>
        <w:pStyle w:val="Kpalrs"/>
      </w:pPr>
      <w:fldSimple w:instr=" SEQ ábra \* ARABIC ">
        <w:r w:rsidR="00F10DD7">
          <w:rPr>
            <w:noProof/>
          </w:rPr>
          <w:t>23</w:t>
        </w:r>
      </w:fldSimple>
      <w:r w:rsidR="00B74BE9">
        <w:t>. ábra Játék adatbázis struktúra</w:t>
      </w:r>
    </w:p>
    <w:p w14:paraId="26172306" w14:textId="38129E28" w:rsidR="00AD51EA" w:rsidRPr="00AD51EA" w:rsidRDefault="00AD51EA" w:rsidP="00AD51EA">
      <w:r>
        <w:t xml:space="preserve">A kártyák és játékosok közötti kapcsolat nem közvetlenül lett kiépítve, hanem egy kéz és asztalt reprezentáló kapcsolótáblán keresztül lettek összekötve. Ennek az az oka, hogy a megvalósított játéknak egyik alapeleme, hogy a körök végén a játékosok körbeadják a kezükben található lapokat. Ez adatbázisban azt jelentené, hogy minden egyes kézben található lapnál le kell cserélni a külső kulcsokat az új játékosokra. Ennek az áthidalására lettek bevezetve a </w:t>
      </w:r>
      <w:r w:rsidR="00E45171">
        <w:t>kapcsoló</w:t>
      </w:r>
      <w:r>
        <w:t xml:space="preserve">táblák. Ezekkel a játékosok egy-egy kapcsolatban állnak, és a körök végén a játékosokon található kezekre mutató kulcsokat </w:t>
      </w:r>
      <w:r>
        <w:lastRenderedPageBreak/>
        <w:t>kell csak cserélgetni. Emellett a kártyák lekérdezését sem lassítja, mivel azokat egy külön kérésben a kéz azonosítójának segítségével kérdezi le.</w:t>
      </w:r>
    </w:p>
    <w:p w14:paraId="1C1CDBB1" w14:textId="5E54D681" w:rsidR="00F54FAC" w:rsidRDefault="00F54FAC" w:rsidP="00F54FAC">
      <w:pPr>
        <w:pStyle w:val="Cmsor3"/>
      </w:pPr>
      <w:bookmarkStart w:id="77" w:name="_Toc151710868"/>
      <w:r>
        <w:t>Üzleti logika</w:t>
      </w:r>
      <w:bookmarkEnd w:id="77"/>
    </w:p>
    <w:p w14:paraId="17423FA8" w14:textId="1941B787" w:rsidR="00CC438B" w:rsidRPr="00CC438B" w:rsidRDefault="00CC438B" w:rsidP="00CC438B">
      <w:r>
        <w:t>A játék logikájának megvalósításánál a legnagyobb akadály a kártyák működésének megvalósítása volt, mivel számos és változatos implementációt igényelnek.</w:t>
      </w:r>
      <w:r w:rsidR="00303E77">
        <w:t xml:space="preserve"> Miattuk is lettek bevezetve a fázisok a játékban, hogy valamilyen rendszerezett logika szerint tudjanak működni.</w:t>
      </w:r>
    </w:p>
    <w:p w14:paraId="57C839CC" w14:textId="2F52AD39" w:rsidR="002A74A2" w:rsidRDefault="00F5159C" w:rsidP="00F5159C">
      <w:pPr>
        <w:pStyle w:val="Cmsor4"/>
      </w:pPr>
      <w:r>
        <w:t>ICardCommand</w:t>
      </w:r>
    </w:p>
    <w:p w14:paraId="730FE191" w14:textId="5304AAAA" w:rsidR="00877879" w:rsidRDefault="00877879" w:rsidP="00877879">
      <w:r>
        <w:t>Fontos szempont volt, hogy a kártyákhoz köthető logikák típustól függetlenül egységesen lehessenek felhasználhatóak.</w:t>
      </w:r>
      <w:r w:rsidR="00477EE4">
        <w:t xml:space="preserve"> Ehhez lett bevezetve egy központi struktúra, ami generikusan megfogalmazza, hogy az egyes események során a kártyákkal mi a teendő. Itt a generikus érték a kártyatípusokat becsomagoló wrapper osztály, aminek a segítségével könnyedén tudunk típustól függően új kártya implementációkat hozzáadni.</w:t>
      </w:r>
    </w:p>
    <w:p w14:paraId="33A3A6B3" w14:textId="53480A9C" w:rsidR="00050766" w:rsidRDefault="00050766" w:rsidP="00877879">
      <w:r>
        <w:t xml:space="preserve">Az ilyen események a körök, menetek vagy játék végén a kiértékelés, vagy a kijátszás </w:t>
      </w:r>
      <w:r w:rsidR="00FF4501">
        <w:t>és</w:t>
      </w:r>
      <w:r>
        <w:t xml:space="preserve"> extra lépés során a típustól függő opcionális implementáció.</w:t>
      </w:r>
      <w:r w:rsidR="00D87F44">
        <w:t xml:space="preserve"> Ezzel a megoldással könnyedén tudjuk meghívni minden kártyára a saját szabályát</w:t>
      </w:r>
      <w:r w:rsidR="00893CEC">
        <w:t xml:space="preserve"> az egyes események során</w:t>
      </w:r>
      <w:r w:rsidR="00D87F44">
        <w:t>.</w:t>
      </w:r>
    </w:p>
    <w:p w14:paraId="42FFC11C" w14:textId="77777777" w:rsidR="00CF16CB" w:rsidRDefault="00CF16CB" w:rsidP="00CF16CB">
      <w:pPr>
        <w:pStyle w:val="Kp"/>
      </w:pPr>
      <w:r>
        <w:rPr>
          <w:noProof/>
        </w:rPr>
        <w:drawing>
          <wp:inline distT="0" distB="0" distL="0" distR="0" wp14:anchorId="63274031" wp14:editId="1A434BAC">
            <wp:extent cx="5391150" cy="2514600"/>
            <wp:effectExtent l="0" t="0" r="0" b="0"/>
            <wp:docPr id="15638994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47D08AED" w14:textId="7728CA51" w:rsidR="00CF16CB" w:rsidRDefault="00000000" w:rsidP="00CF16CB">
      <w:pPr>
        <w:pStyle w:val="Kpalrs"/>
      </w:pPr>
      <w:fldSimple w:instr=" SEQ ábra \* ARABIC ">
        <w:r w:rsidR="00F10DD7">
          <w:rPr>
            <w:noProof/>
          </w:rPr>
          <w:t>24</w:t>
        </w:r>
      </w:fldSimple>
      <w:r w:rsidR="00CF16CB">
        <w:t>. ábra ICardCommand struktúra 3 példával</w:t>
      </w:r>
    </w:p>
    <w:p w14:paraId="20FFF82F" w14:textId="7E486C23" w:rsidR="005C50DB" w:rsidRDefault="00752470" w:rsidP="00877879">
      <w:r>
        <w:t xml:space="preserve">Mivel a kártyák használatakor gyakran vannak olyan esetek, amikor megegyező vagy bizonyos logikával eltérő műveleteket hajtanak végre, ezért pár implementáció különálló segédkomponensekbe lett kihelyezve. Ezeket a komponenseket injektálással </w:t>
      </w:r>
      <w:r>
        <w:lastRenderedPageBreak/>
        <w:t>tudják felhasználni tetszőlegesen az egyes kártya kezelő osztályok</w:t>
      </w:r>
      <w:r w:rsidR="00C513D8">
        <w:t>, így könnyedén bővíthetőek további funkciókkal</w:t>
      </w:r>
      <w:r w:rsidR="00273120">
        <w:t xml:space="preserve"> vagy komponensekkel</w:t>
      </w:r>
      <w:r>
        <w:t>.</w:t>
      </w:r>
      <w:r w:rsidR="0053419D">
        <w:t xml:space="preserve"> Három ilyen segédkomponens van implementálva. Egy, ami egy adott kártyának az asztalra helyezését valósítja meg, egy</w:t>
      </w:r>
      <w:r w:rsidR="00D1735E">
        <w:t>,</w:t>
      </w:r>
      <w:r w:rsidR="0053419D">
        <w:t xml:space="preserve"> ami adott pontot ad hozzá egy játékoshoz, és egy</w:t>
      </w:r>
      <w:r w:rsidR="00D1735E">
        <w:t>,</w:t>
      </w:r>
      <w:r w:rsidR="0053419D">
        <w:t xml:space="preserve"> ami egy paraméterül kapott függvény alapján ad hozzá pontot egy játékoshoz.</w:t>
      </w:r>
      <w:r>
        <w:t xml:space="preserve"> </w:t>
      </w:r>
      <w:r w:rsidR="0068002F">
        <w:t xml:space="preserve">Az olyan kártyáknál, amik ezeken túlmutató komplex logikát igényelnek a </w:t>
      </w:r>
      <w:r w:rsidR="00673940">
        <w:t>U</w:t>
      </w:r>
      <w:r w:rsidR="0068002F">
        <w:t>nitOfWork</w:t>
      </w:r>
      <w:r w:rsidR="001031E1">
        <w:t xml:space="preserve"> </w:t>
      </w:r>
      <w:r w:rsidR="0068002F">
        <w:t xml:space="preserve">injektálásával </w:t>
      </w:r>
      <w:r w:rsidR="0069696C">
        <w:t xml:space="preserve">könnyedén meg </w:t>
      </w:r>
      <w:r w:rsidR="0068002F">
        <w:t>tudják valósítani a saját</w:t>
      </w:r>
      <w:r w:rsidR="00595430">
        <w:t xml:space="preserve"> módosító és lekérdező</w:t>
      </w:r>
      <w:r w:rsidR="0068002F">
        <w:t xml:space="preserve"> logikájukat.</w:t>
      </w:r>
    </w:p>
    <w:p w14:paraId="3B5DB17A" w14:textId="55E7278A" w:rsidR="00F94689" w:rsidRDefault="00F94689" w:rsidP="00877879">
      <w:r>
        <w:t xml:space="preserve">Az asztalra kihelyező </w:t>
      </w:r>
      <w:r w:rsidR="000C21C1">
        <w:t>segéd</w:t>
      </w:r>
      <w:r>
        <w:t>komponens ki lett egészítve egy külön Nigiri típusú kártyák lehelyezésére</w:t>
      </w:r>
      <w:r w:rsidR="00385E8B">
        <w:t xml:space="preserve"> szolgáló</w:t>
      </w:r>
      <w:r>
        <w:t xml:space="preserve"> „AddNigiriToBoard” függvénnyel, amiket a Nigiri kezelő osztályok használnak fel.</w:t>
      </w:r>
      <w:r w:rsidR="00B578B8">
        <w:t xml:space="preserve"> Ennek az oka, hogy ha egy játékos lerak maga elé egy Wasabi kártyát, akkor a következő Nigiri kártyája dupla annyi pontot ér. Ennek az ellenőrzését és </w:t>
      </w:r>
      <w:r w:rsidR="00880DA3">
        <w:t xml:space="preserve">a lerakott kártyán </w:t>
      </w:r>
      <w:r w:rsidR="0003052E">
        <w:t xml:space="preserve">való </w:t>
      </w:r>
      <w:r w:rsidR="00B578B8">
        <w:t>jelölését hajtja végre külön ebben a függvényben.</w:t>
      </w:r>
    </w:p>
    <w:p w14:paraId="79DEEDC3" w14:textId="3F087BC8" w:rsidR="00FD45C4" w:rsidRDefault="00FD45C4" w:rsidP="00877879">
      <w:r>
        <w:t xml:space="preserve">Ahhoz, hogy a wrapper osztály segítségével tudjuk példányosítani a kezelő osztályokat, emellé szükség volt egy segédfüggvény implementálására is. Ez a függvény az </w:t>
      </w:r>
      <w:r w:rsidRPr="00FD45C4">
        <w:t>IServiceProvider</w:t>
      </w:r>
      <w:r>
        <w:t>-en fogalmaz</w:t>
      </w:r>
      <w:r w:rsidR="00764A91">
        <w:t>za</w:t>
      </w:r>
      <w:r>
        <w:t xml:space="preserve"> meg </w:t>
      </w:r>
      <w:r w:rsidR="00764A91">
        <w:t>a „GetCommand”</w:t>
      </w:r>
      <w:r>
        <w:t xml:space="preserve"> kérést, ami az alkalmazásba regisztrált osztályok közül generikusan létrehozza a keresett </w:t>
      </w:r>
      <w:r w:rsidR="008027BA">
        <w:t xml:space="preserve">kezelő </w:t>
      </w:r>
      <w:r>
        <w:t>osztályt</w:t>
      </w:r>
      <w:r w:rsidR="00937C08">
        <w:t>, ha létezik</w:t>
      </w:r>
      <w:r>
        <w:t>.</w:t>
      </w:r>
      <w:r w:rsidR="008A0BD2">
        <w:t xml:space="preserve"> </w:t>
      </w:r>
      <w:r w:rsidR="005C0A4B">
        <w:t xml:space="preserve">Ez a segédfüggvény akármelyik parancs során meghívható. </w:t>
      </w:r>
      <w:r w:rsidR="008A0BD2">
        <w:t>Használati példa:</w:t>
      </w:r>
    </w:p>
    <w:p w14:paraId="3A19A2BB" w14:textId="77777777" w:rsidR="008A0BD2" w:rsidRDefault="008A0BD2" w:rsidP="008A0BD2">
      <w:pPr>
        <w:pStyle w:val="Kd"/>
        <w:rPr>
          <w:lang w:eastAsia="hu-HU"/>
        </w:rPr>
      </w:pPr>
      <w:r>
        <w:rPr>
          <w:color w:val="0000FF"/>
          <w:lang w:eastAsia="hu-HU"/>
        </w:rPr>
        <w:t>var</w:t>
      </w:r>
      <w:r>
        <w:rPr>
          <w:lang w:eastAsia="hu-HU"/>
        </w:rPr>
        <w:t xml:space="preserve"> command = _serviceProvider.GetCommand(card.CardType.GetClass());</w:t>
      </w:r>
    </w:p>
    <w:p w14:paraId="0484A0E6" w14:textId="77777777" w:rsidR="008A0BD2" w:rsidRDefault="008A0BD2" w:rsidP="008A0BD2">
      <w:pPr>
        <w:pStyle w:val="Kd"/>
        <w:rPr>
          <w:lang w:eastAsia="hu-HU"/>
        </w:rPr>
      </w:pPr>
      <w:r>
        <w:rPr>
          <w:color w:val="0000FF"/>
          <w:lang w:eastAsia="hu-HU"/>
        </w:rPr>
        <w:t>if</w:t>
      </w:r>
      <w:r>
        <w:rPr>
          <w:lang w:eastAsia="hu-HU"/>
        </w:rPr>
        <w:t xml:space="preserve"> (command != </w:t>
      </w:r>
      <w:r>
        <w:rPr>
          <w:color w:val="0000FF"/>
          <w:lang w:eastAsia="hu-HU"/>
        </w:rPr>
        <w:t>null</w:t>
      </w:r>
      <w:r>
        <w:rPr>
          <w:lang w:eastAsia="hu-HU"/>
        </w:rPr>
        <w:t>)</w:t>
      </w:r>
    </w:p>
    <w:p w14:paraId="6F1D5D89" w14:textId="77777777" w:rsidR="008A0BD2" w:rsidRDefault="008A0BD2" w:rsidP="008A0BD2">
      <w:pPr>
        <w:pStyle w:val="Kd"/>
        <w:rPr>
          <w:lang w:eastAsia="hu-HU"/>
        </w:rPr>
      </w:pPr>
      <w:r>
        <w:rPr>
          <w:lang w:eastAsia="hu-HU"/>
        </w:rPr>
        <w:t>{</w:t>
      </w:r>
    </w:p>
    <w:p w14:paraId="549A43A2" w14:textId="77777777" w:rsidR="008A0BD2" w:rsidRDefault="008A0BD2" w:rsidP="008A0BD2">
      <w:pPr>
        <w:pStyle w:val="Kd"/>
        <w:rPr>
          <w:lang w:eastAsia="hu-HU"/>
        </w:rPr>
      </w:pPr>
      <w:r>
        <w:rPr>
          <w:lang w:eastAsia="hu-HU"/>
        </w:rPr>
        <w:t xml:space="preserve">    </w:t>
      </w:r>
      <w:r>
        <w:rPr>
          <w:color w:val="0000FF"/>
          <w:lang w:eastAsia="hu-HU"/>
        </w:rPr>
        <w:t>await</w:t>
      </w:r>
      <w:r>
        <w:rPr>
          <w:lang w:eastAsia="hu-HU"/>
        </w:rPr>
        <w:t xml:space="preserve"> command.OnEndRound(card);</w:t>
      </w:r>
    </w:p>
    <w:p w14:paraId="47800B79" w14:textId="3D218939" w:rsidR="008A0BD2" w:rsidRPr="00877879" w:rsidRDefault="008A0BD2" w:rsidP="008A0BD2">
      <w:pPr>
        <w:pStyle w:val="Kd"/>
      </w:pPr>
      <w:r>
        <w:rPr>
          <w:lang w:eastAsia="hu-HU"/>
        </w:rPr>
        <w:t>}</w:t>
      </w:r>
    </w:p>
    <w:p w14:paraId="166D35BE" w14:textId="5EC91CED" w:rsidR="00CC438B" w:rsidRDefault="002D2D93" w:rsidP="00CC438B">
      <w:pPr>
        <w:pStyle w:val="Cmsor4"/>
      </w:pPr>
      <w:r w:rsidRPr="002D2D93">
        <w:t>CardCommandHandler</w:t>
      </w:r>
    </w:p>
    <w:p w14:paraId="47E63404" w14:textId="453FA7C1" w:rsidR="00895895" w:rsidRDefault="002D2D93" w:rsidP="002D2D93">
      <w:r>
        <w:t xml:space="preserve">Feladata a kártyák funkcióinak kezelése. Ebbe beletartozik a kártya kézből lerakása, </w:t>
      </w:r>
      <w:r w:rsidR="008D47DE">
        <w:t xml:space="preserve">vagy </w:t>
      </w:r>
      <w:r>
        <w:t>egy játékos extra lépése vagy annak kihagyása</w:t>
      </w:r>
      <w:r w:rsidR="0077003C">
        <w:t>.</w:t>
      </w:r>
      <w:r w:rsidR="003F62A4">
        <w:t xml:space="preserve"> Egy kártya lerakása során a legtöbb kártya esetén még csak annyi történik, hogy megjelöljük, hogy a kör végén ezt a kártyát fogjuk felfordítani</w:t>
      </w:r>
      <w:r w:rsidR="00110AFB">
        <w:t>, és továbblépünk a következőre</w:t>
      </w:r>
      <w:r w:rsidR="003F62A4">
        <w:t>.</w:t>
      </w:r>
    </w:p>
    <w:p w14:paraId="784252E2" w14:textId="3BA3E951" w:rsidR="002D2D93" w:rsidRDefault="003F62A4" w:rsidP="002D2D93">
      <w:r>
        <w:t xml:space="preserve">A kérés során először történik egy validáció, amivel leellenőrzi, hogy a megfelelő játékos a </w:t>
      </w:r>
      <w:r w:rsidR="00C9152D">
        <w:t>megfelelő fázisban választott lapot. Ezután megjelöl</w:t>
      </w:r>
      <w:r w:rsidR="00CB1674">
        <w:t>i</w:t>
      </w:r>
      <w:r w:rsidR="003D13F1">
        <w:t xml:space="preserve"> a lapot</w:t>
      </w:r>
      <w:r w:rsidR="00C9152D">
        <w:t>, és felrakj</w:t>
      </w:r>
      <w:r w:rsidR="00CB1674">
        <w:t>a</w:t>
      </w:r>
      <w:r w:rsidR="00C9152D">
        <w:t xml:space="preserve"> az opcionális kapott plusz információkat az AdditionalInfo blokkba, </w:t>
      </w:r>
      <w:r w:rsidR="00CB1674">
        <w:t>végül</w:t>
      </w:r>
      <w:r w:rsidR="00C9152D">
        <w:t xml:space="preserve"> meghívj</w:t>
      </w:r>
      <w:r w:rsidR="00CB1674">
        <w:t>a</w:t>
      </w:r>
      <w:r w:rsidR="00C9152D">
        <w:t xml:space="preserve"> az OnPlayCard függvényt a kártya kezelő osztály</w:t>
      </w:r>
      <w:r w:rsidR="00933AF0">
        <w:t>án</w:t>
      </w:r>
      <w:r w:rsidR="00C9152D">
        <w:t>, ami</w:t>
      </w:r>
      <w:r w:rsidR="000000FE">
        <w:t xml:space="preserve"> többségében opcionális logikát tartalmaz</w:t>
      </w:r>
      <w:r w:rsidR="00C9152D">
        <w:t>.</w:t>
      </w:r>
      <w:r w:rsidR="006E135D">
        <w:t xml:space="preserve"> A kártya kirakása végén kiszámolja, hogy ki a következő játékos. Ilyenkor akár fázist is lép, ha extra lépések köre kezdődne vagy vége van a körnek.</w:t>
      </w:r>
      <w:r w:rsidR="005139DC">
        <w:t xml:space="preserve"> A</w:t>
      </w:r>
      <w:r w:rsidR="00650CC9">
        <w:t xml:space="preserve"> folyamat</w:t>
      </w:r>
      <w:r w:rsidR="005139DC">
        <w:t xml:space="preserve"> legvégén pedig elküldi a szükséges eseményeket a feliratkozói felé.</w:t>
      </w:r>
    </w:p>
    <w:p w14:paraId="75C5BCB3" w14:textId="2ED45804" w:rsidR="00D65C65" w:rsidRDefault="00D65C65" w:rsidP="002D2D93">
      <w:r>
        <w:lastRenderedPageBreak/>
        <w:t xml:space="preserve">Az extra lépések logikája hasonlóan épül fel, mint a kártya kiválasztása. Különbségek vannak a validált fázis és a </w:t>
      </w:r>
      <w:r w:rsidR="006B06E3">
        <w:t xml:space="preserve">kártya </w:t>
      </w:r>
      <w:r>
        <w:t>kezelő osztályon meghívott függvény között.</w:t>
      </w:r>
      <w:r w:rsidR="00953F8C">
        <w:t xml:space="preserve"> A kihagyás funkciója pedig</w:t>
      </w:r>
      <w:r w:rsidR="00E75BED">
        <w:t xml:space="preserve"> az extra</w:t>
      </w:r>
      <w:r w:rsidR="00953F8C">
        <w:t xml:space="preserve"> lépés helyett a validáció után csak a következő játékost keresi meg és állítja be.</w:t>
      </w:r>
    </w:p>
    <w:p w14:paraId="34884E40" w14:textId="1F09ED8B" w:rsidR="000247EC" w:rsidRDefault="000247EC" w:rsidP="000247EC">
      <w:pPr>
        <w:pStyle w:val="Cmsor4"/>
      </w:pPr>
      <w:r w:rsidRPr="000247EC">
        <w:t>GameCommandHandler</w:t>
      </w:r>
    </w:p>
    <w:p w14:paraId="2ABA6058" w14:textId="18A87A71" w:rsidR="00C04019" w:rsidRDefault="009F0DC2" w:rsidP="00C04019">
      <w:r>
        <w:t>Elsődleges feladata a játékok létrehozása és törlése, emellett az egyes fázisok végén a kiértékelések lefolytatása.</w:t>
      </w:r>
      <w:r w:rsidR="00192164">
        <w:t xml:space="preserve"> A játék létrehozása során a kapott pakli típus szerint kever egy paklit és létrehozza a játékosokat. Ezután a kevert pakliból rögtön szétosztja a játékosok között a felső lapokat, a kiegészítő információkkal együtt.</w:t>
      </w:r>
      <w:r w:rsidR="006C514F">
        <w:t xml:space="preserve"> Az egyes játékosokhoz létrehozza az asztalukat, kialakítja a játékosok közötti sorrendet</w:t>
      </w:r>
      <w:r w:rsidR="00B439CC">
        <w:t xml:space="preserve"> és beállítja a kezdő és aktuális azonosítót</w:t>
      </w:r>
      <w:r w:rsidR="006C514F">
        <w:t xml:space="preserve"> a játék elmentése előtt.</w:t>
      </w:r>
      <w:r w:rsidR="005C6622">
        <w:t xml:space="preserve"> A legvégén küld egy jelet a RabbitMQ-n keresztül a </w:t>
      </w:r>
      <w:r w:rsidR="00772F9B">
        <w:t>felhasználó</w:t>
      </w:r>
      <w:r w:rsidR="005C6622">
        <w:t>kezelőnek, hogy a játék elkészült.</w:t>
      </w:r>
    </w:p>
    <w:p w14:paraId="622D8B7E" w14:textId="35FB02C9" w:rsidR="00056261" w:rsidRDefault="00056261" w:rsidP="00C04019">
      <w:r>
        <w:t>Az első kiértékelő parancs a körök végén történik, ahol az egyes játékosok kiválasztott lapjainak a lekezelése történik.</w:t>
      </w:r>
      <w:r w:rsidR="00A84413">
        <w:t xml:space="preserve"> Minden kiválasztott kártyán megtörténik az OnEndTurn meghívása, ahol a legtöbb kártya az </w:t>
      </w:r>
      <w:r w:rsidR="00A84413" w:rsidRPr="00A84413">
        <w:t>ISimpleAddToBoard</w:t>
      </w:r>
      <w:r w:rsidR="00A84413">
        <w:t xml:space="preserve"> egyik függvényét hívja meg.</w:t>
      </w:r>
      <w:r w:rsidR="00294EAD">
        <w:t xml:space="preserve"> Azután, hogy megtörtént az egyes kártyák kiértékelése, a játék leszimulálja a paklik körbeadását a HandId azonosítók lecserélésével.</w:t>
      </w:r>
      <w:r w:rsidR="00D3311C">
        <w:t xml:space="preserve"> Ha ez volt az utolsó kör, </w:t>
      </w:r>
      <w:r w:rsidR="00CB4F8D">
        <w:t>tehát</w:t>
      </w:r>
      <w:r w:rsidR="00D3311C">
        <w:t xml:space="preserve"> nincs </w:t>
      </w:r>
      <w:r w:rsidR="00CB4F8D">
        <w:t xml:space="preserve">több </w:t>
      </w:r>
      <w:r w:rsidR="00D3311C">
        <w:t xml:space="preserve">kártya, amit körbe tudnának adni, akkor pedig átlép a menet végi fázisba, </w:t>
      </w:r>
      <w:r w:rsidR="00E94669">
        <w:t>amir</w:t>
      </w:r>
      <w:r w:rsidR="00D3311C">
        <w:t>ől eseményt is küld.</w:t>
      </w:r>
    </w:p>
    <w:p w14:paraId="0FFF9827" w14:textId="454CB3E6" w:rsidR="00E70E90" w:rsidRDefault="00E70E90" w:rsidP="00C04019">
      <w:r>
        <w:t>A második kiértékelő parancs során veszi az asztalokon megtalálható lapokat, amiknek a már említett kártyakezelő osztályon keresztül kielemzi melyik mennyi pontot ér. Itt az elemzőfüggvények elég komplikáltak tudnak lenni, mivel függhetnek más lapoktól is, legyen az a sajátunk vagy más játékos asztalán.</w:t>
      </w:r>
      <w:r w:rsidR="00697953">
        <w:t xml:space="preserve"> Ezért is segítség a kiemelt </w:t>
      </w:r>
      <w:r w:rsidR="00415A41">
        <w:t xml:space="preserve">kártyakezelő </w:t>
      </w:r>
      <w:r w:rsidR="00697953">
        <w:t>implementáció, mivel letisztult kezelést ad az elemzésnek.</w:t>
      </w:r>
      <w:r w:rsidR="00E147A4">
        <w:t xml:space="preserve"> Az elemzések után letisztítja az asztalokat a desszert típusokon kívül, mivel azok a játék végén pontozódnak.</w:t>
      </w:r>
      <w:r w:rsidR="009C09E6">
        <w:t xml:space="preserve"> Menet végén pedig</w:t>
      </w:r>
      <w:r w:rsidR="005052E4">
        <w:t>,</w:t>
      </w:r>
      <w:r w:rsidR="009C09E6">
        <w:t xml:space="preserve"> ha nem az utolsó menet, akkor újrakeveri a paklit és kiosztja a lapokat, mielőtt elkezdené a következő kört.</w:t>
      </w:r>
      <w:r w:rsidR="005052E4">
        <w:t xml:space="preserve"> Ha az utolsó menet volt, akkor pedig a játék végi fázisba állítva küldi el a megfelelő eseményeket.</w:t>
      </w:r>
    </w:p>
    <w:p w14:paraId="7A01CCEB" w14:textId="579EEE3D" w:rsidR="00975796" w:rsidRDefault="00975796" w:rsidP="00C04019">
      <w:r>
        <w:t>A játék végi elemzés során beszámításra kerülnek a desszert lapok is, és letakarít</w:t>
      </w:r>
      <w:r w:rsidR="00BD15F9">
        <w:t>ásra kerülnek</w:t>
      </w:r>
      <w:r>
        <w:t xml:space="preserve"> az egyes asztalok. Mivel a</w:t>
      </w:r>
      <w:r w:rsidR="00AD1ABE">
        <w:t xml:space="preserve"> korábbi</w:t>
      </w:r>
      <w:r>
        <w:t xml:space="preserve"> pontok fokozatosan kerültek beszámításra</w:t>
      </w:r>
      <w:r w:rsidR="0013076D">
        <w:t xml:space="preserve"> a </w:t>
      </w:r>
      <w:r w:rsidR="00570C16">
        <w:t>menetek</w:t>
      </w:r>
      <w:r w:rsidR="0013076D">
        <w:t xml:space="preserve"> mentén</w:t>
      </w:r>
      <w:r>
        <w:t>, így ezután az egyetlen teendője, hogy átállítsa a fázist az eredmények megjelenítésére.</w:t>
      </w:r>
    </w:p>
    <w:p w14:paraId="0B7F4AAC" w14:textId="44DE8F71" w:rsidR="001460AA" w:rsidRPr="00C04019" w:rsidRDefault="001460AA" w:rsidP="00C04019">
      <w:r>
        <w:lastRenderedPageBreak/>
        <w:t>Mindhárom kielemző parancs elején található validáció, amivel kimondja, hogy a köröket kezdő játékosnak kell továbblépnie velük.</w:t>
      </w:r>
      <w:r w:rsidR="00CA181F">
        <w:t xml:space="preserve"> Viszont ez elég kényelmetlen lehet minden alkalommal</w:t>
      </w:r>
      <w:r w:rsidR="00D86314">
        <w:t xml:space="preserve"> egy játékosnak</w:t>
      </w:r>
      <w:r w:rsidR="00CA181F">
        <w:t>, ezért bevezetésre került, hogy ha egy idő után nem lép tovább, akkor a szerver automatikusan elvégzi a Hangfire segítségével.</w:t>
      </w:r>
    </w:p>
    <w:p w14:paraId="2F021D44" w14:textId="1EFB51F9" w:rsidR="000C5E85" w:rsidRDefault="00251577" w:rsidP="000C5E85">
      <w:pPr>
        <w:pStyle w:val="Cmsor4"/>
      </w:pPr>
      <w:r w:rsidRPr="00251577">
        <w:t>GameQueryHandler</w:t>
      </w:r>
    </w:p>
    <w:p w14:paraId="411AF737" w14:textId="33935154" w:rsidR="00BE1A97" w:rsidRPr="00BE1A97" w:rsidRDefault="00BE1A97" w:rsidP="00BE1A97">
      <w:r>
        <w:t>Feladata a játékosoknak a saját játékuk</w:t>
      </w:r>
      <w:r w:rsidR="0035062E">
        <w:t>nak</w:t>
      </w:r>
      <w:r>
        <w:t xml:space="preserve"> és kezüknek a szolgáltatása. A kérések gyorsítótárazva vannak, amiket az események segítségével tart naprakészen.</w:t>
      </w:r>
      <w:r w:rsidR="00C61143">
        <w:t xml:space="preserve"> Mivel a játékosok szabadon megtekinthetik mások asztalait, ezért a játék lekérdezése asztalok kártyáit is tartalmazóan mélyen történik meg.</w:t>
      </w:r>
      <w:r w:rsidR="007A6190">
        <w:t xml:space="preserve"> A kezek lekérdezése viszont külön történik meg, és csak a saját kártyáinkat tartalmazzák, így biztosan csak mi ismerjük a tartalmukat.</w:t>
      </w:r>
    </w:p>
    <w:p w14:paraId="4ACCCB09" w14:textId="1A080AA2" w:rsidR="000C5E85" w:rsidRDefault="00251577" w:rsidP="000C5E85">
      <w:pPr>
        <w:pStyle w:val="Cmsor4"/>
      </w:pPr>
      <w:r w:rsidRPr="00251577">
        <w:t>GameNotificationHandler</w:t>
      </w:r>
    </w:p>
    <w:p w14:paraId="0533679B" w14:textId="675F09F3" w:rsidR="004E736A" w:rsidRPr="004E736A" w:rsidRDefault="004E736A" w:rsidP="004E736A">
      <w:r>
        <w:t>Az osztály egyik feladata, hogy elkapja az egyes játékoknak a frissítési vagy törlési eseményét, amik alapján a gyorsítótár kezelését valósítja meg a játékok azonosítóival címezve.</w:t>
      </w:r>
      <w:r w:rsidR="00E846F9">
        <w:t xml:space="preserve"> Másik feladata, hogy a kiértékelő fázisokba lépésnek az eseményét kapja el. Ezekben létrehoz egy-egy új parancsot, ami a kiértékeléseket imitálja olyan esetekben, amikor a kezdő játékos nem nyomja tovább időben. Ezeket a parancsokat pedig elküldi a Hangfire-nek, hogy hívja meg 30 másodperc múlva.</w:t>
      </w:r>
    </w:p>
    <w:p w14:paraId="2B836896" w14:textId="10CD2D75" w:rsidR="0077003C" w:rsidRDefault="0077003C" w:rsidP="0077003C">
      <w:pPr>
        <w:pStyle w:val="Cmsor4"/>
      </w:pPr>
      <w:r>
        <w:t>Hangfire</w:t>
      </w:r>
    </w:p>
    <w:p w14:paraId="72158480" w14:textId="5462E1E0" w:rsidR="00483234" w:rsidRPr="00483234" w:rsidRDefault="000F103D" w:rsidP="00483234">
      <w:r>
        <w:t>Háttérben futó feladatok kezeléséhez az előzőekből fakadóan a Hangfire segédkönyvtár lett bevezetve. Ehhez a komponenshez különálló adatbázis és adminisztrációs dashboard is tartozik a játék kezelő konténeren.</w:t>
      </w:r>
      <w:r w:rsidR="00C231A1">
        <w:t xml:space="preserve"> Lehetőséget ad konkrét időpont szerinti vagy ismétlődő feladatok elvégzésére is, de az alkalmazásban egyedül </w:t>
      </w:r>
      <w:r w:rsidR="001B3EB7">
        <w:t xml:space="preserve">az aktuális időtől </w:t>
      </w:r>
      <w:r w:rsidR="00C231A1">
        <w:t xml:space="preserve">30 másodperc múlva lefutó feladatok elvégzésére volt </w:t>
      </w:r>
      <w:r w:rsidR="008360B4">
        <w:t>ki</w:t>
      </w:r>
      <w:r w:rsidR="00C231A1">
        <w:t>használva.</w:t>
      </w:r>
    </w:p>
    <w:p w14:paraId="484CCA80" w14:textId="77777777" w:rsidR="00EA66EE" w:rsidRDefault="00483234" w:rsidP="00EA66EE">
      <w:pPr>
        <w:pStyle w:val="Kp"/>
      </w:pPr>
      <w:r>
        <w:rPr>
          <w:noProof/>
        </w:rPr>
        <w:drawing>
          <wp:inline distT="0" distB="0" distL="0" distR="0" wp14:anchorId="68344DAC" wp14:editId="6A3CEB5D">
            <wp:extent cx="4962525" cy="1819275"/>
            <wp:effectExtent l="0" t="0" r="9525" b="9525"/>
            <wp:docPr id="2656826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1819275"/>
                    </a:xfrm>
                    <a:prstGeom prst="rect">
                      <a:avLst/>
                    </a:prstGeom>
                    <a:noFill/>
                    <a:ln>
                      <a:noFill/>
                    </a:ln>
                  </pic:spPr>
                </pic:pic>
              </a:graphicData>
            </a:graphic>
          </wp:inline>
        </w:drawing>
      </w:r>
    </w:p>
    <w:p w14:paraId="50E59FE4" w14:textId="3E3984BE" w:rsidR="00EA66EE" w:rsidRDefault="00000000" w:rsidP="00EA66EE">
      <w:pPr>
        <w:pStyle w:val="Kpalrs"/>
      </w:pPr>
      <w:fldSimple w:instr=" SEQ ábra \* ARABIC ">
        <w:r w:rsidR="00F10DD7">
          <w:rPr>
            <w:noProof/>
          </w:rPr>
          <w:t>25</w:t>
        </w:r>
      </w:fldSimple>
      <w:r w:rsidR="00EA66EE">
        <w:t>. ábra Hangfire használata</w:t>
      </w:r>
    </w:p>
    <w:p w14:paraId="2293B061" w14:textId="104D4AAB" w:rsidR="00EA66EE" w:rsidRPr="00EA66EE" w:rsidRDefault="00C92CE3" w:rsidP="00EA66EE">
      <w:r>
        <w:lastRenderedPageBreak/>
        <w:t xml:space="preserve">A Hangfire alapértelmezetten </w:t>
      </w:r>
      <w:r w:rsidR="00255D52">
        <w:t xml:space="preserve">függvények futtatására ad lehetőséget, de az </w:t>
      </w:r>
      <w:r w:rsidR="003B18BC">
        <w:t>kevésbé átlátható</w:t>
      </w:r>
      <w:r w:rsidR="00255D52">
        <w:t xml:space="preserve"> lenne a parancs</w:t>
      </w:r>
      <w:r w:rsidR="00BD76E4">
        <w:t xml:space="preserve"> objektum</w:t>
      </w:r>
      <w:r w:rsidR="00255D52">
        <w:t xml:space="preserve"> alapú implementációk mellett.</w:t>
      </w:r>
      <w:r w:rsidR="000E6B33">
        <w:t xml:space="preserve"> Erre lett bevezetve a MediatorHangfireBridge összekötő struktúra, aminek át tudjuk adni a meghívandó parancso</w:t>
      </w:r>
      <w:r w:rsidR="0000746F">
        <w:t>kat</w:t>
      </w:r>
      <w:r w:rsidR="000E6B33">
        <w:t>.</w:t>
      </w:r>
      <w:r w:rsidR="005D19EB">
        <w:t xml:space="preserve"> Az eseménykezelő osztály egy</w:t>
      </w:r>
      <w:r w:rsidR="007636CB">
        <w:t xml:space="preserve"> MediatorExtensions</w:t>
      </w:r>
      <w:r w:rsidR="005D19EB">
        <w:t xml:space="preserve"> segédfüggvény segítségével indítja el a feladatokat. A parancskezelő ugyanúgy </w:t>
      </w:r>
      <w:r w:rsidR="00191403">
        <w:t>a</w:t>
      </w:r>
      <w:r w:rsidR="005D19EB">
        <w:t xml:space="preserve"> segédfüggvény segítségével keresi ki és állítja le a parancsokat, ha a szerver</w:t>
      </w:r>
      <w:r w:rsidR="00C33941">
        <w:t xml:space="preserve">oldali </w:t>
      </w:r>
      <w:r w:rsidR="00D87C96">
        <w:t xml:space="preserve">időzített </w:t>
      </w:r>
      <w:r w:rsidR="005D19EB">
        <w:t>futtatása előtt a játékos kezdeményez</w:t>
      </w:r>
      <w:r w:rsidR="00F94927">
        <w:t>i a parancs hívását</w:t>
      </w:r>
      <w:r w:rsidR="005D19EB">
        <w:t>.</w:t>
      </w:r>
    </w:p>
    <w:p w14:paraId="5C8D01E5" w14:textId="6A9DC1EC" w:rsidR="0076749F" w:rsidRDefault="0076749F" w:rsidP="0076749F">
      <w:pPr>
        <w:pStyle w:val="Cmsor3"/>
      </w:pPr>
      <w:bookmarkStart w:id="78" w:name="_Toc151710869"/>
      <w:r>
        <w:t>Felület</w:t>
      </w:r>
      <w:bookmarkEnd w:id="78"/>
    </w:p>
    <w:p w14:paraId="75EA56FC" w14:textId="40166055" w:rsidR="002F4066" w:rsidRDefault="002F4066" w:rsidP="002F4066">
      <w:r>
        <w:t>A játék felületének kialakításakor a legfontosabb szempont volt, hogy a játékosok minél könnyebben elérhessék a játék állásáról az információkat.</w:t>
      </w:r>
      <w:r w:rsidR="00CA665E">
        <w:t xml:space="preserve"> Mivel egy webes felületen limitáltabbak a lehetőségek, mint egy kiterített asztalon, így </w:t>
      </w:r>
      <w:r w:rsidR="0016551C">
        <w:t xml:space="preserve">különösebb </w:t>
      </w:r>
      <w:r w:rsidR="00CA665E">
        <w:t>figyel</w:t>
      </w:r>
      <w:r w:rsidR="0016551C">
        <w:t>met</w:t>
      </w:r>
      <w:r w:rsidR="00CA665E">
        <w:t xml:space="preserve"> k</w:t>
      </w:r>
      <w:r w:rsidR="0016551C">
        <w:t>apott, hogy</w:t>
      </w:r>
      <w:r w:rsidR="00CA665E">
        <w:t xml:space="preserve"> hol és mi található meg.</w:t>
      </w:r>
    </w:p>
    <w:p w14:paraId="41907BCA" w14:textId="77777777" w:rsidR="00BE1C4D" w:rsidRDefault="00796845" w:rsidP="00BE1C4D">
      <w:pPr>
        <w:pStyle w:val="Kp"/>
      </w:pPr>
      <w:r>
        <w:rPr>
          <w:noProof/>
        </w:rPr>
        <w:drawing>
          <wp:inline distT="0" distB="0" distL="0" distR="0" wp14:anchorId="36D3BB09" wp14:editId="76BCD936">
            <wp:extent cx="4981575" cy="3924220"/>
            <wp:effectExtent l="0" t="0" r="0" b="635"/>
            <wp:docPr id="1937303455" name="Kép 1" descr="A képen játék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3455" name="Kép 1" descr="A képen játék látható&#10;&#10;Automatikusan generált leírás alacsony megbízhatósággal"/>
                    <pic:cNvPicPr/>
                  </pic:nvPicPr>
                  <pic:blipFill>
                    <a:blip r:embed="rId36"/>
                    <a:stretch>
                      <a:fillRect/>
                    </a:stretch>
                  </pic:blipFill>
                  <pic:spPr>
                    <a:xfrm>
                      <a:off x="0" y="0"/>
                      <a:ext cx="5015540" cy="3950976"/>
                    </a:xfrm>
                    <a:prstGeom prst="rect">
                      <a:avLst/>
                    </a:prstGeom>
                  </pic:spPr>
                </pic:pic>
              </a:graphicData>
            </a:graphic>
          </wp:inline>
        </w:drawing>
      </w:r>
    </w:p>
    <w:p w14:paraId="2BCC96FA" w14:textId="2ED27CFF" w:rsidR="00BE1C4D" w:rsidRDefault="00000000" w:rsidP="00BE1C4D">
      <w:pPr>
        <w:pStyle w:val="Kpalrs"/>
      </w:pPr>
      <w:fldSimple w:instr=" SEQ ábra \* ARABIC ">
        <w:r w:rsidR="00F10DD7">
          <w:rPr>
            <w:noProof/>
          </w:rPr>
          <w:t>26</w:t>
        </w:r>
      </w:fldSimple>
      <w:r w:rsidR="00BE1C4D">
        <w:t>. ábra Játék felülete</w:t>
      </w:r>
    </w:p>
    <w:p w14:paraId="6A169516" w14:textId="658E1535" w:rsidR="00521A55" w:rsidRDefault="00521A55" w:rsidP="00521A55">
      <w:r>
        <w:t>A játék felületének kialakításakor két alkomponens lett bevezetve. Van egy komponens, ami a kártyák megjelenítéséért felel. Mivel egységes</w:t>
      </w:r>
      <w:r w:rsidR="00E330EE">
        <w:t>,</w:t>
      </w:r>
      <w:r w:rsidR="00857D1D">
        <w:t xml:space="preserve"> de komplex</w:t>
      </w:r>
      <w:r>
        <w:t xml:space="preserve"> </w:t>
      </w:r>
      <w:r w:rsidR="00857D1D">
        <w:t>saját</w:t>
      </w:r>
      <w:r>
        <w:t xml:space="preserve"> logikát követel, mint például a pontszámos kártyák különválasztása, ezért jobban megéri őket egységesen külön elemként felhasználni.</w:t>
      </w:r>
    </w:p>
    <w:p w14:paraId="4B14CD6E" w14:textId="6F9F0FEF" w:rsidR="00BE1C4D" w:rsidRDefault="00362F87" w:rsidP="00BE1C4D">
      <w:r>
        <w:lastRenderedPageBreak/>
        <w:t>Ezenkívül külön lett választva a játékosok kezét megvalósító komponens, mivel a háttérlogikája külön lekérdezést igényel, így letisztultabb marad a kialakítás.</w:t>
      </w:r>
      <w:r w:rsidR="00303E03">
        <w:t xml:space="preserve"> A játékosok kezét az oldal alján megjelenő sáv reprezentálja. Itt egymás mellett, lapozhatóan jelennek meg a kártyák, egy </w:t>
      </w:r>
      <w:r w:rsidR="00EE28AB">
        <w:t>alap</w:t>
      </w:r>
      <w:r w:rsidR="00303E03">
        <w:t xml:space="preserve"> animációval kiegészítve.</w:t>
      </w:r>
      <w:r w:rsidR="00664360">
        <w:t xml:space="preserve"> Mivel a kártyák akcióinál gyakran szükség van az asztalra kirakott lapjainkra is, ezért a sáv mellett van két gomb, aminek a segítségével lehet váltogatni a kéz és asztal nézetet, így az akciók során is könnyedén lehet választani kézből és asztalról is.</w:t>
      </w:r>
    </w:p>
    <w:p w14:paraId="4CA5B7D2" w14:textId="09064259" w:rsidR="00FA47EA" w:rsidRDefault="00E632DB" w:rsidP="00BE1C4D">
      <w:r>
        <w:t xml:space="preserve">A kártyák kezelésénél egy segédszolgáltatás feladata, hogy figyelje a játék és a játékos kezének az állását, ami alapján kiszámolja, hogy milyen lépéseket tehet meg a felhasználó. </w:t>
      </w:r>
      <w:r w:rsidR="00EC67FB">
        <w:t>Röviden</w:t>
      </w:r>
      <w:r>
        <w:t xml:space="preserve"> egy bonyolultabb kliensoldali validáció</w:t>
      </w:r>
      <w:r w:rsidR="00CD1590">
        <w:t xml:space="preserve"> központi</w:t>
      </w:r>
      <w:r>
        <w:t xml:space="preserve"> elvégzése.</w:t>
      </w:r>
      <w:r w:rsidR="00F45E2E">
        <w:t xml:space="preserve"> Ennek az eredményeként jelenik meg a pálya egyes részei külön megvilágított stílussal, jelezve a felhasználónak</w:t>
      </w:r>
      <w:r w:rsidR="004C7785">
        <w:t>,</w:t>
      </w:r>
      <w:r w:rsidR="00F45E2E">
        <w:t xml:space="preserve"> hogy ezt és ezt tudja megtenni.</w:t>
      </w:r>
      <w:r w:rsidR="004C7785">
        <w:t xml:space="preserve"> Ez azoknál az eseteknél is hasznos, amikor egyes kártyák akciói bonyolultabb kliensoldali logikát igényelnek.</w:t>
      </w:r>
      <w:r w:rsidR="00705F02">
        <w:t xml:space="preserve"> Például lerakáskor választani </w:t>
      </w:r>
      <w:r w:rsidR="00B903E6">
        <w:t xml:space="preserve">kell </w:t>
      </w:r>
      <w:r w:rsidR="00705F02">
        <w:t>egy lapot az asztalról, amit lemásoljon, vagy extra lépés során ki</w:t>
      </w:r>
      <w:r w:rsidR="00B903E6">
        <w:t xml:space="preserve"> kell </w:t>
      </w:r>
      <w:r w:rsidR="00705F02">
        <w:t>cserélni egy lappal a kézből.</w:t>
      </w:r>
      <w:r w:rsidR="004F01D1">
        <w:t xml:space="preserve"> Ezek használatára a plusz stílussal ad útmutatót a játékosnak</w:t>
      </w:r>
      <w:r w:rsidR="00492C28">
        <w:t>, így kevés ismerettel is gyorsan ki lehet igazodni</w:t>
      </w:r>
      <w:r w:rsidR="004F01D1">
        <w:t>.</w:t>
      </w:r>
    </w:p>
    <w:p w14:paraId="64C196F7" w14:textId="4654DFBF" w:rsidR="007201BA" w:rsidRDefault="00BF4D7F" w:rsidP="00BE1C4D">
      <w:r>
        <w:t>A kéz felett található a játéktér. Tetején</w:t>
      </w:r>
      <w:r w:rsidR="00C74A49">
        <w:t>, a barát ikonnal egyvonalban</w:t>
      </w:r>
      <w:r>
        <w:t xml:space="preserve"> mutatja az aktuális menetet és fázist</w:t>
      </w:r>
      <w:r w:rsidR="00C74A49">
        <w:t>.</w:t>
      </w:r>
      <w:r w:rsidR="0041578C">
        <w:t xml:space="preserve"> A felső sáv és a kéz között található maga a játék.</w:t>
      </w:r>
      <w:r w:rsidR="00355611">
        <w:t xml:space="preserve"> Ezen a területen jobboldalt egy görgethető listában vannak összeszedve a játékosok a kezdőbetűjükkel és profilképükkel megkülönböztetve.</w:t>
      </w:r>
      <w:r w:rsidR="006E7946">
        <w:t xml:space="preserve"> Ezen a listán egy játékost kiválasztva jelenik meg középen az adott játékos asztala. Ezáltal az egyes játékosok asztalait a játékosok szerint tudjuk böngészni.</w:t>
      </w:r>
      <w:r w:rsidR="003A5E08">
        <w:t xml:space="preserve"> Az egyes játékosok gombjai alatt emellett azt is látjuk, hogy az adott játékos eddig mennyi pontot gyűjtött össze.</w:t>
      </w:r>
    </w:p>
    <w:p w14:paraId="78F3807E" w14:textId="77FE3696" w:rsidR="003C3107" w:rsidRDefault="003C3107" w:rsidP="00BE1C4D">
      <w:r>
        <w:t xml:space="preserve">A játék során az asztal frissítésének eseményét </w:t>
      </w:r>
      <w:r w:rsidR="003146DF">
        <w:t xml:space="preserve">a szervertől </w:t>
      </w:r>
      <w:r>
        <w:t xml:space="preserve">elkapva módosul a tábla. Ilyenkor gyakran változik az aktuális játékos is, ezért, hogy kicsit gyorsabbnak tűnjön a játék, egy egyszerű animáció is be van vezetve, ami </w:t>
      </w:r>
      <w:r w:rsidR="00424904">
        <w:t xml:space="preserve">leszimulálja </w:t>
      </w:r>
      <w:r>
        <w:t>a játékosok sorrendjé</w:t>
      </w:r>
      <w:r w:rsidR="00424904">
        <w:t>nek az újra rendezését</w:t>
      </w:r>
      <w:r>
        <w:t xml:space="preserve">, </w:t>
      </w:r>
      <w:r w:rsidR="00424904">
        <w:t>amivel</w:t>
      </w:r>
      <w:r>
        <w:t xml:space="preserve"> mindig az aktuális van legfelül. Emellett át is rakja az aktívan megtekintett játékos</w:t>
      </w:r>
      <w:r w:rsidR="00577E55">
        <w:t xml:space="preserve"> tábláját</w:t>
      </w:r>
      <w:r>
        <w:t xml:space="preserve"> az aktuálisra.</w:t>
      </w:r>
      <w:r w:rsidR="008627D6">
        <w:t xml:space="preserve"> Ilyenkor az egyes játékosok a saját lapuknak a listáját is frissítik, ami egy becsúszó</w:t>
      </w:r>
      <w:r w:rsidR="004D4FBA">
        <w:t xml:space="preserve"> fokozatosan</w:t>
      </w:r>
      <w:r w:rsidR="008627D6">
        <w:t xml:space="preserve"> késleltetett animációt kapott.</w:t>
      </w:r>
      <w:r w:rsidR="000E06E1">
        <w:t xml:space="preserve"> Tehát az asztal állását közösen kapják meg az eseményen keresztül, de a kezük tartalmát önmaguknak frissítik a játékosok.</w:t>
      </w:r>
    </w:p>
    <w:p w14:paraId="122C34A1" w14:textId="4A97E4AA" w:rsidR="00E762AE" w:rsidRPr="00BE1C4D" w:rsidRDefault="003A5E08" w:rsidP="00BE1C4D">
      <w:r>
        <w:t>A játék végén</w:t>
      </w:r>
      <w:r w:rsidR="00734477">
        <w:t xml:space="preserve"> az eredmények fázisban a kiürített játék felett egy összesítő eredménytáblát </w:t>
      </w:r>
      <w:r w:rsidR="00232299">
        <w:t>jelenít meg</w:t>
      </w:r>
      <w:r w:rsidR="00734477">
        <w:t xml:space="preserve"> a játékosok</w:t>
      </w:r>
      <w:r w:rsidR="00232299">
        <w:t>nak</w:t>
      </w:r>
      <w:r w:rsidR="00734477">
        <w:t>, ahol</w:t>
      </w:r>
      <w:r w:rsidR="00232299">
        <w:t xml:space="preserve"> a helyezéseket és pontokat látják, és</w:t>
      </w:r>
      <w:r w:rsidR="00734477">
        <w:t xml:space="preserve"> a </w:t>
      </w:r>
      <w:r w:rsidR="00734477">
        <w:lastRenderedPageBreak/>
        <w:t>tulajdonosnak van joga a végső törlés</w:t>
      </w:r>
      <w:r w:rsidR="009B32C7">
        <w:t>é</w:t>
      </w:r>
      <w:r w:rsidR="00734477">
        <w:t>re.</w:t>
      </w:r>
      <w:r w:rsidR="004F72F4">
        <w:t xml:space="preserve"> Magát a játékot akármikor tudja </w:t>
      </w:r>
      <w:r w:rsidR="00477424">
        <w:t>a tulajdonos</w:t>
      </w:r>
      <w:r w:rsidR="004F72F4">
        <w:t xml:space="preserve"> törölni, de akkor nem számít bele</w:t>
      </w:r>
      <w:r w:rsidR="00B1183C">
        <w:t xml:space="preserve"> a játék</w:t>
      </w:r>
      <w:r w:rsidR="004F72F4">
        <w:t xml:space="preserve"> az egyes játékosok pontjai </w:t>
      </w:r>
      <w:r w:rsidR="001A7410">
        <w:t xml:space="preserve">és előzményei </w:t>
      </w:r>
      <w:r w:rsidR="004F72F4">
        <w:t>közé.</w:t>
      </w:r>
    </w:p>
    <w:p w14:paraId="7FF49657" w14:textId="77777777" w:rsidR="005C1D4F" w:rsidRDefault="00DF3E64" w:rsidP="005C1D4F">
      <w:pPr>
        <w:pStyle w:val="Cmsor2"/>
      </w:pPr>
      <w:bookmarkStart w:id="79" w:name="_Toc151710870"/>
      <w:r>
        <w:t>Tesztelés</w:t>
      </w:r>
      <w:bookmarkEnd w:id="79"/>
    </w:p>
    <w:p w14:paraId="153FE1ED" w14:textId="7506925A" w:rsidR="003B00F7" w:rsidRDefault="003B00F7" w:rsidP="003B00F7">
      <w:pPr>
        <w:pStyle w:val="Cmsor3"/>
      </w:pPr>
      <w:bookmarkStart w:id="80" w:name="_Toc151710871"/>
      <w:r>
        <w:t>Unit tesztek</w:t>
      </w:r>
      <w:bookmarkEnd w:id="80"/>
    </w:p>
    <w:p w14:paraId="6A671061" w14:textId="6F668C1B" w:rsidR="00B23404" w:rsidRPr="00B23404" w:rsidRDefault="009F2FE1" w:rsidP="00B23404">
      <w:r>
        <w:t>A szerver konténereihez unit tesztek is elkészültek, amik különálló projektekként lettek létrehozva az egyes konténerek mentén.</w:t>
      </w:r>
      <w:r w:rsidR="00532D5F">
        <w:t xml:space="preserve"> Az elsődleges feladatuk az üzleti logika tesztelése volt, így a Repository komponensek használata a Moq segédkönyvtár segítségével lettek helyettesítve.</w:t>
      </w:r>
      <w:r w:rsidR="00E42488">
        <w:t xml:space="preserve"> Potenciálisan hosszan lehetne tesztelni az elkészült alkalmazást, de a projektnek nem fő témája a tesztelés, így csak részlegesen készült el. Tesztelve lettek a felhasználókezelő parancsok és a kártya kezelő osztályok.</w:t>
      </w:r>
    </w:p>
    <w:p w14:paraId="09041B84" w14:textId="386C3A83" w:rsidR="003B00F7" w:rsidRDefault="003B00F7" w:rsidP="003B00F7">
      <w:pPr>
        <w:pStyle w:val="Cmsor3"/>
      </w:pPr>
      <w:bookmarkStart w:id="81" w:name="_Toc151710872"/>
      <w:r>
        <w:t>E2E tesztek</w:t>
      </w:r>
      <w:bookmarkEnd w:id="81"/>
    </w:p>
    <w:p w14:paraId="1AEB4457" w14:textId="50A17870" w:rsidR="00B23404" w:rsidRDefault="002933D4" w:rsidP="00B23404">
      <w:r>
        <w:t>End-to-end tesztek segítségével lett letesztelve a kliensoldali alkalmazás, ami a Cypress alapú tesztek során egy felhasználó lépéseit szimulálja le.</w:t>
      </w:r>
      <w:r w:rsidR="007D43EA">
        <w:t xml:space="preserve"> Az alkalmazásban részletesen le lettek tesztelve a felhasználói funkciók és a várótermek kezelése.</w:t>
      </w:r>
    </w:p>
    <w:p w14:paraId="5498F95A" w14:textId="71042283" w:rsidR="0023268F" w:rsidRDefault="0023268F" w:rsidP="00B23404">
      <w:r>
        <w:t>A tesztek kialakításához 3 kiegészítő függvény lett kialakítva. Két függvény, ami a bejelentkezés és regisztráció elküldését valósítja meg a kliensoldalt megkerülve, így annak tesztelése nélkül is tökéletesen lefut. Egy további függvény valósult meg a tesztadatok generálására.</w:t>
      </w:r>
      <w:r w:rsidR="0045457F">
        <w:t xml:space="preserve"> Ebben a függvényben vesz egy fixture fájlt, és annak a tartalmát felülírja a szükséges értékekkel, amiknek a végére random generált azonosítót helyez el.</w:t>
      </w:r>
      <w:r w:rsidR="009408D2">
        <w:t xml:space="preserve"> Ezáltal mindig egyedi felhasználókkal és várótermekkel tesztel</w:t>
      </w:r>
      <w:r w:rsidR="00884AC3">
        <w:t>.</w:t>
      </w:r>
      <w:r w:rsidR="009408D2">
        <w:t xml:space="preserve"> </w:t>
      </w:r>
      <w:r w:rsidR="00884AC3">
        <w:t>Ez azt jelenti, hogy</w:t>
      </w:r>
      <w:r w:rsidR="009408D2">
        <w:t xml:space="preserve"> nem fordulhat elő, hogy a</w:t>
      </w:r>
      <w:r w:rsidR="00884AC3">
        <w:t>z egyes elindított</w:t>
      </w:r>
      <w:r w:rsidR="009408D2">
        <w:t xml:space="preserve"> teszte</w:t>
      </w:r>
      <w:r w:rsidR="00884AC3">
        <w:t>lések</w:t>
      </w:r>
      <w:r w:rsidR="009408D2">
        <w:t xml:space="preserve"> összecsúsznak.</w:t>
      </w:r>
      <w:r w:rsidR="004A39C0">
        <w:t xml:space="preserve"> Ezt a generálást elvégzi a teszt egységek before blokkjában, tehát egységekként egyszer kell megtörténnie.</w:t>
      </w:r>
    </w:p>
    <w:p w14:paraId="51AAF1DF" w14:textId="74623AF5" w:rsidR="00983263" w:rsidRDefault="004A42CE" w:rsidP="00B23404">
      <w:r>
        <w:t>A felhasználói tesztek során le lett tesztelve a belépési és regisztrációs felületének használata. A tesztek részletesen körbejárták az egyes validációs lehetőségeket és potenciális elkövethető hibákat.</w:t>
      </w:r>
      <w:r w:rsidR="00B4533F">
        <w:t xml:space="preserve"> Mivel a tesztelés során létrehoz több felhasználót is, ezért a végén minden esetben elvégzi </w:t>
      </w:r>
      <w:r w:rsidR="00BA5F13">
        <w:t>ezeknek a törlését, letakarítását.</w:t>
      </w:r>
    </w:p>
    <w:p w14:paraId="11B863E1" w14:textId="243C5BAD" w:rsidR="00E77A0E" w:rsidRPr="00B23404" w:rsidRDefault="001E3293" w:rsidP="00B23404">
      <w:r>
        <w:t>A várótermek tesztelésénél a kezelésüknek az alapvető logikája lett megvizsgálva. Tehát a termeknek a készítése, csatlakozása vagy elhagyásának és törlésének a variációi.</w:t>
      </w:r>
      <w:r w:rsidR="0085298D">
        <w:t xml:space="preserve"> Mivel nem a felhasználókat teszteli, ezért a before blokkban előkészíti előre a teszteléshez használható felhasználókat, amiket az egység lefutásának a végén töröl is.</w:t>
      </w:r>
    </w:p>
    <w:p w14:paraId="0F325409" w14:textId="4B470E18" w:rsidR="00D20E09" w:rsidRDefault="00D20E09" w:rsidP="005C1D4F">
      <w:pPr>
        <w:pStyle w:val="Cmsor1"/>
      </w:pPr>
      <w:bookmarkStart w:id="82" w:name="_Toc151710873"/>
      <w:r>
        <w:lastRenderedPageBreak/>
        <w:t>Összefoglaló</w:t>
      </w:r>
      <w:bookmarkEnd w:id="82"/>
    </w:p>
    <w:p w14:paraId="2C8297E9" w14:textId="4680AFC2" w:rsidR="00D3333C" w:rsidRDefault="00F6281A" w:rsidP="00D3333C">
      <w:r>
        <w:t>A diplomaterv elkészítése során elkészítettem egy nagyobb projekt implementációját, ami nemcsak funkciókban</w:t>
      </w:r>
      <w:r w:rsidR="006C03AA">
        <w:t>,</w:t>
      </w:r>
      <w:r>
        <w:t xml:space="preserve"> de technológiákban is gazdag volt.</w:t>
      </w:r>
      <w:r w:rsidR="0037051C">
        <w:t xml:space="preserve"> Megvalósítás során mélyebb ismeretet kaphattam olyan technológiákban és módszerekben, amikben vagy volt korábbi tapasztalatom, vagy a projekt során ismertem meg.</w:t>
      </w:r>
      <w:r w:rsidR="00820A82">
        <w:t xml:space="preserve"> Az architektúra és tervezési minták használatakor tehát nagy befolyása volt a korábbi munkáimnak és kutatásaimnak.</w:t>
      </w:r>
    </w:p>
    <w:p w14:paraId="0BE0E6C3" w14:textId="0F1BFA3C" w:rsidR="00B17825" w:rsidRDefault="003F3F59" w:rsidP="00D3333C">
      <w:r>
        <w:t>Az alkalmazás fejlesztése során nagy hangsúly volt a tervezésen is.</w:t>
      </w:r>
      <w:r w:rsidR="00BB35E1">
        <w:t xml:space="preserve"> Az alap játék koncepcióból kiindulva alakítottam ki, hogy a felhasználói élmény növeléséért milyen funkciókat érdemes megvalósítani úgy, hogy a tervezett technikákat is felhasználja.</w:t>
      </w:r>
    </w:p>
    <w:p w14:paraId="599733C0" w14:textId="777AF7A4" w:rsidR="003D74EC" w:rsidRDefault="003D74EC" w:rsidP="00D3333C">
      <w:r>
        <w:t>A legnagyobb hangsúly a játék logikai elemein volt, ami egy komplex megoldást igényelt.</w:t>
      </w:r>
      <w:r w:rsidR="00FC1E7A">
        <w:t xml:space="preserve"> A megvalósításukban megpróbáltam egy hatékony és átlátható struktúrát kialakítani az általam ismert tervezési minták felhasználásával.</w:t>
      </w:r>
      <w:r w:rsidR="00633EC3">
        <w:t xml:space="preserve"> Fontos volt az implementációban, hogy olyan szerkezet készüljön el, ami a jövőben könnyedén bővíthető további kártyákkal és funkciókkal.</w:t>
      </w:r>
    </w:p>
    <w:p w14:paraId="19B446C3" w14:textId="49CB4C96" w:rsidR="006C03AA" w:rsidRPr="00D3333C" w:rsidRDefault="0025728B" w:rsidP="00D3333C">
      <w:r>
        <w:t xml:space="preserve">A projekt komplexitásából adódik, hogy az elkészült funkcióknak szerteágazó továbbfejlesztési lehetőségei vannak. A felhasználókezelés komplexitása és hatékonysága is tud növekedni. Emellett a barátkezelés is csak segédfunkcióként készült el, amin </w:t>
      </w:r>
      <w:r w:rsidR="00A1505B">
        <w:t>van fejleszteni</w:t>
      </w:r>
      <w:r w:rsidR="00543094">
        <w:t>.</w:t>
      </w:r>
      <w:r w:rsidR="00A1505B">
        <w:t xml:space="preserve"> </w:t>
      </w:r>
      <w:r w:rsidR="00543094">
        <w:t>P</w:t>
      </w:r>
      <w:r w:rsidR="00A1505B">
        <w:t>éldául chat lehetőséget vagy váróterem integrációt.</w:t>
      </w:r>
      <w:r w:rsidR="00A941AF">
        <w:t xml:space="preserve"> Bolt funkcionalitása fejlődhet akár valódi pénz kezelése vagy a kínálat bővítésének az irányába is.</w:t>
      </w:r>
      <w:r w:rsidR="00047498">
        <w:t xml:space="preserve"> A várótermeknek is növelhető a hatékonysága. Funkciókban például a pakliválasztás bonyolítása bevonva a többi játékost, vagy kevés játékos esetén más termekkel összevont keresés</w:t>
      </w:r>
      <w:r w:rsidR="00FF376B">
        <w:t xml:space="preserve"> megvalósítása</w:t>
      </w:r>
      <w:r w:rsidR="00047498">
        <w:t xml:space="preserve">. A játék </w:t>
      </w:r>
      <w:r w:rsidR="00B32567">
        <w:t>implementációja</w:t>
      </w:r>
      <w:r w:rsidR="00047498">
        <w:t xml:space="preserve"> is sok további lehetőséget ad. Bevezethető lenne játékon belüli csevegés, időkorlátok kezelése vagy mesterséges intelligencia alapú belső játékosok használatának lehetősége</w:t>
      </w:r>
      <w:r w:rsidR="00576B95">
        <w:t xml:space="preserve"> is</w:t>
      </w:r>
      <w:r w:rsidR="00047498">
        <w:t>.</w:t>
      </w:r>
    </w:p>
    <w:p w14:paraId="2FE91365" w14:textId="12475142" w:rsidR="00D20E09" w:rsidRDefault="000750E3" w:rsidP="000750E3">
      <w:pPr>
        <w:pStyle w:val="Cmsor1"/>
      </w:pPr>
      <w:bookmarkStart w:id="83" w:name="_Toc151710874"/>
      <w:r>
        <w:lastRenderedPageBreak/>
        <w:t>Irodalomjegyzék</w:t>
      </w:r>
      <w:bookmarkEnd w:id="83"/>
    </w:p>
    <w:p w14:paraId="7169F18C" w14:textId="0579D189" w:rsidR="00225EBC" w:rsidRDefault="00F82CE4" w:rsidP="008D37F1">
      <w:pPr>
        <w:pStyle w:val="Irodalomjegyzksor"/>
        <w:rPr>
          <w:rStyle w:val="Irodalomjegyzkforrs"/>
        </w:rPr>
      </w:pPr>
      <w:bookmarkStart w:id="84"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7" w:history="1">
        <w:r w:rsidR="006D2965" w:rsidRPr="00F82CE4">
          <w:rPr>
            <w:rStyle w:val="Hiperhivatkozs"/>
          </w:rPr>
          <w:t>https://thebojda.medium.com/docker-alapoz%C3%B3-b8efb6aa68e9</w:t>
        </w:r>
      </w:hyperlink>
      <w:bookmarkEnd w:id="84"/>
    </w:p>
    <w:p w14:paraId="17F89174" w14:textId="7C4861F0" w:rsidR="008C401C" w:rsidRDefault="008C401C" w:rsidP="008D37F1">
      <w:pPr>
        <w:pStyle w:val="Irodalomjegyzksor"/>
        <w:rPr>
          <w:rStyle w:val="Irodalomjegyzkforrs"/>
        </w:rPr>
      </w:pPr>
      <w:bookmarkStart w:id="85" w:name="_Ref147688370"/>
      <w:r>
        <w:rPr>
          <w:rStyle w:val="Irodalomjegyzkforrs"/>
        </w:rPr>
        <w:t>ASP.NET CORE dokumentáció [Online]:</w:t>
      </w:r>
      <w:r>
        <w:rPr>
          <w:rStyle w:val="Irodalomjegyzkforrs"/>
        </w:rPr>
        <w:br/>
      </w:r>
      <w:hyperlink r:id="rId38" w:history="1">
        <w:r w:rsidRPr="008C401C">
          <w:rPr>
            <w:rStyle w:val="Hiperhivatkozs"/>
          </w:rPr>
          <w:t>https://learn.microsoft.com/en-us/aspnet/core/?view=aspnetcore-7.0</w:t>
        </w:r>
      </w:hyperlink>
      <w:bookmarkEnd w:id="85"/>
    </w:p>
    <w:p w14:paraId="2BE4714D" w14:textId="52491BA7" w:rsidR="008C401C" w:rsidRDefault="00443DB1" w:rsidP="008D37F1">
      <w:pPr>
        <w:pStyle w:val="Irodalomjegyzksor"/>
        <w:rPr>
          <w:rStyle w:val="Irodalomjegyzkforrs"/>
        </w:rPr>
      </w:pPr>
      <w:bookmarkStart w:id="86" w:name="_Ref147691824"/>
      <w:r>
        <w:rPr>
          <w:rStyle w:val="Irodalomjegyzkforrs"/>
        </w:rPr>
        <w:t>Ocelot dokumentáció [Online]:</w:t>
      </w:r>
      <w:r>
        <w:rPr>
          <w:rStyle w:val="Irodalomjegyzkforrs"/>
        </w:rPr>
        <w:br/>
      </w:r>
      <w:hyperlink r:id="rId39" w:history="1">
        <w:r w:rsidRPr="00443DB1">
          <w:rPr>
            <w:rStyle w:val="Hiperhivatkozs"/>
          </w:rPr>
          <w:t>https://ocelot.readthedocs.io/en/latest/index.html</w:t>
        </w:r>
      </w:hyperlink>
      <w:bookmarkEnd w:id="86"/>
    </w:p>
    <w:p w14:paraId="7F4754E1" w14:textId="495FC09B" w:rsidR="00EA17B8" w:rsidRDefault="000A4586" w:rsidP="008D37F1">
      <w:pPr>
        <w:pStyle w:val="Irodalomjegyzksor"/>
        <w:rPr>
          <w:rStyle w:val="Irodalomjegyzkforrs"/>
        </w:rPr>
      </w:pPr>
      <w:bookmarkStart w:id="87" w:name="_Ref147702250"/>
      <w:r>
        <w:rPr>
          <w:rStyle w:val="Irodalomjegyzkforrs"/>
        </w:rPr>
        <w:t>MediatR wiki [Online]:</w:t>
      </w:r>
      <w:r>
        <w:rPr>
          <w:rStyle w:val="Irodalomjegyzkforrs"/>
        </w:rPr>
        <w:br/>
      </w:r>
      <w:hyperlink r:id="rId40" w:history="1">
        <w:r w:rsidRPr="000A4586">
          <w:rPr>
            <w:rStyle w:val="Hiperhivatkozs"/>
          </w:rPr>
          <w:t>https://github.com/jbogard/MediatR/wiki</w:t>
        </w:r>
      </w:hyperlink>
      <w:bookmarkEnd w:id="87"/>
    </w:p>
    <w:p w14:paraId="61B9E8F4" w14:textId="74C19BEF" w:rsidR="000A4586" w:rsidRDefault="00C06E89" w:rsidP="008D37F1">
      <w:pPr>
        <w:pStyle w:val="Irodalomjegyzksor"/>
        <w:rPr>
          <w:rStyle w:val="Irodalomjegyzkforrs"/>
        </w:rPr>
      </w:pPr>
      <w:bookmarkStart w:id="88" w:name="_Ref147766104"/>
      <w:r>
        <w:rPr>
          <w:rStyle w:val="Irodalomjegyzkforrs"/>
        </w:rPr>
        <w:t>SignalR dokumentáció [Online]:</w:t>
      </w:r>
      <w:r>
        <w:rPr>
          <w:rStyle w:val="Irodalomjegyzkforrs"/>
        </w:rPr>
        <w:br/>
      </w:r>
      <w:hyperlink r:id="rId41" w:history="1">
        <w:r w:rsidRPr="00C06E89">
          <w:rPr>
            <w:rStyle w:val="Hiperhivatkozs"/>
          </w:rPr>
          <w:t>https://learn.microsoft.com/hu-hu/aspnet/core/signalr/introduction?view=aspnetcore-7.0&amp;WT.mc_id=dotnet-35129-website</w:t>
        </w:r>
      </w:hyperlink>
      <w:bookmarkEnd w:id="88"/>
    </w:p>
    <w:p w14:paraId="7AD44333" w14:textId="13B48B3C" w:rsidR="00C06E89" w:rsidRDefault="00742723" w:rsidP="008D37F1">
      <w:pPr>
        <w:pStyle w:val="Irodalomjegyzksor"/>
        <w:rPr>
          <w:rStyle w:val="Irodalomjegyzkforrs"/>
        </w:rPr>
      </w:pPr>
      <w:bookmarkStart w:id="89" w:name="_Ref147772922"/>
      <w:r>
        <w:rPr>
          <w:rStyle w:val="Irodalomjegyzkforrs"/>
        </w:rPr>
        <w:t>Redis dokumentáció [Online]:</w:t>
      </w:r>
      <w:r>
        <w:rPr>
          <w:rStyle w:val="Irodalomjegyzkforrs"/>
        </w:rPr>
        <w:br/>
      </w:r>
      <w:hyperlink r:id="rId42" w:history="1">
        <w:r w:rsidRPr="00742723">
          <w:rPr>
            <w:rStyle w:val="Hiperhivatkozs"/>
          </w:rPr>
          <w:t>https://redis.io/docs/</w:t>
        </w:r>
      </w:hyperlink>
      <w:bookmarkEnd w:id="89"/>
    </w:p>
    <w:p w14:paraId="251CE265" w14:textId="49478837" w:rsidR="00742723" w:rsidRDefault="009671EF" w:rsidP="008D37F1">
      <w:pPr>
        <w:pStyle w:val="Irodalomjegyzksor"/>
        <w:rPr>
          <w:rStyle w:val="Irodalomjegyzkforrs"/>
        </w:rPr>
      </w:pPr>
      <w:bookmarkStart w:id="90" w:name="_Ref147775285"/>
      <w:r>
        <w:rPr>
          <w:rStyle w:val="Irodalomjegyzkforrs"/>
        </w:rPr>
        <w:t>RabbitMQ dokumentáció [Online]:</w:t>
      </w:r>
      <w:r>
        <w:rPr>
          <w:rStyle w:val="Irodalomjegyzkforrs"/>
        </w:rPr>
        <w:br/>
      </w:r>
      <w:hyperlink r:id="rId43" w:history="1">
        <w:r w:rsidRPr="009671EF">
          <w:rPr>
            <w:rStyle w:val="Hiperhivatkozs"/>
          </w:rPr>
          <w:t>https://www.rabbitmq.com/documentation.html</w:t>
        </w:r>
      </w:hyperlink>
      <w:bookmarkEnd w:id="90"/>
    </w:p>
    <w:p w14:paraId="66554FFD" w14:textId="60F3A876" w:rsidR="009671EF" w:rsidRPr="003F780D" w:rsidRDefault="001431A7" w:rsidP="008D37F1">
      <w:pPr>
        <w:pStyle w:val="Irodalomjegyzksor"/>
        <w:rPr>
          <w:rStyle w:val="Hiperhivatkozs"/>
          <w:i/>
          <w:color w:val="auto"/>
          <w:u w:val="none"/>
        </w:rPr>
      </w:pPr>
      <w:bookmarkStart w:id="91" w:name="_Ref147776572"/>
      <w:r>
        <w:rPr>
          <w:rStyle w:val="Irodalomjegyzkforrs"/>
        </w:rPr>
        <w:t>IdentityServer4 dokumentáció [Online]:</w:t>
      </w:r>
      <w:r>
        <w:rPr>
          <w:rStyle w:val="Irodalomjegyzkforrs"/>
        </w:rPr>
        <w:br/>
      </w:r>
      <w:hyperlink r:id="rId44" w:history="1">
        <w:r w:rsidRPr="001431A7">
          <w:rPr>
            <w:rStyle w:val="Hiperhivatkozs"/>
          </w:rPr>
          <w:t>https://identityserver4.readthedocs.io/en/latest/</w:t>
        </w:r>
      </w:hyperlink>
      <w:bookmarkEnd w:id="91"/>
    </w:p>
    <w:p w14:paraId="01258089" w14:textId="531F310A" w:rsidR="003F780D" w:rsidRPr="00F34FFF" w:rsidRDefault="003F780D" w:rsidP="008D37F1">
      <w:pPr>
        <w:pStyle w:val="Irodalomjegyzksor"/>
        <w:rPr>
          <w:rStyle w:val="Hiperhivatkozs"/>
          <w:i/>
          <w:color w:val="auto"/>
          <w:u w:val="none"/>
        </w:rPr>
      </w:pPr>
      <w:bookmarkStart w:id="92" w:name="_Ref148553391"/>
      <w:r>
        <w:rPr>
          <w:rStyle w:val="Irodalomjegyzkforrs"/>
        </w:rPr>
        <w:t>Hangfire dokumentáció [Online]:</w:t>
      </w:r>
      <w:r>
        <w:rPr>
          <w:rStyle w:val="Irodalomjegyzkforrs"/>
        </w:rPr>
        <w:br/>
      </w:r>
      <w:hyperlink r:id="rId45" w:history="1">
        <w:r w:rsidRPr="003F780D">
          <w:rPr>
            <w:rStyle w:val="Hiperhivatkozs"/>
            <w:iCs/>
          </w:rPr>
          <w:t>https://docs.hangfire.io/en/latest/</w:t>
        </w:r>
      </w:hyperlink>
      <w:bookmarkEnd w:id="92"/>
    </w:p>
    <w:p w14:paraId="502F278E" w14:textId="4ADBC8CC" w:rsidR="00F34FFF" w:rsidRPr="00083AFC" w:rsidRDefault="00F34FFF" w:rsidP="008D37F1">
      <w:pPr>
        <w:pStyle w:val="Irodalomjegyzksor"/>
        <w:rPr>
          <w:rStyle w:val="Hiperhivatkozs"/>
          <w:i/>
          <w:color w:val="auto"/>
          <w:u w:val="none"/>
        </w:rPr>
      </w:pPr>
      <w:bookmarkStart w:id="93" w:name="_Ref147818657"/>
      <w:r>
        <w:rPr>
          <w:rStyle w:val="Irodalomjegyzkforrs"/>
        </w:rPr>
        <w:t>Angular Material dokumentáció [Online]:</w:t>
      </w:r>
      <w:r>
        <w:rPr>
          <w:rStyle w:val="Irodalomjegyzkforrs"/>
        </w:rPr>
        <w:br/>
      </w:r>
      <w:hyperlink r:id="rId46" w:history="1">
        <w:r w:rsidRPr="00F34FFF">
          <w:rPr>
            <w:rStyle w:val="Hiperhivatkozs"/>
          </w:rPr>
          <w:t>https://material.angular.io/</w:t>
        </w:r>
      </w:hyperlink>
      <w:bookmarkEnd w:id="93"/>
    </w:p>
    <w:p w14:paraId="1324505F" w14:textId="2A8D5FA5" w:rsidR="00083AFC" w:rsidRPr="000F60AF" w:rsidRDefault="00083AFC" w:rsidP="008D37F1">
      <w:pPr>
        <w:pStyle w:val="Irodalomjegyzksor"/>
        <w:rPr>
          <w:rStyle w:val="Hiperhivatkozs"/>
          <w:i/>
          <w:color w:val="auto"/>
          <w:u w:val="none"/>
        </w:rPr>
      </w:pPr>
      <w:bookmarkStart w:id="94" w:name="_Ref147924901"/>
      <w:r>
        <w:rPr>
          <w:rStyle w:val="Irodalomjegyzkforrs"/>
        </w:rPr>
        <w:t>NGX-Translate dokumentáció [Online]:</w:t>
      </w:r>
      <w:r>
        <w:rPr>
          <w:rStyle w:val="Irodalomjegyzkforrs"/>
        </w:rPr>
        <w:br/>
      </w:r>
      <w:hyperlink r:id="rId47" w:history="1">
        <w:r w:rsidRPr="00083AFC">
          <w:rPr>
            <w:rStyle w:val="Hiperhivatkozs"/>
          </w:rPr>
          <w:t>https://github.com/ngx-translate/core</w:t>
        </w:r>
      </w:hyperlink>
      <w:bookmarkEnd w:id="94"/>
    </w:p>
    <w:p w14:paraId="530698C5" w14:textId="70CA0779" w:rsidR="000F60AF" w:rsidRPr="006D2965" w:rsidRDefault="000F60AF" w:rsidP="008D37F1">
      <w:pPr>
        <w:pStyle w:val="Irodalomjegyzksor"/>
        <w:rPr>
          <w:rStyle w:val="Irodalomjegyzkforrs"/>
        </w:rPr>
      </w:pPr>
      <w:bookmarkStart w:id="95" w:name="_Ref148907173"/>
      <w:r>
        <w:rPr>
          <w:rStyle w:val="Irodalomjegyzkforrs"/>
        </w:rPr>
        <w:t>Cypress dokumentáció [Online]:</w:t>
      </w:r>
      <w:r>
        <w:rPr>
          <w:rStyle w:val="Irodalomjegyzkforrs"/>
        </w:rPr>
        <w:br/>
      </w:r>
      <w:hyperlink r:id="rId48" w:history="1">
        <w:r w:rsidRPr="000F60AF">
          <w:rPr>
            <w:rStyle w:val="Hiperhivatkozs"/>
          </w:rPr>
          <w:t>https://docs.cypress.io/guides/overview/why-cypress</w:t>
        </w:r>
      </w:hyperlink>
      <w:bookmarkEnd w:id="95"/>
    </w:p>
    <w:p w14:paraId="7D9FC970" w14:textId="5D21167F" w:rsidR="00B50CAA" w:rsidRDefault="00D41522" w:rsidP="00D41522">
      <w:pPr>
        <w:pStyle w:val="Cmsor1"/>
      </w:pPr>
      <w:bookmarkStart w:id="96" w:name="_Toc151710875"/>
      <w:r>
        <w:lastRenderedPageBreak/>
        <w:t>Függelék</w:t>
      </w:r>
      <w:bookmarkEnd w:id="96"/>
    </w:p>
    <w:p w14:paraId="742E6CB8" w14:textId="77777777" w:rsidR="00691D0C" w:rsidRDefault="0089517D" w:rsidP="00691D0C">
      <w:pPr>
        <w:pStyle w:val="Kp"/>
      </w:pPr>
      <w:r>
        <w:rPr>
          <w:noProof/>
        </w:rPr>
        <w:drawing>
          <wp:inline distT="0" distB="0" distL="0" distR="0" wp14:anchorId="013E54C9" wp14:editId="0461633E">
            <wp:extent cx="5400040" cy="2294890"/>
            <wp:effectExtent l="0" t="0" r="0" b="0"/>
            <wp:docPr id="431981705" name="Kép 1" descr="A képen képernyőkép, félkarú rab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1705" name="Kép 1" descr="A képen képernyőkép, félkarú rabló látható&#10;&#10;Automatikusan generált leírás"/>
                    <pic:cNvPicPr/>
                  </pic:nvPicPr>
                  <pic:blipFill>
                    <a:blip r:embed="rId49"/>
                    <a:stretch>
                      <a:fillRect/>
                    </a:stretch>
                  </pic:blipFill>
                  <pic:spPr>
                    <a:xfrm>
                      <a:off x="0" y="0"/>
                      <a:ext cx="5400040" cy="2294890"/>
                    </a:xfrm>
                    <a:prstGeom prst="rect">
                      <a:avLst/>
                    </a:prstGeom>
                  </pic:spPr>
                </pic:pic>
              </a:graphicData>
            </a:graphic>
          </wp:inline>
        </w:drawing>
      </w:r>
    </w:p>
    <w:p w14:paraId="3E85663D" w14:textId="4F4077EB" w:rsidR="00A4275B" w:rsidRDefault="00000000" w:rsidP="00691D0C">
      <w:pPr>
        <w:pStyle w:val="Kpalrs"/>
      </w:pPr>
      <w:fldSimple w:instr=" SEQ ábra \* ARABIC ">
        <w:r w:rsidR="00F10DD7">
          <w:rPr>
            <w:noProof/>
          </w:rPr>
          <w:t>27</w:t>
        </w:r>
      </w:fldSimple>
      <w:r w:rsidR="00691D0C">
        <w:t>. ábra Felhasznált kártyák</w:t>
      </w:r>
    </w:p>
    <w:p w14:paraId="383D02B9" w14:textId="77777777" w:rsidR="00597CEE" w:rsidRDefault="003A1AEC" w:rsidP="00597CEE">
      <w:pPr>
        <w:pStyle w:val="Kp"/>
      </w:pPr>
      <w:r>
        <w:rPr>
          <w:noProof/>
        </w:rPr>
        <w:drawing>
          <wp:inline distT="0" distB="0" distL="0" distR="0" wp14:anchorId="221D4273" wp14:editId="2682228E">
            <wp:extent cx="5400040" cy="749935"/>
            <wp:effectExtent l="0" t="0" r="0" b="0"/>
            <wp:docPr id="655723319" name="Kép 1" descr="A képen gyümölcs, étel, zöld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23319" name="Kép 1" descr="A képen gyümölcs, étel, zöldség látható&#10;&#10;Automatikusan generált leírás"/>
                    <pic:cNvPicPr/>
                  </pic:nvPicPr>
                  <pic:blipFill>
                    <a:blip r:embed="rId50"/>
                    <a:stretch>
                      <a:fillRect/>
                    </a:stretch>
                  </pic:blipFill>
                  <pic:spPr>
                    <a:xfrm>
                      <a:off x="0" y="0"/>
                      <a:ext cx="5400040" cy="749935"/>
                    </a:xfrm>
                    <a:prstGeom prst="rect">
                      <a:avLst/>
                    </a:prstGeom>
                  </pic:spPr>
                </pic:pic>
              </a:graphicData>
            </a:graphic>
          </wp:inline>
        </w:drawing>
      </w:r>
    </w:p>
    <w:p w14:paraId="54143B9F" w14:textId="02F26E14" w:rsidR="003A1AEC" w:rsidRDefault="00000000" w:rsidP="00597CEE">
      <w:pPr>
        <w:pStyle w:val="Kpalrs"/>
      </w:pPr>
      <w:fldSimple w:instr=" SEQ ábra \* ARABIC ">
        <w:r w:rsidR="00F10DD7">
          <w:rPr>
            <w:noProof/>
          </w:rPr>
          <w:t>28</w:t>
        </w:r>
      </w:fldSimple>
      <w:r w:rsidR="00597CEE">
        <w:t>. ábra Felhasznált paklik</w:t>
      </w:r>
    </w:p>
    <w:p w14:paraId="50A89788" w14:textId="77777777" w:rsidR="00F10DD7" w:rsidRDefault="00F10DD7" w:rsidP="00F10DD7">
      <w:pPr>
        <w:pStyle w:val="Kp"/>
      </w:pPr>
      <w:r>
        <w:rPr>
          <w:noProof/>
        </w:rPr>
        <w:drawing>
          <wp:inline distT="0" distB="0" distL="0" distR="0" wp14:anchorId="1BFEC390" wp14:editId="45724F09">
            <wp:extent cx="5400040" cy="1427480"/>
            <wp:effectExtent l="0" t="0" r="0" b="1270"/>
            <wp:docPr id="1409938137" name="Kép 1" descr="A képen képernyőkép, szöveg,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8137" name="Kép 1" descr="A képen képernyőkép, szöveg, szoftver, Számítógépes ikon látható&#10;&#10;Automatikusan generált leírás"/>
                    <pic:cNvPicPr/>
                  </pic:nvPicPr>
                  <pic:blipFill>
                    <a:blip r:embed="rId51"/>
                    <a:stretch>
                      <a:fillRect/>
                    </a:stretch>
                  </pic:blipFill>
                  <pic:spPr>
                    <a:xfrm>
                      <a:off x="0" y="0"/>
                      <a:ext cx="5400040" cy="1427480"/>
                    </a:xfrm>
                    <a:prstGeom prst="rect">
                      <a:avLst/>
                    </a:prstGeom>
                  </pic:spPr>
                </pic:pic>
              </a:graphicData>
            </a:graphic>
          </wp:inline>
        </w:drawing>
      </w:r>
    </w:p>
    <w:p w14:paraId="183D54C5" w14:textId="1019FFCC" w:rsidR="00F10DD7" w:rsidRPr="00F10DD7" w:rsidRDefault="00F10DD7" w:rsidP="00F10DD7">
      <w:pPr>
        <w:pStyle w:val="Kpalrs"/>
      </w:pPr>
      <w:fldSimple w:instr=" SEQ ábra \* ARABIC ">
        <w:r>
          <w:rPr>
            <w:noProof/>
          </w:rPr>
          <w:t>29</w:t>
        </w:r>
      </w:fldSimple>
      <w:r>
        <w:t>. ábra Cypress Cloud felület</w:t>
      </w:r>
    </w:p>
    <w:sectPr w:rsidR="00F10DD7" w:rsidRPr="00F10DD7" w:rsidSect="00D23BFC">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506A5" w14:textId="77777777" w:rsidR="00CB5C1E" w:rsidRDefault="00CB5C1E">
      <w:r>
        <w:separator/>
      </w:r>
    </w:p>
  </w:endnote>
  <w:endnote w:type="continuationSeparator" w:id="0">
    <w:p w14:paraId="5088C945" w14:textId="77777777" w:rsidR="00CB5C1E" w:rsidRDefault="00CB5C1E">
      <w:r>
        <w:continuationSeparator/>
      </w:r>
    </w:p>
  </w:endnote>
  <w:endnote w:type="continuationNotice" w:id="1">
    <w:p w14:paraId="14CE5CB4" w14:textId="77777777" w:rsidR="00CB5C1E" w:rsidRDefault="00CB5C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3CA86" w14:textId="77777777" w:rsidR="00CB5C1E" w:rsidRDefault="00CB5C1E">
      <w:r>
        <w:separator/>
      </w:r>
    </w:p>
  </w:footnote>
  <w:footnote w:type="continuationSeparator" w:id="0">
    <w:p w14:paraId="5EA53FE5" w14:textId="77777777" w:rsidR="00CB5C1E" w:rsidRDefault="00CB5C1E">
      <w:r>
        <w:continuationSeparator/>
      </w:r>
    </w:p>
  </w:footnote>
  <w:footnote w:type="continuationNotice" w:id="1">
    <w:p w14:paraId="4CFC2D42" w14:textId="77777777" w:rsidR="00CB5C1E" w:rsidRDefault="00CB5C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0FE"/>
    <w:rsid w:val="00001315"/>
    <w:rsid w:val="00001F5C"/>
    <w:rsid w:val="000062F4"/>
    <w:rsid w:val="00006A43"/>
    <w:rsid w:val="0000707C"/>
    <w:rsid w:val="0000746F"/>
    <w:rsid w:val="00007602"/>
    <w:rsid w:val="000108CA"/>
    <w:rsid w:val="000111E7"/>
    <w:rsid w:val="0001192F"/>
    <w:rsid w:val="000147C4"/>
    <w:rsid w:val="00014ED4"/>
    <w:rsid w:val="00015972"/>
    <w:rsid w:val="000179E7"/>
    <w:rsid w:val="00021AD6"/>
    <w:rsid w:val="00022632"/>
    <w:rsid w:val="000226A8"/>
    <w:rsid w:val="0002332E"/>
    <w:rsid w:val="000239D6"/>
    <w:rsid w:val="000243A1"/>
    <w:rsid w:val="000247EC"/>
    <w:rsid w:val="0002678D"/>
    <w:rsid w:val="0003052E"/>
    <w:rsid w:val="00030938"/>
    <w:rsid w:val="00032C96"/>
    <w:rsid w:val="0003623B"/>
    <w:rsid w:val="000374FD"/>
    <w:rsid w:val="000407B7"/>
    <w:rsid w:val="00042BDF"/>
    <w:rsid w:val="000461A5"/>
    <w:rsid w:val="0004631C"/>
    <w:rsid w:val="00047498"/>
    <w:rsid w:val="000475F4"/>
    <w:rsid w:val="00047B49"/>
    <w:rsid w:val="00050766"/>
    <w:rsid w:val="00051C39"/>
    <w:rsid w:val="00053021"/>
    <w:rsid w:val="000549C1"/>
    <w:rsid w:val="00056261"/>
    <w:rsid w:val="00057762"/>
    <w:rsid w:val="00060853"/>
    <w:rsid w:val="00061852"/>
    <w:rsid w:val="000618E5"/>
    <w:rsid w:val="000664D0"/>
    <w:rsid w:val="00066D23"/>
    <w:rsid w:val="00066EE6"/>
    <w:rsid w:val="000672E4"/>
    <w:rsid w:val="00067D2C"/>
    <w:rsid w:val="000729AB"/>
    <w:rsid w:val="00073BB1"/>
    <w:rsid w:val="00073F29"/>
    <w:rsid w:val="00073F2B"/>
    <w:rsid w:val="000750E3"/>
    <w:rsid w:val="000751A1"/>
    <w:rsid w:val="000754CD"/>
    <w:rsid w:val="000758BE"/>
    <w:rsid w:val="000759F3"/>
    <w:rsid w:val="0007703F"/>
    <w:rsid w:val="00077581"/>
    <w:rsid w:val="000775E8"/>
    <w:rsid w:val="0008029D"/>
    <w:rsid w:val="000805C6"/>
    <w:rsid w:val="00082935"/>
    <w:rsid w:val="00082E10"/>
    <w:rsid w:val="00082F44"/>
    <w:rsid w:val="00083995"/>
    <w:rsid w:val="00083AFC"/>
    <w:rsid w:val="000857C4"/>
    <w:rsid w:val="00087013"/>
    <w:rsid w:val="0008747C"/>
    <w:rsid w:val="000906FA"/>
    <w:rsid w:val="00093AB4"/>
    <w:rsid w:val="00095100"/>
    <w:rsid w:val="000A003A"/>
    <w:rsid w:val="000A0894"/>
    <w:rsid w:val="000A184A"/>
    <w:rsid w:val="000A296C"/>
    <w:rsid w:val="000A2A37"/>
    <w:rsid w:val="000A3186"/>
    <w:rsid w:val="000A3449"/>
    <w:rsid w:val="000A3B32"/>
    <w:rsid w:val="000A4586"/>
    <w:rsid w:val="000A7483"/>
    <w:rsid w:val="000A7575"/>
    <w:rsid w:val="000A795A"/>
    <w:rsid w:val="000A7A5F"/>
    <w:rsid w:val="000B00F9"/>
    <w:rsid w:val="000B1097"/>
    <w:rsid w:val="000B1ECB"/>
    <w:rsid w:val="000B2860"/>
    <w:rsid w:val="000B4DA3"/>
    <w:rsid w:val="000B53E0"/>
    <w:rsid w:val="000B5BEE"/>
    <w:rsid w:val="000B6D2B"/>
    <w:rsid w:val="000B708D"/>
    <w:rsid w:val="000C0586"/>
    <w:rsid w:val="000C1ED2"/>
    <w:rsid w:val="000C1F96"/>
    <w:rsid w:val="000C21C1"/>
    <w:rsid w:val="000C2F86"/>
    <w:rsid w:val="000C3405"/>
    <w:rsid w:val="000C3A8F"/>
    <w:rsid w:val="000C3F94"/>
    <w:rsid w:val="000C4020"/>
    <w:rsid w:val="000C454E"/>
    <w:rsid w:val="000C5E85"/>
    <w:rsid w:val="000C7B33"/>
    <w:rsid w:val="000D0263"/>
    <w:rsid w:val="000D069B"/>
    <w:rsid w:val="000D0D9E"/>
    <w:rsid w:val="000D1190"/>
    <w:rsid w:val="000D1537"/>
    <w:rsid w:val="000D1B89"/>
    <w:rsid w:val="000D2075"/>
    <w:rsid w:val="000D3F56"/>
    <w:rsid w:val="000D441B"/>
    <w:rsid w:val="000D4AF5"/>
    <w:rsid w:val="000D5D9F"/>
    <w:rsid w:val="000E06E1"/>
    <w:rsid w:val="000E0CC3"/>
    <w:rsid w:val="000E20CD"/>
    <w:rsid w:val="000E231E"/>
    <w:rsid w:val="000E2D51"/>
    <w:rsid w:val="000E3EF0"/>
    <w:rsid w:val="000E6B33"/>
    <w:rsid w:val="000F103D"/>
    <w:rsid w:val="000F23F3"/>
    <w:rsid w:val="000F33B2"/>
    <w:rsid w:val="000F3EA7"/>
    <w:rsid w:val="000F474E"/>
    <w:rsid w:val="000F4BAD"/>
    <w:rsid w:val="000F4F40"/>
    <w:rsid w:val="000F60AF"/>
    <w:rsid w:val="000F6C54"/>
    <w:rsid w:val="000F6FD5"/>
    <w:rsid w:val="000F74FE"/>
    <w:rsid w:val="0010046E"/>
    <w:rsid w:val="00101C74"/>
    <w:rsid w:val="001031E1"/>
    <w:rsid w:val="001036ED"/>
    <w:rsid w:val="00104488"/>
    <w:rsid w:val="00104C05"/>
    <w:rsid w:val="00104C11"/>
    <w:rsid w:val="00105C34"/>
    <w:rsid w:val="001066EA"/>
    <w:rsid w:val="001067DA"/>
    <w:rsid w:val="00106AC0"/>
    <w:rsid w:val="001079DE"/>
    <w:rsid w:val="00110AFB"/>
    <w:rsid w:val="00111B3C"/>
    <w:rsid w:val="001134F1"/>
    <w:rsid w:val="0011671B"/>
    <w:rsid w:val="00120C0C"/>
    <w:rsid w:val="00121AD6"/>
    <w:rsid w:val="001234B2"/>
    <w:rsid w:val="0012663C"/>
    <w:rsid w:val="00126F0B"/>
    <w:rsid w:val="00127357"/>
    <w:rsid w:val="00127CBA"/>
    <w:rsid w:val="0013076D"/>
    <w:rsid w:val="00131089"/>
    <w:rsid w:val="00131CB7"/>
    <w:rsid w:val="0013373F"/>
    <w:rsid w:val="00133EED"/>
    <w:rsid w:val="00134F19"/>
    <w:rsid w:val="00134F4E"/>
    <w:rsid w:val="001367E4"/>
    <w:rsid w:val="0014000C"/>
    <w:rsid w:val="00140C77"/>
    <w:rsid w:val="00142FED"/>
    <w:rsid w:val="001431A7"/>
    <w:rsid w:val="001460AA"/>
    <w:rsid w:val="00150A02"/>
    <w:rsid w:val="001522F2"/>
    <w:rsid w:val="00152492"/>
    <w:rsid w:val="00153800"/>
    <w:rsid w:val="00153D07"/>
    <w:rsid w:val="00154D09"/>
    <w:rsid w:val="00156E4B"/>
    <w:rsid w:val="001613AA"/>
    <w:rsid w:val="00162CF4"/>
    <w:rsid w:val="0016329B"/>
    <w:rsid w:val="0016551C"/>
    <w:rsid w:val="00167622"/>
    <w:rsid w:val="00171054"/>
    <w:rsid w:val="0017201E"/>
    <w:rsid w:val="00172F86"/>
    <w:rsid w:val="00173208"/>
    <w:rsid w:val="00173477"/>
    <w:rsid w:val="001755E4"/>
    <w:rsid w:val="00177D1A"/>
    <w:rsid w:val="00177E1C"/>
    <w:rsid w:val="00181EF0"/>
    <w:rsid w:val="00187809"/>
    <w:rsid w:val="00191403"/>
    <w:rsid w:val="00192164"/>
    <w:rsid w:val="0019318F"/>
    <w:rsid w:val="001932F5"/>
    <w:rsid w:val="0019483D"/>
    <w:rsid w:val="00194CD7"/>
    <w:rsid w:val="00194D6C"/>
    <w:rsid w:val="00195853"/>
    <w:rsid w:val="001963A9"/>
    <w:rsid w:val="0019697B"/>
    <w:rsid w:val="0019749F"/>
    <w:rsid w:val="001A032D"/>
    <w:rsid w:val="001A042D"/>
    <w:rsid w:val="001A0778"/>
    <w:rsid w:val="001A1251"/>
    <w:rsid w:val="001A20B9"/>
    <w:rsid w:val="001A38F6"/>
    <w:rsid w:val="001A45F0"/>
    <w:rsid w:val="001A57BC"/>
    <w:rsid w:val="001A7275"/>
    <w:rsid w:val="001A72BD"/>
    <w:rsid w:val="001A73C9"/>
    <w:rsid w:val="001A7410"/>
    <w:rsid w:val="001B00D7"/>
    <w:rsid w:val="001B0AF8"/>
    <w:rsid w:val="001B36F2"/>
    <w:rsid w:val="001B3EB7"/>
    <w:rsid w:val="001B4B0F"/>
    <w:rsid w:val="001B6378"/>
    <w:rsid w:val="001C16F3"/>
    <w:rsid w:val="001C5047"/>
    <w:rsid w:val="001C5804"/>
    <w:rsid w:val="001C5C04"/>
    <w:rsid w:val="001C61E4"/>
    <w:rsid w:val="001C636C"/>
    <w:rsid w:val="001D085A"/>
    <w:rsid w:val="001D1D62"/>
    <w:rsid w:val="001D1D83"/>
    <w:rsid w:val="001D219C"/>
    <w:rsid w:val="001D2B46"/>
    <w:rsid w:val="001D2B65"/>
    <w:rsid w:val="001D33F1"/>
    <w:rsid w:val="001D370D"/>
    <w:rsid w:val="001D3A0C"/>
    <w:rsid w:val="001D48C9"/>
    <w:rsid w:val="001D5462"/>
    <w:rsid w:val="001D7131"/>
    <w:rsid w:val="001D7372"/>
    <w:rsid w:val="001E015C"/>
    <w:rsid w:val="001E2379"/>
    <w:rsid w:val="001E3293"/>
    <w:rsid w:val="001E4344"/>
    <w:rsid w:val="001E511D"/>
    <w:rsid w:val="001E58AE"/>
    <w:rsid w:val="001E5988"/>
    <w:rsid w:val="001E63CD"/>
    <w:rsid w:val="001E7042"/>
    <w:rsid w:val="001E7466"/>
    <w:rsid w:val="001F152D"/>
    <w:rsid w:val="001F17AB"/>
    <w:rsid w:val="001F2EDA"/>
    <w:rsid w:val="001F3ADE"/>
    <w:rsid w:val="001F421E"/>
    <w:rsid w:val="001F6A49"/>
    <w:rsid w:val="001F6BA2"/>
    <w:rsid w:val="001F7A8B"/>
    <w:rsid w:val="0020068C"/>
    <w:rsid w:val="002027A7"/>
    <w:rsid w:val="00203E00"/>
    <w:rsid w:val="002048A8"/>
    <w:rsid w:val="002049F1"/>
    <w:rsid w:val="002055CE"/>
    <w:rsid w:val="00205B5A"/>
    <w:rsid w:val="0021023C"/>
    <w:rsid w:val="002102C3"/>
    <w:rsid w:val="00210DC2"/>
    <w:rsid w:val="002114F2"/>
    <w:rsid w:val="002117C0"/>
    <w:rsid w:val="0021183B"/>
    <w:rsid w:val="00211D57"/>
    <w:rsid w:val="00211FA7"/>
    <w:rsid w:val="00212C67"/>
    <w:rsid w:val="0021383E"/>
    <w:rsid w:val="002152B3"/>
    <w:rsid w:val="0021564E"/>
    <w:rsid w:val="00215EEE"/>
    <w:rsid w:val="002163B5"/>
    <w:rsid w:val="00217339"/>
    <w:rsid w:val="00217600"/>
    <w:rsid w:val="0022124D"/>
    <w:rsid w:val="00221E82"/>
    <w:rsid w:val="00223108"/>
    <w:rsid w:val="00225EBC"/>
    <w:rsid w:val="00225F65"/>
    <w:rsid w:val="002264BE"/>
    <w:rsid w:val="00227347"/>
    <w:rsid w:val="00232299"/>
    <w:rsid w:val="0023268F"/>
    <w:rsid w:val="00233CED"/>
    <w:rsid w:val="002349C2"/>
    <w:rsid w:val="0023501D"/>
    <w:rsid w:val="00235223"/>
    <w:rsid w:val="0023613E"/>
    <w:rsid w:val="00236E79"/>
    <w:rsid w:val="002376B3"/>
    <w:rsid w:val="002376D9"/>
    <w:rsid w:val="00237735"/>
    <w:rsid w:val="00240175"/>
    <w:rsid w:val="002404A7"/>
    <w:rsid w:val="00241835"/>
    <w:rsid w:val="00246081"/>
    <w:rsid w:val="00246311"/>
    <w:rsid w:val="00247276"/>
    <w:rsid w:val="002474BE"/>
    <w:rsid w:val="00251577"/>
    <w:rsid w:val="00251678"/>
    <w:rsid w:val="002517C0"/>
    <w:rsid w:val="0025467F"/>
    <w:rsid w:val="00255196"/>
    <w:rsid w:val="00255357"/>
    <w:rsid w:val="002557F3"/>
    <w:rsid w:val="00255D52"/>
    <w:rsid w:val="00256049"/>
    <w:rsid w:val="00256298"/>
    <w:rsid w:val="0025728B"/>
    <w:rsid w:val="002601D4"/>
    <w:rsid w:val="0026277B"/>
    <w:rsid w:val="002629A8"/>
    <w:rsid w:val="00262A05"/>
    <w:rsid w:val="00262D48"/>
    <w:rsid w:val="0026308F"/>
    <w:rsid w:val="00263B11"/>
    <w:rsid w:val="0026615A"/>
    <w:rsid w:val="00266CF6"/>
    <w:rsid w:val="002674BF"/>
    <w:rsid w:val="00267677"/>
    <w:rsid w:val="00267A47"/>
    <w:rsid w:val="00270388"/>
    <w:rsid w:val="0027062F"/>
    <w:rsid w:val="002714A0"/>
    <w:rsid w:val="002724C4"/>
    <w:rsid w:val="00273120"/>
    <w:rsid w:val="00274CF9"/>
    <w:rsid w:val="002754F8"/>
    <w:rsid w:val="00276A70"/>
    <w:rsid w:val="00282536"/>
    <w:rsid w:val="00283C25"/>
    <w:rsid w:val="00283FED"/>
    <w:rsid w:val="002841A3"/>
    <w:rsid w:val="002841F9"/>
    <w:rsid w:val="00284FD7"/>
    <w:rsid w:val="0028639F"/>
    <w:rsid w:val="0029042F"/>
    <w:rsid w:val="002906D4"/>
    <w:rsid w:val="00290EBB"/>
    <w:rsid w:val="00290EE7"/>
    <w:rsid w:val="00290FD2"/>
    <w:rsid w:val="002912A1"/>
    <w:rsid w:val="00291CD2"/>
    <w:rsid w:val="002933D4"/>
    <w:rsid w:val="00293420"/>
    <w:rsid w:val="002942F9"/>
    <w:rsid w:val="00294EAD"/>
    <w:rsid w:val="00295052"/>
    <w:rsid w:val="0029686D"/>
    <w:rsid w:val="00297697"/>
    <w:rsid w:val="00297ABC"/>
    <w:rsid w:val="002A1B79"/>
    <w:rsid w:val="002A40B8"/>
    <w:rsid w:val="002A4D76"/>
    <w:rsid w:val="002A5075"/>
    <w:rsid w:val="002A5B2A"/>
    <w:rsid w:val="002A71F4"/>
    <w:rsid w:val="002A74A2"/>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392"/>
    <w:rsid w:val="002D0621"/>
    <w:rsid w:val="002D2560"/>
    <w:rsid w:val="002D2C06"/>
    <w:rsid w:val="002D2D93"/>
    <w:rsid w:val="002D3031"/>
    <w:rsid w:val="002D423A"/>
    <w:rsid w:val="002D4CE2"/>
    <w:rsid w:val="002D55E5"/>
    <w:rsid w:val="002D6BCD"/>
    <w:rsid w:val="002D6D89"/>
    <w:rsid w:val="002D7070"/>
    <w:rsid w:val="002D7DA9"/>
    <w:rsid w:val="002E022F"/>
    <w:rsid w:val="002E0564"/>
    <w:rsid w:val="002E132A"/>
    <w:rsid w:val="002E176E"/>
    <w:rsid w:val="002E1D2A"/>
    <w:rsid w:val="002E44EF"/>
    <w:rsid w:val="002E612B"/>
    <w:rsid w:val="002F03A3"/>
    <w:rsid w:val="002F0EB7"/>
    <w:rsid w:val="002F4066"/>
    <w:rsid w:val="002F407C"/>
    <w:rsid w:val="002F469E"/>
    <w:rsid w:val="002F5C94"/>
    <w:rsid w:val="002F7F34"/>
    <w:rsid w:val="00300118"/>
    <w:rsid w:val="00300267"/>
    <w:rsid w:val="00301B3A"/>
    <w:rsid w:val="00302602"/>
    <w:rsid w:val="0030264E"/>
    <w:rsid w:val="00302A96"/>
    <w:rsid w:val="00302BB3"/>
    <w:rsid w:val="00303E03"/>
    <w:rsid w:val="00303E77"/>
    <w:rsid w:val="00304E7C"/>
    <w:rsid w:val="0030545B"/>
    <w:rsid w:val="00305E08"/>
    <w:rsid w:val="00306FC5"/>
    <w:rsid w:val="00307EB9"/>
    <w:rsid w:val="00312A6D"/>
    <w:rsid w:val="00313013"/>
    <w:rsid w:val="0031333F"/>
    <w:rsid w:val="00314485"/>
    <w:rsid w:val="003146DF"/>
    <w:rsid w:val="00314F0E"/>
    <w:rsid w:val="00315E78"/>
    <w:rsid w:val="0032034E"/>
    <w:rsid w:val="0032200A"/>
    <w:rsid w:val="003231CA"/>
    <w:rsid w:val="00323399"/>
    <w:rsid w:val="0032465E"/>
    <w:rsid w:val="0032750A"/>
    <w:rsid w:val="00330994"/>
    <w:rsid w:val="00332E15"/>
    <w:rsid w:val="00332E89"/>
    <w:rsid w:val="003335B4"/>
    <w:rsid w:val="00334641"/>
    <w:rsid w:val="00335CB5"/>
    <w:rsid w:val="0034134D"/>
    <w:rsid w:val="0034271E"/>
    <w:rsid w:val="003429B4"/>
    <w:rsid w:val="00344E1F"/>
    <w:rsid w:val="0034534B"/>
    <w:rsid w:val="00347918"/>
    <w:rsid w:val="00347CDC"/>
    <w:rsid w:val="0035062E"/>
    <w:rsid w:val="00350AEC"/>
    <w:rsid w:val="003511BA"/>
    <w:rsid w:val="00351A54"/>
    <w:rsid w:val="00354FC9"/>
    <w:rsid w:val="0035501B"/>
    <w:rsid w:val="00355611"/>
    <w:rsid w:val="003568DE"/>
    <w:rsid w:val="0035787C"/>
    <w:rsid w:val="003601B5"/>
    <w:rsid w:val="00361FDC"/>
    <w:rsid w:val="00362B42"/>
    <w:rsid w:val="00362F87"/>
    <w:rsid w:val="00363A3A"/>
    <w:rsid w:val="00363CEB"/>
    <w:rsid w:val="0036400C"/>
    <w:rsid w:val="00364261"/>
    <w:rsid w:val="00366867"/>
    <w:rsid w:val="0037051C"/>
    <w:rsid w:val="003705C7"/>
    <w:rsid w:val="00371B2D"/>
    <w:rsid w:val="00372B87"/>
    <w:rsid w:val="0037381F"/>
    <w:rsid w:val="003742EC"/>
    <w:rsid w:val="0037652C"/>
    <w:rsid w:val="00376F1E"/>
    <w:rsid w:val="00381345"/>
    <w:rsid w:val="00382B11"/>
    <w:rsid w:val="00382F41"/>
    <w:rsid w:val="00383290"/>
    <w:rsid w:val="00383CDC"/>
    <w:rsid w:val="003840E1"/>
    <w:rsid w:val="00385E8B"/>
    <w:rsid w:val="00385F4C"/>
    <w:rsid w:val="00386152"/>
    <w:rsid w:val="003865B4"/>
    <w:rsid w:val="003866E4"/>
    <w:rsid w:val="003869EF"/>
    <w:rsid w:val="00387627"/>
    <w:rsid w:val="00391552"/>
    <w:rsid w:val="003928B4"/>
    <w:rsid w:val="003929D4"/>
    <w:rsid w:val="00393AEB"/>
    <w:rsid w:val="00394489"/>
    <w:rsid w:val="00395086"/>
    <w:rsid w:val="003A1AEC"/>
    <w:rsid w:val="003A20AB"/>
    <w:rsid w:val="003A4CDB"/>
    <w:rsid w:val="003A5E08"/>
    <w:rsid w:val="003A62ED"/>
    <w:rsid w:val="003A7C44"/>
    <w:rsid w:val="003B0009"/>
    <w:rsid w:val="003B00F7"/>
    <w:rsid w:val="003B056A"/>
    <w:rsid w:val="003B0E27"/>
    <w:rsid w:val="003B18BC"/>
    <w:rsid w:val="003B1B74"/>
    <w:rsid w:val="003B2C09"/>
    <w:rsid w:val="003B4531"/>
    <w:rsid w:val="003B4D9F"/>
    <w:rsid w:val="003B545E"/>
    <w:rsid w:val="003B54F4"/>
    <w:rsid w:val="003B77D0"/>
    <w:rsid w:val="003C005F"/>
    <w:rsid w:val="003C1079"/>
    <w:rsid w:val="003C10BB"/>
    <w:rsid w:val="003C2A94"/>
    <w:rsid w:val="003C3107"/>
    <w:rsid w:val="003C35D5"/>
    <w:rsid w:val="003C369D"/>
    <w:rsid w:val="003C36B7"/>
    <w:rsid w:val="003C4685"/>
    <w:rsid w:val="003C63A1"/>
    <w:rsid w:val="003C75B6"/>
    <w:rsid w:val="003C76ED"/>
    <w:rsid w:val="003D0F2B"/>
    <w:rsid w:val="003D13F1"/>
    <w:rsid w:val="003D1F7D"/>
    <w:rsid w:val="003D236F"/>
    <w:rsid w:val="003D254B"/>
    <w:rsid w:val="003D49F0"/>
    <w:rsid w:val="003D4EDA"/>
    <w:rsid w:val="003D63E1"/>
    <w:rsid w:val="003D74EC"/>
    <w:rsid w:val="003E1070"/>
    <w:rsid w:val="003E1B69"/>
    <w:rsid w:val="003E2102"/>
    <w:rsid w:val="003E2766"/>
    <w:rsid w:val="003E2ECB"/>
    <w:rsid w:val="003E4022"/>
    <w:rsid w:val="003E5DFD"/>
    <w:rsid w:val="003E603A"/>
    <w:rsid w:val="003E6E39"/>
    <w:rsid w:val="003E70B1"/>
    <w:rsid w:val="003E76D4"/>
    <w:rsid w:val="003E7BAE"/>
    <w:rsid w:val="003E7BD5"/>
    <w:rsid w:val="003F3F59"/>
    <w:rsid w:val="003F4FDB"/>
    <w:rsid w:val="003F5425"/>
    <w:rsid w:val="003F60E3"/>
    <w:rsid w:val="003F62A4"/>
    <w:rsid w:val="003F6F8C"/>
    <w:rsid w:val="003F780D"/>
    <w:rsid w:val="00400422"/>
    <w:rsid w:val="00404BEF"/>
    <w:rsid w:val="00406BF4"/>
    <w:rsid w:val="0041002B"/>
    <w:rsid w:val="00410924"/>
    <w:rsid w:val="00414ABA"/>
    <w:rsid w:val="0041511A"/>
    <w:rsid w:val="004155A0"/>
    <w:rsid w:val="0041578C"/>
    <w:rsid w:val="00415A41"/>
    <w:rsid w:val="00416BC0"/>
    <w:rsid w:val="00422BE7"/>
    <w:rsid w:val="00424904"/>
    <w:rsid w:val="00426D18"/>
    <w:rsid w:val="00432E13"/>
    <w:rsid w:val="0043771C"/>
    <w:rsid w:val="0044183E"/>
    <w:rsid w:val="00442B28"/>
    <w:rsid w:val="00443DB1"/>
    <w:rsid w:val="004444AC"/>
    <w:rsid w:val="00445E6F"/>
    <w:rsid w:val="004475DC"/>
    <w:rsid w:val="00452F28"/>
    <w:rsid w:val="004532B4"/>
    <w:rsid w:val="00454169"/>
    <w:rsid w:val="0045457F"/>
    <w:rsid w:val="0045559F"/>
    <w:rsid w:val="00456B24"/>
    <w:rsid w:val="00457CBE"/>
    <w:rsid w:val="00461093"/>
    <w:rsid w:val="004632E0"/>
    <w:rsid w:val="00463BC0"/>
    <w:rsid w:val="004644DD"/>
    <w:rsid w:val="0046678D"/>
    <w:rsid w:val="00467CCC"/>
    <w:rsid w:val="004717EE"/>
    <w:rsid w:val="00471D5A"/>
    <w:rsid w:val="00472754"/>
    <w:rsid w:val="0047276A"/>
    <w:rsid w:val="004732FA"/>
    <w:rsid w:val="0047476C"/>
    <w:rsid w:val="00474908"/>
    <w:rsid w:val="004773A7"/>
    <w:rsid w:val="00477424"/>
    <w:rsid w:val="00477D46"/>
    <w:rsid w:val="00477EE4"/>
    <w:rsid w:val="00480CD6"/>
    <w:rsid w:val="00480EB4"/>
    <w:rsid w:val="00481B31"/>
    <w:rsid w:val="004823D7"/>
    <w:rsid w:val="0048268E"/>
    <w:rsid w:val="00483234"/>
    <w:rsid w:val="0048395A"/>
    <w:rsid w:val="004848BE"/>
    <w:rsid w:val="004851C7"/>
    <w:rsid w:val="004852E7"/>
    <w:rsid w:val="00485A9F"/>
    <w:rsid w:val="00485F1C"/>
    <w:rsid w:val="0048784F"/>
    <w:rsid w:val="00491D1C"/>
    <w:rsid w:val="00492C28"/>
    <w:rsid w:val="0049358C"/>
    <w:rsid w:val="00495C56"/>
    <w:rsid w:val="004963F6"/>
    <w:rsid w:val="004A292D"/>
    <w:rsid w:val="004A3197"/>
    <w:rsid w:val="004A39C0"/>
    <w:rsid w:val="004A42CE"/>
    <w:rsid w:val="004B03C0"/>
    <w:rsid w:val="004B0E87"/>
    <w:rsid w:val="004B194F"/>
    <w:rsid w:val="004B1AEB"/>
    <w:rsid w:val="004B24FC"/>
    <w:rsid w:val="004B3B03"/>
    <w:rsid w:val="004B5CB3"/>
    <w:rsid w:val="004B799D"/>
    <w:rsid w:val="004C14B5"/>
    <w:rsid w:val="004C2885"/>
    <w:rsid w:val="004C31D2"/>
    <w:rsid w:val="004C4B6C"/>
    <w:rsid w:val="004C4C65"/>
    <w:rsid w:val="004C610C"/>
    <w:rsid w:val="004C70FC"/>
    <w:rsid w:val="004C7785"/>
    <w:rsid w:val="004D0902"/>
    <w:rsid w:val="004D1414"/>
    <w:rsid w:val="004D25B6"/>
    <w:rsid w:val="004D3A34"/>
    <w:rsid w:val="004D3B83"/>
    <w:rsid w:val="004D3F88"/>
    <w:rsid w:val="004D4FBA"/>
    <w:rsid w:val="004D510E"/>
    <w:rsid w:val="004D6626"/>
    <w:rsid w:val="004D727E"/>
    <w:rsid w:val="004E016E"/>
    <w:rsid w:val="004E11FA"/>
    <w:rsid w:val="004E318A"/>
    <w:rsid w:val="004E3198"/>
    <w:rsid w:val="004E45BF"/>
    <w:rsid w:val="004E52DE"/>
    <w:rsid w:val="004E5C7D"/>
    <w:rsid w:val="004E6927"/>
    <w:rsid w:val="004E7359"/>
    <w:rsid w:val="004E736A"/>
    <w:rsid w:val="004F01A0"/>
    <w:rsid w:val="004F01D1"/>
    <w:rsid w:val="004F23A0"/>
    <w:rsid w:val="004F5318"/>
    <w:rsid w:val="004F5EB4"/>
    <w:rsid w:val="004F69B4"/>
    <w:rsid w:val="004F72F4"/>
    <w:rsid w:val="00500A28"/>
    <w:rsid w:val="00502632"/>
    <w:rsid w:val="00502A30"/>
    <w:rsid w:val="005052E4"/>
    <w:rsid w:val="005139DC"/>
    <w:rsid w:val="00515B46"/>
    <w:rsid w:val="00515E07"/>
    <w:rsid w:val="0051621E"/>
    <w:rsid w:val="00517079"/>
    <w:rsid w:val="005174C1"/>
    <w:rsid w:val="00521A55"/>
    <w:rsid w:val="005221A6"/>
    <w:rsid w:val="005225A0"/>
    <w:rsid w:val="00522EBD"/>
    <w:rsid w:val="0052338C"/>
    <w:rsid w:val="0052393D"/>
    <w:rsid w:val="00523C36"/>
    <w:rsid w:val="00525772"/>
    <w:rsid w:val="00526312"/>
    <w:rsid w:val="00526A1B"/>
    <w:rsid w:val="005302FB"/>
    <w:rsid w:val="005325B2"/>
    <w:rsid w:val="00532D5F"/>
    <w:rsid w:val="005334AD"/>
    <w:rsid w:val="0053353B"/>
    <w:rsid w:val="00533D1C"/>
    <w:rsid w:val="00533DDD"/>
    <w:rsid w:val="0053419D"/>
    <w:rsid w:val="0053540C"/>
    <w:rsid w:val="005371EB"/>
    <w:rsid w:val="0053793C"/>
    <w:rsid w:val="005401E8"/>
    <w:rsid w:val="0054025D"/>
    <w:rsid w:val="00543094"/>
    <w:rsid w:val="00545D55"/>
    <w:rsid w:val="005469BA"/>
    <w:rsid w:val="005469F4"/>
    <w:rsid w:val="00547BB7"/>
    <w:rsid w:val="0055005B"/>
    <w:rsid w:val="00550AE6"/>
    <w:rsid w:val="00551617"/>
    <w:rsid w:val="00551B34"/>
    <w:rsid w:val="005524FC"/>
    <w:rsid w:val="00554405"/>
    <w:rsid w:val="00555339"/>
    <w:rsid w:val="00555380"/>
    <w:rsid w:val="00555867"/>
    <w:rsid w:val="00557033"/>
    <w:rsid w:val="0055782F"/>
    <w:rsid w:val="0056318A"/>
    <w:rsid w:val="00563944"/>
    <w:rsid w:val="00566157"/>
    <w:rsid w:val="005665D0"/>
    <w:rsid w:val="00566A0F"/>
    <w:rsid w:val="00566BE8"/>
    <w:rsid w:val="00566F59"/>
    <w:rsid w:val="0057078A"/>
    <w:rsid w:val="00570C16"/>
    <w:rsid w:val="00570D18"/>
    <w:rsid w:val="00572584"/>
    <w:rsid w:val="00572D1B"/>
    <w:rsid w:val="00573074"/>
    <w:rsid w:val="00573F37"/>
    <w:rsid w:val="00574928"/>
    <w:rsid w:val="00575D56"/>
    <w:rsid w:val="00576495"/>
    <w:rsid w:val="00576B95"/>
    <w:rsid w:val="00577D39"/>
    <w:rsid w:val="00577E55"/>
    <w:rsid w:val="005802B1"/>
    <w:rsid w:val="005825FE"/>
    <w:rsid w:val="00582C25"/>
    <w:rsid w:val="00583962"/>
    <w:rsid w:val="005854E0"/>
    <w:rsid w:val="00587E3D"/>
    <w:rsid w:val="00591A59"/>
    <w:rsid w:val="005928C5"/>
    <w:rsid w:val="00592C61"/>
    <w:rsid w:val="00592D41"/>
    <w:rsid w:val="00594D8F"/>
    <w:rsid w:val="00595430"/>
    <w:rsid w:val="005975A9"/>
    <w:rsid w:val="00597676"/>
    <w:rsid w:val="00597CEE"/>
    <w:rsid w:val="005A08C3"/>
    <w:rsid w:val="005A11DC"/>
    <w:rsid w:val="005A17FE"/>
    <w:rsid w:val="005A1B8C"/>
    <w:rsid w:val="005A2CEC"/>
    <w:rsid w:val="005A3752"/>
    <w:rsid w:val="005A393D"/>
    <w:rsid w:val="005A45E5"/>
    <w:rsid w:val="005B17C6"/>
    <w:rsid w:val="005B25D3"/>
    <w:rsid w:val="005B29D4"/>
    <w:rsid w:val="005B4C1D"/>
    <w:rsid w:val="005B636E"/>
    <w:rsid w:val="005B68E0"/>
    <w:rsid w:val="005B6E75"/>
    <w:rsid w:val="005B76CD"/>
    <w:rsid w:val="005B7998"/>
    <w:rsid w:val="005C04FB"/>
    <w:rsid w:val="005C0A4B"/>
    <w:rsid w:val="005C0FFF"/>
    <w:rsid w:val="005C1A77"/>
    <w:rsid w:val="005C1D4F"/>
    <w:rsid w:val="005C247F"/>
    <w:rsid w:val="005C26A4"/>
    <w:rsid w:val="005C2B9D"/>
    <w:rsid w:val="005C44A9"/>
    <w:rsid w:val="005C50DB"/>
    <w:rsid w:val="005C558A"/>
    <w:rsid w:val="005C6544"/>
    <w:rsid w:val="005C6622"/>
    <w:rsid w:val="005C6B80"/>
    <w:rsid w:val="005C71EE"/>
    <w:rsid w:val="005D018A"/>
    <w:rsid w:val="005D0246"/>
    <w:rsid w:val="005D05E0"/>
    <w:rsid w:val="005D1974"/>
    <w:rsid w:val="005D19EB"/>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1C91"/>
    <w:rsid w:val="005F36BB"/>
    <w:rsid w:val="005F46BE"/>
    <w:rsid w:val="005F7B83"/>
    <w:rsid w:val="00602500"/>
    <w:rsid w:val="00602CCC"/>
    <w:rsid w:val="006034C7"/>
    <w:rsid w:val="00604E1B"/>
    <w:rsid w:val="006053BD"/>
    <w:rsid w:val="00605B6A"/>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3EC3"/>
    <w:rsid w:val="0063571A"/>
    <w:rsid w:val="0063585C"/>
    <w:rsid w:val="00636020"/>
    <w:rsid w:val="00636980"/>
    <w:rsid w:val="00636B61"/>
    <w:rsid w:val="00636C8C"/>
    <w:rsid w:val="00637D29"/>
    <w:rsid w:val="00640B27"/>
    <w:rsid w:val="00640ED0"/>
    <w:rsid w:val="00641018"/>
    <w:rsid w:val="00642163"/>
    <w:rsid w:val="006435E4"/>
    <w:rsid w:val="0064473D"/>
    <w:rsid w:val="006452FF"/>
    <w:rsid w:val="006459E6"/>
    <w:rsid w:val="006459F2"/>
    <w:rsid w:val="00647659"/>
    <w:rsid w:val="00650797"/>
    <w:rsid w:val="00650C7C"/>
    <w:rsid w:val="00650CC9"/>
    <w:rsid w:val="00651452"/>
    <w:rsid w:val="00652BB5"/>
    <w:rsid w:val="00653BB1"/>
    <w:rsid w:val="006547F1"/>
    <w:rsid w:val="006549BC"/>
    <w:rsid w:val="006571A8"/>
    <w:rsid w:val="006605C0"/>
    <w:rsid w:val="00662596"/>
    <w:rsid w:val="00664247"/>
    <w:rsid w:val="00664360"/>
    <w:rsid w:val="00664A64"/>
    <w:rsid w:val="00670886"/>
    <w:rsid w:val="006721E7"/>
    <w:rsid w:val="0067231D"/>
    <w:rsid w:val="006732B5"/>
    <w:rsid w:val="00673940"/>
    <w:rsid w:val="00674B6E"/>
    <w:rsid w:val="00675281"/>
    <w:rsid w:val="00676A5A"/>
    <w:rsid w:val="00677E8D"/>
    <w:rsid w:val="0068002F"/>
    <w:rsid w:val="0068042D"/>
    <w:rsid w:val="00681339"/>
    <w:rsid w:val="00681E99"/>
    <w:rsid w:val="006842F3"/>
    <w:rsid w:val="00686EAE"/>
    <w:rsid w:val="0069167C"/>
    <w:rsid w:val="00691D0C"/>
    <w:rsid w:val="00692605"/>
    <w:rsid w:val="00692A78"/>
    <w:rsid w:val="006956AD"/>
    <w:rsid w:val="0069696C"/>
    <w:rsid w:val="00697953"/>
    <w:rsid w:val="00697C84"/>
    <w:rsid w:val="006A153B"/>
    <w:rsid w:val="006A1580"/>
    <w:rsid w:val="006A1698"/>
    <w:rsid w:val="006A17E5"/>
    <w:rsid w:val="006A1B7F"/>
    <w:rsid w:val="006A289A"/>
    <w:rsid w:val="006A345A"/>
    <w:rsid w:val="006A39BC"/>
    <w:rsid w:val="006A4CF4"/>
    <w:rsid w:val="006A5760"/>
    <w:rsid w:val="006A7103"/>
    <w:rsid w:val="006A72EA"/>
    <w:rsid w:val="006A731D"/>
    <w:rsid w:val="006B06E3"/>
    <w:rsid w:val="006B0850"/>
    <w:rsid w:val="006B2052"/>
    <w:rsid w:val="006B43EF"/>
    <w:rsid w:val="006B6CD1"/>
    <w:rsid w:val="006B7AB2"/>
    <w:rsid w:val="006C03AA"/>
    <w:rsid w:val="006C0EDA"/>
    <w:rsid w:val="006C183E"/>
    <w:rsid w:val="006C3330"/>
    <w:rsid w:val="006C4E3A"/>
    <w:rsid w:val="006C514F"/>
    <w:rsid w:val="006C60C0"/>
    <w:rsid w:val="006C7BE3"/>
    <w:rsid w:val="006D00AD"/>
    <w:rsid w:val="006D0660"/>
    <w:rsid w:val="006D0C9D"/>
    <w:rsid w:val="006D0CA5"/>
    <w:rsid w:val="006D2965"/>
    <w:rsid w:val="006D2A41"/>
    <w:rsid w:val="006D338C"/>
    <w:rsid w:val="006D5216"/>
    <w:rsid w:val="006D553B"/>
    <w:rsid w:val="006E0F22"/>
    <w:rsid w:val="006E135D"/>
    <w:rsid w:val="006E3115"/>
    <w:rsid w:val="006E3213"/>
    <w:rsid w:val="006E4E19"/>
    <w:rsid w:val="006E7946"/>
    <w:rsid w:val="006F2A36"/>
    <w:rsid w:val="006F3C8A"/>
    <w:rsid w:val="006F3F89"/>
    <w:rsid w:val="006F4405"/>
    <w:rsid w:val="006F4415"/>
    <w:rsid w:val="006F512E"/>
    <w:rsid w:val="006F7073"/>
    <w:rsid w:val="00700458"/>
    <w:rsid w:val="00700E3A"/>
    <w:rsid w:val="00702E6E"/>
    <w:rsid w:val="00705076"/>
    <w:rsid w:val="007051F9"/>
    <w:rsid w:val="007055D3"/>
    <w:rsid w:val="00705F02"/>
    <w:rsid w:val="00706137"/>
    <w:rsid w:val="00710F26"/>
    <w:rsid w:val="00712F38"/>
    <w:rsid w:val="007145A6"/>
    <w:rsid w:val="00714E2C"/>
    <w:rsid w:val="0071527D"/>
    <w:rsid w:val="007162F4"/>
    <w:rsid w:val="007168FA"/>
    <w:rsid w:val="00716A1B"/>
    <w:rsid w:val="00717717"/>
    <w:rsid w:val="00717E39"/>
    <w:rsid w:val="007201BA"/>
    <w:rsid w:val="00720FD3"/>
    <w:rsid w:val="0072105C"/>
    <w:rsid w:val="007212D0"/>
    <w:rsid w:val="007215BB"/>
    <w:rsid w:val="007218A7"/>
    <w:rsid w:val="00722BAD"/>
    <w:rsid w:val="007261E0"/>
    <w:rsid w:val="00726A19"/>
    <w:rsid w:val="00730513"/>
    <w:rsid w:val="00730B3C"/>
    <w:rsid w:val="00731819"/>
    <w:rsid w:val="00732509"/>
    <w:rsid w:val="00732799"/>
    <w:rsid w:val="007339B1"/>
    <w:rsid w:val="00734477"/>
    <w:rsid w:val="0073478A"/>
    <w:rsid w:val="00735B8E"/>
    <w:rsid w:val="00736A4C"/>
    <w:rsid w:val="00741C10"/>
    <w:rsid w:val="00742723"/>
    <w:rsid w:val="00745324"/>
    <w:rsid w:val="007476D0"/>
    <w:rsid w:val="00752470"/>
    <w:rsid w:val="00752501"/>
    <w:rsid w:val="00752F87"/>
    <w:rsid w:val="00753BB8"/>
    <w:rsid w:val="00753E05"/>
    <w:rsid w:val="00753F9C"/>
    <w:rsid w:val="007543FD"/>
    <w:rsid w:val="00756D62"/>
    <w:rsid w:val="00757BD5"/>
    <w:rsid w:val="00761A6D"/>
    <w:rsid w:val="00762309"/>
    <w:rsid w:val="00762E9E"/>
    <w:rsid w:val="007636CB"/>
    <w:rsid w:val="00763A32"/>
    <w:rsid w:val="00764A91"/>
    <w:rsid w:val="00766637"/>
    <w:rsid w:val="0076749F"/>
    <w:rsid w:val="007679C5"/>
    <w:rsid w:val="0077003C"/>
    <w:rsid w:val="00771F02"/>
    <w:rsid w:val="0077219F"/>
    <w:rsid w:val="00772F9B"/>
    <w:rsid w:val="00773148"/>
    <w:rsid w:val="00780B1C"/>
    <w:rsid w:val="007818B1"/>
    <w:rsid w:val="007819EE"/>
    <w:rsid w:val="00782CC0"/>
    <w:rsid w:val="0078391A"/>
    <w:rsid w:val="0078491B"/>
    <w:rsid w:val="0078659A"/>
    <w:rsid w:val="007873D0"/>
    <w:rsid w:val="00792909"/>
    <w:rsid w:val="00795FCA"/>
    <w:rsid w:val="007961FE"/>
    <w:rsid w:val="007963F4"/>
    <w:rsid w:val="00796845"/>
    <w:rsid w:val="00796BAC"/>
    <w:rsid w:val="007A032F"/>
    <w:rsid w:val="007A078B"/>
    <w:rsid w:val="007A1D12"/>
    <w:rsid w:val="007A548D"/>
    <w:rsid w:val="007A610C"/>
    <w:rsid w:val="007A6190"/>
    <w:rsid w:val="007A795A"/>
    <w:rsid w:val="007B064F"/>
    <w:rsid w:val="007B0A87"/>
    <w:rsid w:val="007B143F"/>
    <w:rsid w:val="007B1EC3"/>
    <w:rsid w:val="007B3662"/>
    <w:rsid w:val="007B422E"/>
    <w:rsid w:val="007B446B"/>
    <w:rsid w:val="007B4B61"/>
    <w:rsid w:val="007B5CF7"/>
    <w:rsid w:val="007B6E01"/>
    <w:rsid w:val="007B7F97"/>
    <w:rsid w:val="007C06DA"/>
    <w:rsid w:val="007C4850"/>
    <w:rsid w:val="007C5BC1"/>
    <w:rsid w:val="007C6A98"/>
    <w:rsid w:val="007C7773"/>
    <w:rsid w:val="007D054A"/>
    <w:rsid w:val="007D0625"/>
    <w:rsid w:val="007D1A54"/>
    <w:rsid w:val="007D1E5B"/>
    <w:rsid w:val="007D43EA"/>
    <w:rsid w:val="007E1E11"/>
    <w:rsid w:val="007E239C"/>
    <w:rsid w:val="007E2F3E"/>
    <w:rsid w:val="007E3099"/>
    <w:rsid w:val="007E3107"/>
    <w:rsid w:val="007E4830"/>
    <w:rsid w:val="007E4A0A"/>
    <w:rsid w:val="007E581C"/>
    <w:rsid w:val="007F0057"/>
    <w:rsid w:val="007F049A"/>
    <w:rsid w:val="007F0741"/>
    <w:rsid w:val="007F2D0F"/>
    <w:rsid w:val="007F3E5F"/>
    <w:rsid w:val="007F41CD"/>
    <w:rsid w:val="007F5E23"/>
    <w:rsid w:val="007F6628"/>
    <w:rsid w:val="007F6A4A"/>
    <w:rsid w:val="007F7018"/>
    <w:rsid w:val="00800389"/>
    <w:rsid w:val="00800F5E"/>
    <w:rsid w:val="00801945"/>
    <w:rsid w:val="008027BA"/>
    <w:rsid w:val="00802801"/>
    <w:rsid w:val="00804867"/>
    <w:rsid w:val="00804F6A"/>
    <w:rsid w:val="00806E13"/>
    <w:rsid w:val="00813210"/>
    <w:rsid w:val="008157BD"/>
    <w:rsid w:val="00815FCC"/>
    <w:rsid w:val="00816BCB"/>
    <w:rsid w:val="0081727F"/>
    <w:rsid w:val="00817479"/>
    <w:rsid w:val="00817926"/>
    <w:rsid w:val="008179C6"/>
    <w:rsid w:val="00820A82"/>
    <w:rsid w:val="00821BC5"/>
    <w:rsid w:val="00821BF1"/>
    <w:rsid w:val="00822A57"/>
    <w:rsid w:val="0082413F"/>
    <w:rsid w:val="00824490"/>
    <w:rsid w:val="0082636A"/>
    <w:rsid w:val="00827E7D"/>
    <w:rsid w:val="00830CA3"/>
    <w:rsid w:val="00833466"/>
    <w:rsid w:val="0083384F"/>
    <w:rsid w:val="0083412B"/>
    <w:rsid w:val="00834C17"/>
    <w:rsid w:val="00834F60"/>
    <w:rsid w:val="0083543E"/>
    <w:rsid w:val="00835CC8"/>
    <w:rsid w:val="008360B4"/>
    <w:rsid w:val="00836287"/>
    <w:rsid w:val="00836730"/>
    <w:rsid w:val="00837808"/>
    <w:rsid w:val="00837AAB"/>
    <w:rsid w:val="00837FCC"/>
    <w:rsid w:val="0084010F"/>
    <w:rsid w:val="00841723"/>
    <w:rsid w:val="00842D62"/>
    <w:rsid w:val="00843159"/>
    <w:rsid w:val="00845D14"/>
    <w:rsid w:val="00850600"/>
    <w:rsid w:val="00850A79"/>
    <w:rsid w:val="008511F0"/>
    <w:rsid w:val="00851FE2"/>
    <w:rsid w:val="0085298D"/>
    <w:rsid w:val="00852E24"/>
    <w:rsid w:val="0085407E"/>
    <w:rsid w:val="00854BDC"/>
    <w:rsid w:val="00857D17"/>
    <w:rsid w:val="00857D1D"/>
    <w:rsid w:val="00860388"/>
    <w:rsid w:val="00861CC9"/>
    <w:rsid w:val="008627D6"/>
    <w:rsid w:val="00865A59"/>
    <w:rsid w:val="0086755E"/>
    <w:rsid w:val="00867752"/>
    <w:rsid w:val="008735AA"/>
    <w:rsid w:val="00874A4F"/>
    <w:rsid w:val="0087505F"/>
    <w:rsid w:val="00875E71"/>
    <w:rsid w:val="00877820"/>
    <w:rsid w:val="0087782B"/>
    <w:rsid w:val="00877879"/>
    <w:rsid w:val="00880189"/>
    <w:rsid w:val="00880DA3"/>
    <w:rsid w:val="00882933"/>
    <w:rsid w:val="008841C1"/>
    <w:rsid w:val="00884AC3"/>
    <w:rsid w:val="00884FD3"/>
    <w:rsid w:val="008867BA"/>
    <w:rsid w:val="00886C76"/>
    <w:rsid w:val="00886EF5"/>
    <w:rsid w:val="00892640"/>
    <w:rsid w:val="00893CEC"/>
    <w:rsid w:val="008948AD"/>
    <w:rsid w:val="0089517D"/>
    <w:rsid w:val="00895895"/>
    <w:rsid w:val="00895A1F"/>
    <w:rsid w:val="00897FA9"/>
    <w:rsid w:val="008A0BD2"/>
    <w:rsid w:val="008A1793"/>
    <w:rsid w:val="008A3762"/>
    <w:rsid w:val="008A6841"/>
    <w:rsid w:val="008B0330"/>
    <w:rsid w:val="008B193A"/>
    <w:rsid w:val="008B2BBD"/>
    <w:rsid w:val="008B5A09"/>
    <w:rsid w:val="008C1C5F"/>
    <w:rsid w:val="008C2067"/>
    <w:rsid w:val="008C37A2"/>
    <w:rsid w:val="008C401C"/>
    <w:rsid w:val="008C4A19"/>
    <w:rsid w:val="008C5682"/>
    <w:rsid w:val="008C6ECF"/>
    <w:rsid w:val="008C7673"/>
    <w:rsid w:val="008D0553"/>
    <w:rsid w:val="008D194D"/>
    <w:rsid w:val="008D2266"/>
    <w:rsid w:val="008D29E0"/>
    <w:rsid w:val="008D306A"/>
    <w:rsid w:val="008D37F1"/>
    <w:rsid w:val="008D433B"/>
    <w:rsid w:val="008D47DE"/>
    <w:rsid w:val="008D4872"/>
    <w:rsid w:val="008D672A"/>
    <w:rsid w:val="008E0887"/>
    <w:rsid w:val="008E24CD"/>
    <w:rsid w:val="008E356C"/>
    <w:rsid w:val="008E3F60"/>
    <w:rsid w:val="008E49EC"/>
    <w:rsid w:val="008E5D5A"/>
    <w:rsid w:val="008E60C2"/>
    <w:rsid w:val="008E7228"/>
    <w:rsid w:val="008F286E"/>
    <w:rsid w:val="008F5B11"/>
    <w:rsid w:val="008F67CF"/>
    <w:rsid w:val="008F6BED"/>
    <w:rsid w:val="008F7B36"/>
    <w:rsid w:val="008F7E81"/>
    <w:rsid w:val="009001E6"/>
    <w:rsid w:val="00903114"/>
    <w:rsid w:val="00904645"/>
    <w:rsid w:val="0090541F"/>
    <w:rsid w:val="009067FC"/>
    <w:rsid w:val="00907985"/>
    <w:rsid w:val="00910171"/>
    <w:rsid w:val="00911AEB"/>
    <w:rsid w:val="00913073"/>
    <w:rsid w:val="00914E6E"/>
    <w:rsid w:val="00916182"/>
    <w:rsid w:val="009167BB"/>
    <w:rsid w:val="00917FB5"/>
    <w:rsid w:val="00922A11"/>
    <w:rsid w:val="00924F7F"/>
    <w:rsid w:val="00926561"/>
    <w:rsid w:val="009267E2"/>
    <w:rsid w:val="00930430"/>
    <w:rsid w:val="00930538"/>
    <w:rsid w:val="0093141C"/>
    <w:rsid w:val="009339C2"/>
    <w:rsid w:val="00933AF0"/>
    <w:rsid w:val="009342AB"/>
    <w:rsid w:val="00934C8E"/>
    <w:rsid w:val="00936C27"/>
    <w:rsid w:val="009371BF"/>
    <w:rsid w:val="0093757B"/>
    <w:rsid w:val="00937C08"/>
    <w:rsid w:val="009406F2"/>
    <w:rsid w:val="009408D2"/>
    <w:rsid w:val="00940CB1"/>
    <w:rsid w:val="009414B5"/>
    <w:rsid w:val="00944199"/>
    <w:rsid w:val="009449AC"/>
    <w:rsid w:val="00944A45"/>
    <w:rsid w:val="00946B88"/>
    <w:rsid w:val="00947802"/>
    <w:rsid w:val="00947A8A"/>
    <w:rsid w:val="009509EF"/>
    <w:rsid w:val="00950CD2"/>
    <w:rsid w:val="0095278B"/>
    <w:rsid w:val="00953A1E"/>
    <w:rsid w:val="00953B7A"/>
    <w:rsid w:val="00953F8C"/>
    <w:rsid w:val="00954101"/>
    <w:rsid w:val="00955561"/>
    <w:rsid w:val="0095582B"/>
    <w:rsid w:val="00956BD1"/>
    <w:rsid w:val="00960938"/>
    <w:rsid w:val="00960CB7"/>
    <w:rsid w:val="00964482"/>
    <w:rsid w:val="00964522"/>
    <w:rsid w:val="00966762"/>
    <w:rsid w:val="009671EF"/>
    <w:rsid w:val="00970064"/>
    <w:rsid w:val="009721BA"/>
    <w:rsid w:val="00972D35"/>
    <w:rsid w:val="00972FA5"/>
    <w:rsid w:val="009741F1"/>
    <w:rsid w:val="00975796"/>
    <w:rsid w:val="009768C8"/>
    <w:rsid w:val="00977C12"/>
    <w:rsid w:val="00980E2C"/>
    <w:rsid w:val="00981EEC"/>
    <w:rsid w:val="00981F2D"/>
    <w:rsid w:val="0098266F"/>
    <w:rsid w:val="00982DA7"/>
    <w:rsid w:val="00983263"/>
    <w:rsid w:val="009849D5"/>
    <w:rsid w:val="0098532E"/>
    <w:rsid w:val="009854CA"/>
    <w:rsid w:val="00986003"/>
    <w:rsid w:val="009860A5"/>
    <w:rsid w:val="009863E3"/>
    <w:rsid w:val="009865AC"/>
    <w:rsid w:val="0099047F"/>
    <w:rsid w:val="009919BC"/>
    <w:rsid w:val="00991B4E"/>
    <w:rsid w:val="00995216"/>
    <w:rsid w:val="009952E9"/>
    <w:rsid w:val="00996F30"/>
    <w:rsid w:val="0099786C"/>
    <w:rsid w:val="009A0112"/>
    <w:rsid w:val="009A29CF"/>
    <w:rsid w:val="009A3386"/>
    <w:rsid w:val="009A34C5"/>
    <w:rsid w:val="009A3DD7"/>
    <w:rsid w:val="009A54B2"/>
    <w:rsid w:val="009A6640"/>
    <w:rsid w:val="009A6EA0"/>
    <w:rsid w:val="009A7C17"/>
    <w:rsid w:val="009A7E86"/>
    <w:rsid w:val="009B11B6"/>
    <w:rsid w:val="009B1443"/>
    <w:rsid w:val="009B1AB8"/>
    <w:rsid w:val="009B2EED"/>
    <w:rsid w:val="009B3090"/>
    <w:rsid w:val="009B32C7"/>
    <w:rsid w:val="009B35C3"/>
    <w:rsid w:val="009B4D2B"/>
    <w:rsid w:val="009B4E59"/>
    <w:rsid w:val="009B54CE"/>
    <w:rsid w:val="009B57AC"/>
    <w:rsid w:val="009B5F6E"/>
    <w:rsid w:val="009B7920"/>
    <w:rsid w:val="009C09E6"/>
    <w:rsid w:val="009C1C93"/>
    <w:rsid w:val="009C3A6F"/>
    <w:rsid w:val="009C51F7"/>
    <w:rsid w:val="009C79C6"/>
    <w:rsid w:val="009D03F8"/>
    <w:rsid w:val="009D25D2"/>
    <w:rsid w:val="009D2FD8"/>
    <w:rsid w:val="009D49AE"/>
    <w:rsid w:val="009D4FC2"/>
    <w:rsid w:val="009D6BA7"/>
    <w:rsid w:val="009E0F5A"/>
    <w:rsid w:val="009E20FF"/>
    <w:rsid w:val="009E40EB"/>
    <w:rsid w:val="009E4543"/>
    <w:rsid w:val="009E460E"/>
    <w:rsid w:val="009E463C"/>
    <w:rsid w:val="009E4D11"/>
    <w:rsid w:val="009E4F1A"/>
    <w:rsid w:val="009E4FE4"/>
    <w:rsid w:val="009E525D"/>
    <w:rsid w:val="009E5BE7"/>
    <w:rsid w:val="009E657D"/>
    <w:rsid w:val="009E6CEA"/>
    <w:rsid w:val="009F0DC2"/>
    <w:rsid w:val="009F11C9"/>
    <w:rsid w:val="009F1B4E"/>
    <w:rsid w:val="009F1BD7"/>
    <w:rsid w:val="009F21B7"/>
    <w:rsid w:val="009F294F"/>
    <w:rsid w:val="009F2F6E"/>
    <w:rsid w:val="009F2FE1"/>
    <w:rsid w:val="009F3031"/>
    <w:rsid w:val="009F3884"/>
    <w:rsid w:val="009F3AA3"/>
    <w:rsid w:val="009F434E"/>
    <w:rsid w:val="009F644A"/>
    <w:rsid w:val="009F65DD"/>
    <w:rsid w:val="009F7647"/>
    <w:rsid w:val="009F7932"/>
    <w:rsid w:val="009F7C87"/>
    <w:rsid w:val="00A010B1"/>
    <w:rsid w:val="00A0268C"/>
    <w:rsid w:val="00A03C91"/>
    <w:rsid w:val="00A06A5A"/>
    <w:rsid w:val="00A074C7"/>
    <w:rsid w:val="00A075AA"/>
    <w:rsid w:val="00A07794"/>
    <w:rsid w:val="00A10409"/>
    <w:rsid w:val="00A10606"/>
    <w:rsid w:val="00A111BA"/>
    <w:rsid w:val="00A12E97"/>
    <w:rsid w:val="00A13E41"/>
    <w:rsid w:val="00A1408F"/>
    <w:rsid w:val="00A1505B"/>
    <w:rsid w:val="00A1675D"/>
    <w:rsid w:val="00A210C6"/>
    <w:rsid w:val="00A23B56"/>
    <w:rsid w:val="00A23C5F"/>
    <w:rsid w:val="00A23DFD"/>
    <w:rsid w:val="00A25D84"/>
    <w:rsid w:val="00A2677D"/>
    <w:rsid w:val="00A27378"/>
    <w:rsid w:val="00A30E74"/>
    <w:rsid w:val="00A32134"/>
    <w:rsid w:val="00A3233C"/>
    <w:rsid w:val="00A34DC4"/>
    <w:rsid w:val="00A358FA"/>
    <w:rsid w:val="00A36F52"/>
    <w:rsid w:val="00A41B1C"/>
    <w:rsid w:val="00A4275B"/>
    <w:rsid w:val="00A43464"/>
    <w:rsid w:val="00A43E51"/>
    <w:rsid w:val="00A440AB"/>
    <w:rsid w:val="00A457A6"/>
    <w:rsid w:val="00A5157B"/>
    <w:rsid w:val="00A51E63"/>
    <w:rsid w:val="00A538FD"/>
    <w:rsid w:val="00A5395B"/>
    <w:rsid w:val="00A54997"/>
    <w:rsid w:val="00A54BE8"/>
    <w:rsid w:val="00A54E51"/>
    <w:rsid w:val="00A552AD"/>
    <w:rsid w:val="00A5567B"/>
    <w:rsid w:val="00A56581"/>
    <w:rsid w:val="00A57D8F"/>
    <w:rsid w:val="00A62D37"/>
    <w:rsid w:val="00A638EB"/>
    <w:rsid w:val="00A70340"/>
    <w:rsid w:val="00A70ABD"/>
    <w:rsid w:val="00A71C12"/>
    <w:rsid w:val="00A74193"/>
    <w:rsid w:val="00A742DF"/>
    <w:rsid w:val="00A7442A"/>
    <w:rsid w:val="00A7498D"/>
    <w:rsid w:val="00A74FE1"/>
    <w:rsid w:val="00A752A9"/>
    <w:rsid w:val="00A770E6"/>
    <w:rsid w:val="00A77AB9"/>
    <w:rsid w:val="00A801CD"/>
    <w:rsid w:val="00A836FE"/>
    <w:rsid w:val="00A84413"/>
    <w:rsid w:val="00A9118D"/>
    <w:rsid w:val="00A91663"/>
    <w:rsid w:val="00A91D00"/>
    <w:rsid w:val="00A92D66"/>
    <w:rsid w:val="00A93692"/>
    <w:rsid w:val="00A941AF"/>
    <w:rsid w:val="00A94F7E"/>
    <w:rsid w:val="00A95C84"/>
    <w:rsid w:val="00A967C0"/>
    <w:rsid w:val="00A9757F"/>
    <w:rsid w:val="00A97FDD"/>
    <w:rsid w:val="00AA077E"/>
    <w:rsid w:val="00AA297F"/>
    <w:rsid w:val="00AA2E89"/>
    <w:rsid w:val="00AA3DF7"/>
    <w:rsid w:val="00AA428A"/>
    <w:rsid w:val="00AA495C"/>
    <w:rsid w:val="00AA57BF"/>
    <w:rsid w:val="00AA5A93"/>
    <w:rsid w:val="00AA61A0"/>
    <w:rsid w:val="00AA6AF9"/>
    <w:rsid w:val="00AB103F"/>
    <w:rsid w:val="00AB13D3"/>
    <w:rsid w:val="00AB1971"/>
    <w:rsid w:val="00AB2DD5"/>
    <w:rsid w:val="00AB45E8"/>
    <w:rsid w:val="00AB511F"/>
    <w:rsid w:val="00AB5437"/>
    <w:rsid w:val="00AB5B97"/>
    <w:rsid w:val="00AB6DB9"/>
    <w:rsid w:val="00AB7BB2"/>
    <w:rsid w:val="00AC12CF"/>
    <w:rsid w:val="00AC1EBD"/>
    <w:rsid w:val="00AC2183"/>
    <w:rsid w:val="00AC339D"/>
    <w:rsid w:val="00AC3610"/>
    <w:rsid w:val="00AC4A2C"/>
    <w:rsid w:val="00AC71F5"/>
    <w:rsid w:val="00AC75E7"/>
    <w:rsid w:val="00AC7CCA"/>
    <w:rsid w:val="00AD1ABE"/>
    <w:rsid w:val="00AD25FF"/>
    <w:rsid w:val="00AD4986"/>
    <w:rsid w:val="00AD4F16"/>
    <w:rsid w:val="00AD51EA"/>
    <w:rsid w:val="00AD6A01"/>
    <w:rsid w:val="00AE05C4"/>
    <w:rsid w:val="00AE1C19"/>
    <w:rsid w:val="00AE1C6D"/>
    <w:rsid w:val="00AE27D5"/>
    <w:rsid w:val="00AE286D"/>
    <w:rsid w:val="00AE297A"/>
    <w:rsid w:val="00AE34C6"/>
    <w:rsid w:val="00AE357C"/>
    <w:rsid w:val="00AE5F8B"/>
    <w:rsid w:val="00AE6BA2"/>
    <w:rsid w:val="00AF04D7"/>
    <w:rsid w:val="00AF13D4"/>
    <w:rsid w:val="00AF1E13"/>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183C"/>
    <w:rsid w:val="00B13246"/>
    <w:rsid w:val="00B13451"/>
    <w:rsid w:val="00B13FD0"/>
    <w:rsid w:val="00B17825"/>
    <w:rsid w:val="00B21185"/>
    <w:rsid w:val="00B23404"/>
    <w:rsid w:val="00B2366A"/>
    <w:rsid w:val="00B26BFC"/>
    <w:rsid w:val="00B32567"/>
    <w:rsid w:val="00B33304"/>
    <w:rsid w:val="00B34A2C"/>
    <w:rsid w:val="00B35021"/>
    <w:rsid w:val="00B35919"/>
    <w:rsid w:val="00B35E48"/>
    <w:rsid w:val="00B36319"/>
    <w:rsid w:val="00B36E93"/>
    <w:rsid w:val="00B370C5"/>
    <w:rsid w:val="00B40AD2"/>
    <w:rsid w:val="00B4104A"/>
    <w:rsid w:val="00B41357"/>
    <w:rsid w:val="00B439CC"/>
    <w:rsid w:val="00B4533F"/>
    <w:rsid w:val="00B45398"/>
    <w:rsid w:val="00B4624E"/>
    <w:rsid w:val="00B502F3"/>
    <w:rsid w:val="00B507C7"/>
    <w:rsid w:val="00B5092A"/>
    <w:rsid w:val="00B50CAA"/>
    <w:rsid w:val="00B51BEC"/>
    <w:rsid w:val="00B51BF0"/>
    <w:rsid w:val="00B521E3"/>
    <w:rsid w:val="00B52368"/>
    <w:rsid w:val="00B52EED"/>
    <w:rsid w:val="00B53A4F"/>
    <w:rsid w:val="00B546B8"/>
    <w:rsid w:val="00B546CE"/>
    <w:rsid w:val="00B54DF3"/>
    <w:rsid w:val="00B55315"/>
    <w:rsid w:val="00B56D90"/>
    <w:rsid w:val="00B578B8"/>
    <w:rsid w:val="00B57F27"/>
    <w:rsid w:val="00B607A5"/>
    <w:rsid w:val="00B60882"/>
    <w:rsid w:val="00B61BFB"/>
    <w:rsid w:val="00B62F1D"/>
    <w:rsid w:val="00B65805"/>
    <w:rsid w:val="00B70A8F"/>
    <w:rsid w:val="00B716F0"/>
    <w:rsid w:val="00B72DC8"/>
    <w:rsid w:val="00B735A7"/>
    <w:rsid w:val="00B74198"/>
    <w:rsid w:val="00B7430F"/>
    <w:rsid w:val="00B74997"/>
    <w:rsid w:val="00B74BE9"/>
    <w:rsid w:val="00B772AE"/>
    <w:rsid w:val="00B81E0E"/>
    <w:rsid w:val="00B83156"/>
    <w:rsid w:val="00B866D6"/>
    <w:rsid w:val="00B867F6"/>
    <w:rsid w:val="00B903E6"/>
    <w:rsid w:val="00B90CED"/>
    <w:rsid w:val="00B9113D"/>
    <w:rsid w:val="00B92865"/>
    <w:rsid w:val="00B92B80"/>
    <w:rsid w:val="00B92E1A"/>
    <w:rsid w:val="00B94636"/>
    <w:rsid w:val="00B955A7"/>
    <w:rsid w:val="00B95E6A"/>
    <w:rsid w:val="00B95F02"/>
    <w:rsid w:val="00B96880"/>
    <w:rsid w:val="00B96881"/>
    <w:rsid w:val="00BA09A4"/>
    <w:rsid w:val="00BA0E0C"/>
    <w:rsid w:val="00BA24DC"/>
    <w:rsid w:val="00BA5532"/>
    <w:rsid w:val="00BA5F13"/>
    <w:rsid w:val="00BA6BB7"/>
    <w:rsid w:val="00BA6FC5"/>
    <w:rsid w:val="00BA7437"/>
    <w:rsid w:val="00BA75BF"/>
    <w:rsid w:val="00BB0479"/>
    <w:rsid w:val="00BB0D84"/>
    <w:rsid w:val="00BB2273"/>
    <w:rsid w:val="00BB313E"/>
    <w:rsid w:val="00BB3519"/>
    <w:rsid w:val="00BB35E1"/>
    <w:rsid w:val="00BB3AF4"/>
    <w:rsid w:val="00BB4404"/>
    <w:rsid w:val="00BB5199"/>
    <w:rsid w:val="00BB78EB"/>
    <w:rsid w:val="00BB7DB2"/>
    <w:rsid w:val="00BC1415"/>
    <w:rsid w:val="00BC16E8"/>
    <w:rsid w:val="00BC2642"/>
    <w:rsid w:val="00BC2CE5"/>
    <w:rsid w:val="00BC40E3"/>
    <w:rsid w:val="00BC48E9"/>
    <w:rsid w:val="00BC5898"/>
    <w:rsid w:val="00BC5E32"/>
    <w:rsid w:val="00BC6BDA"/>
    <w:rsid w:val="00BC73A3"/>
    <w:rsid w:val="00BC748B"/>
    <w:rsid w:val="00BC7C8D"/>
    <w:rsid w:val="00BD15F9"/>
    <w:rsid w:val="00BD2321"/>
    <w:rsid w:val="00BD29BF"/>
    <w:rsid w:val="00BD461E"/>
    <w:rsid w:val="00BD593C"/>
    <w:rsid w:val="00BD6A56"/>
    <w:rsid w:val="00BD6C36"/>
    <w:rsid w:val="00BD76E4"/>
    <w:rsid w:val="00BD7C6B"/>
    <w:rsid w:val="00BE013F"/>
    <w:rsid w:val="00BE1241"/>
    <w:rsid w:val="00BE1A97"/>
    <w:rsid w:val="00BE1C4D"/>
    <w:rsid w:val="00BE35D6"/>
    <w:rsid w:val="00BE4F03"/>
    <w:rsid w:val="00BF01FA"/>
    <w:rsid w:val="00BF05F8"/>
    <w:rsid w:val="00BF0FB9"/>
    <w:rsid w:val="00BF1939"/>
    <w:rsid w:val="00BF19EF"/>
    <w:rsid w:val="00BF23A4"/>
    <w:rsid w:val="00BF3EB8"/>
    <w:rsid w:val="00BF4D7F"/>
    <w:rsid w:val="00BF4F37"/>
    <w:rsid w:val="00BF73E9"/>
    <w:rsid w:val="00BF7640"/>
    <w:rsid w:val="00BF7CB6"/>
    <w:rsid w:val="00C00B37"/>
    <w:rsid w:val="00C00B3C"/>
    <w:rsid w:val="00C01564"/>
    <w:rsid w:val="00C03042"/>
    <w:rsid w:val="00C03597"/>
    <w:rsid w:val="00C03FEB"/>
    <w:rsid w:val="00C04019"/>
    <w:rsid w:val="00C04B80"/>
    <w:rsid w:val="00C06E89"/>
    <w:rsid w:val="00C071CD"/>
    <w:rsid w:val="00C104AB"/>
    <w:rsid w:val="00C14871"/>
    <w:rsid w:val="00C16FC1"/>
    <w:rsid w:val="00C21461"/>
    <w:rsid w:val="00C2251D"/>
    <w:rsid w:val="00C231A1"/>
    <w:rsid w:val="00C23564"/>
    <w:rsid w:val="00C246DB"/>
    <w:rsid w:val="00C24A70"/>
    <w:rsid w:val="00C24ED1"/>
    <w:rsid w:val="00C25A02"/>
    <w:rsid w:val="00C25DEB"/>
    <w:rsid w:val="00C2686E"/>
    <w:rsid w:val="00C27EFD"/>
    <w:rsid w:val="00C3022E"/>
    <w:rsid w:val="00C30C03"/>
    <w:rsid w:val="00C31260"/>
    <w:rsid w:val="00C31519"/>
    <w:rsid w:val="00C31A93"/>
    <w:rsid w:val="00C32C4A"/>
    <w:rsid w:val="00C33941"/>
    <w:rsid w:val="00C33F75"/>
    <w:rsid w:val="00C351B7"/>
    <w:rsid w:val="00C35DF0"/>
    <w:rsid w:val="00C36FE1"/>
    <w:rsid w:val="00C4112E"/>
    <w:rsid w:val="00C4401C"/>
    <w:rsid w:val="00C513D8"/>
    <w:rsid w:val="00C5199A"/>
    <w:rsid w:val="00C52B4E"/>
    <w:rsid w:val="00C53C7D"/>
    <w:rsid w:val="00C53F92"/>
    <w:rsid w:val="00C54DB3"/>
    <w:rsid w:val="00C61143"/>
    <w:rsid w:val="00C61C40"/>
    <w:rsid w:val="00C66792"/>
    <w:rsid w:val="00C66798"/>
    <w:rsid w:val="00C66E48"/>
    <w:rsid w:val="00C67000"/>
    <w:rsid w:val="00C6769D"/>
    <w:rsid w:val="00C73DEE"/>
    <w:rsid w:val="00C73E00"/>
    <w:rsid w:val="00C74A49"/>
    <w:rsid w:val="00C75CED"/>
    <w:rsid w:val="00C76126"/>
    <w:rsid w:val="00C761CE"/>
    <w:rsid w:val="00C77CD5"/>
    <w:rsid w:val="00C77E05"/>
    <w:rsid w:val="00C80525"/>
    <w:rsid w:val="00C8272D"/>
    <w:rsid w:val="00C84679"/>
    <w:rsid w:val="00C8608C"/>
    <w:rsid w:val="00C86633"/>
    <w:rsid w:val="00C9129C"/>
    <w:rsid w:val="00C9152D"/>
    <w:rsid w:val="00C9282D"/>
    <w:rsid w:val="00C92A87"/>
    <w:rsid w:val="00C92CE3"/>
    <w:rsid w:val="00C93404"/>
    <w:rsid w:val="00C93AD6"/>
    <w:rsid w:val="00C941F4"/>
    <w:rsid w:val="00C94815"/>
    <w:rsid w:val="00CA181F"/>
    <w:rsid w:val="00CA1F09"/>
    <w:rsid w:val="00CA20D8"/>
    <w:rsid w:val="00CA3E68"/>
    <w:rsid w:val="00CA5D5C"/>
    <w:rsid w:val="00CA665E"/>
    <w:rsid w:val="00CB0B41"/>
    <w:rsid w:val="00CB1674"/>
    <w:rsid w:val="00CB2401"/>
    <w:rsid w:val="00CB26B6"/>
    <w:rsid w:val="00CB46C9"/>
    <w:rsid w:val="00CB4F8D"/>
    <w:rsid w:val="00CB5C1E"/>
    <w:rsid w:val="00CB64A8"/>
    <w:rsid w:val="00CB7931"/>
    <w:rsid w:val="00CB7D78"/>
    <w:rsid w:val="00CC01FC"/>
    <w:rsid w:val="00CC2118"/>
    <w:rsid w:val="00CC2C0F"/>
    <w:rsid w:val="00CC3AFD"/>
    <w:rsid w:val="00CC438B"/>
    <w:rsid w:val="00CC6AB6"/>
    <w:rsid w:val="00CC7259"/>
    <w:rsid w:val="00CC7CCD"/>
    <w:rsid w:val="00CD0434"/>
    <w:rsid w:val="00CD1590"/>
    <w:rsid w:val="00CD1CD8"/>
    <w:rsid w:val="00CD34EF"/>
    <w:rsid w:val="00CD3EA7"/>
    <w:rsid w:val="00CD49C1"/>
    <w:rsid w:val="00CD4A96"/>
    <w:rsid w:val="00CD5307"/>
    <w:rsid w:val="00CD69F3"/>
    <w:rsid w:val="00CE0F55"/>
    <w:rsid w:val="00CE1464"/>
    <w:rsid w:val="00CE1BDE"/>
    <w:rsid w:val="00CE1EC0"/>
    <w:rsid w:val="00CE2551"/>
    <w:rsid w:val="00CE6BDD"/>
    <w:rsid w:val="00CE729D"/>
    <w:rsid w:val="00CF0446"/>
    <w:rsid w:val="00CF0A6D"/>
    <w:rsid w:val="00CF0C53"/>
    <w:rsid w:val="00CF13DD"/>
    <w:rsid w:val="00CF16CB"/>
    <w:rsid w:val="00CF1C11"/>
    <w:rsid w:val="00CF5A7B"/>
    <w:rsid w:val="00CF5B81"/>
    <w:rsid w:val="00CF7223"/>
    <w:rsid w:val="00CF7785"/>
    <w:rsid w:val="00CF7801"/>
    <w:rsid w:val="00CF7D54"/>
    <w:rsid w:val="00D00F99"/>
    <w:rsid w:val="00D023A4"/>
    <w:rsid w:val="00D0316A"/>
    <w:rsid w:val="00D03714"/>
    <w:rsid w:val="00D045FA"/>
    <w:rsid w:val="00D04C2F"/>
    <w:rsid w:val="00D0510D"/>
    <w:rsid w:val="00D05A1B"/>
    <w:rsid w:val="00D05A8D"/>
    <w:rsid w:val="00D05CDD"/>
    <w:rsid w:val="00D062E5"/>
    <w:rsid w:val="00D06EEF"/>
    <w:rsid w:val="00D07140"/>
    <w:rsid w:val="00D07335"/>
    <w:rsid w:val="00D107F9"/>
    <w:rsid w:val="00D10BFF"/>
    <w:rsid w:val="00D11171"/>
    <w:rsid w:val="00D11587"/>
    <w:rsid w:val="00D11C33"/>
    <w:rsid w:val="00D1216F"/>
    <w:rsid w:val="00D12DDE"/>
    <w:rsid w:val="00D13BC1"/>
    <w:rsid w:val="00D14DE7"/>
    <w:rsid w:val="00D157E7"/>
    <w:rsid w:val="00D15F8D"/>
    <w:rsid w:val="00D1632F"/>
    <w:rsid w:val="00D17288"/>
    <w:rsid w:val="00D1735B"/>
    <w:rsid w:val="00D1735E"/>
    <w:rsid w:val="00D20E09"/>
    <w:rsid w:val="00D22B3E"/>
    <w:rsid w:val="00D23562"/>
    <w:rsid w:val="00D23BFC"/>
    <w:rsid w:val="00D248E3"/>
    <w:rsid w:val="00D25A8A"/>
    <w:rsid w:val="00D314F9"/>
    <w:rsid w:val="00D3212E"/>
    <w:rsid w:val="00D32304"/>
    <w:rsid w:val="00D327EF"/>
    <w:rsid w:val="00D3311C"/>
    <w:rsid w:val="00D3333C"/>
    <w:rsid w:val="00D3362E"/>
    <w:rsid w:val="00D336D4"/>
    <w:rsid w:val="00D36828"/>
    <w:rsid w:val="00D37692"/>
    <w:rsid w:val="00D37EC8"/>
    <w:rsid w:val="00D414D4"/>
    <w:rsid w:val="00D41522"/>
    <w:rsid w:val="00D429F2"/>
    <w:rsid w:val="00D436E1"/>
    <w:rsid w:val="00D445C7"/>
    <w:rsid w:val="00D455B6"/>
    <w:rsid w:val="00D45B17"/>
    <w:rsid w:val="00D475DF"/>
    <w:rsid w:val="00D4781A"/>
    <w:rsid w:val="00D509F4"/>
    <w:rsid w:val="00D5106B"/>
    <w:rsid w:val="00D518BA"/>
    <w:rsid w:val="00D51E8F"/>
    <w:rsid w:val="00D53F5A"/>
    <w:rsid w:val="00D54CC9"/>
    <w:rsid w:val="00D55C5F"/>
    <w:rsid w:val="00D5640F"/>
    <w:rsid w:val="00D574AF"/>
    <w:rsid w:val="00D600B0"/>
    <w:rsid w:val="00D613B9"/>
    <w:rsid w:val="00D62494"/>
    <w:rsid w:val="00D63565"/>
    <w:rsid w:val="00D64002"/>
    <w:rsid w:val="00D65C65"/>
    <w:rsid w:val="00D67087"/>
    <w:rsid w:val="00D71174"/>
    <w:rsid w:val="00D714BD"/>
    <w:rsid w:val="00D715A4"/>
    <w:rsid w:val="00D73775"/>
    <w:rsid w:val="00D738D2"/>
    <w:rsid w:val="00D74566"/>
    <w:rsid w:val="00D747A1"/>
    <w:rsid w:val="00D757ED"/>
    <w:rsid w:val="00D7657A"/>
    <w:rsid w:val="00D76A87"/>
    <w:rsid w:val="00D771B8"/>
    <w:rsid w:val="00D77F22"/>
    <w:rsid w:val="00D80E36"/>
    <w:rsid w:val="00D81927"/>
    <w:rsid w:val="00D82885"/>
    <w:rsid w:val="00D82F26"/>
    <w:rsid w:val="00D83048"/>
    <w:rsid w:val="00D844FB"/>
    <w:rsid w:val="00D85D90"/>
    <w:rsid w:val="00D86314"/>
    <w:rsid w:val="00D863B4"/>
    <w:rsid w:val="00D86E08"/>
    <w:rsid w:val="00D877E5"/>
    <w:rsid w:val="00D87C96"/>
    <w:rsid w:val="00D87F44"/>
    <w:rsid w:val="00D902A0"/>
    <w:rsid w:val="00D95E2C"/>
    <w:rsid w:val="00D9641F"/>
    <w:rsid w:val="00D96F2C"/>
    <w:rsid w:val="00DA164A"/>
    <w:rsid w:val="00DA26CB"/>
    <w:rsid w:val="00DA5D2D"/>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5AA0"/>
    <w:rsid w:val="00DC607E"/>
    <w:rsid w:val="00DC61BC"/>
    <w:rsid w:val="00DC7290"/>
    <w:rsid w:val="00DD3CF7"/>
    <w:rsid w:val="00DD4200"/>
    <w:rsid w:val="00DD493F"/>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2BF9"/>
    <w:rsid w:val="00E030CB"/>
    <w:rsid w:val="00E03AC2"/>
    <w:rsid w:val="00E048C1"/>
    <w:rsid w:val="00E0519E"/>
    <w:rsid w:val="00E05F76"/>
    <w:rsid w:val="00E0603B"/>
    <w:rsid w:val="00E06D8B"/>
    <w:rsid w:val="00E071A6"/>
    <w:rsid w:val="00E07793"/>
    <w:rsid w:val="00E07EE4"/>
    <w:rsid w:val="00E10790"/>
    <w:rsid w:val="00E11845"/>
    <w:rsid w:val="00E11C13"/>
    <w:rsid w:val="00E12F95"/>
    <w:rsid w:val="00E135FE"/>
    <w:rsid w:val="00E13F41"/>
    <w:rsid w:val="00E147A4"/>
    <w:rsid w:val="00E15658"/>
    <w:rsid w:val="00E20536"/>
    <w:rsid w:val="00E224E8"/>
    <w:rsid w:val="00E23392"/>
    <w:rsid w:val="00E23631"/>
    <w:rsid w:val="00E24785"/>
    <w:rsid w:val="00E250A4"/>
    <w:rsid w:val="00E25BAB"/>
    <w:rsid w:val="00E27E2A"/>
    <w:rsid w:val="00E30036"/>
    <w:rsid w:val="00E31A54"/>
    <w:rsid w:val="00E31E32"/>
    <w:rsid w:val="00E32908"/>
    <w:rsid w:val="00E32AC3"/>
    <w:rsid w:val="00E330EE"/>
    <w:rsid w:val="00E33B19"/>
    <w:rsid w:val="00E33BAF"/>
    <w:rsid w:val="00E34209"/>
    <w:rsid w:val="00E345A7"/>
    <w:rsid w:val="00E36DC9"/>
    <w:rsid w:val="00E36F89"/>
    <w:rsid w:val="00E37151"/>
    <w:rsid w:val="00E402F5"/>
    <w:rsid w:val="00E409EA"/>
    <w:rsid w:val="00E416D8"/>
    <w:rsid w:val="00E420EB"/>
    <w:rsid w:val="00E42488"/>
    <w:rsid w:val="00E42F0D"/>
    <w:rsid w:val="00E45171"/>
    <w:rsid w:val="00E45619"/>
    <w:rsid w:val="00E4570A"/>
    <w:rsid w:val="00E512A8"/>
    <w:rsid w:val="00E5532E"/>
    <w:rsid w:val="00E55A49"/>
    <w:rsid w:val="00E55AFE"/>
    <w:rsid w:val="00E55D32"/>
    <w:rsid w:val="00E61273"/>
    <w:rsid w:val="00E61449"/>
    <w:rsid w:val="00E614EE"/>
    <w:rsid w:val="00E61D72"/>
    <w:rsid w:val="00E61D7D"/>
    <w:rsid w:val="00E62629"/>
    <w:rsid w:val="00E62F1C"/>
    <w:rsid w:val="00E62FB6"/>
    <w:rsid w:val="00E632DB"/>
    <w:rsid w:val="00E63A47"/>
    <w:rsid w:val="00E6477F"/>
    <w:rsid w:val="00E64874"/>
    <w:rsid w:val="00E64A8A"/>
    <w:rsid w:val="00E64B14"/>
    <w:rsid w:val="00E653BC"/>
    <w:rsid w:val="00E653D4"/>
    <w:rsid w:val="00E66D70"/>
    <w:rsid w:val="00E678B6"/>
    <w:rsid w:val="00E70ACE"/>
    <w:rsid w:val="00E70BBE"/>
    <w:rsid w:val="00E70E90"/>
    <w:rsid w:val="00E71E35"/>
    <w:rsid w:val="00E72785"/>
    <w:rsid w:val="00E73528"/>
    <w:rsid w:val="00E759B1"/>
    <w:rsid w:val="00E75BED"/>
    <w:rsid w:val="00E762AE"/>
    <w:rsid w:val="00E7649C"/>
    <w:rsid w:val="00E77A0E"/>
    <w:rsid w:val="00E8089A"/>
    <w:rsid w:val="00E80F01"/>
    <w:rsid w:val="00E832B6"/>
    <w:rsid w:val="00E83694"/>
    <w:rsid w:val="00E8385C"/>
    <w:rsid w:val="00E846F9"/>
    <w:rsid w:val="00E86A0C"/>
    <w:rsid w:val="00E900F2"/>
    <w:rsid w:val="00E90298"/>
    <w:rsid w:val="00E90344"/>
    <w:rsid w:val="00E90848"/>
    <w:rsid w:val="00E90DA8"/>
    <w:rsid w:val="00E922FD"/>
    <w:rsid w:val="00E923CB"/>
    <w:rsid w:val="00E9389C"/>
    <w:rsid w:val="00E93BDA"/>
    <w:rsid w:val="00E93DE2"/>
    <w:rsid w:val="00E94669"/>
    <w:rsid w:val="00E94749"/>
    <w:rsid w:val="00E94DDE"/>
    <w:rsid w:val="00E958CC"/>
    <w:rsid w:val="00E95C04"/>
    <w:rsid w:val="00E95D93"/>
    <w:rsid w:val="00E97B3F"/>
    <w:rsid w:val="00E97B7B"/>
    <w:rsid w:val="00EA04C2"/>
    <w:rsid w:val="00EA0F07"/>
    <w:rsid w:val="00EA17B8"/>
    <w:rsid w:val="00EA1D27"/>
    <w:rsid w:val="00EA3D3D"/>
    <w:rsid w:val="00EA41E8"/>
    <w:rsid w:val="00EA4906"/>
    <w:rsid w:val="00EA66EE"/>
    <w:rsid w:val="00EB126F"/>
    <w:rsid w:val="00EB1E10"/>
    <w:rsid w:val="00EB2EDD"/>
    <w:rsid w:val="00EB382C"/>
    <w:rsid w:val="00EB6263"/>
    <w:rsid w:val="00EB7191"/>
    <w:rsid w:val="00EB732B"/>
    <w:rsid w:val="00EB7EE8"/>
    <w:rsid w:val="00EC19E9"/>
    <w:rsid w:val="00EC1DF9"/>
    <w:rsid w:val="00EC2135"/>
    <w:rsid w:val="00EC2CDB"/>
    <w:rsid w:val="00EC61C3"/>
    <w:rsid w:val="00EC67FB"/>
    <w:rsid w:val="00EC7D8D"/>
    <w:rsid w:val="00EC7F65"/>
    <w:rsid w:val="00ED1270"/>
    <w:rsid w:val="00ED31E2"/>
    <w:rsid w:val="00ED6062"/>
    <w:rsid w:val="00ED61A8"/>
    <w:rsid w:val="00ED6769"/>
    <w:rsid w:val="00ED71BE"/>
    <w:rsid w:val="00ED7DAE"/>
    <w:rsid w:val="00EE1620"/>
    <w:rsid w:val="00EE1A1F"/>
    <w:rsid w:val="00EE2264"/>
    <w:rsid w:val="00EE28AB"/>
    <w:rsid w:val="00EE46AA"/>
    <w:rsid w:val="00EE4BE1"/>
    <w:rsid w:val="00EE4D29"/>
    <w:rsid w:val="00EE55B6"/>
    <w:rsid w:val="00EE5D4D"/>
    <w:rsid w:val="00EE64E2"/>
    <w:rsid w:val="00EE6EC8"/>
    <w:rsid w:val="00EE7E21"/>
    <w:rsid w:val="00EF16D6"/>
    <w:rsid w:val="00EF4C12"/>
    <w:rsid w:val="00EF4C16"/>
    <w:rsid w:val="00EF650B"/>
    <w:rsid w:val="00EF69BA"/>
    <w:rsid w:val="00F015D3"/>
    <w:rsid w:val="00F01A97"/>
    <w:rsid w:val="00F01D2E"/>
    <w:rsid w:val="00F01FF5"/>
    <w:rsid w:val="00F02700"/>
    <w:rsid w:val="00F050F9"/>
    <w:rsid w:val="00F05F10"/>
    <w:rsid w:val="00F107D0"/>
    <w:rsid w:val="00F10C70"/>
    <w:rsid w:val="00F10DD7"/>
    <w:rsid w:val="00F11276"/>
    <w:rsid w:val="00F11AC8"/>
    <w:rsid w:val="00F1293C"/>
    <w:rsid w:val="00F13E73"/>
    <w:rsid w:val="00F204EB"/>
    <w:rsid w:val="00F2182B"/>
    <w:rsid w:val="00F24749"/>
    <w:rsid w:val="00F25C3E"/>
    <w:rsid w:val="00F26347"/>
    <w:rsid w:val="00F26489"/>
    <w:rsid w:val="00F30E52"/>
    <w:rsid w:val="00F33E6D"/>
    <w:rsid w:val="00F33FA9"/>
    <w:rsid w:val="00F34FFF"/>
    <w:rsid w:val="00F356B3"/>
    <w:rsid w:val="00F35F65"/>
    <w:rsid w:val="00F362C3"/>
    <w:rsid w:val="00F365A7"/>
    <w:rsid w:val="00F36706"/>
    <w:rsid w:val="00F40EA3"/>
    <w:rsid w:val="00F41635"/>
    <w:rsid w:val="00F42649"/>
    <w:rsid w:val="00F42753"/>
    <w:rsid w:val="00F42F2E"/>
    <w:rsid w:val="00F43292"/>
    <w:rsid w:val="00F43908"/>
    <w:rsid w:val="00F45E2E"/>
    <w:rsid w:val="00F45EE0"/>
    <w:rsid w:val="00F461CD"/>
    <w:rsid w:val="00F4623A"/>
    <w:rsid w:val="00F47DA9"/>
    <w:rsid w:val="00F5159C"/>
    <w:rsid w:val="00F52371"/>
    <w:rsid w:val="00F54FAC"/>
    <w:rsid w:val="00F60D74"/>
    <w:rsid w:val="00F61B7B"/>
    <w:rsid w:val="00F6205C"/>
    <w:rsid w:val="00F6281A"/>
    <w:rsid w:val="00F638C5"/>
    <w:rsid w:val="00F63A06"/>
    <w:rsid w:val="00F64C88"/>
    <w:rsid w:val="00F64CD2"/>
    <w:rsid w:val="00F6710F"/>
    <w:rsid w:val="00F67875"/>
    <w:rsid w:val="00F755BD"/>
    <w:rsid w:val="00F76A07"/>
    <w:rsid w:val="00F80147"/>
    <w:rsid w:val="00F82CE4"/>
    <w:rsid w:val="00F82FAE"/>
    <w:rsid w:val="00F84B76"/>
    <w:rsid w:val="00F84DCB"/>
    <w:rsid w:val="00F857F2"/>
    <w:rsid w:val="00F86553"/>
    <w:rsid w:val="00F87F5F"/>
    <w:rsid w:val="00F904CD"/>
    <w:rsid w:val="00F907C2"/>
    <w:rsid w:val="00F926FC"/>
    <w:rsid w:val="00F93158"/>
    <w:rsid w:val="00F934A4"/>
    <w:rsid w:val="00F94653"/>
    <w:rsid w:val="00F94689"/>
    <w:rsid w:val="00F94927"/>
    <w:rsid w:val="00F97E11"/>
    <w:rsid w:val="00FA0FE8"/>
    <w:rsid w:val="00FA1651"/>
    <w:rsid w:val="00FA1EA1"/>
    <w:rsid w:val="00FA4736"/>
    <w:rsid w:val="00FA47EA"/>
    <w:rsid w:val="00FA5266"/>
    <w:rsid w:val="00FA5444"/>
    <w:rsid w:val="00FA5975"/>
    <w:rsid w:val="00FA5A25"/>
    <w:rsid w:val="00FB5753"/>
    <w:rsid w:val="00FB5C06"/>
    <w:rsid w:val="00FB5F65"/>
    <w:rsid w:val="00FC0D65"/>
    <w:rsid w:val="00FC177D"/>
    <w:rsid w:val="00FC1E7A"/>
    <w:rsid w:val="00FC2BD4"/>
    <w:rsid w:val="00FC2CDC"/>
    <w:rsid w:val="00FC4EA9"/>
    <w:rsid w:val="00FC68FC"/>
    <w:rsid w:val="00FC6B54"/>
    <w:rsid w:val="00FD028E"/>
    <w:rsid w:val="00FD2C29"/>
    <w:rsid w:val="00FD45C4"/>
    <w:rsid w:val="00FD4DF9"/>
    <w:rsid w:val="00FD54EC"/>
    <w:rsid w:val="00FD607C"/>
    <w:rsid w:val="00FE197E"/>
    <w:rsid w:val="00FE1C16"/>
    <w:rsid w:val="00FE2686"/>
    <w:rsid w:val="00FE273F"/>
    <w:rsid w:val="00FE7A7D"/>
    <w:rsid w:val="00FF059A"/>
    <w:rsid w:val="00FF0624"/>
    <w:rsid w:val="00FF1E5B"/>
    <w:rsid w:val="00FF2EBC"/>
    <w:rsid w:val="00FF364D"/>
    <w:rsid w:val="00FF376B"/>
    <w:rsid w:val="00FF4501"/>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celot.readthedocs.io/en/latest/index.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edis.io/docs/" TargetMode="External"/><Relationship Id="rId47" Type="http://schemas.openxmlformats.org/officeDocument/2006/relationships/hyperlink" Target="https://github.com/ngx-translate/core" TargetMode="Externa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hebojda.medium.com/docker-alapoz%C3%B3-b8efb6aa68e9" TargetMode="External"/><Relationship Id="rId40" Type="http://schemas.openxmlformats.org/officeDocument/2006/relationships/hyperlink" Target="https://github.com/jbogard/MediatR/wiki" TargetMode="External"/><Relationship Id="rId45" Type="http://schemas.openxmlformats.org/officeDocument/2006/relationships/hyperlink" Target="https://docs.hangfire.io/en/latest/"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identityserver4.readthedocs.io/en/latest/"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abbitmq.com/documentation.html" TargetMode="External"/><Relationship Id="rId48" Type="http://schemas.openxmlformats.org/officeDocument/2006/relationships/hyperlink" Target="https://docs.cypress.io/guides/overview/why-cypress"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view=aspnetcore-7.0" TargetMode="External"/><Relationship Id="rId46" Type="http://schemas.openxmlformats.org/officeDocument/2006/relationships/hyperlink" Target="https://material.angular.io/" TargetMode="External"/><Relationship Id="rId20" Type="http://schemas.openxmlformats.org/officeDocument/2006/relationships/image" Target="media/image12.png"/><Relationship Id="rId41" Type="http://schemas.openxmlformats.org/officeDocument/2006/relationships/hyperlink" Target="https://learn.microsoft.com/hu-hu/aspnet/core/signalr/introduction?view=aspnetcore-7.0&amp;WT.mc_id=dotnet-35129-websit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14400</TotalTime>
  <Pages>1</Pages>
  <Words>16041</Words>
  <Characters>110686</Characters>
  <Application>Microsoft Office Word</Application>
  <DocSecurity>0</DocSecurity>
  <Lines>922</Lines>
  <Paragraphs>252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126475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920</cp:revision>
  <cp:lastPrinted>2023-05-29T08:24:00Z</cp:lastPrinted>
  <dcterms:created xsi:type="dcterms:W3CDTF">2023-11-01T21:30:00Z</dcterms:created>
  <dcterms:modified xsi:type="dcterms:W3CDTF">2023-11-24T08:33:00Z</dcterms:modified>
</cp:coreProperties>
</file>