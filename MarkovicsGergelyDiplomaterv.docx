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F742C" w14:textId="5BDCF08C" w:rsidR="0063585C" w:rsidRPr="004851C7" w:rsidRDefault="009D2FD8" w:rsidP="00E0519E">
      <w:pPr>
        <w:pStyle w:val="Cmlaplog"/>
      </w:pPr>
      <w:r w:rsidRPr="004851C7">
        <w:rPr>
          <w:noProof/>
          <w:lang w:eastAsia="hu-HU"/>
        </w:rPr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261E961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614306E0" w14:textId="521ADFE4" w:rsidR="004851C7" w:rsidRDefault="00000000" w:rsidP="00D429F2">
      <w:pPr>
        <w:pStyle w:val="Cmlapkarstanszk"/>
      </w:pPr>
      <w:fldSimple w:instr="DOCPROPERTY  Company  \* MERGEFORMAT">
        <w:r w:rsidR="008F6797">
          <w:t>Automatizálási és Alkalmazott Informatikai Tanszék</w:t>
        </w:r>
      </w:fldSimple>
    </w:p>
    <w:p w14:paraId="636BBB01" w14:textId="77777777" w:rsidR="004851C7" w:rsidRDefault="004851C7"/>
    <w:p w14:paraId="36F20A54" w14:textId="77777777" w:rsidR="004851C7" w:rsidRDefault="004851C7"/>
    <w:p w14:paraId="75CB48F7" w14:textId="77777777" w:rsidR="00A60C49" w:rsidRDefault="00A60C49" w:rsidP="008568AE">
      <w:pPr>
        <w:ind w:firstLine="0"/>
      </w:pPr>
    </w:p>
    <w:p w14:paraId="4137C25D" w14:textId="77777777" w:rsidR="00A60C49" w:rsidRDefault="00A60C49" w:rsidP="008568AE">
      <w:pPr>
        <w:ind w:firstLine="0"/>
      </w:pPr>
    </w:p>
    <w:p w14:paraId="6AA55EF9" w14:textId="77777777" w:rsidR="00A60C49" w:rsidRDefault="00A60C49" w:rsidP="008568AE">
      <w:pPr>
        <w:ind w:firstLine="0"/>
      </w:pPr>
    </w:p>
    <w:p w14:paraId="66597C48" w14:textId="77777777" w:rsidR="00A60C49" w:rsidRPr="00B50CAA" w:rsidRDefault="00A60C49" w:rsidP="008568AE">
      <w:pPr>
        <w:ind w:firstLine="0"/>
      </w:pPr>
    </w:p>
    <w:p w14:paraId="59244F12" w14:textId="26F06161" w:rsidR="00CB5AB0" w:rsidRPr="00B50CAA" w:rsidRDefault="00000000" w:rsidP="00CB5AB0">
      <w:pPr>
        <w:pStyle w:val="Cmlapszerz"/>
      </w:pPr>
      <w:fldSimple w:instr=" AUTHOR  \* MERGEFORMAT ">
        <w:r w:rsidR="008F6797">
          <w:t>Markovics Gergely</w:t>
        </w:r>
      </w:fldSimple>
    </w:p>
    <w:p w14:paraId="60FA3AE1" w14:textId="699024AA" w:rsidR="00CB5AB0" w:rsidRPr="00B50CAA" w:rsidRDefault="00000000" w:rsidP="00CB5AB0">
      <w:pPr>
        <w:pStyle w:val="Cm"/>
      </w:pPr>
      <w:fldSimple w:instr=" TITLE  \* MERGEFORMAT ">
        <w:r w:rsidR="008F6797">
          <w:t>Kártyajáték megvalósítása mikroszolgáltatás alapokon</w:t>
        </w:r>
      </w:fldSimple>
    </w:p>
    <w:p w14:paraId="131CEEAD" w14:textId="56A86AA0" w:rsidR="00CB5AB0" w:rsidRDefault="00CB5AB0" w:rsidP="00A60C49">
      <w:pPr>
        <w:pStyle w:val="Alcm"/>
      </w:pPr>
      <w:r>
        <w:fldChar w:fldCharType="begin"/>
      </w:r>
      <w:r>
        <w:instrText xml:space="preserve"> SUBJECT  \* MERGEFORMAT </w:instrText>
      </w:r>
      <w:r>
        <w:fldChar w:fldCharType="end"/>
      </w:r>
    </w:p>
    <w:p w14:paraId="10F91B99" w14:textId="36F293CD" w:rsidR="00CB5AB0" w:rsidRPr="00D429F2" w:rsidRDefault="00CB5AB0" w:rsidP="00A60C49">
      <w:pPr>
        <w:pStyle w:val="Alcm"/>
      </w:pPr>
      <w:r w:rsidRPr="00D429F2">
        <w:rPr>
          <w:lang w:eastAsia="hu-H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A47467" wp14:editId="2312799F">
                <wp:simplePos x="0" y="0"/>
                <wp:positionH relativeFrom="page">
                  <wp:posOffset>2602865</wp:posOffset>
                </wp:positionH>
                <wp:positionV relativeFrom="paragraph">
                  <wp:posOffset>362585</wp:posOffset>
                </wp:positionV>
                <wp:extent cx="2879725" cy="1028700"/>
                <wp:effectExtent l="2540" t="0" r="3810" b="4445"/>
                <wp:wrapNone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4AE84C" w14:textId="77777777" w:rsidR="00CB5AB0" w:rsidRDefault="00CB5AB0" w:rsidP="00CB5AB0">
                            <w:pPr>
                              <w:keepLines/>
                              <w:spacing w:after="0"/>
                              <w:ind w:firstLine="0"/>
                              <w:jc w:val="center"/>
                              <w:rPr>
                                <w:smallCaps/>
                              </w:rPr>
                            </w:pPr>
                            <w:r>
                              <w:rPr>
                                <w:smallCaps/>
                              </w:rPr>
                              <w:t>Konzulens</w:t>
                            </w:r>
                          </w:p>
                          <w:p w14:paraId="3BBE6082" w14:textId="472841A1" w:rsidR="00CB5AB0" w:rsidRDefault="00000000" w:rsidP="00CB5AB0">
                            <w:pPr>
                              <w:pStyle w:val="Cmlapszerz"/>
                            </w:pPr>
                            <w:fldSimple w:instr=" DOCPROPERTY &quot;Manager&quot;  \* MERGEFORMAT ">
                              <w:r w:rsidR="009A1E07">
                                <w:t>Dr. Kővári Bence András</w:t>
                              </w:r>
                            </w:fldSimple>
                          </w:p>
                          <w:p w14:paraId="11893E36" w14:textId="45DB7105" w:rsidR="00CB5AB0" w:rsidRDefault="00CB5AB0" w:rsidP="00CB5AB0">
                            <w:pPr>
                              <w:spacing w:after="0"/>
                              <w:ind w:firstLine="0"/>
                              <w:jc w:val="center"/>
                            </w:pPr>
                            <w:r>
                              <w:t xml:space="preserve">BUDAPEST, </w:t>
                            </w:r>
                            <w:r>
                              <w:fldChar w:fldCharType="begin"/>
                            </w:r>
                            <w:r>
                              <w:instrText xml:space="preserve"> DATE \@ "yyyy" \* MERGEFORMAT </w:instrText>
                            </w:r>
                            <w:r>
                              <w:fldChar w:fldCharType="separate"/>
                            </w:r>
                            <w:r w:rsidR="00895E7B">
                              <w:rPr>
                                <w:noProof/>
                              </w:rPr>
                              <w:t>2023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FA47467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04.95pt;margin-top:28.55pt;width:226.75pt;height:81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" stroked="f">
                <v:textbox>
                  <w:txbxContent>
                    <w:p w14:paraId="134AE84C" w14:textId="77777777" w:rsidR="00CB5AB0" w:rsidRDefault="00CB5AB0" w:rsidP="00CB5AB0">
                      <w:pPr>
                        <w:keepLines/>
                        <w:spacing w:after="0"/>
                        <w:ind w:firstLine="0"/>
                        <w:jc w:val="center"/>
                        <w:rPr>
                          <w:smallCaps/>
                        </w:rPr>
                      </w:pPr>
                      <w:r>
                        <w:rPr>
                          <w:smallCaps/>
                        </w:rPr>
                        <w:t>Konzulens</w:t>
                      </w:r>
                    </w:p>
                    <w:p w14:paraId="3BBE6082" w14:textId="472841A1" w:rsidR="00CB5AB0" w:rsidRDefault="00000000" w:rsidP="00CB5AB0">
                      <w:pPr>
                        <w:pStyle w:val="Cmlapszerz"/>
                      </w:pPr>
                      <w:fldSimple w:instr=" DOCPROPERTY &quot;Manager&quot;  \* MERGEFORMAT ">
                        <w:r w:rsidR="009A1E07">
                          <w:t>Dr. Kővári Bence András</w:t>
                        </w:r>
                      </w:fldSimple>
                    </w:p>
                    <w:p w14:paraId="11893E36" w14:textId="45DB7105" w:rsidR="00CB5AB0" w:rsidRDefault="00CB5AB0" w:rsidP="00CB5AB0">
                      <w:pPr>
                        <w:spacing w:after="0"/>
                        <w:ind w:firstLine="0"/>
                        <w:jc w:val="center"/>
                      </w:pPr>
                      <w:r>
                        <w:t xml:space="preserve">BUDAPEST, </w:t>
                      </w:r>
                      <w:r>
                        <w:fldChar w:fldCharType="begin"/>
                      </w:r>
                      <w:r>
                        <w:instrText xml:space="preserve"> DATE \@ "yyyy" \* MERGEFORMAT </w:instrText>
                      </w:r>
                      <w:r>
                        <w:fldChar w:fldCharType="separate"/>
                      </w:r>
                      <w:r w:rsidR="00895E7B">
                        <w:rPr>
                          <w:noProof/>
                        </w:rPr>
                        <w:t>2023</w:t>
                      </w:r>
                      <w:r>
                        <w:fldChar w:fldCharType="end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sdt>
      <w:sdtPr>
        <w:rPr>
          <w:rFonts w:ascii="Times New Roman" w:hAnsi="Times New Roman"/>
          <w:b w:val="0"/>
          <w:bCs w:val="0"/>
          <w:color w:val="auto"/>
          <w:sz w:val="24"/>
          <w:szCs w:val="24"/>
          <w:lang w:eastAsia="en-US"/>
        </w:rPr>
        <w:id w:val="-1103410214"/>
        <w:docPartObj>
          <w:docPartGallery w:val="Table of Contents"/>
          <w:docPartUnique/>
        </w:docPartObj>
      </w:sdtPr>
      <w:sdtContent>
        <w:p w14:paraId="76BA8C4A" w14:textId="506D8EFA" w:rsidR="00BF3EB8" w:rsidRPr="00D613B9" w:rsidRDefault="00BF3EB8">
          <w:pPr>
            <w:pStyle w:val="Tartalomjegyzkcmsora"/>
            <w:rPr>
              <w:b w:val="0"/>
              <w:bCs w:val="0"/>
            </w:rPr>
          </w:pPr>
          <w:r>
            <w:t>Tartalom</w:t>
          </w:r>
        </w:p>
        <w:p w14:paraId="2DAA232F" w14:textId="67DBD88D" w:rsidR="008F6797" w:rsidRDefault="00BF3EB8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353854" w:history="1">
            <w:r w:rsidR="008F6797" w:rsidRPr="00A25E6C">
              <w:rPr>
                <w:rStyle w:val="Hiperhivatkozs"/>
                <w:noProof/>
              </w:rPr>
              <w:t>Összefoglaló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_Toc153353854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6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73149E29" w14:textId="3CCF9112" w:rsidR="008F6797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855" w:history="1">
            <w:r w:rsidR="008F6797" w:rsidRPr="00A25E6C">
              <w:rPr>
                <w:rStyle w:val="Hiperhivatkozs"/>
                <w:noProof/>
              </w:rPr>
              <w:t>Abstract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_Toc153353855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7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79046DCC" w14:textId="68B7A51E" w:rsidR="008F6797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856" w:history="1">
            <w:r w:rsidR="008F6797" w:rsidRPr="00A25E6C">
              <w:rPr>
                <w:rStyle w:val="Hiperhivatkozs"/>
                <w:noProof/>
              </w:rPr>
              <w:t>1 Bevezetés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_Toc153353856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8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39F52252" w14:textId="6F02D83E" w:rsidR="008F6797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857" w:history="1">
            <w:r w:rsidR="008F6797" w:rsidRPr="00A25E6C">
              <w:rPr>
                <w:rStyle w:val="Hiperhivatkozs"/>
                <w:noProof/>
              </w:rPr>
              <w:t>1.1 Böngészős- és társasjátékok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_Toc153353857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8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0C327D55" w14:textId="28C96FBC" w:rsidR="008F6797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858" w:history="1">
            <w:r w:rsidR="008F6797" w:rsidRPr="00A25E6C">
              <w:rPr>
                <w:rStyle w:val="Hiperhivatkozs"/>
                <w:noProof/>
              </w:rPr>
              <w:t>1.2 Motiváció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_Toc153353858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8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07FEDBAE" w14:textId="1B4F240A" w:rsidR="008F6797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859" w:history="1">
            <w:r w:rsidR="008F6797" w:rsidRPr="00A25E6C">
              <w:rPr>
                <w:rStyle w:val="Hiperhivatkozs"/>
                <w:noProof/>
              </w:rPr>
              <w:t>1.3 Sushi Go Party!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_Toc153353859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9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573E65B8" w14:textId="4815113A" w:rsidR="008F6797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860" w:history="1">
            <w:r w:rsidR="008F6797" w:rsidRPr="00A25E6C">
              <w:rPr>
                <w:rStyle w:val="Hiperhivatkozs"/>
                <w:noProof/>
              </w:rPr>
              <w:t>1.4 Felhasználói élmény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_Toc153353860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10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0FD136F0" w14:textId="7BD23D94" w:rsidR="008F6797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861" w:history="1">
            <w:r w:rsidR="008F6797" w:rsidRPr="00A25E6C">
              <w:rPr>
                <w:rStyle w:val="Hiperhivatkozs"/>
                <w:noProof/>
              </w:rPr>
              <w:t>1.5 Megvalósítás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_Toc153353861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10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683548A9" w14:textId="1F891373" w:rsidR="008F6797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862" w:history="1">
            <w:r w:rsidR="008F6797" w:rsidRPr="00A25E6C">
              <w:rPr>
                <w:rStyle w:val="Hiperhivatkozs"/>
                <w:noProof/>
              </w:rPr>
              <w:t>2 Technológia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_Toc153353862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12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5F31736E" w14:textId="0B9E1031" w:rsidR="008F6797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863" w:history="1">
            <w:r w:rsidR="008F6797" w:rsidRPr="00A25E6C">
              <w:rPr>
                <w:rStyle w:val="Hiperhivatkozs"/>
                <w:noProof/>
              </w:rPr>
              <w:t>2.1 Bevezetés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_Toc153353863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12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07261C5B" w14:textId="2AE0B07E" w:rsidR="008F6797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864" w:history="1">
            <w:r w:rsidR="008F6797" w:rsidRPr="00A25E6C">
              <w:rPr>
                <w:rStyle w:val="Hiperhivatkozs"/>
                <w:noProof/>
              </w:rPr>
              <w:t>2.2 Szerveroldali technológiák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_Toc153353864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12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5C1A76EB" w14:textId="07A7D922" w:rsidR="008F6797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865" w:history="1">
            <w:r w:rsidR="008F6797" w:rsidRPr="00A25E6C">
              <w:rPr>
                <w:rStyle w:val="Hiperhivatkozs"/>
                <w:noProof/>
              </w:rPr>
              <w:t>2.2.1 Docker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_Toc153353865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12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7E51077C" w14:textId="6ABDCB6F" w:rsidR="008F6797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866" w:history="1">
            <w:r w:rsidR="008F6797" w:rsidRPr="00A25E6C">
              <w:rPr>
                <w:rStyle w:val="Hiperhivatkozs"/>
                <w:noProof/>
              </w:rPr>
              <w:t>2.2.2 ASP.NET CORE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_Toc153353866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13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05991264" w14:textId="3BC64162" w:rsidR="008F6797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867" w:history="1">
            <w:r w:rsidR="008F6797" w:rsidRPr="00A25E6C">
              <w:rPr>
                <w:rStyle w:val="Hiperhivatkozs"/>
                <w:noProof/>
              </w:rPr>
              <w:t>2.2.3 Ocelot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_Toc153353867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13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5C6340FF" w14:textId="54124621" w:rsidR="008F6797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868" w:history="1">
            <w:r w:rsidR="008F6797" w:rsidRPr="00A25E6C">
              <w:rPr>
                <w:rStyle w:val="Hiperhivatkozs"/>
                <w:noProof/>
              </w:rPr>
              <w:t>2.2.4 MediatR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_Toc153353868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14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66C15917" w14:textId="51478F1B" w:rsidR="008F6797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869" w:history="1">
            <w:r w:rsidR="008F6797" w:rsidRPr="00A25E6C">
              <w:rPr>
                <w:rStyle w:val="Hiperhivatkozs"/>
                <w:noProof/>
              </w:rPr>
              <w:t>2.2.5 SignalR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_Toc153353869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14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2283BB1F" w14:textId="4A76398D" w:rsidR="008F6797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870" w:history="1">
            <w:r w:rsidR="008F6797" w:rsidRPr="00A25E6C">
              <w:rPr>
                <w:rStyle w:val="Hiperhivatkozs"/>
                <w:noProof/>
              </w:rPr>
              <w:t>2.2.6 Redis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_Toc153353870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15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32AE6017" w14:textId="498DF098" w:rsidR="008F6797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871" w:history="1">
            <w:r w:rsidR="008F6797" w:rsidRPr="00A25E6C">
              <w:rPr>
                <w:rStyle w:val="Hiperhivatkozs"/>
                <w:noProof/>
              </w:rPr>
              <w:t>2.2.7 RabbitMQ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_Toc153353871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15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66A9254D" w14:textId="5B629FCD" w:rsidR="008F6797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872" w:history="1">
            <w:r w:rsidR="008F6797" w:rsidRPr="00A25E6C">
              <w:rPr>
                <w:rStyle w:val="Hiperhivatkozs"/>
                <w:noProof/>
              </w:rPr>
              <w:t>2.2.8 IdentityServer4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_Toc153353872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16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0208D7BD" w14:textId="24A0F642" w:rsidR="008F6797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873" w:history="1">
            <w:r w:rsidR="008F6797" w:rsidRPr="00A25E6C">
              <w:rPr>
                <w:rStyle w:val="Hiperhivatkozs"/>
                <w:noProof/>
              </w:rPr>
              <w:t>2.2.9 AutoMapper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_Toc153353873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16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28491C31" w14:textId="737EFDFA" w:rsidR="008F6797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874" w:history="1">
            <w:r w:rsidR="008F6797" w:rsidRPr="00A25E6C">
              <w:rPr>
                <w:rStyle w:val="Hiperhivatkozs"/>
                <w:noProof/>
              </w:rPr>
              <w:t>2.2.10 Hangfire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_Toc153353874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16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17CB55ED" w14:textId="29547CEA" w:rsidR="008F6797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875" w:history="1">
            <w:r w:rsidR="008F6797" w:rsidRPr="00A25E6C">
              <w:rPr>
                <w:rStyle w:val="Hiperhivatkozs"/>
                <w:noProof/>
              </w:rPr>
              <w:t>2.2.11 xUnit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_Toc153353875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17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6EAC3292" w14:textId="6E949B9D" w:rsidR="008F6797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876" w:history="1">
            <w:r w:rsidR="008F6797" w:rsidRPr="00A25E6C">
              <w:rPr>
                <w:rStyle w:val="Hiperhivatkozs"/>
                <w:noProof/>
              </w:rPr>
              <w:t>2.3 Kliensoldali technológiák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_Toc153353876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17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5F1D0432" w14:textId="10E95AD7" w:rsidR="008F6797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877" w:history="1">
            <w:r w:rsidR="008F6797" w:rsidRPr="00A25E6C">
              <w:rPr>
                <w:rStyle w:val="Hiperhivatkozs"/>
                <w:noProof/>
              </w:rPr>
              <w:t>2.3.1 Angular Material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_Toc153353877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17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7736E76C" w14:textId="5A424BD3" w:rsidR="008F6797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878" w:history="1">
            <w:r w:rsidR="008F6797" w:rsidRPr="00A25E6C">
              <w:rPr>
                <w:rStyle w:val="Hiperhivatkozs"/>
                <w:noProof/>
              </w:rPr>
              <w:t>2.3.2 SCSS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_Toc153353878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17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105924B5" w14:textId="5B7CEC2C" w:rsidR="008F6797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879" w:history="1">
            <w:r w:rsidR="008F6797" w:rsidRPr="00A25E6C">
              <w:rPr>
                <w:rStyle w:val="Hiperhivatkozs"/>
                <w:noProof/>
              </w:rPr>
              <w:t>2.3.3 SignalR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_Toc153353879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18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46E1DAA4" w14:textId="7A5346CA" w:rsidR="008F6797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880" w:history="1">
            <w:r w:rsidR="008F6797" w:rsidRPr="00A25E6C">
              <w:rPr>
                <w:rStyle w:val="Hiperhivatkozs"/>
                <w:noProof/>
              </w:rPr>
              <w:t>2.3.4 NGX-Translate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_Toc153353880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18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618DA9D5" w14:textId="27EC9EDD" w:rsidR="008F6797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881" w:history="1">
            <w:r w:rsidR="008F6797" w:rsidRPr="00A25E6C">
              <w:rPr>
                <w:rStyle w:val="Hiperhivatkozs"/>
                <w:noProof/>
              </w:rPr>
              <w:t>2.3.5 Dotenv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_Toc153353881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18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12B92B92" w14:textId="33F81D5D" w:rsidR="008F6797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882" w:history="1">
            <w:r w:rsidR="008F6797" w:rsidRPr="00A25E6C">
              <w:rPr>
                <w:rStyle w:val="Hiperhivatkozs"/>
                <w:noProof/>
              </w:rPr>
              <w:t>2.3.6 Cypress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_Toc153353882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19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64C935B0" w14:textId="0D326730" w:rsidR="008F6797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883" w:history="1">
            <w:r w:rsidR="008F6797" w:rsidRPr="00A25E6C">
              <w:rPr>
                <w:rStyle w:val="Hiperhivatkozs"/>
                <w:noProof/>
              </w:rPr>
              <w:t>3 Tervezés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_Toc153353883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20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161D7CE1" w14:textId="50023FA3" w:rsidR="008F6797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884" w:history="1">
            <w:r w:rsidR="008F6797" w:rsidRPr="00A25E6C">
              <w:rPr>
                <w:rStyle w:val="Hiperhivatkozs"/>
                <w:noProof/>
              </w:rPr>
              <w:t>3.1 Bevezetés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_Toc153353884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20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044C7259" w14:textId="7CE87B8E" w:rsidR="008F6797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885" w:history="1">
            <w:r w:rsidR="008F6797" w:rsidRPr="00A25E6C">
              <w:rPr>
                <w:rStyle w:val="Hiperhivatkozs"/>
                <w:noProof/>
              </w:rPr>
              <w:t>3.1.1 Felhasználókezelés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_Toc153353885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20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03CB7310" w14:textId="05C8B462" w:rsidR="008F6797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886" w:history="1">
            <w:r w:rsidR="008F6797" w:rsidRPr="00A25E6C">
              <w:rPr>
                <w:rStyle w:val="Hiperhivatkozs"/>
                <w:noProof/>
              </w:rPr>
              <w:t>3.1.2 Bolt rendszer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_Toc153353886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21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2F09DF2A" w14:textId="0A78818F" w:rsidR="008F6797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887" w:history="1">
            <w:r w:rsidR="008F6797" w:rsidRPr="00A25E6C">
              <w:rPr>
                <w:rStyle w:val="Hiperhivatkozs"/>
                <w:noProof/>
              </w:rPr>
              <w:t>3.1.3 Váróterem rendszer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_Toc153353887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22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28C32A7F" w14:textId="76B66818" w:rsidR="008F6797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888" w:history="1">
            <w:r w:rsidR="008F6797" w:rsidRPr="00A25E6C">
              <w:rPr>
                <w:rStyle w:val="Hiperhivatkozs"/>
                <w:noProof/>
              </w:rPr>
              <w:t>3.1.4 Játék rendszer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_Toc153353888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23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6242149D" w14:textId="5D00E3EA" w:rsidR="008F6797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889" w:history="1">
            <w:r w:rsidR="008F6797" w:rsidRPr="00A25E6C">
              <w:rPr>
                <w:rStyle w:val="Hiperhivatkozs"/>
                <w:noProof/>
              </w:rPr>
              <w:t>3.2 Architektúra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_Toc153353889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24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1C1DBA02" w14:textId="236C6A11" w:rsidR="008F6797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890" w:history="1">
            <w:r w:rsidR="008F6797" w:rsidRPr="00A25E6C">
              <w:rPr>
                <w:rStyle w:val="Hiperhivatkozs"/>
                <w:noProof/>
              </w:rPr>
              <w:t>3.2.1 Áttekintő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_Toc153353890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24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3B759294" w14:textId="24428BA4" w:rsidR="008F6797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891" w:history="1">
            <w:r w:rsidR="008F6797" w:rsidRPr="00A25E6C">
              <w:rPr>
                <w:rStyle w:val="Hiperhivatkozs"/>
                <w:noProof/>
              </w:rPr>
              <w:t>3.2.2 Adatbázis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_Toc153353891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25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288505EB" w14:textId="535CFB12" w:rsidR="008F6797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892" w:history="1">
            <w:r w:rsidR="008F6797" w:rsidRPr="00A25E6C">
              <w:rPr>
                <w:rStyle w:val="Hiperhivatkozs"/>
                <w:noProof/>
              </w:rPr>
              <w:t>3.2.3 Szerveroldal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_Toc153353892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26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1240CD29" w14:textId="1B667A99" w:rsidR="008F6797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893" w:history="1">
            <w:r w:rsidR="008F6797" w:rsidRPr="00A25E6C">
              <w:rPr>
                <w:rStyle w:val="Hiperhivatkozs"/>
                <w:noProof/>
              </w:rPr>
              <w:t>3.2.4 Kliensoldal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_Toc153353893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26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5B0B47A1" w14:textId="718B4256" w:rsidR="008F6797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894" w:history="1">
            <w:r w:rsidR="008F6797" w:rsidRPr="00A25E6C">
              <w:rPr>
                <w:rStyle w:val="Hiperhivatkozs"/>
                <w:noProof/>
              </w:rPr>
              <w:t>4 Önálló munka bemutatása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_Toc153353894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27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5AC7CBFF" w14:textId="7C42F305" w:rsidR="008F6797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895" w:history="1">
            <w:r w:rsidR="008F6797" w:rsidRPr="00A25E6C">
              <w:rPr>
                <w:rStyle w:val="Hiperhivatkozs"/>
                <w:noProof/>
              </w:rPr>
              <w:t>4.1 Bevezetés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_Toc153353895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27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3DE9CDAE" w14:textId="45F12C37" w:rsidR="008F6797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896" w:history="1">
            <w:r w:rsidR="008F6797" w:rsidRPr="00A25E6C">
              <w:rPr>
                <w:rStyle w:val="Hiperhivatkozs"/>
                <w:noProof/>
              </w:rPr>
              <w:t>4.2 Szerveroldali funkciók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_Toc153353896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27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4D845018" w14:textId="5D6AE43B" w:rsidR="008F6797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897" w:history="1">
            <w:r w:rsidR="008F6797" w:rsidRPr="00A25E6C">
              <w:rPr>
                <w:rStyle w:val="Hiperhivatkozs"/>
                <w:noProof/>
              </w:rPr>
              <w:t>4.2.1 Adatelérési réteg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_Toc153353897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27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68019849" w14:textId="0977007E" w:rsidR="008F6797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898" w:history="1">
            <w:r w:rsidR="008F6797" w:rsidRPr="00A25E6C">
              <w:rPr>
                <w:rStyle w:val="Hiperhivatkozs"/>
                <w:noProof/>
              </w:rPr>
              <w:t>4.2.2 Üzleti logikai réteg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_Toc153353898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31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203C141E" w14:textId="70E5955B" w:rsidR="008F6797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899" w:history="1">
            <w:r w:rsidR="008F6797" w:rsidRPr="00A25E6C">
              <w:rPr>
                <w:rStyle w:val="Hiperhivatkozs"/>
                <w:noProof/>
              </w:rPr>
              <w:t>4.2.3 API réteg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_Toc153353899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35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3BDC9672" w14:textId="35B1F617" w:rsidR="008F6797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900" w:history="1">
            <w:r w:rsidR="008F6797" w:rsidRPr="00A25E6C">
              <w:rPr>
                <w:rStyle w:val="Hiperhivatkozs"/>
                <w:noProof/>
              </w:rPr>
              <w:t>4.2.4 API Gateway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_Toc153353900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40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18845B33" w14:textId="70D6AF60" w:rsidR="008F6797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901" w:history="1">
            <w:r w:rsidR="008F6797" w:rsidRPr="00A25E6C">
              <w:rPr>
                <w:rStyle w:val="Hiperhivatkozs"/>
                <w:noProof/>
              </w:rPr>
              <w:t>4.3 Kliensoldali funkciók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_Toc153353901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42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28AB6774" w14:textId="2D29926E" w:rsidR="008F6797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902" w:history="1">
            <w:r w:rsidR="008F6797" w:rsidRPr="00A25E6C">
              <w:rPr>
                <w:rStyle w:val="Hiperhivatkozs"/>
                <w:noProof/>
              </w:rPr>
              <w:t>4.3.1 Dotenv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_Toc153353902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42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52ACA242" w14:textId="633E1463" w:rsidR="008F6797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903" w:history="1">
            <w:r w:rsidR="008F6797" w:rsidRPr="00A25E6C">
              <w:rPr>
                <w:rStyle w:val="Hiperhivatkozs"/>
                <w:noProof/>
              </w:rPr>
              <w:t>4.3.2 Témák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_Toc153353903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42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43D9A501" w14:textId="3CBBB740" w:rsidR="008F6797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904" w:history="1">
            <w:r w:rsidR="008F6797" w:rsidRPr="00A25E6C">
              <w:rPr>
                <w:rStyle w:val="Hiperhivatkozs"/>
                <w:noProof/>
              </w:rPr>
              <w:t>4.3.3 Nyelvesítés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_Toc153353904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43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0F9BE7D7" w14:textId="142D8F08" w:rsidR="008F6797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905" w:history="1">
            <w:r w:rsidR="008F6797" w:rsidRPr="00A25E6C">
              <w:rPr>
                <w:rStyle w:val="Hiperhivatkozs"/>
                <w:noProof/>
              </w:rPr>
              <w:t>4.3.4 WebSocket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_Toc153353905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44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6B19D9BA" w14:textId="2D397888" w:rsidR="008F6797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906" w:history="1">
            <w:r w:rsidR="008F6797" w:rsidRPr="00A25E6C">
              <w:rPr>
                <w:rStyle w:val="Hiperhivatkozs"/>
                <w:noProof/>
              </w:rPr>
              <w:t>4.3.5 Interceptor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_Toc153353906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45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59C29E5E" w14:textId="58801926" w:rsidR="008F6797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907" w:history="1">
            <w:r w:rsidR="008F6797" w:rsidRPr="00A25E6C">
              <w:rPr>
                <w:rStyle w:val="Hiperhivatkozs"/>
                <w:noProof/>
              </w:rPr>
              <w:t>4.3.6 Guard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_Toc153353907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45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1A426846" w14:textId="6A894936" w:rsidR="008F6797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908" w:history="1">
            <w:r w:rsidR="008F6797" w:rsidRPr="00A25E6C">
              <w:rPr>
                <w:rStyle w:val="Hiperhivatkozs"/>
                <w:noProof/>
              </w:rPr>
              <w:t>4.3.7 Directive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_Toc153353908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46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00A6FD08" w14:textId="07909CC3" w:rsidR="008F6797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909" w:history="1">
            <w:r w:rsidR="008F6797" w:rsidRPr="00A25E6C">
              <w:rPr>
                <w:rStyle w:val="Hiperhivatkozs"/>
                <w:noProof/>
              </w:rPr>
              <w:t>4.4 Felhasználókezelés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_Toc153353909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48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2145C6D8" w14:textId="4B4E5EDF" w:rsidR="008F6797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910" w:history="1">
            <w:r w:rsidR="008F6797" w:rsidRPr="00A25E6C">
              <w:rPr>
                <w:rStyle w:val="Hiperhivatkozs"/>
                <w:noProof/>
              </w:rPr>
              <w:t>4.4.1 Adatbázis és adatelérés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_Toc153353910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48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0CEA0305" w14:textId="77FEF37C" w:rsidR="008F6797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911" w:history="1">
            <w:r w:rsidR="008F6797" w:rsidRPr="00A25E6C">
              <w:rPr>
                <w:rStyle w:val="Hiperhivatkozs"/>
                <w:noProof/>
              </w:rPr>
              <w:t>4.4.2 Üzleti logika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_Toc153353911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49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08829ECA" w14:textId="609533C6" w:rsidR="008F6797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912" w:history="1">
            <w:r w:rsidR="008F6797" w:rsidRPr="00A25E6C">
              <w:rPr>
                <w:rStyle w:val="Hiperhivatkozs"/>
                <w:noProof/>
              </w:rPr>
              <w:t>4.4.3 Felület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_Toc153353912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51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16125D8D" w14:textId="5662627B" w:rsidR="008F6797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913" w:history="1">
            <w:r w:rsidR="008F6797" w:rsidRPr="00A25E6C">
              <w:rPr>
                <w:rStyle w:val="Hiperhivatkozs"/>
                <w:noProof/>
              </w:rPr>
              <w:t>4.5 Bolt kialakítása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_Toc153353913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53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599BA1DB" w14:textId="30987FE4" w:rsidR="008F6797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914" w:history="1">
            <w:r w:rsidR="008F6797" w:rsidRPr="00A25E6C">
              <w:rPr>
                <w:rStyle w:val="Hiperhivatkozs"/>
                <w:noProof/>
              </w:rPr>
              <w:t>4.5.1 Adatbázis és adatelérés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_Toc153353914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53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429D3686" w14:textId="7476FB1C" w:rsidR="008F6797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915" w:history="1">
            <w:r w:rsidR="008F6797" w:rsidRPr="00A25E6C">
              <w:rPr>
                <w:rStyle w:val="Hiperhivatkozs"/>
                <w:noProof/>
              </w:rPr>
              <w:t>4.5.2 Üzleti logika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_Toc153353915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53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24417A50" w14:textId="0927ACBB" w:rsidR="008F6797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916" w:history="1">
            <w:r w:rsidR="008F6797" w:rsidRPr="00A25E6C">
              <w:rPr>
                <w:rStyle w:val="Hiperhivatkozs"/>
                <w:noProof/>
              </w:rPr>
              <w:t>4.5.3 Felület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_Toc153353916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54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7EFE1B69" w14:textId="515D7BE1" w:rsidR="008F6797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917" w:history="1">
            <w:r w:rsidR="008F6797" w:rsidRPr="00A25E6C">
              <w:rPr>
                <w:rStyle w:val="Hiperhivatkozs"/>
                <w:noProof/>
              </w:rPr>
              <w:t>4.6 Váróterem megvalósítása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_Toc153353917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55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756E8EDE" w14:textId="0ED9AA2D" w:rsidR="008F6797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918" w:history="1">
            <w:r w:rsidR="008F6797" w:rsidRPr="00A25E6C">
              <w:rPr>
                <w:rStyle w:val="Hiperhivatkozs"/>
                <w:noProof/>
              </w:rPr>
              <w:t>4.6.1 Adatbázis és adatelérés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_Toc153353918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55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2D6BC114" w14:textId="04DE1DAA" w:rsidR="008F6797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919" w:history="1">
            <w:r w:rsidR="008F6797" w:rsidRPr="00A25E6C">
              <w:rPr>
                <w:rStyle w:val="Hiperhivatkozs"/>
                <w:noProof/>
              </w:rPr>
              <w:t>4.6.2 Üzleti logika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_Toc153353919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56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19DADB6F" w14:textId="14E2BCCA" w:rsidR="008F6797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920" w:history="1">
            <w:r w:rsidR="008F6797" w:rsidRPr="00A25E6C">
              <w:rPr>
                <w:rStyle w:val="Hiperhivatkozs"/>
                <w:noProof/>
              </w:rPr>
              <w:t>4.6.3 Felület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_Toc153353920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58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7C20E984" w14:textId="6A2C14ED" w:rsidR="008F6797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921" w:history="1">
            <w:r w:rsidR="008F6797" w:rsidRPr="00A25E6C">
              <w:rPr>
                <w:rStyle w:val="Hiperhivatkozs"/>
                <w:noProof/>
              </w:rPr>
              <w:t>4.7 Játék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_Toc153353921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60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15AB7600" w14:textId="017C717D" w:rsidR="008F6797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922" w:history="1">
            <w:r w:rsidR="008F6797" w:rsidRPr="00A25E6C">
              <w:rPr>
                <w:rStyle w:val="Hiperhivatkozs"/>
                <w:noProof/>
              </w:rPr>
              <w:t>4.7.1 Adatbázis és adatelérés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_Toc153353922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61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6DDA9A04" w14:textId="7615C768" w:rsidR="008F6797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923" w:history="1">
            <w:r w:rsidR="008F6797" w:rsidRPr="00A25E6C">
              <w:rPr>
                <w:rStyle w:val="Hiperhivatkozs"/>
                <w:noProof/>
              </w:rPr>
              <w:t>4.7.2 Üzleti logika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_Toc153353923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63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7653783F" w14:textId="754E357C" w:rsidR="008F6797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924" w:history="1">
            <w:r w:rsidR="008F6797" w:rsidRPr="00A25E6C">
              <w:rPr>
                <w:rStyle w:val="Hiperhivatkozs"/>
                <w:noProof/>
              </w:rPr>
              <w:t>4.7.3 Felület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_Toc153353924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67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7B38FF32" w14:textId="05AF642D" w:rsidR="008F6797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925" w:history="1">
            <w:r w:rsidR="008F6797" w:rsidRPr="00A25E6C">
              <w:rPr>
                <w:rStyle w:val="Hiperhivatkozs"/>
                <w:noProof/>
              </w:rPr>
              <w:t>4.8 Tesztelés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_Toc153353925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69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54A31A2C" w14:textId="60CBC102" w:rsidR="008F6797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926" w:history="1">
            <w:r w:rsidR="008F6797" w:rsidRPr="00A25E6C">
              <w:rPr>
                <w:rStyle w:val="Hiperhivatkozs"/>
                <w:noProof/>
              </w:rPr>
              <w:t>4.8.1 Unit tesztek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_Toc153353926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69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102FF150" w14:textId="50C82F0B" w:rsidR="008F6797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927" w:history="1">
            <w:r w:rsidR="008F6797" w:rsidRPr="00A25E6C">
              <w:rPr>
                <w:rStyle w:val="Hiperhivatkozs"/>
                <w:noProof/>
              </w:rPr>
              <w:t>4.8.2 E2E tesztek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_Toc153353927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69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1A49500C" w14:textId="5FE00544" w:rsidR="008F6797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928" w:history="1">
            <w:r w:rsidR="008F6797" w:rsidRPr="00A25E6C">
              <w:rPr>
                <w:rStyle w:val="Hiperhivatkozs"/>
                <w:noProof/>
              </w:rPr>
              <w:t>5 Összefoglaló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_Toc153353928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70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0990A8DD" w14:textId="44D6068E" w:rsidR="008F6797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929" w:history="1">
            <w:r w:rsidR="008F6797" w:rsidRPr="00A25E6C">
              <w:rPr>
                <w:rStyle w:val="Hiperhivatkozs"/>
                <w:noProof/>
              </w:rPr>
              <w:t>6 Irodalomjegyzék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_Toc153353929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71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0DAAEB39" w14:textId="0F04843B" w:rsidR="008F6797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353930" w:history="1">
            <w:r w:rsidR="008F6797" w:rsidRPr="00A25E6C">
              <w:rPr>
                <w:rStyle w:val="Hiperhivatkozs"/>
                <w:noProof/>
              </w:rPr>
              <w:t>7 Függelék</w:t>
            </w:r>
            <w:r w:rsidR="008F6797">
              <w:rPr>
                <w:noProof/>
                <w:webHidden/>
              </w:rPr>
              <w:tab/>
            </w:r>
            <w:r w:rsidR="008F6797">
              <w:rPr>
                <w:noProof/>
                <w:webHidden/>
              </w:rPr>
              <w:fldChar w:fldCharType="begin"/>
            </w:r>
            <w:r w:rsidR="008F6797">
              <w:rPr>
                <w:noProof/>
                <w:webHidden/>
              </w:rPr>
              <w:instrText xml:space="preserve"> PAGEREF _Toc153353930 \h </w:instrText>
            </w:r>
            <w:r w:rsidR="008F6797">
              <w:rPr>
                <w:noProof/>
                <w:webHidden/>
              </w:rPr>
            </w:r>
            <w:r w:rsidR="008F6797">
              <w:rPr>
                <w:noProof/>
                <w:webHidden/>
              </w:rPr>
              <w:fldChar w:fldCharType="separate"/>
            </w:r>
            <w:r w:rsidR="00895E7B">
              <w:rPr>
                <w:noProof/>
                <w:webHidden/>
              </w:rPr>
              <w:t>72</w:t>
            </w:r>
            <w:r w:rsidR="008F6797">
              <w:rPr>
                <w:noProof/>
                <w:webHidden/>
              </w:rPr>
              <w:fldChar w:fldCharType="end"/>
            </w:r>
          </w:hyperlink>
        </w:p>
        <w:p w14:paraId="597B17CD" w14:textId="710EA160" w:rsidR="0063585C" w:rsidRPr="00B50CAA" w:rsidRDefault="00BF3EB8" w:rsidP="005D0246">
          <w:r>
            <w:rPr>
              <w:b/>
              <w:bCs/>
            </w:rPr>
            <w:fldChar w:fldCharType="end"/>
          </w:r>
        </w:p>
      </w:sdtContent>
    </w:sdt>
    <w:p w14:paraId="624D007E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06D862BB" w14:textId="10B57793" w:rsidR="00B47EDC" w:rsidRDefault="00B47EDC" w:rsidP="00B47EDC">
      <w:pPr>
        <w:pStyle w:val="Nyilatkozatszveg"/>
      </w:pPr>
      <w:r w:rsidRPr="00B50CAA">
        <w:t xml:space="preserve">Alulírott </w:t>
      </w:r>
      <w:r w:rsidRPr="00B50CAA">
        <w:rPr>
          <w:b/>
          <w:bCs/>
        </w:rPr>
        <w:fldChar w:fldCharType="begin"/>
      </w:r>
      <w:r w:rsidRPr="00B50CAA">
        <w:rPr>
          <w:b/>
          <w:bCs/>
        </w:rPr>
        <w:instrText xml:space="preserve"> AUTHOR  \* MERGEFORMAT </w:instrText>
      </w:r>
      <w:r w:rsidRPr="00B50CAA">
        <w:rPr>
          <w:b/>
          <w:bCs/>
        </w:rPr>
        <w:fldChar w:fldCharType="separate"/>
      </w:r>
      <w:r w:rsidR="008F6797">
        <w:rPr>
          <w:b/>
          <w:bCs/>
          <w:noProof/>
        </w:rPr>
        <w:t>Markovics Gergely</w:t>
      </w:r>
      <w:r w:rsidRPr="00B50CAA">
        <w:rPr>
          <w:b/>
          <w:bCs/>
        </w:rPr>
        <w:fldChar w:fldCharType="end"/>
      </w:r>
      <w:r w:rsidRPr="00B50CAA">
        <w:t>, szigorló hallgató kijelentem, hogy ezt a diplomatervet 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365050A3" w14:textId="77777777" w:rsidR="00B47EDC" w:rsidRPr="00EE1A1F" w:rsidRDefault="00B47EDC" w:rsidP="00B47EDC">
      <w:pPr>
        <w:pStyle w:val="Nyilatkozatszveg"/>
      </w:pPr>
      <w:r w:rsidRPr="00EE1A1F">
        <w:t>Hozzájárulok, hogy a jelen munkám alapadatait (szerző(k), cím, angol és magyar nyelvű tartalmi kivonat, készítés éve, konzulens(</w:t>
      </w:r>
      <w:proofErr w:type="spellStart"/>
      <w:r w:rsidRPr="00EE1A1F">
        <w:t>ek</w:t>
      </w:r>
      <w:proofErr w:type="spellEnd"/>
      <w:r w:rsidRPr="00EE1A1F">
        <w:t xml:space="preserve">) neve) a BME VIK nyilvánosan hozzáférhető elektronikus formában, a munka teljes szövegét pedig az egyetem belső hálózatán keresztül (vagy </w:t>
      </w:r>
      <w:r>
        <w:t>hitelesített</w:t>
      </w:r>
      <w:r w:rsidRPr="00EE1A1F">
        <w:t xml:space="preserve"> felhasználók számára) </w:t>
      </w:r>
      <w:proofErr w:type="spellStart"/>
      <w:r w:rsidRPr="00EE1A1F">
        <w:t>közzétegye</w:t>
      </w:r>
      <w:proofErr w:type="spellEnd"/>
      <w:r w:rsidRPr="00EE1A1F">
        <w:t>. Kijelentem, hogy a benyújtott munka és annak elektronikus verziója megegyezik.</w:t>
      </w:r>
      <w:r>
        <w:t xml:space="preserve"> Dékáni engedéllyel titkosított diplomatervek esetén a dolgozat szövege csak 3 év eltelte után válik hozzáférhetővé.</w:t>
      </w:r>
    </w:p>
    <w:p w14:paraId="4232599A" w14:textId="30842FE1" w:rsidR="00B47EDC" w:rsidRPr="00B50CAA" w:rsidRDefault="00B47EDC" w:rsidP="00B47EDC">
      <w:pPr>
        <w:pStyle w:val="Nyilatkozatkeltezs"/>
      </w:pPr>
      <w:r w:rsidRPr="00B50CAA">
        <w:t xml:space="preserve">Kelt: Budapest, </w:t>
      </w:r>
      <w:r w:rsidRPr="00B50CAA">
        <w:fldChar w:fldCharType="begin"/>
      </w:r>
      <w:r w:rsidRPr="00B50CAA">
        <w:instrText xml:space="preserve"> DATE \@ "yyyy. MM. dd." \* MERGEFORMAT </w:instrText>
      </w:r>
      <w:r w:rsidRPr="00B50CAA">
        <w:fldChar w:fldCharType="separate"/>
      </w:r>
      <w:r w:rsidR="00895E7B">
        <w:rPr>
          <w:noProof/>
        </w:rPr>
        <w:t>2023. 12. 13.</w:t>
      </w:r>
      <w:r w:rsidRPr="00B50CAA">
        <w:fldChar w:fldCharType="end"/>
      </w:r>
    </w:p>
    <w:p w14:paraId="20A4415D" w14:textId="77777777" w:rsidR="00B47EDC" w:rsidRDefault="00B47EDC" w:rsidP="00B47EDC">
      <w:pPr>
        <w:pStyle w:val="Nyilatkozatalrs"/>
      </w:pPr>
      <w:r>
        <w:tab/>
        <w:t>...…………………………………………….</w:t>
      </w:r>
    </w:p>
    <w:p w14:paraId="586C4D26" w14:textId="651739AD" w:rsidR="00B47EDC" w:rsidRDefault="00B47EDC" w:rsidP="00B47EDC">
      <w:pPr>
        <w:pStyle w:val="Nyilatkozatalrs"/>
      </w:pPr>
      <w:r>
        <w:tab/>
      </w:r>
      <w:fldSimple w:instr=" AUTHOR   \* MERGEFORMAT ">
        <w:r w:rsidR="008F6797">
          <w:t>Markovics Gergely</w:t>
        </w:r>
      </w:fldSimple>
    </w:p>
    <w:p w14:paraId="4DD885C4" w14:textId="77777777" w:rsidR="00B47EDC" w:rsidRPr="00B50CAA" w:rsidRDefault="00B47EDC" w:rsidP="00B47EDC">
      <w:pPr>
        <w:pStyle w:val="Nyilatkozatszveg"/>
      </w:pPr>
    </w:p>
    <w:p w14:paraId="31502874" w14:textId="77777777" w:rsidR="00681E99" w:rsidRPr="00B50CAA" w:rsidRDefault="00681E99" w:rsidP="00267677">
      <w:pPr>
        <w:sectPr w:rsidR="00681E99" w:rsidRPr="00B50CA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6B2CBAFC" w14:textId="77777777" w:rsidR="0063585C" w:rsidRDefault="0063585C" w:rsidP="00816BCB">
      <w:pPr>
        <w:pStyle w:val="Fejezetcimszmozsnlkl"/>
      </w:pPr>
      <w:bookmarkStart w:id="0" w:name="_Toc433184091"/>
      <w:bookmarkStart w:id="1" w:name="_Toc153353854"/>
      <w:r w:rsidRPr="00B50CAA">
        <w:lastRenderedPageBreak/>
        <w:t>Összefoglaló</w:t>
      </w:r>
      <w:bookmarkEnd w:id="0"/>
      <w:bookmarkEnd w:id="1"/>
    </w:p>
    <w:p w14:paraId="1CA72AE2" w14:textId="5EF79EF8" w:rsidR="00EA4906" w:rsidRDefault="00EA4906" w:rsidP="00EA4906">
      <w:r>
        <w:t xml:space="preserve">A kártyajátékok régóta nyújtanak </w:t>
      </w:r>
      <w:r w:rsidR="0019749F">
        <w:t>szórakoztatást és kikapcsolódást világszerte. Legyen az családi vagy baráti környezetben</w:t>
      </w:r>
      <w:r w:rsidR="0034271E">
        <w:t>,</w:t>
      </w:r>
      <w:r w:rsidR="0019749F">
        <w:t xml:space="preserve"> </w:t>
      </w:r>
      <w:r w:rsidR="0034271E">
        <w:t>k</w:t>
      </w:r>
      <w:r w:rsidR="0019749F">
        <w:t xml:space="preserve">önnyed közösségi élményt biztosítanak minden korosztály számára. </w:t>
      </w:r>
      <w:r w:rsidR="00903114">
        <w:t>Ezen játékok közül a Sushi Go egy komplex, változatos és egyedi játékélményt ad a</w:t>
      </w:r>
      <w:r w:rsidR="000C3405">
        <w:t>z összegyűlt</w:t>
      </w:r>
      <w:r w:rsidR="00903114">
        <w:t xml:space="preserve"> társaságnak.</w:t>
      </w:r>
    </w:p>
    <w:p w14:paraId="1A11FFE3" w14:textId="66C13E7A" w:rsidR="00B33304" w:rsidRDefault="00F93158" w:rsidP="001C5804">
      <w:r>
        <w:t>A kártyajátékok egyik hátránya, hogy fizikai jelenlétet igényelnek</w:t>
      </w:r>
      <w:r w:rsidR="00700458">
        <w:t xml:space="preserve"> a játékosoktól</w:t>
      </w:r>
      <w:r>
        <w:t>.</w:t>
      </w:r>
      <w:r w:rsidR="001C5804">
        <w:t xml:space="preserve"> Legyen akármilyen élvezetes a játék, a játékosoknak össze kell gyűlniük a használatához, ami a mai világban gyakran nehezen megoldható. </w:t>
      </w:r>
      <w:r>
        <w:t>Ennek</w:t>
      </w:r>
      <w:r w:rsidR="001C5804">
        <w:t xml:space="preserve"> a p</w:t>
      </w:r>
      <w:r w:rsidR="00D045FA">
        <w:t>r</w:t>
      </w:r>
      <w:r w:rsidR="001C5804">
        <w:t>oblémának</w:t>
      </w:r>
      <w:r>
        <w:t xml:space="preserve"> az áthidalására szolgál a játék szoftveres megvalósítása</w:t>
      </w:r>
      <w:r w:rsidR="001613AA">
        <w:t>, amivel a játékosok globálisan</w:t>
      </w:r>
      <w:r w:rsidR="00700458">
        <w:t>, akárhonnan</w:t>
      </w:r>
      <w:r w:rsidR="001613AA">
        <w:t xml:space="preserve"> tudják élvezni a játék adta lehetőségeket.</w:t>
      </w:r>
    </w:p>
    <w:p w14:paraId="7B7CC874" w14:textId="6A0308E9" w:rsidR="00152492" w:rsidRDefault="00BD29BF" w:rsidP="00152492">
      <w:r>
        <w:t>A</w:t>
      </w:r>
      <w:r w:rsidR="00D5640F">
        <w:t xml:space="preserve">z alkalmazás </w:t>
      </w:r>
      <w:r>
        <w:t>implementációja</w:t>
      </w:r>
      <w:r w:rsidR="00C31A93">
        <w:t xml:space="preserve"> webes,</w:t>
      </w:r>
      <w:r>
        <w:t xml:space="preserve"> böngészőben játszható formában készül el, aminek a segítségével a játékosok </w:t>
      </w:r>
      <w:r w:rsidR="00780B1C">
        <w:t xml:space="preserve">akárhonnan, </w:t>
      </w:r>
      <w:r>
        <w:t>platformtól függetlenül</w:t>
      </w:r>
      <w:r w:rsidR="00780B1C">
        <w:t xml:space="preserve"> </w:t>
      </w:r>
      <w:r>
        <w:t>csatlakozhatnak be a játékba, élvezhetik annak szolgáltatásait.</w:t>
      </w:r>
      <w:r w:rsidR="00152492">
        <w:t xml:space="preserve"> Azért, hogy igazi közösségi felhasználói élményt nyújtson az alkalmazás, a fejlesztés során implementálva lettek </w:t>
      </w:r>
      <w:r w:rsidR="00B72DC8">
        <w:t>további</w:t>
      </w:r>
      <w:r w:rsidR="00152492">
        <w:t xml:space="preserve"> játékon túlmutató funkciók</w:t>
      </w:r>
      <w:r w:rsidR="00597676">
        <w:t xml:space="preserve"> is</w:t>
      </w:r>
      <w:r w:rsidR="00152492">
        <w:t>, mint barátok kezelése, vásárlás</w:t>
      </w:r>
      <w:r w:rsidR="00636020">
        <w:t>,</w:t>
      </w:r>
      <w:r w:rsidR="00152492">
        <w:t xml:space="preserve"> </w:t>
      </w:r>
      <w:r w:rsidR="00500A28">
        <w:t xml:space="preserve">váróterem kezelés </w:t>
      </w:r>
      <w:r w:rsidR="00152492">
        <w:t>vagy szöveges beszélgetés nyújtása.</w:t>
      </w:r>
    </w:p>
    <w:p w14:paraId="42BB3AFA" w14:textId="30237ACC" w:rsidR="00104C11" w:rsidRDefault="00104C11" w:rsidP="00152492">
      <w:r>
        <w:t xml:space="preserve">A szoftver implementációjában kiemelt szerepet kapott, hogy a szerveroldali komponens mikroszolgáltatás alapokon </w:t>
      </w:r>
      <w:r w:rsidR="00995216">
        <w:t>valósuljon meg</w:t>
      </w:r>
      <w:r>
        <w:t xml:space="preserve">, </w:t>
      </w:r>
      <w:r w:rsidR="00837808">
        <w:t>annak lehetőségeit</w:t>
      </w:r>
      <w:r>
        <w:t xml:space="preserve"> aktívan és hatékonyan kihasználva.</w:t>
      </w:r>
    </w:p>
    <w:p w14:paraId="27EE27B0" w14:textId="4CBDFBBC" w:rsidR="005C0FFF" w:rsidRDefault="00964482" w:rsidP="00152492">
      <w:r>
        <w:t>A feladat tehát egy ismert kártyajátékot implementáló szoftver megvalósítása webes klienssel és mikroszolgáltatásokra épülő szerverrel, figyelmet fordítva a felhasználói igényekre és élményre.</w:t>
      </w:r>
    </w:p>
    <w:p w14:paraId="68C22B44" w14:textId="77777777" w:rsidR="0063585C" w:rsidRDefault="0063585C" w:rsidP="00816BCB">
      <w:pPr>
        <w:pStyle w:val="Fejezetcimszmozsnlkl"/>
      </w:pPr>
      <w:bookmarkStart w:id="2" w:name="_Toc433184092"/>
      <w:bookmarkStart w:id="3" w:name="_Toc153353855"/>
      <w:proofErr w:type="spellStart"/>
      <w:r w:rsidRPr="00B50CAA">
        <w:lastRenderedPageBreak/>
        <w:t>Abstract</w:t>
      </w:r>
      <w:bookmarkEnd w:id="2"/>
      <w:bookmarkEnd w:id="3"/>
      <w:proofErr w:type="spellEnd"/>
    </w:p>
    <w:p w14:paraId="18E8FE6C" w14:textId="1D38BD93" w:rsidR="001328F0" w:rsidRDefault="001328F0" w:rsidP="001328F0">
      <w:proofErr w:type="spellStart"/>
      <w:r>
        <w:t>Card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</w:t>
      </w:r>
      <w:proofErr w:type="spellStart"/>
      <w:r>
        <w:t>entertainment</w:t>
      </w:r>
      <w:proofErr w:type="spellEnd"/>
      <w:r>
        <w:t xml:space="preserve"> and </w:t>
      </w:r>
      <w:proofErr w:type="spellStart"/>
      <w:r>
        <w:t>relaxation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world</w:t>
      </w:r>
      <w:proofErr w:type="spellEnd"/>
      <w:r>
        <w:t xml:space="preserve">.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a </w:t>
      </w:r>
      <w:proofErr w:type="spellStart"/>
      <w:r>
        <w:t>light</w:t>
      </w:r>
      <w:proofErr w:type="spellEnd"/>
      <w:r>
        <w:t xml:space="preserve"> </w:t>
      </w:r>
      <w:proofErr w:type="spellStart"/>
      <w:r>
        <w:t>social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ages</w:t>
      </w:r>
      <w:proofErr w:type="spellEnd"/>
      <w:r>
        <w:t xml:space="preserve">. Of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, Sushi Go </w:t>
      </w:r>
      <w:proofErr w:type="spellStart"/>
      <w:r>
        <w:t>provides</w:t>
      </w:r>
      <w:proofErr w:type="spellEnd"/>
      <w:r>
        <w:t xml:space="preserve"> a </w:t>
      </w:r>
      <w:proofErr w:type="spellStart"/>
      <w:r>
        <w:t>complex</w:t>
      </w:r>
      <w:proofErr w:type="spellEnd"/>
      <w:r>
        <w:t xml:space="preserve">, </w:t>
      </w:r>
      <w:proofErr w:type="spellStart"/>
      <w:r>
        <w:t>varied</w:t>
      </w:r>
      <w:proofErr w:type="spellEnd"/>
      <w:r>
        <w:t xml:space="preserve"> and </w:t>
      </w:r>
      <w:proofErr w:type="spellStart"/>
      <w:r>
        <w:t>unique</w:t>
      </w:r>
      <w:proofErr w:type="spellEnd"/>
      <w:r>
        <w:t xml:space="preserve"> </w:t>
      </w:r>
      <w:proofErr w:type="spellStart"/>
      <w:r>
        <w:t>gaming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assembled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of </w:t>
      </w:r>
      <w:proofErr w:type="spellStart"/>
      <w:r>
        <w:t>people</w:t>
      </w:r>
      <w:proofErr w:type="spellEnd"/>
      <w:r>
        <w:t>.</w:t>
      </w:r>
    </w:p>
    <w:p w14:paraId="3D75408A" w14:textId="0DFE8832" w:rsidR="001328F0" w:rsidRDefault="001328F0" w:rsidP="001328F0">
      <w:proofErr w:type="spellStart"/>
      <w:r>
        <w:t>One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drawbacks</w:t>
      </w:r>
      <w:proofErr w:type="spellEnd"/>
      <w:r>
        <w:t xml:space="preserve"> of </w:t>
      </w:r>
      <w:proofErr w:type="spellStart"/>
      <w:r>
        <w:t>card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 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require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presence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players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enjoyable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game</w:t>
      </w:r>
      <w:r w:rsidR="001F36F4">
        <w:t xml:space="preserve"> is</w:t>
      </w:r>
      <w:r>
        <w:t xml:space="preserve">, </w:t>
      </w:r>
      <w:proofErr w:type="spellStart"/>
      <w:r w:rsidR="001F36F4">
        <w:t>the</w:t>
      </w:r>
      <w:proofErr w:type="spellEnd"/>
      <w:r w:rsidR="001F36F4">
        <w:t xml:space="preserve"> </w:t>
      </w:r>
      <w:proofErr w:type="spellStart"/>
      <w:r>
        <w:t>players</w:t>
      </w:r>
      <w:proofErr w:type="spellEnd"/>
      <w:r>
        <w:t xml:space="preserve"> must </w:t>
      </w:r>
      <w:proofErr w:type="spellStart"/>
      <w:r>
        <w:t>come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is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in </w:t>
      </w:r>
      <w:proofErr w:type="spellStart"/>
      <w:r>
        <w:t>today's</w:t>
      </w:r>
      <w:proofErr w:type="spellEnd"/>
      <w:r>
        <w:t xml:space="preserve"> </w:t>
      </w:r>
      <w:proofErr w:type="spellStart"/>
      <w:r>
        <w:t>world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 is </w:t>
      </w:r>
      <w:proofErr w:type="spellStart"/>
      <w:r>
        <w:t>overcome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software </w:t>
      </w:r>
      <w:proofErr w:type="spellStart"/>
      <w:r>
        <w:t>implementation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game,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players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enjoy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r w:rsidR="00A96256">
        <w:t>’s</w:t>
      </w:r>
      <w:proofErr w:type="spellEnd"/>
      <w:r w:rsidR="00A96256">
        <w:t xml:space="preserve"> </w:t>
      </w:r>
      <w:proofErr w:type="spellStart"/>
      <w:r w:rsidR="00A96256">
        <w:t>features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 xml:space="preserve"> </w:t>
      </w:r>
      <w:proofErr w:type="spellStart"/>
      <w:r>
        <w:t>globally</w:t>
      </w:r>
      <w:proofErr w:type="spellEnd"/>
      <w:r>
        <w:t>.</w:t>
      </w:r>
    </w:p>
    <w:p w14:paraId="2E86BB83" w14:textId="34AD957D" w:rsidR="002E3A2E" w:rsidRDefault="002E3A2E" w:rsidP="002E3A2E">
      <w:r>
        <w:t xml:space="preserve">The </w:t>
      </w:r>
      <w:proofErr w:type="spellStart"/>
      <w:r>
        <w:t>implementation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in a web and browser-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format</w:t>
      </w:r>
      <w:proofErr w:type="spellEnd"/>
      <w:r>
        <w:t xml:space="preserve">, </w:t>
      </w:r>
      <w:proofErr w:type="spellStart"/>
      <w:r>
        <w:t>allowing</w:t>
      </w:r>
      <w:proofErr w:type="spellEnd"/>
      <w:r>
        <w:t xml:space="preserve"> </w:t>
      </w:r>
      <w:proofErr w:type="spellStart"/>
      <w:r>
        <w:t>players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game and </w:t>
      </w:r>
      <w:proofErr w:type="spellStart"/>
      <w:r>
        <w:t>enjoy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 xml:space="preserve">, </w:t>
      </w:r>
      <w:proofErr w:type="spellStart"/>
      <w:r>
        <w:t>regardless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platform. In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a </w:t>
      </w:r>
      <w:proofErr w:type="spellStart"/>
      <w:r>
        <w:t>true</w:t>
      </w:r>
      <w:proofErr w:type="spellEnd"/>
      <w:r>
        <w:t xml:space="preserve"> </w:t>
      </w:r>
      <w:proofErr w:type="spellStart"/>
      <w:r w:rsidR="000868B0">
        <w:t>social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, </w:t>
      </w:r>
      <w:proofErr w:type="spellStart"/>
      <w:r>
        <w:t>additional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beyond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game,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managing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, shopping, </w:t>
      </w:r>
      <w:r w:rsidR="00794E01">
        <w:t>lobby</w:t>
      </w:r>
      <w:r>
        <w:t xml:space="preserve"> management </w:t>
      </w:r>
      <w:proofErr w:type="spellStart"/>
      <w:r>
        <w:t>or</w:t>
      </w:r>
      <w:proofErr w:type="spellEnd"/>
      <w:r>
        <w:t xml:space="preserve"> </w:t>
      </w:r>
      <w:proofErr w:type="spellStart"/>
      <w:r>
        <w:t>chat</w:t>
      </w:r>
      <w:r w:rsidR="00794E01">
        <w:t>ting</w:t>
      </w:r>
      <w:proofErr w:type="spellEnd"/>
      <w:r>
        <w:t xml:space="preserve">,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implemented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 w:rsidR="00DC78D9">
        <w:t>the</w:t>
      </w:r>
      <w:proofErr w:type="spellEnd"/>
      <w:r w:rsidR="00DC78D9">
        <w:t xml:space="preserve"> </w:t>
      </w:r>
      <w:proofErr w:type="spellStart"/>
      <w:r>
        <w:t>development</w:t>
      </w:r>
      <w:proofErr w:type="spellEnd"/>
      <w:r>
        <w:t>.</w:t>
      </w:r>
    </w:p>
    <w:p w14:paraId="01D46078" w14:textId="488DC093" w:rsidR="002E3A2E" w:rsidRDefault="002E3A2E" w:rsidP="002E3A2E">
      <w:r>
        <w:t xml:space="preserve">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implementation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software,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priority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implement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server-</w:t>
      </w:r>
      <w:proofErr w:type="spellStart"/>
      <w:r>
        <w:t>side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a </w:t>
      </w:r>
      <w:proofErr w:type="spellStart"/>
      <w:r>
        <w:t>microservice</w:t>
      </w:r>
      <w:proofErr w:type="spellEnd"/>
      <w:r>
        <w:t xml:space="preserve"> </w:t>
      </w:r>
      <w:proofErr w:type="spellStart"/>
      <w:r>
        <w:t>basis</w:t>
      </w:r>
      <w:proofErr w:type="spellEnd"/>
      <w:r>
        <w:t xml:space="preserve">, </w:t>
      </w:r>
      <w:proofErr w:type="spellStart"/>
      <w:r>
        <w:t>actively</w:t>
      </w:r>
      <w:proofErr w:type="spellEnd"/>
      <w:r>
        <w:t xml:space="preserve"> and </w:t>
      </w:r>
      <w:proofErr w:type="spellStart"/>
      <w:r>
        <w:t>efficiently</w:t>
      </w:r>
      <w:proofErr w:type="spellEnd"/>
      <w:r>
        <w:t xml:space="preserve"> </w:t>
      </w:r>
      <w:proofErr w:type="spellStart"/>
      <w:r w:rsidR="007A5275">
        <w:t>utilising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potential</w:t>
      </w:r>
      <w:proofErr w:type="spellEnd"/>
      <w:r>
        <w:t>.</w:t>
      </w:r>
    </w:p>
    <w:p w14:paraId="1FF70519" w14:textId="3A170484" w:rsidR="00722BAD" w:rsidRDefault="002E3A2E" w:rsidP="00714D3A">
      <w:r>
        <w:t xml:space="preserve">The </w:t>
      </w:r>
      <w:proofErr w:type="spellStart"/>
      <w:r>
        <w:t>task</w:t>
      </w:r>
      <w:proofErr w:type="spellEnd"/>
      <w:r>
        <w:t xml:space="preserve"> is </w:t>
      </w:r>
      <w:proofErr w:type="spellStart"/>
      <w:r>
        <w:t>therefore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 w:rsidR="00167724">
        <w:t>create</w:t>
      </w:r>
      <w:proofErr w:type="spellEnd"/>
      <w:r>
        <w:t xml:space="preserve"> a software </w:t>
      </w:r>
      <w:proofErr w:type="spellStart"/>
      <w:r>
        <w:t>implementing</w:t>
      </w:r>
      <w:proofErr w:type="spellEnd"/>
      <w:r>
        <w:t xml:space="preserve"> a </w:t>
      </w:r>
      <w:proofErr w:type="spellStart"/>
      <w:r>
        <w:t>well-known</w:t>
      </w:r>
      <w:proofErr w:type="spellEnd"/>
      <w:r>
        <w:t xml:space="preserve"> </w:t>
      </w:r>
      <w:proofErr w:type="spellStart"/>
      <w:r>
        <w:t>card</w:t>
      </w:r>
      <w:proofErr w:type="spellEnd"/>
      <w:r>
        <w:t xml:space="preserve"> game </w:t>
      </w:r>
      <w:proofErr w:type="spellStart"/>
      <w:r>
        <w:t>with</w:t>
      </w:r>
      <w:proofErr w:type="spellEnd"/>
      <w:r>
        <w:t xml:space="preserve"> a web </w:t>
      </w:r>
      <w:proofErr w:type="spellStart"/>
      <w:r>
        <w:t>client</w:t>
      </w:r>
      <w:proofErr w:type="spellEnd"/>
      <w:r>
        <w:t xml:space="preserve"> and a server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microservices</w:t>
      </w:r>
      <w:proofErr w:type="spellEnd"/>
      <w:r>
        <w:t xml:space="preserve">, </w:t>
      </w:r>
      <w:proofErr w:type="spellStart"/>
      <w:r>
        <w:t>paying</w:t>
      </w:r>
      <w:proofErr w:type="spellEnd"/>
      <w:r>
        <w:t xml:space="preserve"> </w:t>
      </w:r>
      <w:proofErr w:type="spellStart"/>
      <w:r>
        <w:t>attention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 w:rsidR="00086C1F">
        <w:t>the</w:t>
      </w:r>
      <w:proofErr w:type="spellEnd"/>
      <w:r w:rsidR="00086C1F">
        <w:t xml:space="preserve"> </w:t>
      </w:r>
      <w:proofErr w:type="spellStart"/>
      <w:r w:rsidR="00086C1F">
        <w:t>needs</w:t>
      </w:r>
      <w:proofErr w:type="spellEnd"/>
      <w:r w:rsidR="00086C1F">
        <w:t xml:space="preserve"> and </w:t>
      </w:r>
      <w:proofErr w:type="spellStart"/>
      <w:r w:rsidR="00086C1F">
        <w:t>experience</w:t>
      </w:r>
      <w:proofErr w:type="spellEnd"/>
      <w:r w:rsidR="00086C1F">
        <w:t xml:space="preserve"> of </w:t>
      </w:r>
      <w:proofErr w:type="spellStart"/>
      <w:r w:rsidR="00086C1F">
        <w:t>the</w:t>
      </w:r>
      <w:proofErr w:type="spellEnd"/>
      <w:r w:rsidR="00086C1F">
        <w:t xml:space="preserve"> </w:t>
      </w:r>
      <w:proofErr w:type="spellStart"/>
      <w:r w:rsidR="00086C1F">
        <w:t>users</w:t>
      </w:r>
      <w:proofErr w:type="spellEnd"/>
      <w:r w:rsidR="00086C1F">
        <w:t>.</w:t>
      </w:r>
    </w:p>
    <w:p w14:paraId="0FE98BBF" w14:textId="62356BC9" w:rsidR="001A57BC" w:rsidRDefault="003F5425" w:rsidP="006A1B7F">
      <w:pPr>
        <w:pStyle w:val="Cmsor1"/>
      </w:pPr>
      <w:bookmarkStart w:id="4" w:name="_Toc332797397"/>
      <w:bookmarkStart w:id="5" w:name="_Toc433184093"/>
      <w:bookmarkStart w:id="6" w:name="_Toc153353856"/>
      <w:r>
        <w:lastRenderedPageBreak/>
        <w:t>Bevezetés</w:t>
      </w:r>
      <w:bookmarkEnd w:id="4"/>
      <w:bookmarkEnd w:id="5"/>
      <w:bookmarkEnd w:id="6"/>
    </w:p>
    <w:p w14:paraId="45D4F852" w14:textId="39498DDC" w:rsidR="008E3F60" w:rsidRDefault="00127357" w:rsidP="008E3F60">
      <w:pPr>
        <w:pStyle w:val="Cmsor2"/>
      </w:pPr>
      <w:bookmarkStart w:id="7" w:name="_Toc153353857"/>
      <w:r>
        <w:t>Böngészős</w:t>
      </w:r>
      <w:r w:rsidR="005E275C">
        <w:t>- és</w:t>
      </w:r>
      <w:r>
        <w:t xml:space="preserve"> </w:t>
      </w:r>
      <w:r w:rsidR="005E275C">
        <w:t>társas</w:t>
      </w:r>
      <w:r>
        <w:t>játékok</w:t>
      </w:r>
      <w:bookmarkEnd w:id="7"/>
    </w:p>
    <w:p w14:paraId="0A4363A2" w14:textId="35BD52A8" w:rsidR="00127357" w:rsidRDefault="00233CED" w:rsidP="00127357">
      <w:r>
        <w:t>Társasjátékok évszázadok óta nyújtanak szórakoztatást és kikapcsolódást családoknak és barát</w:t>
      </w:r>
      <w:r w:rsidR="00700458">
        <w:t>i társaságoknak</w:t>
      </w:r>
      <w:r>
        <w:t>.</w:t>
      </w:r>
      <w:r w:rsidR="00A95C84">
        <w:t xml:space="preserve"> Ezek az interaktív, változatos játékok nem csak szórakoztatást nyújtanak, de különböző készségeket is fejlesztenek</w:t>
      </w:r>
      <w:r w:rsidR="002629A8">
        <w:t>.</w:t>
      </w:r>
      <w:r w:rsidR="00A95C84">
        <w:t xml:space="preserve"> </w:t>
      </w:r>
      <w:r w:rsidR="002629A8">
        <w:t>Ilyen</w:t>
      </w:r>
      <w:r w:rsidR="00587E3D">
        <w:t xml:space="preserve"> például</w:t>
      </w:r>
      <w:r w:rsidR="00A95C84">
        <w:t xml:space="preserve"> a kommunikáció, </w:t>
      </w:r>
      <w:r w:rsidR="00700458">
        <w:t xml:space="preserve">vagy </w:t>
      </w:r>
      <w:r w:rsidR="00A95C84">
        <w:t>stratégiai és logikai gondolkodás.</w:t>
      </w:r>
    </w:p>
    <w:p w14:paraId="4AFF4088" w14:textId="02626957" w:rsidR="00837AAB" w:rsidRDefault="00837AAB" w:rsidP="00127357">
      <w:r>
        <w:t>Fizikai társasjátékokkal ellentétben a böngészős játékok csak az internet korával jelentek meg, és azóta rohamosan nő a népszerűségük.</w:t>
      </w:r>
      <w:r w:rsidR="00930430">
        <w:t xml:space="preserve"> A folyamatosan frissülő és fejlődő felület sok figyelmet és érdeklődést vonz maga után, legyen az több- vagy egyszemélyes játék</w:t>
      </w:r>
      <w:r w:rsidR="007D1E5B">
        <w:t>.</w:t>
      </w:r>
      <w:r w:rsidR="00677E8D">
        <w:t xml:space="preserve"> Ezen játékokhoz a hozzáférés általában teljesen vagy részlegesen ingyenes, így szélesebb közösséget tudnak kialakítani.</w:t>
      </w:r>
    </w:p>
    <w:p w14:paraId="31594C70" w14:textId="76DEF9C9" w:rsidR="00E224E8" w:rsidRDefault="00E224E8" w:rsidP="00127357">
      <w:r>
        <w:t>Böngészős játékok további előnyei, hogy könnyű hozzáférést biztosítanak, mind a használatuk és időigényük rugalmas, emellett könnyed közösségi interakcióra is adnak lehetőséget.</w:t>
      </w:r>
      <w:r w:rsidR="003B056A">
        <w:t xml:space="preserve"> Kényelmes a használatuk platformtól függetlenül, legyen az komplett </w:t>
      </w:r>
      <w:r w:rsidR="00181EF0">
        <w:t xml:space="preserve">asztali </w:t>
      </w:r>
      <w:r w:rsidR="003B056A">
        <w:t>számítógép</w:t>
      </w:r>
      <w:r w:rsidR="00181EF0">
        <w:t>,</w:t>
      </w:r>
      <w:r w:rsidR="003B056A">
        <w:t xml:space="preserve"> laptop, </w:t>
      </w:r>
      <w:r w:rsidR="00181EF0">
        <w:t xml:space="preserve">vagy </w:t>
      </w:r>
      <w:r w:rsidR="003B056A">
        <w:t>kisebb mobil vagy tablet</w:t>
      </w:r>
      <w:r w:rsidR="00CB64A8">
        <w:t xml:space="preserve"> készülék</w:t>
      </w:r>
      <w:r w:rsidR="00181EF0">
        <w:t>.</w:t>
      </w:r>
      <w:r w:rsidR="003B056A">
        <w:t xml:space="preserve"> </w:t>
      </w:r>
      <w:r w:rsidR="00181EF0">
        <w:t>Ezek</w:t>
      </w:r>
      <w:r w:rsidR="003B056A">
        <w:t xml:space="preserve"> lehetőséget biztosít</w:t>
      </w:r>
      <w:r w:rsidR="00181EF0">
        <w:t>anak</w:t>
      </w:r>
      <w:r w:rsidR="003B056A">
        <w:t xml:space="preserve"> </w:t>
      </w:r>
      <w:r w:rsidR="00181EF0">
        <w:t>arra</w:t>
      </w:r>
      <w:r w:rsidR="003B056A">
        <w:t xml:space="preserve">, hogy igényektől függően bárhol és bármikor élvezhessük </w:t>
      </w:r>
      <w:r w:rsidR="00181EF0">
        <w:t>a játékot</w:t>
      </w:r>
      <w:r w:rsidR="003B056A">
        <w:t>.</w:t>
      </w:r>
    </w:p>
    <w:p w14:paraId="4CAEE100" w14:textId="74B874DB" w:rsidR="003E1070" w:rsidRDefault="003E1070" w:rsidP="00127357">
      <w:r>
        <w:t>A dolgozat témájában a megvalósítás során a kettőnek a közös pozitív tulajdonságaira összpontosítottam.</w:t>
      </w:r>
      <w:r w:rsidR="00376F1E">
        <w:t xml:space="preserve"> Tehát egy könnyen elérhető és közösségi élményt nyújtó, de emellett változatos játék megvalósítása.</w:t>
      </w:r>
    </w:p>
    <w:p w14:paraId="20001C90" w14:textId="317B2800" w:rsidR="00127357" w:rsidRDefault="00127357" w:rsidP="00127357">
      <w:pPr>
        <w:pStyle w:val="Cmsor2"/>
      </w:pPr>
      <w:bookmarkStart w:id="8" w:name="_Toc153353858"/>
      <w:r>
        <w:t>Motiváció</w:t>
      </w:r>
      <w:bookmarkEnd w:id="8"/>
    </w:p>
    <w:p w14:paraId="7528A832" w14:textId="5F8F03AA" w:rsidR="00127357" w:rsidRDefault="002B45A3" w:rsidP="00127357">
      <w:r>
        <w:t xml:space="preserve">Ez a diplomaterv a Sushi Go Party! nevű változatos kártyajátékot hivatott megvalósítani </w:t>
      </w:r>
      <w:r w:rsidR="00761A6D">
        <w:t>webes felületen</w:t>
      </w:r>
      <w:r>
        <w:t>.</w:t>
      </w:r>
      <w:r w:rsidR="003840E1">
        <w:t xml:space="preserve"> Az interneten keresztül való használatával nagyobb célközönség</w:t>
      </w:r>
      <w:r w:rsidR="00217339">
        <w:t xml:space="preserve"> felé tud terjeszkedni</w:t>
      </w:r>
      <w:r w:rsidR="0035787C">
        <w:t>, több ember ismerheti meg a játékot</w:t>
      </w:r>
      <w:r w:rsidR="003840E1">
        <w:t>.</w:t>
      </w:r>
    </w:p>
    <w:p w14:paraId="59A611DD" w14:textId="7F47267C" w:rsidR="009F2F6E" w:rsidRDefault="009F2F6E" w:rsidP="00127357">
      <w:r>
        <w:t xml:space="preserve">A szoftver elkészítésének egyik alap motivációja, hogy egy teljeskörű szoftvert akartam létrehozni, ami egyszerre tartalmaz szerveroldali logikát, és kliensoldali dizájn </w:t>
      </w:r>
      <w:r w:rsidR="00B52EED">
        <w:t>megvalósítást</w:t>
      </w:r>
      <w:r>
        <w:t xml:space="preserve"> is.</w:t>
      </w:r>
      <w:r w:rsidR="00140C77">
        <w:t xml:space="preserve"> Ehhez a feladathoz egy kártyajáték implementációját gondoltam megfelelőnek, mivel azontúl, hogy könnyen megfogalmazható milyen végterméket szeretnék megvalósítani, sokféle kreatív bővítési lehetőség</w:t>
      </w:r>
      <w:r w:rsidR="00B52EED">
        <w:t>et</w:t>
      </w:r>
      <w:r w:rsidR="00140C77">
        <w:t xml:space="preserve"> </w:t>
      </w:r>
      <w:r w:rsidR="00B52EED">
        <w:t>biztosít</w:t>
      </w:r>
      <w:r w:rsidR="00A638EB">
        <w:t xml:space="preserve"> magában</w:t>
      </w:r>
      <w:r w:rsidR="00140C77">
        <w:t>.</w:t>
      </w:r>
    </w:p>
    <w:p w14:paraId="5ADD9141" w14:textId="0614B519" w:rsidR="00CF13DD" w:rsidRDefault="00CF13DD" w:rsidP="00127357">
      <w:r>
        <w:lastRenderedPageBreak/>
        <w:t xml:space="preserve">A szoftverhez használt kártyajátéknak a </w:t>
      </w:r>
      <w:r w:rsidR="00EA3D3D">
        <w:t>„</w:t>
      </w:r>
      <w:r>
        <w:t xml:space="preserve">Sushi Go </w:t>
      </w:r>
      <w:r w:rsidR="00A70ABD">
        <w:t>Party” -</w:t>
      </w:r>
      <w:r>
        <w:t xml:space="preserve">t </w:t>
      </w:r>
      <w:r w:rsidR="00FB5C06">
        <w:t>választottam</w:t>
      </w:r>
      <w:r>
        <w:t>, mivel egyedi és izgalmas játékelemeket tartalmaz, ami a játékosoktól a játékhoz illő</w:t>
      </w:r>
      <w:r w:rsidR="00FB5C06">
        <w:t xml:space="preserve"> egyedi</w:t>
      </w:r>
      <w:r>
        <w:t xml:space="preserve"> stratégiákat vár el.</w:t>
      </w:r>
      <w:r w:rsidR="00432E13">
        <w:t xml:space="preserve"> Emellett nem csak maguk a lapok és használatuk egyedi, de maga a pakli is sokféleképpen változtatható a játékosok idejétől, számától</w:t>
      </w:r>
      <w:r w:rsidR="00A5395B">
        <w:t>,</w:t>
      </w:r>
      <w:r w:rsidR="00432E13">
        <w:t xml:space="preserve"> vagy csak kedvétől függően</w:t>
      </w:r>
      <w:r w:rsidR="00A70ABD">
        <w:t>. Az ilyen részletesség lehetővé teszi</w:t>
      </w:r>
      <w:r w:rsidR="00A5395B">
        <w:t xml:space="preserve"> a </w:t>
      </w:r>
      <w:r w:rsidR="00D15F8D">
        <w:t xml:space="preserve">szoftverben további konfigurációs, közösségi </w:t>
      </w:r>
      <w:r w:rsidR="00E5532E">
        <w:t>és</w:t>
      </w:r>
      <w:r w:rsidR="00D15F8D">
        <w:t xml:space="preserve"> </w:t>
      </w:r>
      <w:r w:rsidR="00FE1C16">
        <w:t>gazdálkodási</w:t>
      </w:r>
      <w:r w:rsidR="00D15F8D">
        <w:t xml:space="preserve"> lehetőségeket is.</w:t>
      </w:r>
    </w:p>
    <w:p w14:paraId="562EAAB8" w14:textId="7421FC34" w:rsidR="00127357" w:rsidRDefault="00127357" w:rsidP="00127357">
      <w:pPr>
        <w:pStyle w:val="Cmsor2"/>
      </w:pPr>
      <w:bookmarkStart w:id="9" w:name="_Toc153353859"/>
      <w:r>
        <w:t>Sushi Go</w:t>
      </w:r>
      <w:r w:rsidR="001A73C9">
        <w:t xml:space="preserve"> Party!</w:t>
      </w:r>
      <w:bookmarkEnd w:id="9"/>
    </w:p>
    <w:p w14:paraId="672EAA60" w14:textId="1895DA93" w:rsidR="00127357" w:rsidRDefault="00B716F0" w:rsidP="00127357">
      <w:r>
        <w:t xml:space="preserve">A </w:t>
      </w:r>
      <w:r w:rsidR="0004631C">
        <w:t>„</w:t>
      </w:r>
      <w:r>
        <w:t>Sushi Go Party!</w:t>
      </w:r>
      <w:r w:rsidR="0004631C">
        <w:t>”</w:t>
      </w:r>
      <w:r w:rsidR="00186933">
        <w:t xml:space="preserve"> </w:t>
      </w:r>
      <w:r w:rsidR="00186933">
        <w:fldChar w:fldCharType="begin"/>
      </w:r>
      <w:r w:rsidR="00186933">
        <w:instrText xml:space="preserve"> REF _Ref153353841 \r \h </w:instrText>
      </w:r>
      <w:r w:rsidR="00186933">
        <w:fldChar w:fldCharType="separate"/>
      </w:r>
      <w:r w:rsidR="00895E7B">
        <w:t>[13]</w:t>
      </w:r>
      <w:r w:rsidR="00186933">
        <w:fldChar w:fldCharType="end"/>
      </w:r>
      <w:r>
        <w:t xml:space="preserve"> kártyajáték a </w:t>
      </w:r>
      <w:r w:rsidR="0004631C">
        <w:t>„</w:t>
      </w:r>
      <w:r>
        <w:t>Sushi Go</w:t>
      </w:r>
      <w:r w:rsidR="0004631C">
        <w:t>” nevű kártyajáték</w:t>
      </w:r>
      <w:r>
        <w:t xml:space="preserve"> </w:t>
      </w:r>
      <w:r w:rsidR="0004631C">
        <w:t>második verziója</w:t>
      </w:r>
      <w:r>
        <w:t>, további lapokkal és többféle pakli összerakásának lehetőségével kiegészítve.</w:t>
      </w:r>
    </w:p>
    <w:p w14:paraId="4B022051" w14:textId="6E7E8DED" w:rsidR="008511F0" w:rsidRDefault="008511F0" w:rsidP="00127357">
      <w:r>
        <w:t>A játék szabálya röviden leírva úgy hangzik, hogy minden játékos a játék elején kap a kezébe egy kártyacsomagot különböző japán konyhát idéző ételek kártyáival.</w:t>
      </w:r>
      <w:r w:rsidR="007A548D">
        <w:t xml:space="preserve"> Az egyes kártyáknak különböző képességeik vannak, de a legfőbb céljuk, hogy valamilyen módon</w:t>
      </w:r>
      <w:r w:rsidR="00E61273">
        <w:t xml:space="preserve"> az asztalra lerakva</w:t>
      </w:r>
      <w:r w:rsidR="007A548D">
        <w:t xml:space="preserve"> pontot szerezzen velük a játékos.</w:t>
      </w:r>
    </w:p>
    <w:p w14:paraId="56C3A322" w14:textId="0B27E65B" w:rsidR="009721BA" w:rsidRDefault="009721BA" w:rsidP="00127357">
      <w:r>
        <w:t>A játékban úgy zajlik egy kör, hogy minden játékos kiválaszt egy lapot titokban, és kirakja maga elé az asztalra. Ha mindenki kiválasztott egyet, akkor egyszerre felfordítják.</w:t>
      </w:r>
      <w:r w:rsidR="00001F5C">
        <w:t xml:space="preserve"> Itt az egyes lapoknak más-más képességük</w:t>
      </w:r>
      <w:r w:rsidR="00C04B80">
        <w:t xml:space="preserve"> van, amik</w:t>
      </w:r>
      <w:r w:rsidR="00001F5C">
        <w:t>től függően vagy simán pontot érve lent maradnak a játékos előtt, vagy további akciót hajtanak végre.</w:t>
      </w:r>
      <w:r w:rsidR="00DF020A">
        <w:t xml:space="preserve"> Ha ezek lezajlottak, minden játékos továbbadja a kezében lévő lapokat a mellette ülőnek, és kezdődik a következő kör.</w:t>
      </w:r>
      <w:r w:rsidR="00E37151">
        <w:t xml:space="preserve"> Ez a mechanika adja a játéknak az egyik stratégiai egyediségét.</w:t>
      </w:r>
    </w:p>
    <w:p w14:paraId="0CE38294" w14:textId="03DBF4F3" w:rsidR="00315E78" w:rsidRDefault="00315E78" w:rsidP="00127357">
      <w:r>
        <w:t>A játékosok célja, hogy a kihasznált lapokkal pontokat gyűjts</w:t>
      </w:r>
      <w:r w:rsidR="00121AD6">
        <w:t>enek</w:t>
      </w:r>
      <w:r>
        <w:t>, és a játék végén</w:t>
      </w:r>
      <w:r w:rsidR="00121AD6">
        <w:t xml:space="preserve"> </w:t>
      </w:r>
      <w:r>
        <w:t>a legtöbb</w:t>
      </w:r>
      <w:r w:rsidR="00121AD6">
        <w:t xml:space="preserve">et </w:t>
      </w:r>
      <w:r>
        <w:t>szerezz</w:t>
      </w:r>
      <w:r w:rsidR="00121AD6">
        <w:t>ék meg</w:t>
      </w:r>
      <w:r w:rsidR="007D054A">
        <w:t xml:space="preserve"> belőlük</w:t>
      </w:r>
      <w:r>
        <w:t>.</w:t>
      </w:r>
      <w:r w:rsidR="0093141C">
        <w:t xml:space="preserve"> Például a nigiri kártyák annyi pontot érnek, amennyi szerepel rajtuk, további logika nélkül</w:t>
      </w:r>
      <w:r w:rsidR="00121AD6">
        <w:t>.</w:t>
      </w:r>
      <w:r w:rsidR="0093141C">
        <w:t xml:space="preserve"> </w:t>
      </w:r>
      <w:r w:rsidR="00121AD6">
        <w:t>Viszont</w:t>
      </w:r>
      <w:r w:rsidR="0093141C">
        <w:t xml:space="preserve"> a tempura esetén minden </w:t>
      </w:r>
      <w:r w:rsidR="00EE5D4D">
        <w:t>második</w:t>
      </w:r>
      <w:r w:rsidR="0093141C">
        <w:t xml:space="preserve"> </w:t>
      </w:r>
      <w:r w:rsidR="004E5C7D">
        <w:t xml:space="preserve">lerakott </w:t>
      </w:r>
      <w:r w:rsidR="0093141C">
        <w:t>után lehet pontokat szerezni.</w:t>
      </w:r>
      <w:r w:rsidR="008F7B36">
        <w:t xml:space="preserve"> Vannak kártyák, amiknek az akcióit kártyák kirakása után lehet kijátszani. Lehet az az újonnan kirakott vagy asztalon lévő lap.</w:t>
      </w:r>
    </w:p>
    <w:p w14:paraId="30FA8927" w14:textId="362A6460" w:rsidR="00824490" w:rsidRDefault="009E6CEA" w:rsidP="00127357">
      <w:r>
        <w:t>Egy kör</w:t>
      </w:r>
      <w:r w:rsidR="006D0C9D">
        <w:t>menet</w:t>
      </w:r>
      <w:r>
        <w:t xml:space="preserve">nek akkor van vége, ha minden lap elfogyott a játékosok kezéből. </w:t>
      </w:r>
      <w:r w:rsidR="001C5C04">
        <w:t xml:space="preserve">A </w:t>
      </w:r>
      <w:r w:rsidR="00D877E5">
        <w:t>menet</w:t>
      </w:r>
      <w:r w:rsidR="001C5C04">
        <w:t xml:space="preserve"> végén</w:t>
      </w:r>
      <w:r w:rsidR="003B54F4">
        <w:t xml:space="preserve"> </w:t>
      </w:r>
      <w:r w:rsidR="001C5C04">
        <w:t xml:space="preserve">minden </w:t>
      </w:r>
      <w:r w:rsidR="00670886">
        <w:t xml:space="preserve">lerakott </w:t>
      </w:r>
      <w:r w:rsidR="001C5C04">
        <w:t>kártya visszakerül</w:t>
      </w:r>
      <w:r w:rsidR="00FD607C">
        <w:t xml:space="preserve"> a pakliba</w:t>
      </w:r>
      <w:r w:rsidR="001C5C04">
        <w:t xml:space="preserve"> a pontja beszámítása után</w:t>
      </w:r>
      <w:r w:rsidR="003B54F4">
        <w:t>, leszámítva a desszert típusú lapokat</w:t>
      </w:r>
      <w:r w:rsidR="001C5C04">
        <w:t xml:space="preserve">. Egy játék 3 ilyen </w:t>
      </w:r>
      <w:r w:rsidR="00D877E5">
        <w:t>menet</w:t>
      </w:r>
      <w:r w:rsidR="001C5C04">
        <w:t>ből áll, és az utolsó végén a legtöbb összesített ponttal rendelkező játékos nyer.</w:t>
      </w:r>
      <w:r w:rsidR="00A7498D">
        <w:t xml:space="preserve"> A desszert lapok az utolsó menet végén kerülnek beszámításra.</w:t>
      </w:r>
    </w:p>
    <w:p w14:paraId="6C5824F5" w14:textId="39C92494" w:rsidR="003929D4" w:rsidRDefault="003929D4" w:rsidP="00127357">
      <w:r>
        <w:t xml:space="preserve">A játékot lehet játszani akár csak ketten is, amire van külön kifejezett erre kitalált pakli, és akár nyolcan is, amire ugyanúgy van sok játékosra kifejlesztett kártya </w:t>
      </w:r>
      <w:r>
        <w:lastRenderedPageBreak/>
        <w:t>kombináció.</w:t>
      </w:r>
      <w:r w:rsidR="004C610C">
        <w:t xml:space="preserve"> Az aranyos rajzokkal ellátott lapokon egyértelműen megtalálhatjuk melyik lapnak mi a képessége, így fiatalok és öregek is könnyedén betanulhatják a játékot könnyed családi </w:t>
      </w:r>
      <w:r w:rsidR="00177E1C">
        <w:t xml:space="preserve">vagy baráti </w:t>
      </w:r>
      <w:r w:rsidR="004C610C">
        <w:t>program keretében is.</w:t>
      </w:r>
    </w:p>
    <w:p w14:paraId="27DF662E" w14:textId="1E52BDE3" w:rsidR="00BF7CB6" w:rsidRDefault="00BF7CB6" w:rsidP="00015972">
      <w:pPr>
        <w:pStyle w:val="Cmsor2"/>
      </w:pPr>
      <w:bookmarkStart w:id="10" w:name="_Toc153353860"/>
      <w:r>
        <w:t>Felhasználó</w:t>
      </w:r>
      <w:r w:rsidR="006B2052">
        <w:t>i élmény</w:t>
      </w:r>
      <w:bookmarkEnd w:id="10"/>
    </w:p>
    <w:p w14:paraId="42769BA6" w14:textId="4686BC2A" w:rsidR="00BF7CB6" w:rsidRDefault="00D11171" w:rsidP="00BF7CB6">
      <w:r>
        <w:t>A feladat keretében a hangsúly nemcsak a kártyajáték implementációjára összpontosult, hanem a felhasználói élmény és a vele járó segédfunkciók megvalósítására is.</w:t>
      </w:r>
      <w:r w:rsidR="002D423A">
        <w:t xml:space="preserve"> </w:t>
      </w:r>
      <w:r w:rsidR="00BA75BF">
        <w:t>A</w:t>
      </w:r>
      <w:r w:rsidR="002D423A">
        <w:t xml:space="preserve"> szoftverben </w:t>
      </w:r>
      <w:r w:rsidR="00BA75BF">
        <w:t xml:space="preserve">ezáltal </w:t>
      </w:r>
      <w:r w:rsidR="002D423A">
        <w:t>fontos szerepet játszik, hogy közösségi elemeket</w:t>
      </w:r>
      <w:r w:rsidR="0053793C">
        <w:t>, funkciókat</w:t>
      </w:r>
      <w:r w:rsidR="002D423A">
        <w:t xml:space="preserve"> is szolgáltasson a felhasználói számára.</w:t>
      </w:r>
    </w:p>
    <w:p w14:paraId="007B625E" w14:textId="31F3DE33" w:rsidR="00CF7785" w:rsidRDefault="00523C36" w:rsidP="00523C36">
      <w:r>
        <w:t xml:space="preserve">A játékban tehát a felhasználókezelési funkciók és annak megvalósítása is </w:t>
      </w:r>
      <w:r w:rsidR="007212D0">
        <w:t>kiemelt szerepet kapott</w:t>
      </w:r>
      <w:r>
        <w:t>. Az egyes felhasználóknak regisztrálniuk kell, hogy igénybe vegyék a játék adta</w:t>
      </w:r>
      <w:r w:rsidR="00426D18">
        <w:t xml:space="preserve"> fő és segédfunkciókat</w:t>
      </w:r>
      <w:r>
        <w:t xml:space="preserve">. </w:t>
      </w:r>
      <w:r w:rsidR="00A10606">
        <w:t>Ilyen</w:t>
      </w:r>
      <w:r w:rsidR="00246081">
        <w:t xml:space="preserve"> segédfunkció</w:t>
      </w:r>
      <w:r w:rsidR="00A10606">
        <w:t xml:space="preserve"> például, hogy egymást barátnak tudják jelölni, </w:t>
      </w:r>
      <w:r>
        <w:t>amivel</w:t>
      </w:r>
      <w:r w:rsidR="00A10606">
        <w:t xml:space="preserve"> </w:t>
      </w:r>
      <w:r w:rsidR="008E49EC">
        <w:t xml:space="preserve">könnyedén </w:t>
      </w:r>
      <w:r w:rsidR="00A10606">
        <w:t>megtalálják egymást a rendszerben.</w:t>
      </w:r>
    </w:p>
    <w:p w14:paraId="49C42448" w14:textId="1BFEB472" w:rsidR="008D194D" w:rsidRDefault="008D194D" w:rsidP="00BF7CB6">
      <w:r>
        <w:t>Ezenkívül, hogy kihasználjuk azt a helyzetet, hogy többfajta paklilehetőség van, egyfajta belső bolt is üzemel a honlapon</w:t>
      </w:r>
      <w:r w:rsidR="009E657D">
        <w:t>.</w:t>
      </w:r>
      <w:r>
        <w:t xml:space="preserve"> </w:t>
      </w:r>
      <w:r w:rsidR="009E657D">
        <w:t>Ebben a boltban a</w:t>
      </w:r>
      <w:r>
        <w:t xml:space="preserve"> játékból szerzett pontokkal tudnak a játékosok beváltani egyes paklikat, amikkel játszani szeretnének</w:t>
      </w:r>
      <w:r w:rsidR="009E657D">
        <w:t>.</w:t>
      </w:r>
      <w:r>
        <w:t xml:space="preserve"> </w:t>
      </w:r>
      <w:r w:rsidR="009E657D">
        <w:t>Ezzel is</w:t>
      </w:r>
      <w:r>
        <w:t xml:space="preserve"> növelve a játékélményt</w:t>
      </w:r>
      <w:r w:rsidR="003C63A1">
        <w:t xml:space="preserve">, </w:t>
      </w:r>
      <w:r w:rsidR="00C52B4E">
        <w:t xml:space="preserve">játékhoz való </w:t>
      </w:r>
      <w:r w:rsidR="003C63A1">
        <w:t>motivációt.</w:t>
      </w:r>
    </w:p>
    <w:p w14:paraId="6118283D" w14:textId="2CDD0E7A" w:rsidR="00D54CC9" w:rsidRDefault="00D54CC9" w:rsidP="00BF7CB6">
      <w:r>
        <w:t>A játékhoz értelemszerűen szükség van egy váróteremrendszerre is, ahol a játékosok a játék létrehozásánál megtalálhatják egymást. Itt játszik szerepet a megvásárolt paklik jelentősége is.</w:t>
      </w:r>
      <w:r w:rsidR="00366867">
        <w:t xml:space="preserve"> </w:t>
      </w:r>
      <w:r w:rsidR="00C61C40">
        <w:t>Az ilyen termekben</w:t>
      </w:r>
      <w:r w:rsidR="00366867">
        <w:t xml:space="preserve"> szabadon tudnak szövegesen csevegni egymással a játékosok, míg a </w:t>
      </w:r>
      <w:r w:rsidR="00C61C40">
        <w:t xml:space="preserve">játék indítására </w:t>
      </w:r>
      <w:r w:rsidR="00636980">
        <w:t xml:space="preserve">és további játékosokra </w:t>
      </w:r>
      <w:r w:rsidR="00366867">
        <w:t>vár</w:t>
      </w:r>
      <w:r w:rsidR="00C61C40">
        <w:t>akoz</w:t>
      </w:r>
      <w:r w:rsidR="00366867">
        <w:t>nak.</w:t>
      </w:r>
    </w:p>
    <w:p w14:paraId="41ABF6D5" w14:textId="1EEA8E99" w:rsidR="006C4E3A" w:rsidRPr="00BF7CB6" w:rsidRDefault="006C4E3A" w:rsidP="00BF7CB6">
      <w:r>
        <w:t>További felhasználói élményt segítő funkciók is megtalálhatóak a szoftverben, mint a honlapon beállítható többnyelvűség, vagy sötét és világos stílus közötti választási lehetőség.</w:t>
      </w:r>
    </w:p>
    <w:p w14:paraId="2789724E" w14:textId="74AE8A50" w:rsidR="00015972" w:rsidRDefault="00015972" w:rsidP="006C4E3A">
      <w:pPr>
        <w:pStyle w:val="Cmsor2"/>
      </w:pPr>
      <w:bookmarkStart w:id="11" w:name="_Toc153353861"/>
      <w:r>
        <w:t>Megvalósítás</w:t>
      </w:r>
      <w:bookmarkEnd w:id="11"/>
    </w:p>
    <w:p w14:paraId="1543E0DF" w14:textId="0DCF4D8F" w:rsidR="006C4E3A" w:rsidRDefault="00A801CD" w:rsidP="006C4E3A">
      <w:r>
        <w:t>A projekt részeként megvalósult egy szerveroldali és egy kliensoldali alkalmazás.</w:t>
      </w:r>
      <w:r w:rsidR="007B0A87">
        <w:t xml:space="preserve"> A szerveroldali komponens implementálásánál fontos tényező volt, hogy </w:t>
      </w:r>
      <w:r w:rsidR="00B35E48">
        <w:t xml:space="preserve">az </w:t>
      </w:r>
      <w:r w:rsidR="007B0A87">
        <w:t xml:space="preserve">mikroszolgáltatás </w:t>
      </w:r>
      <w:r w:rsidR="00B35E48">
        <w:t xml:space="preserve">technológia </w:t>
      </w:r>
      <w:r w:rsidR="007B0A87">
        <w:t>alap</w:t>
      </w:r>
      <w:r w:rsidR="00B35E48">
        <w:t>jain</w:t>
      </w:r>
      <w:r w:rsidR="007B0A87">
        <w:t xml:space="preserve"> legyen megvalósítva.</w:t>
      </w:r>
    </w:p>
    <w:p w14:paraId="0A263F49" w14:textId="6D641A06" w:rsidR="00DE3540" w:rsidRDefault="00DE3540" w:rsidP="006C4E3A">
      <w:r>
        <w:t>A szerveroldali komponens a főbb funkciók mentén mikroszolgáltatásokra lett osztva</w:t>
      </w:r>
      <w:r w:rsidR="00CD0434">
        <w:t>.</w:t>
      </w:r>
      <w:r>
        <w:t xml:space="preserve"> </w:t>
      </w:r>
      <w:r w:rsidR="00CD0434">
        <w:t>E</w:t>
      </w:r>
      <w:r>
        <w:t xml:space="preserve">záltal elhatárolva egymástól </w:t>
      </w:r>
      <w:r w:rsidR="004D510E">
        <w:t xml:space="preserve">elemeit </w:t>
      </w:r>
      <w:r w:rsidR="00CD0434">
        <w:t>a képességeik, felelősségeik mentén</w:t>
      </w:r>
      <w:r w:rsidR="00730513">
        <w:t>, közöttük elvágva a kapcsolatot.</w:t>
      </w:r>
      <w:r w:rsidR="001134F1">
        <w:t xml:space="preserve"> Ezek a főbb funkciók a felhasználó és barátkezelés, a </w:t>
      </w:r>
      <w:r w:rsidR="001134F1">
        <w:lastRenderedPageBreak/>
        <w:t>boltnak a kezelése, a váróterem és beszélgetésnek a kezelése, és magának a játéknak a kezelése.</w:t>
      </w:r>
      <w:r w:rsidR="006A7103">
        <w:t xml:space="preserve"> Ezek a funkciók között laza kapcsolat van, és csak ritkán van igény közöttük való kommunikációra</w:t>
      </w:r>
      <w:r w:rsidR="006A1698">
        <w:t>.</w:t>
      </w:r>
      <w:r w:rsidR="006A7103">
        <w:t xml:space="preserve"> </w:t>
      </w:r>
      <w:r w:rsidR="006A1698">
        <w:t>Ez</w:t>
      </w:r>
      <w:r w:rsidR="006A7103">
        <w:t xml:space="preserve"> funkcionálisan be van építve a szerverbe</w:t>
      </w:r>
      <w:r w:rsidR="006A1698">
        <w:t>, mint konténerek közötti kommunikáció</w:t>
      </w:r>
      <w:r w:rsidR="006A7103">
        <w:t>.</w:t>
      </w:r>
    </w:p>
    <w:p w14:paraId="63BAA2CE" w14:textId="77E43B8C" w:rsidR="00A4275B" w:rsidRDefault="00A4275B" w:rsidP="006C4E3A">
      <w:r>
        <w:t>A szerveroldali mikroszolgáltatások használatánál fő szempont volt, hogy a felosztottság a külvilágból transzparens legyen,</w:t>
      </w:r>
      <w:r w:rsidR="00836730">
        <w:t xml:space="preserve"> tehát</w:t>
      </w:r>
      <w:r>
        <w:t xml:space="preserve"> a szerver egyetlen kapun keresztül kommunikáljon bárkivel. Ebbe beletartozik a WebSocket kommunikáció is, és a statikus adatok, mint</w:t>
      </w:r>
      <w:r w:rsidR="00835CC8">
        <w:t xml:space="preserve"> például a</w:t>
      </w:r>
      <w:r>
        <w:t xml:space="preserve"> felhasználók profilképeinek</w:t>
      </w:r>
      <w:r w:rsidR="004D25B6">
        <w:t xml:space="preserve">, vagy </w:t>
      </w:r>
      <w:r w:rsidR="001D2B65">
        <w:t>más</w:t>
      </w:r>
      <w:r w:rsidR="004D25B6">
        <w:t xml:space="preserve"> képeknek</w:t>
      </w:r>
      <w:r w:rsidR="001D2B65">
        <w:t>, illusztrációknak</w:t>
      </w:r>
      <w:r>
        <w:t xml:space="preserve"> a linkjei is.</w:t>
      </w:r>
    </w:p>
    <w:p w14:paraId="68BF3C87" w14:textId="122BF3D5" w:rsidR="001234B2" w:rsidRDefault="0000707C" w:rsidP="006C4E3A">
      <w:r>
        <w:t xml:space="preserve">Szerveroldalon a perzisztens relációs adatbázis mellett egy temporális </w:t>
      </w:r>
      <w:proofErr w:type="spellStart"/>
      <w:r w:rsidR="0032465E">
        <w:t>gyorsítótárazásra</w:t>
      </w:r>
      <w:proofErr w:type="spellEnd"/>
      <w:r>
        <w:t xml:space="preserve"> használt Redis </w:t>
      </w:r>
      <w:r w:rsidR="00837FCC">
        <w:t xml:space="preserve">alapú </w:t>
      </w:r>
      <w:r>
        <w:t>cache adatbázis is üzemeltetve van, ami sok</w:t>
      </w:r>
      <w:r w:rsidR="003E1B69">
        <w:t>ban</w:t>
      </w:r>
      <w:r>
        <w:t xml:space="preserve"> növeli a szerver teljesítményét</w:t>
      </w:r>
      <w:r w:rsidR="00830CA3">
        <w:t>, gyorsaságát</w:t>
      </w:r>
      <w:r>
        <w:t>.</w:t>
      </w:r>
      <w:r w:rsidR="009E20FF">
        <w:t xml:space="preserve"> Ezzel tovább növelve a felhasználói élményt.</w:t>
      </w:r>
    </w:p>
    <w:p w14:paraId="61C0A2C7" w14:textId="2AD5717A" w:rsidR="004F69B4" w:rsidRDefault="004F69B4" w:rsidP="006C4E3A">
      <w:r>
        <w:t xml:space="preserve">Emellett a szerver a szokványos REST alapú kommunikáción felül lehetőséget </w:t>
      </w:r>
      <w:r w:rsidR="00B370C5">
        <w:t xml:space="preserve">biztosít </w:t>
      </w:r>
      <w:r>
        <w:t>WebSocket technológiára épülő kommunikációval való csatlakozást is, amivel élőben értesülhetünk kliensoldalon az egyes eseményekről</w:t>
      </w:r>
      <w:r w:rsidR="00B370C5">
        <w:t>.</w:t>
      </w:r>
      <w:r>
        <w:t xml:space="preserve"> </w:t>
      </w:r>
      <w:r w:rsidR="00B370C5">
        <w:t>P</w:t>
      </w:r>
      <w:r>
        <w:t>éldául</w:t>
      </w:r>
      <w:r w:rsidR="00850600">
        <w:t>,</w:t>
      </w:r>
      <w:r>
        <w:t xml:space="preserve"> ha egy váróteremben egy</w:t>
      </w:r>
      <w:r w:rsidR="005174C1">
        <w:t xml:space="preserve"> másik</w:t>
      </w:r>
      <w:r>
        <w:t xml:space="preserve"> </w:t>
      </w:r>
      <w:r w:rsidR="002557F3">
        <w:t>felhasználó</w:t>
      </w:r>
      <w:r>
        <w:t xml:space="preserve"> üzenetet küldött.</w:t>
      </w:r>
    </w:p>
    <w:p w14:paraId="2161A203" w14:textId="03744003" w:rsidR="00850600" w:rsidRDefault="00850600" w:rsidP="006C4E3A">
      <w:r>
        <w:t>Kliensoldalon kiemelt figyelmet fordítottam az igényes, átlátható dizájnra.</w:t>
      </w:r>
      <w:r w:rsidR="00636B61">
        <w:t xml:space="preserve"> A kliens feladata a kommunikáció a szerverrel, mind REST mind WebSocket formában. Az utóbbinál kezelnie kell, hogy melyik oldalakat megtekintve melyik kapcsolatot tartsa fenn, és hogy az egyes kapcsolatok eseményeivel milyen műveleteket hajtson végre.</w:t>
      </w:r>
    </w:p>
    <w:p w14:paraId="79FE49D5" w14:textId="596012C9" w:rsidR="00804867" w:rsidRDefault="00804867" w:rsidP="006C4E3A">
      <w:r>
        <w:t>Kliens szerepe ezenkívül a többnyelvűség és stílus megvalósítása</w:t>
      </w:r>
      <w:r w:rsidR="00082E10">
        <w:t xml:space="preserve"> is</w:t>
      </w:r>
      <w:r>
        <w:t xml:space="preserve">. A kiválasztott nyelvet és stílust </w:t>
      </w:r>
      <w:r w:rsidR="00D73775">
        <w:t xml:space="preserve">egy-egy </w:t>
      </w:r>
      <w:r>
        <w:t xml:space="preserve">Cookie segítségével tárolom, hogy az oldal frissítésekor, vagy újra megnyitásakor is a </w:t>
      </w:r>
      <w:r w:rsidR="008A1793">
        <w:t>preferált, korábban</w:t>
      </w:r>
      <w:r>
        <w:t xml:space="preserve"> kiválasztott</w:t>
      </w:r>
      <w:r w:rsidR="00563944">
        <w:t xml:space="preserve"> mód</w:t>
      </w:r>
      <w:r>
        <w:t xml:space="preserve"> segítségével jelenjen meg.</w:t>
      </w:r>
    </w:p>
    <w:p w14:paraId="2FAEC761" w14:textId="1764FE02" w:rsidR="00111B3C" w:rsidRDefault="00111B3C" w:rsidP="006C4E3A">
      <w:r>
        <w:t>Egyelőre két nyelven, magyarul és angolul jelenik meg a honlap, de végtelen bővítési lehetőség van.</w:t>
      </w:r>
      <w:r w:rsidR="00800F5E">
        <w:t xml:space="preserve"> A stílusokból is kettőt választhatunk, egyet, ami a honlap világos témáját teszi ki, egyet meg ami a sötétet</w:t>
      </w:r>
      <w:r w:rsidR="00892640">
        <w:t>.</w:t>
      </w:r>
      <w:r w:rsidR="00800F5E">
        <w:t xml:space="preserve"> </w:t>
      </w:r>
      <w:r w:rsidR="00892640">
        <w:t>V</w:t>
      </w:r>
      <w:r w:rsidR="00800F5E">
        <w:t>iszont itt is könnyedén tudjuk bővíteni további témákkal.</w:t>
      </w:r>
    </w:p>
    <w:p w14:paraId="7767C0F9" w14:textId="2E8438F6" w:rsidR="0013373F" w:rsidRPr="006C4E3A" w:rsidRDefault="0013373F" w:rsidP="00753F9C">
      <w:r>
        <w:t>Ezenkívül, hogy a kommunikációhoz szükséges szenzitív információk biztonságos helyen legyenek tárolhatóak, az egyes kulcsok nem a környezeti változók között vannak tárolva, hanem script segítségével töltődnek be oda indításkor.</w:t>
      </w:r>
    </w:p>
    <w:p w14:paraId="7C1F744D" w14:textId="36B6301F" w:rsidR="00557033" w:rsidRDefault="00557033" w:rsidP="00557033">
      <w:pPr>
        <w:pStyle w:val="Cmsor1"/>
      </w:pPr>
      <w:bookmarkStart w:id="12" w:name="_Toc153353862"/>
      <w:r>
        <w:lastRenderedPageBreak/>
        <w:t>Technológia</w:t>
      </w:r>
      <w:bookmarkEnd w:id="12"/>
    </w:p>
    <w:p w14:paraId="4C775002" w14:textId="6797B508" w:rsidR="00557033" w:rsidRDefault="00557033" w:rsidP="00557033">
      <w:pPr>
        <w:pStyle w:val="Cmsor2"/>
      </w:pPr>
      <w:bookmarkStart w:id="13" w:name="_Toc153353863"/>
      <w:r>
        <w:t>Bevezetés</w:t>
      </w:r>
      <w:bookmarkEnd w:id="13"/>
    </w:p>
    <w:p w14:paraId="691FCF28" w14:textId="013B2646" w:rsidR="00557033" w:rsidRDefault="00981EEC" w:rsidP="00557033">
      <w:r>
        <w:t>Az elkészült szoftver számos és változatos technológiai skálát tartalmaz, kezdve az adatbázistól a böngésző stílusáig.</w:t>
      </w:r>
      <w:r w:rsidR="00F365A7">
        <w:t xml:space="preserve"> Ebben a fejezetben pár főbb technológiát sorol</w:t>
      </w:r>
      <w:r w:rsidR="008C4A19">
        <w:t>ok</w:t>
      </w:r>
      <w:r w:rsidR="00F365A7">
        <w:t xml:space="preserve"> fel, amik meghatározóak voltak a szoftver fejlesztése során.</w:t>
      </w:r>
    </w:p>
    <w:p w14:paraId="5CCDCA99" w14:textId="54317C3C" w:rsidR="002E44EF" w:rsidRDefault="008C4A19" w:rsidP="00557033">
      <w:r>
        <w:t>N</w:t>
      </w:r>
      <w:r w:rsidR="002E44EF">
        <w:t xml:space="preserve">agy befolyással voltak rám mind a </w:t>
      </w:r>
      <w:proofErr w:type="spellStart"/>
      <w:r w:rsidR="002E44EF">
        <w:t>BSc</w:t>
      </w:r>
      <w:proofErr w:type="spellEnd"/>
      <w:r w:rsidR="002E44EF">
        <w:t xml:space="preserve">, mind az </w:t>
      </w:r>
      <w:proofErr w:type="spellStart"/>
      <w:r w:rsidR="002E44EF">
        <w:t>MSc</w:t>
      </w:r>
      <w:proofErr w:type="spellEnd"/>
      <w:r w:rsidR="002E44EF">
        <w:t xml:space="preserve"> alatt elkész</w:t>
      </w:r>
      <w:r>
        <w:t>ített</w:t>
      </w:r>
      <w:r w:rsidR="002E44EF">
        <w:t xml:space="preserve"> korábbi munkáim</w:t>
      </w:r>
      <w:r>
        <w:t>, amikből ihletet és tudást merítettem</w:t>
      </w:r>
      <w:r w:rsidR="002E44EF">
        <w:t>. Az elkészült alkalmazás tekinthető technológiai szempontból a korábbi munkáim továbbfejlesztésének</w:t>
      </w:r>
      <w:r w:rsidR="0069167C">
        <w:t>, mivel az alattuk megismert technológiák részletesebb megismerése</w:t>
      </w:r>
      <w:r>
        <w:t xml:space="preserve"> és használata</w:t>
      </w:r>
      <w:r w:rsidR="0069167C">
        <w:t xml:space="preserve"> volt a szoftver célja.</w:t>
      </w:r>
    </w:p>
    <w:p w14:paraId="02F34658" w14:textId="1730183F" w:rsidR="00172F86" w:rsidRDefault="00172F86" w:rsidP="00172F86">
      <w:pPr>
        <w:pStyle w:val="Cmsor2"/>
      </w:pPr>
      <w:bookmarkStart w:id="14" w:name="_Toc153353864"/>
      <w:r>
        <w:t>Szerveroldali technológiák</w:t>
      </w:r>
      <w:bookmarkEnd w:id="14"/>
    </w:p>
    <w:p w14:paraId="5BCA5881" w14:textId="6C6BEE47" w:rsidR="00172F86" w:rsidRDefault="003D49F0" w:rsidP="00172F86">
      <w:r>
        <w:t>A szoftver fejlesztése során szerveroldalon számos technológia volt felhasználva</w:t>
      </w:r>
      <w:r w:rsidR="00624B17">
        <w:t>. Ezeknek</w:t>
      </w:r>
      <w:r>
        <w:t xml:space="preserve"> elsődleges</w:t>
      </w:r>
      <w:r w:rsidR="00624B17">
        <w:t xml:space="preserve"> feladata</w:t>
      </w:r>
      <w:r>
        <w:t xml:space="preserve"> a </w:t>
      </w:r>
      <w:r w:rsidR="00624B17">
        <w:t>mikroszolgáltatások</w:t>
      </w:r>
      <w:r>
        <w:t xml:space="preserve"> kialakítás</w:t>
      </w:r>
      <w:r w:rsidR="00624B17">
        <w:t>a</w:t>
      </w:r>
      <w:r>
        <w:t xml:space="preserve"> és kommunikációj</w:t>
      </w:r>
      <w:r w:rsidR="002055CE">
        <w:t>a</w:t>
      </w:r>
      <w:r>
        <w:t>, emellett bennük a háromrétegű architektúra kialakítás</w:t>
      </w:r>
      <w:r w:rsidR="00624B17">
        <w:t>ának megvalósítása</w:t>
      </w:r>
      <w:r w:rsidR="002055CE">
        <w:t xml:space="preserve"> volt</w:t>
      </w:r>
      <w:r>
        <w:t>.</w:t>
      </w:r>
    </w:p>
    <w:p w14:paraId="461CDC17" w14:textId="27C66F52" w:rsidR="003D49F0" w:rsidRDefault="00263B11" w:rsidP="00263B11">
      <w:pPr>
        <w:pStyle w:val="Cmsor3"/>
      </w:pPr>
      <w:bookmarkStart w:id="15" w:name="_Toc153353865"/>
      <w:r>
        <w:t>Docker</w:t>
      </w:r>
      <w:bookmarkEnd w:id="15"/>
    </w:p>
    <w:p w14:paraId="624FB9F0" w14:textId="34C89C7D" w:rsidR="00E55A49" w:rsidRDefault="0007703F" w:rsidP="00263B11">
      <w:r>
        <w:t>A Docker</w:t>
      </w:r>
      <w:r w:rsidR="00BA24DC">
        <w:t xml:space="preserve"> </w:t>
      </w:r>
      <w:r w:rsidR="00BA24DC">
        <w:fldChar w:fldCharType="begin"/>
      </w:r>
      <w:r w:rsidR="00BA24DC">
        <w:instrText xml:space="preserve"> REF _Ref147666209 \r \h </w:instrText>
      </w:r>
      <w:r w:rsidR="00BA24DC">
        <w:fldChar w:fldCharType="separate"/>
      </w:r>
      <w:r w:rsidR="00895E7B">
        <w:t>[1]</w:t>
      </w:r>
      <w:r w:rsidR="00BA24DC">
        <w:fldChar w:fldCharType="end"/>
      </w:r>
      <w:r>
        <w:t xml:space="preserve"> egy olyan</w:t>
      </w:r>
      <w:r w:rsidR="001A72BD">
        <w:t xml:space="preserve"> nyílt forráskódú</w:t>
      </w:r>
      <w:r>
        <w:t xml:space="preserve"> technológia, ami lehetővé teszi alkalmazások gyors és egyszerű csomagolását</w:t>
      </w:r>
      <w:r w:rsidR="00545D55">
        <w:t xml:space="preserve"> és</w:t>
      </w:r>
      <w:r w:rsidR="003B0009">
        <w:t xml:space="preserve"> konfigurációját egy</w:t>
      </w:r>
      <w:r>
        <w:t xml:space="preserve"> környezetfüggetlen környezetben</w:t>
      </w:r>
      <w:r w:rsidR="003B0009">
        <w:t>.</w:t>
      </w:r>
      <w:r>
        <w:t xml:space="preserve"> </w:t>
      </w:r>
      <w:r w:rsidR="00126F0B">
        <w:t>Egy</w:t>
      </w:r>
      <w:r w:rsidR="001A72BD">
        <w:t xml:space="preserve"> </w:t>
      </w:r>
      <w:proofErr w:type="spellStart"/>
      <w:r w:rsidR="001A72BD">
        <w:t>konténerizációs</w:t>
      </w:r>
      <w:proofErr w:type="spellEnd"/>
      <w:r w:rsidR="001A72BD">
        <w:t xml:space="preserve"> platform</w:t>
      </w:r>
      <w:r w:rsidR="003B0009">
        <w:t>, ami operációs rendsze</w:t>
      </w:r>
      <w:r w:rsidR="002F03A3">
        <w:t>r</w:t>
      </w:r>
      <w:r w:rsidR="003B0009">
        <w:t xml:space="preserve"> szint</w:t>
      </w:r>
      <w:r w:rsidR="00815FCC">
        <w:t>en</w:t>
      </w:r>
      <w:r w:rsidR="002F03A3">
        <w:t xml:space="preserve"> </w:t>
      </w:r>
      <w:r w:rsidR="00815FCC">
        <w:t xml:space="preserve">biztosít </w:t>
      </w:r>
      <w:proofErr w:type="spellStart"/>
      <w:r w:rsidR="002F03A3">
        <w:t>virtualizációt</w:t>
      </w:r>
      <w:proofErr w:type="spellEnd"/>
      <w:r w:rsidR="001A72BD">
        <w:t>.</w:t>
      </w:r>
    </w:p>
    <w:p w14:paraId="10545411" w14:textId="4C53947F" w:rsidR="00263B11" w:rsidRDefault="0078491B" w:rsidP="00263B11">
      <w:r>
        <w:t>Segítségével alkalmazások és függőségeik környezettől függetlenül</w:t>
      </w:r>
      <w:r w:rsidR="00142FED">
        <w:t>,</w:t>
      </w:r>
      <w:r>
        <w:t xml:space="preserve"> szabadon futtathatóak, mivel egységesen csomagolva alakítja ki hordozhatóságukat.</w:t>
      </w:r>
      <w:r w:rsidR="00C93AD6">
        <w:t xml:space="preserve"> Az így kialakított konténerek el vannak szeparálva egymástól, </w:t>
      </w:r>
      <w:r w:rsidR="005665D0">
        <w:t>ezáltal</w:t>
      </w:r>
      <w:r w:rsidR="00C93AD6">
        <w:t xml:space="preserve"> beállításaik és függőségeik is külön-külön kezelhetőek redundancia nélkül, átláthatóan.</w:t>
      </w:r>
      <w:r w:rsidR="0047276A" w:rsidRPr="0047276A">
        <w:t xml:space="preserve"> </w:t>
      </w:r>
      <w:r w:rsidR="0047276A">
        <w:t>Az egyes konténerekre API felületet biztosít, így könnyedén megfigyelhetjük a belső folyamatokat.</w:t>
      </w:r>
    </w:p>
    <w:p w14:paraId="40AB6794" w14:textId="4271270D" w:rsidR="0017201E" w:rsidRDefault="0017201E" w:rsidP="00263B11">
      <w:r>
        <w:t>A</w:t>
      </w:r>
      <w:r w:rsidR="00CD34EF">
        <w:t xml:space="preserve"> </w:t>
      </w:r>
      <w:r>
        <w:t xml:space="preserve">létrejött konténerizált rendszer könnyűsúlyú, </w:t>
      </w:r>
      <w:r w:rsidR="00A5567B">
        <w:t xml:space="preserve">jól </w:t>
      </w:r>
      <w:proofErr w:type="spellStart"/>
      <w:r w:rsidR="00A5567B">
        <w:t>skálázódik</w:t>
      </w:r>
      <w:proofErr w:type="spellEnd"/>
      <w:r w:rsidR="00A5567B">
        <w:t xml:space="preserve"> a szerver </w:t>
      </w:r>
      <w:r w:rsidR="00A54997">
        <w:t>létrehozásánál</w:t>
      </w:r>
      <w:r w:rsidR="001A38F6">
        <w:t>.</w:t>
      </w:r>
      <w:r>
        <w:t xml:space="preserve"> </w:t>
      </w:r>
      <w:r w:rsidR="0047276A">
        <w:t xml:space="preserve">A rendszer kialakításához én a Docker </w:t>
      </w:r>
      <w:proofErr w:type="spellStart"/>
      <w:r w:rsidR="0047276A">
        <w:t>Compose</w:t>
      </w:r>
      <w:proofErr w:type="spellEnd"/>
      <w:r w:rsidR="0047276A">
        <w:t xml:space="preserve"> segítségét használtam, ami egy YAML</w:t>
      </w:r>
      <w:r w:rsidR="00DF174F">
        <w:t xml:space="preserve"> konfigurációs</w:t>
      </w:r>
      <w:r w:rsidR="0047276A">
        <w:t xml:space="preserve"> fájl segítségével engedi, hogy megfogalmazzam az egyes konténereket és a hozzájuk tartozó paramétereket</w:t>
      </w:r>
      <w:r w:rsidR="00CD34EF">
        <w:t>, környezeti változókat</w:t>
      </w:r>
      <w:r w:rsidR="0047276A">
        <w:t>.</w:t>
      </w:r>
    </w:p>
    <w:p w14:paraId="0E764C44" w14:textId="388CC769" w:rsidR="00B025D9" w:rsidRDefault="00B025D9" w:rsidP="00263B11">
      <w:r>
        <w:lastRenderedPageBreak/>
        <w:t>A Docker tehát megkönnyíti a fejlesztők és szakemberek feladatát a fejlesztésben, telepítésben és a komponensek skálázásában is.</w:t>
      </w:r>
      <w:r w:rsidR="000D1B89">
        <w:t xml:space="preserve"> Hátránya viszont, hogy a fejlesztett kódban redundanciát okozhat, ha az egyes konténerekben hasonló felelősségek vannak. Figyelni kell a kialakítás során, hogy megfelelően válasszuk el a konténerek funkcióinak a határát, esetleg segédkomponensekkel támogatva.</w:t>
      </w:r>
      <w:r w:rsidR="00F64CD2">
        <w:t xml:space="preserve"> Emellett meg kell valósítani a konténerek közötti esetleg</w:t>
      </w:r>
      <w:r w:rsidR="00CF0A6D">
        <w:t>es</w:t>
      </w:r>
      <w:r w:rsidR="00F64CD2">
        <w:t xml:space="preserve"> kommunikációnak a lehetőségét, ami az </w:t>
      </w:r>
      <w:r w:rsidR="00E61449">
        <w:t>el</w:t>
      </w:r>
      <w:r w:rsidR="00F64CD2">
        <w:t xml:space="preserve">izolált rendszerek közötti logikai kapcsolatot </w:t>
      </w:r>
      <w:r w:rsidR="009D25D2">
        <w:t>hozza létre.</w:t>
      </w:r>
    </w:p>
    <w:p w14:paraId="765FEB83" w14:textId="32A2CDCC" w:rsidR="00263B11" w:rsidRDefault="00263B11" w:rsidP="00263B11">
      <w:pPr>
        <w:pStyle w:val="Cmsor3"/>
      </w:pPr>
      <w:bookmarkStart w:id="16" w:name="_Toc153353866"/>
      <w:r>
        <w:t>ASP.NET CORE</w:t>
      </w:r>
      <w:bookmarkEnd w:id="16"/>
    </w:p>
    <w:p w14:paraId="22F0D85E" w14:textId="13EC41FD" w:rsidR="00293420" w:rsidRDefault="00293420" w:rsidP="00293420">
      <w:r>
        <w:t xml:space="preserve">Az ASP.NET </w:t>
      </w:r>
      <w:proofErr w:type="spellStart"/>
      <w:r>
        <w:t>Core</w:t>
      </w:r>
      <w:proofErr w:type="spellEnd"/>
      <w:r>
        <w:t xml:space="preserve"> </w:t>
      </w:r>
      <w:r w:rsidR="00BA24DC">
        <w:fldChar w:fldCharType="begin"/>
      </w:r>
      <w:r w:rsidR="00BA24DC">
        <w:instrText xml:space="preserve"> REF _Ref147688370 \r \h </w:instrText>
      </w:r>
      <w:r w:rsidR="00BA24DC">
        <w:fldChar w:fldCharType="separate"/>
      </w:r>
      <w:r w:rsidR="00895E7B">
        <w:t>[2]</w:t>
      </w:r>
      <w:r w:rsidR="00BA24DC">
        <w:fldChar w:fldCharType="end"/>
      </w:r>
      <w:r w:rsidR="00BA24DC">
        <w:t xml:space="preserve"> </w:t>
      </w:r>
      <w:r w:rsidR="00D844FB">
        <w:t>egy</w:t>
      </w:r>
      <w:r>
        <w:t xml:space="preserve"> open-source, cross-platform keretrendszer, amit a Microsoft fejlesztett ki webes alkalmazások és API-k készítésére. A szoftverhez én a .NET 7-es verziójú változatát használtam</w:t>
      </w:r>
      <w:r w:rsidR="00FC68FC">
        <w:t>, ami dolgozat írása alatt a legújabbnak számított</w:t>
      </w:r>
      <w:r>
        <w:t>.</w:t>
      </w:r>
      <w:r w:rsidR="000618E5">
        <w:t xml:space="preserve"> A keretrendszer lehetővé teszi fejlesztők számára hatékony és skálázható szoftverek fejlesztését</w:t>
      </w:r>
      <w:r w:rsidR="00EB126F">
        <w:t>.</w:t>
      </w:r>
      <w:r w:rsidR="000618E5">
        <w:t xml:space="preserve"> Dockeres technológiákkal is széleskörű támogatás található benne.</w:t>
      </w:r>
      <w:r w:rsidR="001B0AF8">
        <w:t xml:space="preserve"> </w:t>
      </w:r>
      <w:r w:rsidR="00237735">
        <w:t>Egy</w:t>
      </w:r>
      <w:r w:rsidR="001B0AF8">
        <w:t xml:space="preserve"> megbízható és hatékony keretrendszer szerveroldali alkalmazások fejlesztésére, ami webes alkalmazások hátterének könnyen használható.</w:t>
      </w:r>
    </w:p>
    <w:p w14:paraId="397C8DF0" w14:textId="04E2EF65" w:rsidR="007A032F" w:rsidRPr="00293420" w:rsidRDefault="007A032F" w:rsidP="00293420">
      <w:r>
        <w:t xml:space="preserve">A keretrendszer segítségével létrehozott alkalmazásokban könnyedén tudunk további segédkönyvtárakat telepíteni </w:t>
      </w:r>
      <w:proofErr w:type="spellStart"/>
      <w:r>
        <w:t>NuGet</w:t>
      </w:r>
      <w:proofErr w:type="spellEnd"/>
      <w:r>
        <w:t xml:space="preserve"> </w:t>
      </w:r>
      <w:proofErr w:type="spellStart"/>
      <w:r w:rsidR="00E64874">
        <w:t>package</w:t>
      </w:r>
      <w:proofErr w:type="spellEnd"/>
      <w:r w:rsidR="00E64874">
        <w:t>-</w:t>
      </w:r>
      <w:r>
        <w:t>ekként</w:t>
      </w:r>
      <w:r w:rsidR="00C6769D">
        <w:t>, ami ki is volt használva a dolgozatban.</w:t>
      </w:r>
      <w:r w:rsidR="00E64874">
        <w:t xml:space="preserve"> Emellett beépített támogatást tartalmaz az egyes szolgáltatások injektálására</w:t>
      </w:r>
      <w:r w:rsidR="007873D0">
        <w:t>, amivel rendezett, átlátható struktúrát tudtam létrehozni a fejlesztés során.</w:t>
      </w:r>
    </w:p>
    <w:p w14:paraId="52CE1846" w14:textId="0B175C22" w:rsidR="0034134D" w:rsidRDefault="0034134D" w:rsidP="0034134D">
      <w:pPr>
        <w:pStyle w:val="Cmsor3"/>
      </w:pPr>
      <w:bookmarkStart w:id="17" w:name="_Toc153353867"/>
      <w:r>
        <w:t>Ocelot</w:t>
      </w:r>
      <w:bookmarkEnd w:id="17"/>
    </w:p>
    <w:p w14:paraId="531C77B6" w14:textId="110085DA" w:rsidR="00936C27" w:rsidRDefault="00936C27" w:rsidP="00936C27">
      <w:r>
        <w:t xml:space="preserve">Az Ocelot </w:t>
      </w:r>
      <w:r>
        <w:fldChar w:fldCharType="begin"/>
      </w:r>
      <w:r>
        <w:instrText xml:space="preserve"> REF _Ref147691824 \r \h </w:instrText>
      </w:r>
      <w:r>
        <w:fldChar w:fldCharType="separate"/>
      </w:r>
      <w:r w:rsidR="00895E7B">
        <w:t>[3]</w:t>
      </w:r>
      <w:r>
        <w:fldChar w:fldCharType="end"/>
      </w:r>
      <w:r>
        <w:t xml:space="preserve"> egy olyan segédkönyvtár, aminek elsődleges célja, hogy .NET technológiával futó mikroszolgáltatások fölé egy kívülről transzparens, egységes felületet biztosítson.</w:t>
      </w:r>
      <w:r w:rsidR="000F474E">
        <w:t xml:space="preserve"> Ez a közös felületet biztosító komponens az „API Gateway” a szerver</w:t>
      </w:r>
      <w:r w:rsidR="004C31D2">
        <w:t xml:space="preserve"> implementációjában</w:t>
      </w:r>
      <w:r w:rsidR="000F474E">
        <w:t>.</w:t>
      </w:r>
    </w:p>
    <w:p w14:paraId="5C8E56F2" w14:textId="71C27BE9" w:rsidR="00AC12CF" w:rsidRDefault="00AC12CF" w:rsidP="00936C27">
      <w:r>
        <w:t>Az Ocelot az üzenetek átirányítása során többféle stratégiát vagy transzformációt alkalmazhat.</w:t>
      </w:r>
      <w:r w:rsidR="00E923CB">
        <w:t xml:space="preserve"> Emellett átlátható integrációt valósít meg az </w:t>
      </w:r>
      <w:proofErr w:type="spellStart"/>
      <w:r w:rsidR="00B56D90">
        <w:t>IdentityServer</w:t>
      </w:r>
      <w:r w:rsidR="00E923CB">
        <w:t>rel</w:t>
      </w:r>
      <w:proofErr w:type="spellEnd"/>
      <w:r w:rsidR="00E923CB">
        <w:t>, ami a szerver felhasználókezelő komponense.</w:t>
      </w:r>
      <w:r w:rsidR="00B56D90">
        <w:t xml:space="preserve"> Ezáltal könnyedén lekezeli a felhasználók </w:t>
      </w:r>
      <w:proofErr w:type="spellStart"/>
      <w:r w:rsidR="00B56D90">
        <w:t>authentikációját</w:t>
      </w:r>
      <w:proofErr w:type="spellEnd"/>
      <w:r w:rsidR="00B56D90">
        <w:t xml:space="preserve">, ha a helyzet úgy </w:t>
      </w:r>
      <w:r w:rsidR="009B57AC">
        <w:t>kívánja</w:t>
      </w:r>
      <w:r w:rsidR="00B56D90">
        <w:t>.</w:t>
      </w:r>
    </w:p>
    <w:p w14:paraId="04EE8B0A" w14:textId="04DF4C35" w:rsidR="0030264E" w:rsidRPr="00936C27" w:rsidRDefault="0030264E" w:rsidP="00936C27">
      <w:r>
        <w:t xml:space="preserve">A Gateway-en keresztül nem csak a REST alapú kérések, de a WebSocket technológiára épülő </w:t>
      </w:r>
      <w:proofErr w:type="spellStart"/>
      <w:r>
        <w:t>kétirányú</w:t>
      </w:r>
      <w:proofErr w:type="spellEnd"/>
      <w:r>
        <w:t xml:space="preserve"> kommunikáció is támogatva van, elősegítve a szerverben való implementálását is</w:t>
      </w:r>
      <w:r w:rsidR="00AD6A01">
        <w:t xml:space="preserve"> és a kliensoldali regisztrációját is</w:t>
      </w:r>
      <w:r>
        <w:t>.</w:t>
      </w:r>
    </w:p>
    <w:p w14:paraId="042B6972" w14:textId="11EE8A4C" w:rsidR="003511BA" w:rsidRDefault="003511BA" w:rsidP="00FE273F">
      <w:r>
        <w:lastRenderedPageBreak/>
        <w:t xml:space="preserve">Az Ocelot tehát egy hatékony és rugalmas könyvtár konténerizált rendszerek elrejtésére egy API </w:t>
      </w:r>
      <w:r w:rsidR="00F13E73">
        <w:t xml:space="preserve">Gateway </w:t>
      </w:r>
      <w:r>
        <w:t>mögé, ezzel megkönnyítve a szerver külső használatát, esetleg elrejtve a nem publikálandó belső működést</w:t>
      </w:r>
      <w:r w:rsidR="009A7E86">
        <w:t>.</w:t>
      </w:r>
      <w:r w:rsidR="00637D29">
        <w:t xml:space="preserve"> </w:t>
      </w:r>
      <w:r w:rsidR="009A7E86">
        <w:t>E</w:t>
      </w:r>
      <w:r w:rsidR="00637D29">
        <w:t>zzel bizonyos szinten biztonságot is nyújtva.</w:t>
      </w:r>
    </w:p>
    <w:p w14:paraId="610AD5F3" w14:textId="63E4D4C6" w:rsidR="00FE273F" w:rsidRDefault="00FE273F" w:rsidP="00FE273F">
      <w:pPr>
        <w:pStyle w:val="Cmsor3"/>
      </w:pPr>
      <w:bookmarkStart w:id="18" w:name="_Toc153353868"/>
      <w:proofErr w:type="spellStart"/>
      <w:r>
        <w:t>MediatR</w:t>
      </w:r>
      <w:bookmarkEnd w:id="18"/>
      <w:proofErr w:type="spellEnd"/>
    </w:p>
    <w:p w14:paraId="554F7350" w14:textId="305CA68F" w:rsidR="00FE273F" w:rsidRDefault="0032200A" w:rsidP="00FE273F">
      <w:proofErr w:type="spellStart"/>
      <w:r>
        <w:t>MediatR</w:t>
      </w:r>
      <w:proofErr w:type="spellEnd"/>
      <w:r w:rsidR="00C03FEB">
        <w:t xml:space="preserve"> </w:t>
      </w:r>
      <w:r w:rsidR="00C03FEB">
        <w:fldChar w:fldCharType="begin"/>
      </w:r>
      <w:r w:rsidR="00C03FEB">
        <w:instrText xml:space="preserve"> REF _Ref147702250 \r \h </w:instrText>
      </w:r>
      <w:r w:rsidR="00C03FEB">
        <w:fldChar w:fldCharType="separate"/>
      </w:r>
      <w:r w:rsidR="00895E7B">
        <w:t>[4]</w:t>
      </w:r>
      <w:r w:rsidR="00C03FEB">
        <w:fldChar w:fldCharType="end"/>
      </w:r>
      <w:r>
        <w:t xml:space="preserve"> egy C#-hoz készült segédkönyvtár, ami a mediátor minta megvalósítását hivatott segíteni a fejlesztésben.</w:t>
      </w:r>
      <w:r w:rsidR="00302A96">
        <w:t xml:space="preserve"> Használata leegyszerűsíti a kérések és parancsok regisztrálását és a megvalósításuk delegálását a megfelelő komponensek felé.</w:t>
      </w:r>
      <w:r w:rsidR="000A795A">
        <w:t xml:space="preserve"> Segíti a szoftverben a kód jobb széttagoltságát és a felelősségek megfelelő elválasztását</w:t>
      </w:r>
      <w:r w:rsidR="007F2D0F">
        <w:t>. Laza csatolás biztosításával a funkciók jobb skálázhatóságát is biztosítja.</w:t>
      </w:r>
    </w:p>
    <w:p w14:paraId="59782BBE" w14:textId="4DF86E32" w:rsidR="009406F2" w:rsidRDefault="009406F2" w:rsidP="00FE273F">
      <w:r>
        <w:t>A könyvtár elég rugalmasan és egyszerűen használható a beépített osztályok segítségével, továbbá a WebSocket események lekezeléséhez is ad további segítséget.</w:t>
      </w:r>
      <w:r w:rsidR="00ED1270">
        <w:t xml:space="preserve"> Lehetőséget ad a CQRS minta implementálására, tehát a parancsok és lekérdezések szétválasztására. Emellett </w:t>
      </w:r>
      <w:r w:rsidR="00886EF5">
        <w:t>biztosít</w:t>
      </w:r>
      <w:r w:rsidR="00ED1270">
        <w:t xml:space="preserve"> az esemény feliratkozás minta használatára is, ami a cache adatbázis naprakészen tartásában</w:t>
      </w:r>
      <w:r w:rsidR="009A3386">
        <w:t xml:space="preserve"> és a WebSocket </w:t>
      </w:r>
      <w:r w:rsidR="00D771B8">
        <w:t xml:space="preserve">használatához </w:t>
      </w:r>
      <w:r w:rsidR="00ED1270">
        <w:t xml:space="preserve">adott segítséget. </w:t>
      </w:r>
    </w:p>
    <w:p w14:paraId="16917271" w14:textId="75A9F586" w:rsidR="00FE273F" w:rsidRDefault="00FE273F" w:rsidP="00FE273F">
      <w:pPr>
        <w:pStyle w:val="Cmsor3"/>
      </w:pPr>
      <w:bookmarkStart w:id="19" w:name="_Toc153353869"/>
      <w:r>
        <w:t>SignalR</w:t>
      </w:r>
      <w:bookmarkEnd w:id="19"/>
    </w:p>
    <w:p w14:paraId="03417619" w14:textId="4416B358" w:rsidR="00FE273F" w:rsidRDefault="004848BE" w:rsidP="00F11AC8">
      <w:r>
        <w:t xml:space="preserve">A SignalR </w:t>
      </w:r>
      <w:r>
        <w:fldChar w:fldCharType="begin"/>
      </w:r>
      <w:r>
        <w:instrText xml:space="preserve"> REF _Ref147766104 \r \h </w:instrText>
      </w:r>
      <w:r>
        <w:fldChar w:fldCharType="separate"/>
      </w:r>
      <w:r w:rsidR="00895E7B">
        <w:t>[5]</w:t>
      </w:r>
      <w:r>
        <w:fldChar w:fldCharType="end"/>
      </w:r>
      <w:r>
        <w:t xml:space="preserve"> egy open-source segédkönyvtár, ami leegyszerűsíti a való</w:t>
      </w:r>
      <w:r w:rsidR="00AB5B97">
        <w:t>s</w:t>
      </w:r>
      <w:r>
        <w:t xml:space="preserve"> idejű kommunikáció megvalósítását ASP.NET </w:t>
      </w:r>
      <w:proofErr w:type="spellStart"/>
      <w:r>
        <w:t>Core</w:t>
      </w:r>
      <w:proofErr w:type="spellEnd"/>
      <w:r>
        <w:t xml:space="preserve"> alkalmazásokban. A </w:t>
      </w:r>
      <w:r w:rsidR="00E63A47">
        <w:t xml:space="preserve">használt </w:t>
      </w:r>
      <w:r>
        <w:t>keretrendszer</w:t>
      </w:r>
      <w:r w:rsidR="00F11AC8">
        <w:t xml:space="preserve"> beépített eleme, így könnyen felhasználható vagy kombinálható más komponensekkel, mint például az authentikáció kezelés</w:t>
      </w:r>
      <w:r w:rsidR="00D327EF">
        <w:t>ében</w:t>
      </w:r>
      <w:r w:rsidR="00F11AC8">
        <w:t>.</w:t>
      </w:r>
    </w:p>
    <w:p w14:paraId="5C0DE8E5" w14:textId="51DEE410" w:rsidR="00BC40E3" w:rsidRDefault="00BC40E3" w:rsidP="00F11AC8">
      <w:r>
        <w:t>Az alkalmazás szerves és fontos része volt a kétoldalú kommunikáció megvalósítása, mivel a megvalósított funkcióknál nagy szerepe volt, hogy a felhasználók élőben, rögtön értesüljenek a változásról, ne kelljen manuálisan nekik lekérdezniük.</w:t>
      </w:r>
    </w:p>
    <w:p w14:paraId="06BE56EC" w14:textId="4719631F" w:rsidR="009B11B6" w:rsidRDefault="009B11B6" w:rsidP="00F11AC8">
      <w:r>
        <w:t>A SignalR rugalmasan használható</w:t>
      </w:r>
      <w:r w:rsidR="009E4543">
        <w:t>.</w:t>
      </w:r>
      <w:r>
        <w:t xml:space="preserve"> </w:t>
      </w:r>
      <w:r w:rsidR="009E4543">
        <w:t>M</w:t>
      </w:r>
      <w:r>
        <w:t>egfogalmazhatunk számos kapcsolatot, amiknek megszabhatjuk, hogy mi a kommunikációs interfésze a klienssel.</w:t>
      </w:r>
      <w:r w:rsidR="00FA5266">
        <w:t xml:space="preserve"> Emellett a kapcsolatok dinamikus kezelésével, csoportosításával nyomon tudjuk követni az élő kapcsolatokat. A kialakított csoportok segítségével nem csak egy-egy tudunk üzeneteket váltani, hanem jól definiált csoportosítások mentén </w:t>
      </w:r>
      <w:proofErr w:type="spellStart"/>
      <w:r w:rsidR="00FA5266">
        <w:t>broadcast</w:t>
      </w:r>
      <w:proofErr w:type="spellEnd"/>
      <w:r w:rsidR="0026308F">
        <w:t xml:space="preserve"> módon</w:t>
      </w:r>
      <w:r w:rsidR="00FA5266">
        <w:t xml:space="preserve"> is tudunk értesítéseket küldeni a megfelelő felhasználóknak. Erre egy példa, ha egy játékos kirak egy lapot, akkor arról az aktuális játék résztvevői értesüljenek.</w:t>
      </w:r>
    </w:p>
    <w:p w14:paraId="4856E151" w14:textId="441A5BDF" w:rsidR="008E0887" w:rsidRDefault="008E0887" w:rsidP="00F11AC8">
      <w:r>
        <w:lastRenderedPageBreak/>
        <w:t>Mivel az egyes konténerek el vannak zárva a külvilágtól, ezért a megvalósított WebSocket kommunikáció nem közvetlenül a klienssel zajlik le, hanem az Ocelot feladata elosztani a megfelelő végpontok között ki kivel kommunikál. Szerencsére az Ocelot lehetőséget ad nem csak REST alapú kommunikációra. Az így kialakított átirányítást továbbá authentikáció is védi, így magasabb védelmet biztosítva az alkalmazás</w:t>
      </w:r>
      <w:r w:rsidR="00344E1F">
        <w:t>nak a</w:t>
      </w:r>
      <w:r>
        <w:t xml:space="preserve"> felhasználói számára.</w:t>
      </w:r>
    </w:p>
    <w:p w14:paraId="4E296883" w14:textId="55943DA4" w:rsidR="00FE273F" w:rsidRDefault="00FE273F" w:rsidP="00FE273F">
      <w:pPr>
        <w:pStyle w:val="Cmsor3"/>
      </w:pPr>
      <w:bookmarkStart w:id="20" w:name="_Toc153353870"/>
      <w:r>
        <w:t>Redis</w:t>
      </w:r>
      <w:bookmarkEnd w:id="20"/>
    </w:p>
    <w:p w14:paraId="59876C26" w14:textId="13F6BDA3" w:rsidR="00394489" w:rsidRDefault="004717EE" w:rsidP="00394489">
      <w:r>
        <w:t xml:space="preserve">Redis </w:t>
      </w:r>
      <w:r>
        <w:fldChar w:fldCharType="begin"/>
      </w:r>
      <w:r>
        <w:instrText xml:space="preserve"> REF _Ref147772922 \r \h </w:instrText>
      </w:r>
      <w:r>
        <w:fldChar w:fldCharType="separate"/>
      </w:r>
      <w:r w:rsidR="00895E7B">
        <w:t>[6]</w:t>
      </w:r>
      <w:r>
        <w:fldChar w:fldCharType="end"/>
      </w:r>
      <w:r>
        <w:t xml:space="preserve"> e</w:t>
      </w:r>
      <w:r w:rsidR="00445E6F">
        <w:t>gy gyors és könnyen skálázható kulcs-érték alapú adatbázis, amit a gyorsasága miatt cache-</w:t>
      </w:r>
      <w:proofErr w:type="spellStart"/>
      <w:r w:rsidR="00445E6F">
        <w:t>elés</w:t>
      </w:r>
      <w:proofErr w:type="spellEnd"/>
      <w:r w:rsidR="00445E6F">
        <w:t xml:space="preserve"> megvalósítására használtam a kérések megvalósítása során.</w:t>
      </w:r>
      <w:r w:rsidR="000147C4">
        <w:t xml:space="preserve"> A Redis egy in-</w:t>
      </w:r>
      <w:proofErr w:type="spellStart"/>
      <w:r w:rsidR="000147C4">
        <w:t>memory</w:t>
      </w:r>
      <w:proofErr w:type="spellEnd"/>
      <w:r w:rsidR="000147C4">
        <w:t xml:space="preserve"> típusú adatbázis, tehát minden adatot a memóriában tárol el</w:t>
      </w:r>
      <w:r w:rsidR="009B7920">
        <w:t>.</w:t>
      </w:r>
      <w:r w:rsidR="000147C4">
        <w:t xml:space="preserve"> </w:t>
      </w:r>
      <w:r w:rsidR="009B7920">
        <w:t>Ez</w:t>
      </w:r>
      <w:r w:rsidR="000147C4">
        <w:t xml:space="preserve"> adja a </w:t>
      </w:r>
      <w:r w:rsidR="009B7920">
        <w:t xml:space="preserve">rendkívüli </w:t>
      </w:r>
      <w:r w:rsidR="000147C4">
        <w:t>gyorsaságát</w:t>
      </w:r>
      <w:r w:rsidR="00960CB7">
        <w:t xml:space="preserve"> és hatékonyságát</w:t>
      </w:r>
      <w:r w:rsidR="009B7920">
        <w:t>, ami miatt gyakran használják</w:t>
      </w:r>
      <w:r w:rsidR="000147C4">
        <w:t>.</w:t>
      </w:r>
      <w:r w:rsidR="00DD7AD7">
        <w:t xml:space="preserve"> Emellett egyszerű és rugalmas integrációt biztosít a konténerizált és .NET alapú rendszereknek, amit én is kihasználtam.</w:t>
      </w:r>
    </w:p>
    <w:p w14:paraId="525EECED" w14:textId="1701F0A2" w:rsidR="00E33B19" w:rsidRDefault="00E33B19" w:rsidP="00394489">
      <w:r>
        <w:t xml:space="preserve">Gyakorlatban elsősorban a </w:t>
      </w:r>
      <w:proofErr w:type="spellStart"/>
      <w:r>
        <w:t>MediatR</w:t>
      </w:r>
      <w:proofErr w:type="spellEnd"/>
      <w:r>
        <w:t xml:space="preserve"> lekérdezése</w:t>
      </w:r>
      <w:r w:rsidR="0072105C">
        <w:t>i</w:t>
      </w:r>
      <w:r>
        <w:t xml:space="preserve"> és parancs</w:t>
      </w:r>
      <w:r w:rsidR="0072105C">
        <w:t>ai</w:t>
      </w:r>
      <w:r>
        <w:t xml:space="preserve"> </w:t>
      </w:r>
      <w:r w:rsidR="0072105C">
        <w:t>kezelésénél</w:t>
      </w:r>
      <w:r>
        <w:t xml:space="preserve"> volt szerepe. Bizonyos lekérdezéseknél be lett állítva, hogy a lekérdezés </w:t>
      </w:r>
      <w:proofErr w:type="spellStart"/>
      <w:r>
        <w:t>továbbküldése</w:t>
      </w:r>
      <w:proofErr w:type="spellEnd"/>
      <w:r>
        <w:t xml:space="preserve"> helyett először ellenőrizze le, hogy a megadott kulcshoz volt-e már elmentett érték a cache adatbázisban. Ha talált ott értéket, akkor a lekérdezés lefuttatása nélkül visszatért. Az ilyen kulcs-érték párok frissítését vagy a </w:t>
      </w:r>
      <w:proofErr w:type="spellStart"/>
      <w:r>
        <w:t>MediatR</w:t>
      </w:r>
      <w:proofErr w:type="spellEnd"/>
      <w:r>
        <w:t xml:space="preserve"> esemény feliratkozás lehetőségével oldottam meg, vagy egyes parancsok visszatérését használtam fel.</w:t>
      </w:r>
    </w:p>
    <w:p w14:paraId="0C9C4AB8" w14:textId="24D0001D" w:rsidR="00394489" w:rsidRDefault="00394489" w:rsidP="00394489">
      <w:pPr>
        <w:pStyle w:val="Cmsor3"/>
      </w:pPr>
      <w:bookmarkStart w:id="21" w:name="_Toc153353871"/>
      <w:r>
        <w:t>RabbitM</w:t>
      </w:r>
      <w:r w:rsidR="00934C8E">
        <w:t>Q</w:t>
      </w:r>
      <w:bookmarkEnd w:id="21"/>
    </w:p>
    <w:p w14:paraId="472E9DDF" w14:textId="530C23F5" w:rsidR="00394489" w:rsidRDefault="003C75B6" w:rsidP="00836287">
      <w:r>
        <w:t xml:space="preserve">RabbitMQ </w:t>
      </w:r>
      <w:r w:rsidR="00836287">
        <w:fldChar w:fldCharType="begin"/>
      </w:r>
      <w:r w:rsidR="00836287">
        <w:instrText xml:space="preserve"> REF _Ref147775285 \r \h </w:instrText>
      </w:r>
      <w:r w:rsidR="00836287">
        <w:fldChar w:fldCharType="separate"/>
      </w:r>
      <w:r w:rsidR="00895E7B">
        <w:t>[7]</w:t>
      </w:r>
      <w:r w:rsidR="00836287">
        <w:fldChar w:fldCharType="end"/>
      </w:r>
      <w:r w:rsidR="00836287">
        <w:t xml:space="preserve"> </w:t>
      </w:r>
      <w:r>
        <w:t>rendszer elsődleges feladata a konténerizált rendszerben a konténerek</w:t>
      </w:r>
      <w:r w:rsidR="00836287">
        <w:t xml:space="preserve"> </w:t>
      </w:r>
      <w:r>
        <w:t xml:space="preserve">közötti kommunikáció megvalósítása volt. A RabbitMQ egy </w:t>
      </w:r>
      <w:proofErr w:type="spellStart"/>
      <w:r>
        <w:t>message</w:t>
      </w:r>
      <w:proofErr w:type="spellEnd"/>
      <w:r>
        <w:t xml:space="preserve"> </w:t>
      </w:r>
      <w:proofErr w:type="spellStart"/>
      <w:r>
        <w:t>queue</w:t>
      </w:r>
      <w:proofErr w:type="spellEnd"/>
      <w:r>
        <w:t xml:space="preserve"> rendszer, ami a megvalósított mintában a </w:t>
      </w:r>
      <w:proofErr w:type="spellStart"/>
      <w:r>
        <w:t>message</w:t>
      </w:r>
      <w:proofErr w:type="spellEnd"/>
      <w:r>
        <w:t xml:space="preserve"> </w:t>
      </w:r>
      <w:proofErr w:type="spellStart"/>
      <w:r>
        <w:t>broker</w:t>
      </w:r>
      <w:proofErr w:type="spellEnd"/>
      <w:r>
        <w:t xml:space="preserve"> szerepet tölti be.</w:t>
      </w:r>
      <w:r w:rsidR="00F934A4">
        <w:t xml:space="preserve"> Itt az egyes konténer komponensek felvehetik a kibocsátó és fogadó szerepet, elküldve az üzeneteket a feliratkozó konténerek felé, és fogadva a feliratkozott üzeneteket a küldő konténerek felől.</w:t>
      </w:r>
    </w:p>
    <w:p w14:paraId="7098EB48" w14:textId="098E27C0" w:rsidR="000D5D9F" w:rsidRDefault="000C7B33" w:rsidP="00836287">
      <w:r>
        <w:t xml:space="preserve">Mivel az egyes felelősségeket nem lehet teljesen elválasztani egymástól, ezért </w:t>
      </w:r>
      <w:r w:rsidR="00D414D4">
        <w:t xml:space="preserve">kellett </w:t>
      </w:r>
      <w:r>
        <w:t>gondoskodni arról, hogy az egyes konténerek tudjanak egymással kommunikálni amikor szükséges.</w:t>
      </w:r>
      <w:r w:rsidR="00104C05">
        <w:t xml:space="preserve"> </w:t>
      </w:r>
      <w:r w:rsidR="000D5D9F">
        <w:t>A RabbitMQ szerepe tehát az, hogy bizonyos események mentén parancsokat továbbítson más-más konténerek felé.</w:t>
      </w:r>
    </w:p>
    <w:p w14:paraId="1B546906" w14:textId="63AF8EE9" w:rsidR="00290FD2" w:rsidRDefault="00290FD2" w:rsidP="00290FD2">
      <w:pPr>
        <w:pStyle w:val="Cmsor3"/>
      </w:pPr>
      <w:bookmarkStart w:id="22" w:name="_Toc153353872"/>
      <w:r>
        <w:lastRenderedPageBreak/>
        <w:t>IdentityServer</w:t>
      </w:r>
      <w:r w:rsidR="00E90848">
        <w:t>4</w:t>
      </w:r>
      <w:bookmarkEnd w:id="22"/>
    </w:p>
    <w:p w14:paraId="7F0CAEC3" w14:textId="1DB6891C" w:rsidR="00551B34" w:rsidRDefault="00C25A02" w:rsidP="00551B34">
      <w:r>
        <w:t xml:space="preserve">Az IdentityServer4 </w:t>
      </w:r>
      <w:r>
        <w:fldChar w:fldCharType="begin"/>
      </w:r>
      <w:r>
        <w:instrText xml:space="preserve"> REF _Ref147776572 \r \h </w:instrText>
      </w:r>
      <w:r>
        <w:fldChar w:fldCharType="separate"/>
      </w:r>
      <w:r w:rsidR="00895E7B">
        <w:t>[8]</w:t>
      </w:r>
      <w:r>
        <w:fldChar w:fldCharType="end"/>
      </w:r>
      <w:r>
        <w:t xml:space="preserve"> szerepe volt az alkalmazásban a felhasználói műveletek kezelése. Ebbe beletartozik a regisztráció, belépés vagy esetleg törlés vagy módosítási műveletek is.</w:t>
      </w:r>
      <w:r w:rsidR="003B545E">
        <w:t xml:space="preserve"> Nagy szerepet töltött be mind a szerver mind a kliens fejlesztésében</w:t>
      </w:r>
      <w:r w:rsidR="00B7430F">
        <w:t xml:space="preserve"> is</w:t>
      </w:r>
      <w:r w:rsidR="003B545E">
        <w:t>.</w:t>
      </w:r>
    </w:p>
    <w:p w14:paraId="6E62E569" w14:textId="321ECAA1" w:rsidR="003B545E" w:rsidRDefault="003B545E" w:rsidP="00551B34">
      <w:r>
        <w:t xml:space="preserve">Maga az IdentityServer4 </w:t>
      </w:r>
      <w:r w:rsidR="007B4B61">
        <w:t>a</w:t>
      </w:r>
      <w:r>
        <w:t xml:space="preserve"> felhasználókezelő konténerbe lett beépítve, ahonnan többféle jogosultság, token</w:t>
      </w:r>
      <w:r w:rsidR="00082935">
        <w:t xml:space="preserve"> </w:t>
      </w:r>
      <w:r>
        <w:t>kezelés vagy authentikációs és authorizációs szerepet lát el.</w:t>
      </w:r>
      <w:r w:rsidR="00E70BBE">
        <w:t xml:space="preserve"> A kliensnek bejelentkezés során átadott tokeneket sokszínűen tudjuk </w:t>
      </w:r>
      <w:r w:rsidR="00082935">
        <w:t>testre szabni</w:t>
      </w:r>
      <w:r w:rsidR="00E70BBE">
        <w:t xml:space="preserve">, így a szükséges jogosultságokat </w:t>
      </w:r>
      <w:r w:rsidR="000B00F9">
        <w:t xml:space="preserve">könnyen </w:t>
      </w:r>
      <w:r w:rsidR="00E70BBE">
        <w:t>át</w:t>
      </w:r>
      <w:r w:rsidR="000B00F9">
        <w:t xml:space="preserve"> lehet </w:t>
      </w:r>
      <w:r w:rsidR="00E70BBE">
        <w:t>adni a weboldalnak a bejelentkezett felhasználóról.</w:t>
      </w:r>
    </w:p>
    <w:p w14:paraId="4B4A9726" w14:textId="3F7F4E1B" w:rsidR="00133EED" w:rsidRDefault="0083384F" w:rsidP="00073BB1">
      <w:r>
        <w:t xml:space="preserve">Az OAuth2 technológiára épülő </w:t>
      </w:r>
      <w:proofErr w:type="spellStart"/>
      <w:r>
        <w:t>authentikációt</w:t>
      </w:r>
      <w:proofErr w:type="spellEnd"/>
      <w:r>
        <w:t xml:space="preserve"> széles körökben haszn</w:t>
      </w:r>
      <w:r w:rsidR="00ED6769">
        <w:t>álják, és az IdentityServer4 is ad rá lehetőséget, hogy a szerverünk felhasználóit ezzel a technológiával védjük meg.</w:t>
      </w:r>
      <w:r w:rsidR="00073BB1">
        <w:t xml:space="preserve"> </w:t>
      </w:r>
      <w:r w:rsidR="00133EED">
        <w:t xml:space="preserve">Emellett egyszerű integrációt </w:t>
      </w:r>
      <w:r w:rsidR="00240175">
        <w:t xml:space="preserve">is </w:t>
      </w:r>
      <w:r w:rsidR="00133EED">
        <w:t>biztosít a szerver többi komponensével, mint az Ocelot vagy SignalR könyvtárak.</w:t>
      </w:r>
    </w:p>
    <w:p w14:paraId="2F1775CB" w14:textId="09F5388D" w:rsidR="00551B34" w:rsidRDefault="00551B34" w:rsidP="00551B34">
      <w:pPr>
        <w:pStyle w:val="Cmsor3"/>
      </w:pPr>
      <w:bookmarkStart w:id="23" w:name="_Toc153353873"/>
      <w:r>
        <w:t>AutoMapper</w:t>
      </w:r>
      <w:bookmarkEnd w:id="23"/>
    </w:p>
    <w:p w14:paraId="207CD8AF" w14:textId="731DBEAD" w:rsidR="00551B34" w:rsidRDefault="00526312" w:rsidP="00551B34">
      <w:r>
        <w:t xml:space="preserve">Az AutoMapper egy egyszerű segédkönyvtár, ami az egyes </w:t>
      </w:r>
      <w:proofErr w:type="spellStart"/>
      <w:r>
        <w:t>domain</w:t>
      </w:r>
      <w:proofErr w:type="spellEnd"/>
      <w:r>
        <w:t xml:space="preserve"> osztályok átfordításában segít</w:t>
      </w:r>
      <w:r w:rsidR="00897FA9">
        <w:t>,</w:t>
      </w:r>
      <w:r>
        <w:t xml:space="preserve"> vagy adatátviteli objektumokra, vagy nézetmodellekre.</w:t>
      </w:r>
      <w:r w:rsidR="00E512A8">
        <w:t xml:space="preserve"> Könnyen kezelhető, de jól </w:t>
      </w:r>
      <w:r w:rsidR="00082935">
        <w:t>testre szabható</w:t>
      </w:r>
      <w:r w:rsidR="00307EB9">
        <w:t xml:space="preserve"> a</w:t>
      </w:r>
      <w:r w:rsidR="00E512A8">
        <w:t xml:space="preserve"> profil</w:t>
      </w:r>
      <w:r w:rsidR="00307EB9">
        <w:t>jai</w:t>
      </w:r>
      <w:r w:rsidR="00E512A8">
        <w:t xml:space="preserve"> megfogalmazásával.</w:t>
      </w:r>
    </w:p>
    <w:p w14:paraId="7BBC67B9" w14:textId="15595C46" w:rsidR="00800389" w:rsidRDefault="00800389" w:rsidP="00551B34">
      <w:r>
        <w:t>Használatával átláthatóbban tudjuk kezelni a bemenetek és kimenetek feldolgozását és kialakítását</w:t>
      </w:r>
      <w:r w:rsidR="00DE6438">
        <w:t xml:space="preserve"> anélkül, hogy tele szemetelnénk a lekérdezéseket vagy adatosztályokat.</w:t>
      </w:r>
      <w:r w:rsidR="00735B8E">
        <w:t xml:space="preserve"> </w:t>
      </w:r>
      <w:r w:rsidR="00FC4EA9">
        <w:t>A keretrendszerben e</w:t>
      </w:r>
      <w:r w:rsidR="00735B8E">
        <w:t xml:space="preserve">gyszerű támogatás </w:t>
      </w:r>
      <w:r w:rsidR="00FC4EA9">
        <w:t>van</w:t>
      </w:r>
      <w:r w:rsidR="00735B8E">
        <w:t xml:space="preserve"> biztosítva a használatára.</w:t>
      </w:r>
    </w:p>
    <w:p w14:paraId="7311DE6C" w14:textId="4304B686" w:rsidR="00D45B17" w:rsidRDefault="00D45B17" w:rsidP="00D45B17">
      <w:pPr>
        <w:pStyle w:val="Cmsor3"/>
      </w:pPr>
      <w:bookmarkStart w:id="24" w:name="_Toc153353874"/>
      <w:r>
        <w:t>Hangfire</w:t>
      </w:r>
      <w:bookmarkEnd w:id="24"/>
    </w:p>
    <w:p w14:paraId="00E48A6A" w14:textId="44218CEC" w:rsidR="000906FA" w:rsidRDefault="000906FA" w:rsidP="000906FA">
      <w:r>
        <w:t xml:space="preserve">A </w:t>
      </w:r>
      <w:r w:rsidR="007A078B">
        <w:t>H</w:t>
      </w:r>
      <w:r>
        <w:t xml:space="preserve">angfire </w:t>
      </w:r>
      <w:r>
        <w:fldChar w:fldCharType="begin"/>
      </w:r>
      <w:r>
        <w:instrText xml:space="preserve"> REF _Ref148553391 \r \h </w:instrText>
      </w:r>
      <w:r>
        <w:fldChar w:fldCharType="separate"/>
      </w:r>
      <w:r w:rsidR="00895E7B">
        <w:t>[9]</w:t>
      </w:r>
      <w:r>
        <w:fldChar w:fldCharType="end"/>
      </w:r>
      <w:r w:rsidR="00211D57">
        <w:t xml:space="preserve"> egy olyan segédkönyvtár, ami lehetővé teszi .NET alapú rendszerekben háttérben futó és ismétlődő események kezelését, létrehozását vagy törlését.</w:t>
      </w:r>
      <w:r w:rsidR="00B26BFC">
        <w:t xml:space="preserve"> Széleskörű konfigurációs lehetőségekkel, perzisztens adatbázissal könnyen megfogalmazhatunk olyan folyamatokat, amiket felhasználói események nélkül, vagy azoknak a hatására adott idővel később akarunk végrehajtani.</w:t>
      </w:r>
    </w:p>
    <w:p w14:paraId="5D764D26" w14:textId="08E10761" w:rsidR="007C5BC1" w:rsidRPr="000906FA" w:rsidRDefault="007C5BC1" w:rsidP="000906FA">
      <w:r>
        <w:t>Emellett lehetőséget ad arra, hogy az időzített folyamatok során a CQRS mintában megfogalmazott parancsokat hajtsa végre a megadott paramétereket JSON-be konvertálva tárolva.</w:t>
      </w:r>
    </w:p>
    <w:p w14:paraId="2F9FAF74" w14:textId="60060168" w:rsidR="00BB78EB" w:rsidRDefault="00BB78EB" w:rsidP="00BB78EB">
      <w:pPr>
        <w:pStyle w:val="Cmsor3"/>
      </w:pPr>
      <w:bookmarkStart w:id="25" w:name="_Toc153353875"/>
      <w:proofErr w:type="spellStart"/>
      <w:r>
        <w:lastRenderedPageBreak/>
        <w:t>xUnit</w:t>
      </w:r>
      <w:bookmarkEnd w:id="25"/>
      <w:proofErr w:type="spellEnd"/>
    </w:p>
    <w:p w14:paraId="13520E5A" w14:textId="3E7867B5" w:rsidR="00B867F6" w:rsidRPr="00B867F6" w:rsidRDefault="00B867F6" w:rsidP="00B867F6">
      <w:r>
        <w:t xml:space="preserve">Egy tesztelési eszköz, ami .NET alapú </w:t>
      </w:r>
      <w:r w:rsidR="00D25A8A">
        <w:t>rendszerek</w:t>
      </w:r>
      <w:r>
        <w:t>ben Unit tesztek megfogalmazására ad lehetőséget.</w:t>
      </w:r>
      <w:r w:rsidR="00BF1939">
        <w:t xml:space="preserve"> Különálló tesztelési projektekben megfogalmazva a Visual </w:t>
      </w:r>
      <w:proofErr w:type="spellStart"/>
      <w:r w:rsidR="00BF1939">
        <w:t>Studio</w:t>
      </w:r>
      <w:proofErr w:type="spellEnd"/>
      <w:r w:rsidR="00BF1939">
        <w:t xml:space="preserve"> segítségével tudjuk kezelni a velük létrehozott teszt függvényeket.</w:t>
      </w:r>
      <w:r w:rsidR="00AF4590">
        <w:t xml:space="preserve"> Így a </w:t>
      </w:r>
      <w:proofErr w:type="spellStart"/>
      <w:r w:rsidR="00AF4590">
        <w:t>Moq</w:t>
      </w:r>
      <w:proofErr w:type="spellEnd"/>
      <w:r w:rsidR="00AF4590">
        <w:t xml:space="preserve"> könyvtár segítségét is felhasználva átlátható Unit teszteket tudunk létrehozni, amiket a fejlesztőkörnyezetből követhetünk milyen eredményt adnak.</w:t>
      </w:r>
    </w:p>
    <w:p w14:paraId="5CE1F243" w14:textId="0FC9FB60" w:rsidR="00172F86" w:rsidRDefault="00172F86" w:rsidP="00172F86">
      <w:pPr>
        <w:pStyle w:val="Cmsor2"/>
      </w:pPr>
      <w:bookmarkStart w:id="26" w:name="_Toc153353876"/>
      <w:r>
        <w:t>Kliensoldali technológiák</w:t>
      </w:r>
      <w:bookmarkEnd w:id="26"/>
    </w:p>
    <w:p w14:paraId="656B96E4" w14:textId="17478172" w:rsidR="0034134D" w:rsidRDefault="0034134D" w:rsidP="0034134D">
      <w:r>
        <w:t>Kliensoldal</w:t>
      </w:r>
      <w:r w:rsidR="00BA6FC5">
        <w:t>i technológiák főleg a dizájn kialakítására fókuszálnak.</w:t>
      </w:r>
      <w:r w:rsidR="009E4FE4">
        <w:t xml:space="preserve"> Használatuk </w:t>
      </w:r>
      <w:r w:rsidR="00D023A4">
        <w:t>az egységes, átlátható felület kialakítását</w:t>
      </w:r>
      <w:r w:rsidR="000F6C54">
        <w:t xml:space="preserve"> vagy a szerver felé irányított kapcsolat </w:t>
      </w:r>
      <w:r w:rsidR="0047476C">
        <w:t>megvalósítását</w:t>
      </w:r>
      <w:r w:rsidR="009E4FE4">
        <w:t xml:space="preserve"> segítik elő.</w:t>
      </w:r>
    </w:p>
    <w:p w14:paraId="0EA1D027" w14:textId="09688080" w:rsidR="00AD4986" w:rsidRDefault="00AD4986" w:rsidP="00AD4986">
      <w:pPr>
        <w:pStyle w:val="Cmsor3"/>
      </w:pPr>
      <w:bookmarkStart w:id="27" w:name="_Toc153353877"/>
      <w:r>
        <w:t>Angular Material</w:t>
      </w:r>
      <w:bookmarkEnd w:id="27"/>
    </w:p>
    <w:p w14:paraId="1E414F2D" w14:textId="57E8DE14" w:rsidR="00E07793" w:rsidRDefault="00D023A4" w:rsidP="00E07793">
      <w:r>
        <w:t>Az</w:t>
      </w:r>
      <w:r w:rsidR="00F34FFF">
        <w:t xml:space="preserve"> Angular Material</w:t>
      </w:r>
      <w:r w:rsidR="00821BF1">
        <w:t xml:space="preserve"> </w:t>
      </w:r>
      <w:r w:rsidR="00821BF1">
        <w:fldChar w:fldCharType="begin"/>
      </w:r>
      <w:r w:rsidR="00821BF1">
        <w:instrText xml:space="preserve"> REF _Ref147818657 \r \h </w:instrText>
      </w:r>
      <w:r w:rsidR="00821BF1">
        <w:fldChar w:fldCharType="separate"/>
      </w:r>
      <w:r w:rsidR="00895E7B">
        <w:t>[10]</w:t>
      </w:r>
      <w:r w:rsidR="00821BF1">
        <w:fldChar w:fldCharType="end"/>
      </w:r>
      <w:r>
        <w:t xml:space="preserve"> </w:t>
      </w:r>
      <w:r w:rsidR="00B35021">
        <w:t xml:space="preserve">az </w:t>
      </w:r>
      <w:r>
        <w:t>Angular keretrendszer által kifejlesztett UI komponenskönyvtár.</w:t>
      </w:r>
      <w:r w:rsidR="006C7BE3">
        <w:t xml:space="preserve"> Elsődleges célja, hogy egy egységes és esztétikus dizájnt adjon a felületnek, amit professzionális környezetben is gyakorian használnak fel.</w:t>
      </w:r>
      <w:r w:rsidR="00972D35">
        <w:t xml:space="preserve"> A könyvtár számos beépített funkciót és komponenst szolgáltat, amelyeknek a segítségével a legtöbb elemet ki lehet alakítani, amire egy honlapon szükség lehet.</w:t>
      </w:r>
      <w:r w:rsidR="0026277B">
        <w:t xml:space="preserve"> Ezekkel a komponensekkel gyorsan, egyszerűen </w:t>
      </w:r>
      <w:r w:rsidR="009449AC">
        <w:t>létrehozhatjuk</w:t>
      </w:r>
      <w:r w:rsidR="0026277B">
        <w:t xml:space="preserve"> a kliensoldali alkalmazásunkat a mély testreszabhatóságuk segítségével</w:t>
      </w:r>
      <w:r w:rsidR="007E2F3E">
        <w:t>. A dokumentációját böngészve könnyen megtaláljuk a nekünk szükséges elemeket az interfészükkel és változatos példákkal együtt. Egy gyorsan fejlődő és változó keretrendszerről van szó, de a verziók között is átláthatóan tudunk barangolni.</w:t>
      </w:r>
    </w:p>
    <w:p w14:paraId="33F4F226" w14:textId="38A59E80" w:rsidR="00525772" w:rsidRDefault="00525772" w:rsidP="00E07793">
      <w:r>
        <w:t>A világos és sötét stílus kialakításánál is nagy szerepet játszott az Angular Material, mivel a számos beépített komponens stílusával összhangban volt szükség a beállítására. Szerencsére a könyvtár a stílus szerkesztésére is ad konfigurációs lehetőséget.</w:t>
      </w:r>
    </w:p>
    <w:p w14:paraId="3EA22F8F" w14:textId="7D819290" w:rsidR="00E07793" w:rsidRDefault="00E07793" w:rsidP="00E07793">
      <w:pPr>
        <w:pStyle w:val="Cmsor3"/>
      </w:pPr>
      <w:bookmarkStart w:id="28" w:name="_Toc153353878"/>
      <w:r>
        <w:t>SCSS</w:t>
      </w:r>
      <w:bookmarkEnd w:id="28"/>
    </w:p>
    <w:p w14:paraId="37793EF1" w14:textId="7CD0C4DB" w:rsidR="00E07793" w:rsidRDefault="00127CBA" w:rsidP="00E07793">
      <w:r>
        <w:t>A CSS kiterjesztése, a stílus kialakításában volt fő szerepe.</w:t>
      </w:r>
      <w:r w:rsidR="00861CC9">
        <w:t xml:space="preserve"> Az alap CSS funkciókon felül számos további lehetőséget biztosít a stílus fejlesztésében. Kialakíthatunk vele hierarchikus, átlátható stílusfákat, bevezethetünk később </w:t>
      </w:r>
      <w:r w:rsidR="00861CC9">
        <w:lastRenderedPageBreak/>
        <w:t>felhasználandó változókat, vagy további kiegészítő függvényeket írhatunk bele.</w:t>
      </w:r>
      <w:r w:rsidR="00B36319">
        <w:t xml:space="preserve"> A változókezelésnek nagy haszna volt a világos és sötét stílus kialakításában is.</w:t>
      </w:r>
    </w:p>
    <w:p w14:paraId="53639D25" w14:textId="72B7A249" w:rsidR="00354FC9" w:rsidRDefault="00354FC9" w:rsidP="00E07793">
      <w:r>
        <w:t>Segít</w:t>
      </w:r>
      <w:r w:rsidR="00773148">
        <w:t>ségével változókba lehet szervezni az Angular Material által adott és beállított színsémát. Így csökkentve az erőforrásigényét az egyes stílus fájloknak, mivel csak ezekre a színekre kell hivatkozniuk.</w:t>
      </w:r>
    </w:p>
    <w:p w14:paraId="14EBA6F7" w14:textId="7C404CE5" w:rsidR="00E07793" w:rsidRDefault="00E07793" w:rsidP="00E07793">
      <w:pPr>
        <w:pStyle w:val="Cmsor3"/>
      </w:pPr>
      <w:bookmarkStart w:id="29" w:name="_Toc153353879"/>
      <w:r>
        <w:t>SignalR</w:t>
      </w:r>
      <w:bookmarkEnd w:id="29"/>
    </w:p>
    <w:p w14:paraId="6E73E1AC" w14:textId="77777777" w:rsidR="00D51E8F" w:rsidRDefault="00A23B56" w:rsidP="00E30036">
      <w:r>
        <w:t>Mivel a WebSocket technológia kétoldalú kommunikáció, ezért meg kell említeni a kliensoldali felhasználását is. Angular felől az elsődleges feladata a kapcsolatfelépítés kérése a szerver felé a már említett aut</w:t>
      </w:r>
      <w:r w:rsidR="006E3213">
        <w:t>h</w:t>
      </w:r>
      <w:r>
        <w:t>entikáció felhasználásával is.</w:t>
      </w:r>
    </w:p>
    <w:p w14:paraId="7FC51010" w14:textId="4EB0C49F" w:rsidR="00E30036" w:rsidRDefault="00706137" w:rsidP="00E30036">
      <w:r>
        <w:t>Kliensoldalon arra kell figyelni a használatakor, hogy milyen esetekben akarjuk inicializálni és leállítani a kapcsolatokat</w:t>
      </w:r>
      <w:r w:rsidR="005C1A77">
        <w:t>.</w:t>
      </w:r>
      <w:r>
        <w:t xml:space="preserve"> </w:t>
      </w:r>
      <w:r w:rsidR="005C1A77">
        <w:t>M</w:t>
      </w:r>
      <w:r>
        <w:t>ilyen oldalak megtekintésekor van szükségünk milyen kapcsolatra.</w:t>
      </w:r>
      <w:r w:rsidR="005A1B8C">
        <w:t xml:space="preserve"> Ezenkívül</w:t>
      </w:r>
      <w:r w:rsidR="00E135FE">
        <w:t>,</w:t>
      </w:r>
      <w:r w:rsidR="005A1B8C">
        <w:t xml:space="preserve"> a már kialakított kapcsolaton lehetőséget biztosít a szerver felől érkező eseményekre való feliratkozásra, az onnan érkező adatok kezelésére.</w:t>
      </w:r>
    </w:p>
    <w:p w14:paraId="75815E26" w14:textId="303BA83E" w:rsidR="00E30036" w:rsidRPr="00E30036" w:rsidRDefault="00E30036" w:rsidP="00E30036">
      <w:pPr>
        <w:pStyle w:val="Cmsor3"/>
      </w:pPr>
      <w:bookmarkStart w:id="30" w:name="_Toc153353880"/>
      <w:proofErr w:type="spellStart"/>
      <w:r>
        <w:t>NGX-Translate</w:t>
      </w:r>
      <w:bookmarkEnd w:id="30"/>
      <w:proofErr w:type="spellEnd"/>
    </w:p>
    <w:p w14:paraId="388BB43D" w14:textId="5D40C66E" w:rsidR="00E07793" w:rsidRDefault="00E62FB6" w:rsidP="00E07793">
      <w:r>
        <w:t xml:space="preserve">Az ngx-translate </w:t>
      </w:r>
      <w:r>
        <w:fldChar w:fldCharType="begin"/>
      </w:r>
      <w:r>
        <w:instrText xml:space="preserve"> REF _Ref147924901 \r \h </w:instrText>
      </w:r>
      <w:r>
        <w:fldChar w:fldCharType="separate"/>
      </w:r>
      <w:r w:rsidR="00895E7B">
        <w:t>[11]</w:t>
      </w:r>
      <w:r>
        <w:fldChar w:fldCharType="end"/>
      </w:r>
      <w:r>
        <w:t xml:space="preserve"> e</w:t>
      </w:r>
      <w:r w:rsidR="00B5092A">
        <w:t xml:space="preserve">gy erőteljes </w:t>
      </w:r>
      <w:proofErr w:type="spellStart"/>
      <w:r w:rsidR="00B5092A">
        <w:t>internalizációs</w:t>
      </w:r>
      <w:proofErr w:type="spellEnd"/>
      <w:r w:rsidR="00B5092A">
        <w:t xml:space="preserve"> könyvtár </w:t>
      </w:r>
      <w:proofErr w:type="spellStart"/>
      <w:r w:rsidR="00B5092A">
        <w:t>Angularra</w:t>
      </w:r>
      <w:proofErr w:type="spellEnd"/>
      <w:r w:rsidR="00B5092A">
        <w:t>, amivel egyszerűen és jól skálázhatóan tudjuk kezelni a kliensoldali többnyelvűséget.</w:t>
      </w:r>
      <w:r w:rsidR="00022632">
        <w:t xml:space="preserve"> A könyvtár segítségével a statikus, honlapon megjelenítendő szövegeket nem közvetlenül égetjük az alkalmazásba, hanem kiszervez</w:t>
      </w:r>
      <w:r w:rsidR="00833466">
        <w:t xml:space="preserve">zük </w:t>
      </w:r>
      <w:r w:rsidR="00022632">
        <w:t xml:space="preserve">őket </w:t>
      </w:r>
      <w:r w:rsidR="00D63565">
        <w:t>assets</w:t>
      </w:r>
      <w:r w:rsidR="00022632">
        <w:t xml:space="preserve"> fájlokba, ahol a könyvtárban beállított nyelv segítségével választja ki melyik </w:t>
      </w:r>
      <w:r w:rsidR="00057762">
        <w:t>fájl</w:t>
      </w:r>
      <w:r w:rsidR="00022632">
        <w:t xml:space="preserve"> segítségével állítsa be.</w:t>
      </w:r>
    </w:p>
    <w:p w14:paraId="272FD4E8" w14:textId="3E1905DA" w:rsidR="001B36F2" w:rsidRDefault="001B36F2" w:rsidP="00E07793">
      <w:r>
        <w:t xml:space="preserve">A könyvtárnak több más segédfunkciója van, ami sokban elősegíti segítségével a többnyelvű fejlesztést. Például nem csak statikus szöveget tud </w:t>
      </w:r>
      <w:proofErr w:type="spellStart"/>
      <w:r>
        <w:t>többnyelvesíteni</w:t>
      </w:r>
      <w:proofErr w:type="spellEnd"/>
      <w:r>
        <w:t>, hanem paraméterezett értékeket is tud kiértékelni a megjelenítés előtt.</w:t>
      </w:r>
      <w:r w:rsidR="0053353B">
        <w:t xml:space="preserve"> Ezzel például a névsorrendet is az adott nyelv szerint tudjuk megjeleníteni</w:t>
      </w:r>
      <w:r w:rsidR="00A70340">
        <w:t xml:space="preserve">, de </w:t>
      </w:r>
      <w:r w:rsidR="00B55315">
        <w:t xml:space="preserve">egyes </w:t>
      </w:r>
      <w:r w:rsidR="00A70340">
        <w:t>mondatoknak a tárgyai is ugyanígy könnyen megadható</w:t>
      </w:r>
      <w:r w:rsidR="00970064">
        <w:t>ak</w:t>
      </w:r>
      <w:r w:rsidR="00A70340">
        <w:t xml:space="preserve"> kívülről.</w:t>
      </w:r>
    </w:p>
    <w:p w14:paraId="07DA33A3" w14:textId="50E8B9D7" w:rsidR="00E07793" w:rsidRDefault="00E07793" w:rsidP="00E07793">
      <w:pPr>
        <w:pStyle w:val="Cmsor3"/>
      </w:pPr>
      <w:bookmarkStart w:id="31" w:name="_Toc153353881"/>
      <w:r>
        <w:t>Dot</w:t>
      </w:r>
      <w:r w:rsidR="00697C84">
        <w:t>e</w:t>
      </w:r>
      <w:r>
        <w:t>nv</w:t>
      </w:r>
      <w:bookmarkEnd w:id="31"/>
    </w:p>
    <w:p w14:paraId="06CCCE57" w14:textId="286CEE83" w:rsidR="00A752A9" w:rsidRDefault="00FF5D5E" w:rsidP="000A296C">
      <w:r>
        <w:t xml:space="preserve">A </w:t>
      </w:r>
      <w:proofErr w:type="spellStart"/>
      <w:r>
        <w:t>dotenv</w:t>
      </w:r>
      <w:proofErr w:type="spellEnd"/>
      <w:r>
        <w:t xml:space="preserve"> e</w:t>
      </w:r>
      <w:r w:rsidR="00DC1215">
        <w:t xml:space="preserve">gy </w:t>
      </w:r>
      <w:r w:rsidR="00C9282D">
        <w:t>hasznos</w:t>
      </w:r>
      <w:r w:rsidR="004C2885">
        <w:t xml:space="preserve"> és népszerű</w:t>
      </w:r>
      <w:r w:rsidR="00DC1215">
        <w:t>, mégis egyszerű könyvtár, aminek a segítségével biztonságosan tudjuk kezelni a kliensoldali szenzitív adatainkat anélkül, hogy azokat kiadnánk a külvilág felé.</w:t>
      </w:r>
      <w:r w:rsidR="000C4020">
        <w:t xml:space="preserve"> Ha </w:t>
      </w:r>
      <w:r w:rsidR="004D1414">
        <w:t xml:space="preserve">fejlesztők </w:t>
      </w:r>
      <w:r w:rsidR="000C4020">
        <w:t xml:space="preserve">külön-külön </w:t>
      </w:r>
      <w:r w:rsidR="004D1414">
        <w:t>dolgoznak</w:t>
      </w:r>
      <w:r w:rsidR="000C4020">
        <w:t xml:space="preserve"> kliens </w:t>
      </w:r>
      <w:r w:rsidR="004D1414">
        <w:t>vagy</w:t>
      </w:r>
      <w:r w:rsidR="000C4020">
        <w:t xml:space="preserve"> szerveroldali alkalmazás</w:t>
      </w:r>
      <w:r w:rsidR="004D1414">
        <w:t>on</w:t>
      </w:r>
      <w:r w:rsidR="000C4020">
        <w:t xml:space="preserve">, akkor gyakran előjön a probléma, hogy kulcsokat és titkokat </w:t>
      </w:r>
      <w:r w:rsidR="000C4020">
        <w:lastRenderedPageBreak/>
        <w:t>kell megosztaniuk egymás között</w:t>
      </w:r>
      <w:r w:rsidR="001D48C9">
        <w:t>.</w:t>
      </w:r>
      <w:r w:rsidR="000C4020">
        <w:t xml:space="preserve"> </w:t>
      </w:r>
      <w:r w:rsidR="00D248E3">
        <w:t xml:space="preserve">Ezeket nem akarjuk a </w:t>
      </w:r>
      <w:proofErr w:type="spellStart"/>
      <w:r w:rsidR="00D248E3">
        <w:t>Git</w:t>
      </w:r>
      <w:proofErr w:type="spellEnd"/>
      <w:r w:rsidR="00D248E3">
        <w:t xml:space="preserve"> </w:t>
      </w:r>
      <w:proofErr w:type="spellStart"/>
      <w:r w:rsidR="00D248E3">
        <w:t>repository</w:t>
      </w:r>
      <w:proofErr w:type="spellEnd"/>
      <w:r w:rsidR="00D248E3">
        <w:t xml:space="preserve">-ban nyilvánosságra hozni, mivel a jövőben felhasználhatják ellenünk. Emellett az </w:t>
      </w:r>
      <w:r w:rsidR="00A41B1C">
        <w:t>a</w:t>
      </w:r>
      <w:r w:rsidR="00D248E3">
        <w:t>sset</w:t>
      </w:r>
      <w:r w:rsidR="00A41B1C">
        <w:t>s</w:t>
      </w:r>
      <w:r w:rsidR="00D248E3">
        <w:t>-ek közé se akarjuk őket helyezni, mert akkor bárki kiolvashatja kívülről.</w:t>
      </w:r>
    </w:p>
    <w:p w14:paraId="7C198DAE" w14:textId="69CEC655" w:rsidR="0078391A" w:rsidRDefault="0078391A" w:rsidP="00A752A9">
      <w:r>
        <w:t xml:space="preserve">Ilyenkor jön a </w:t>
      </w:r>
      <w:proofErr w:type="spellStart"/>
      <w:r>
        <w:t>dotenv</w:t>
      </w:r>
      <w:proofErr w:type="spellEnd"/>
      <w:r>
        <w:t xml:space="preserve"> könyvtár</w:t>
      </w:r>
      <w:r w:rsidR="00AC3610">
        <w:t xml:space="preserve"> szerepe</w:t>
      </w:r>
      <w:r>
        <w:t xml:space="preserve">, ami egy olyan konfigurációs fájlból szolgáltatja az értékeket, ami nem része a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repository-nak</w:t>
      </w:r>
      <w:proofErr w:type="spellEnd"/>
      <w:r>
        <w:t>, de futás közben kiolvashatóak az értékek belőle.</w:t>
      </w:r>
    </w:p>
    <w:p w14:paraId="2847065F" w14:textId="1EC0DF16" w:rsidR="00162CF4" w:rsidRDefault="00162CF4" w:rsidP="00A752A9">
      <w:r>
        <w:t xml:space="preserve">Jelen szoftverben olyan felhasználási módszert valósítottam meg, ami a Dotenv konfigurációs értékeket a kliens inicializálásakor egy script segítségével kiolvassa, és az </w:t>
      </w:r>
      <w:proofErr w:type="spellStart"/>
      <w:r>
        <w:t>Angularhoz</w:t>
      </w:r>
      <w:proofErr w:type="spellEnd"/>
      <w:r>
        <w:t xml:space="preserve"> használható tárolóba tölti be őket. Így amellett, hogy nincs</w:t>
      </w:r>
      <w:r w:rsidR="00474908">
        <w:t>enek</w:t>
      </w:r>
      <w:r>
        <w:t xml:space="preserve"> a </w:t>
      </w:r>
      <w:proofErr w:type="spellStart"/>
      <w:r>
        <w:t>Git</w:t>
      </w:r>
      <w:proofErr w:type="spellEnd"/>
      <w:r>
        <w:t xml:space="preserve"> irányítása alatt az értékek, a kliens is könnyedén használni</w:t>
      </w:r>
      <w:r w:rsidR="00623F02">
        <w:t xml:space="preserve"> </w:t>
      </w:r>
      <w:r w:rsidR="00FA1651">
        <w:t xml:space="preserve">tudja </w:t>
      </w:r>
      <w:r w:rsidR="00623F02">
        <w:t>a megszokott módon</w:t>
      </w:r>
      <w:r>
        <w:t>.</w:t>
      </w:r>
    </w:p>
    <w:p w14:paraId="3F301559" w14:textId="6A202DD5" w:rsidR="003E2766" w:rsidRDefault="003E2766" w:rsidP="003E2766">
      <w:pPr>
        <w:pStyle w:val="Cmsor3"/>
      </w:pPr>
      <w:bookmarkStart w:id="32" w:name="_Toc153353882"/>
      <w:proofErr w:type="spellStart"/>
      <w:r>
        <w:t>Cypress</w:t>
      </w:r>
      <w:bookmarkEnd w:id="32"/>
      <w:proofErr w:type="spellEnd"/>
    </w:p>
    <w:p w14:paraId="6C785FE6" w14:textId="131365CE" w:rsidR="000F60AF" w:rsidRDefault="000F60AF" w:rsidP="000F60AF">
      <w:r>
        <w:t xml:space="preserve">A </w:t>
      </w:r>
      <w:proofErr w:type="spellStart"/>
      <w:r>
        <w:t>Cypress</w:t>
      </w:r>
      <w:proofErr w:type="spellEnd"/>
      <w:r>
        <w:t xml:space="preserve"> </w:t>
      </w:r>
      <w:r w:rsidR="00625AC3">
        <w:fldChar w:fldCharType="begin"/>
      </w:r>
      <w:r w:rsidR="00625AC3">
        <w:instrText xml:space="preserve"> REF _Ref148907173 \r \h </w:instrText>
      </w:r>
      <w:r w:rsidR="00625AC3">
        <w:fldChar w:fldCharType="separate"/>
      </w:r>
      <w:r w:rsidR="00895E7B">
        <w:t>[12]</w:t>
      </w:r>
      <w:r w:rsidR="00625AC3">
        <w:fldChar w:fldCharType="end"/>
      </w:r>
      <w:r w:rsidR="00625AC3">
        <w:t xml:space="preserve"> egy szoftverfejlesztési segédeszköz, aminek a segítségével</w:t>
      </w:r>
      <w:r w:rsidR="002A4D76">
        <w:t xml:space="preserve"> webes felületek end-</w:t>
      </w:r>
      <w:proofErr w:type="spellStart"/>
      <w:r w:rsidR="002A4D76">
        <w:t>to</w:t>
      </w:r>
      <w:proofErr w:type="spellEnd"/>
      <w:r w:rsidR="002A4D76">
        <w:t>-end tesztelésére kapunk lehetőséget.</w:t>
      </w:r>
      <w:r w:rsidR="0014000C">
        <w:t xml:space="preserve"> Használatával könnyen ellenőrizhetjük alkalmazásokról, hogy az</w:t>
      </w:r>
      <w:r w:rsidR="006435E4">
        <w:t xml:space="preserve"> oldal az</w:t>
      </w:r>
      <w:r w:rsidR="0014000C">
        <w:t xml:space="preserve"> elvárt funkcionalitásnak megfelel-e.</w:t>
      </w:r>
    </w:p>
    <w:p w14:paraId="7677CD01" w14:textId="6A8C0DAC" w:rsidR="00EC7F65" w:rsidRDefault="00EC7F65" w:rsidP="000F60AF">
      <w:r>
        <w:t>Használata során lehetőségünk van külön-külön egységekre bontani a tesztelést, amiken belül akár elő és utó logikát is megfogalmazhatunk.</w:t>
      </w:r>
      <w:r w:rsidR="0020068C">
        <w:t xml:space="preserve"> Ilyen logikákat megadhatunk a teljes egység elejére és végére, vagy akár minden teszt köré kialakítva.</w:t>
      </w:r>
    </w:p>
    <w:p w14:paraId="454402D4" w14:textId="0F5AAFF3" w:rsidR="00270388" w:rsidRDefault="00270388" w:rsidP="000F60AF">
      <w:r>
        <w:t xml:space="preserve">A tesztelés során gyakran szükségünk lehet konstans értékekre, amikre a </w:t>
      </w:r>
      <w:proofErr w:type="spellStart"/>
      <w:r>
        <w:t>Cypress</w:t>
      </w:r>
      <w:proofErr w:type="spellEnd"/>
      <w:r>
        <w:t xml:space="preserve"> </w:t>
      </w:r>
      <w:r w:rsidR="00EB6263">
        <w:t xml:space="preserve">a saját </w:t>
      </w:r>
      <w:proofErr w:type="spellStart"/>
      <w:r>
        <w:t>fixture</w:t>
      </w:r>
      <w:proofErr w:type="spellEnd"/>
      <w:r>
        <w:t xml:space="preserve"> </w:t>
      </w:r>
      <w:r w:rsidR="00A1675D">
        <w:t>rendszerével</w:t>
      </w:r>
      <w:r>
        <w:t xml:space="preserve"> ad lehetőséget.</w:t>
      </w:r>
      <w:r w:rsidR="00364261">
        <w:t xml:space="preserve"> Ezzel a </w:t>
      </w:r>
      <w:proofErr w:type="spellStart"/>
      <w:r w:rsidR="00364261">
        <w:t>fixture</w:t>
      </w:r>
      <w:proofErr w:type="spellEnd"/>
      <w:r w:rsidR="00364261">
        <w:t xml:space="preserve"> mappába kiszervezett JSON alapú fájlok értékét aktívan tudjuk használni a tesztek futtatása alatt a </w:t>
      </w:r>
      <w:proofErr w:type="spellStart"/>
      <w:r w:rsidR="00364261">
        <w:t>Cypress</w:t>
      </w:r>
      <w:proofErr w:type="spellEnd"/>
      <w:r w:rsidR="00364261">
        <w:t xml:space="preserve"> </w:t>
      </w:r>
      <w:proofErr w:type="spellStart"/>
      <w:proofErr w:type="gramStart"/>
      <w:r w:rsidR="00364261">
        <w:t>cy.fixture</w:t>
      </w:r>
      <w:proofErr w:type="spellEnd"/>
      <w:proofErr w:type="gramEnd"/>
      <w:r w:rsidR="00364261">
        <w:t xml:space="preserve"> függvénye segítségével.</w:t>
      </w:r>
    </w:p>
    <w:p w14:paraId="7C54A6E7" w14:textId="374A7400" w:rsidR="001D7131" w:rsidRDefault="00295052" w:rsidP="000F60AF">
      <w:proofErr w:type="spellStart"/>
      <w:r>
        <w:t>Cypress</w:t>
      </w:r>
      <w:proofErr w:type="spellEnd"/>
      <w:r>
        <w:t xml:space="preserve"> lehetőséget ad saját függvények hozzáadására is, amivel könnyedén ki tudunk szervezni olyan segéd implementációkat, amik szükségesek a teszteléshez, de nem aktív részei a tesztelt funkciónak.</w:t>
      </w:r>
      <w:r w:rsidR="00CB7D78">
        <w:t xml:space="preserve"> Ilyen függvény lehet például a szerver felé elküldött előregisztráció vagy belépés</w:t>
      </w:r>
      <w:r w:rsidR="00255196">
        <w:t xml:space="preserve">, amiket a felület </w:t>
      </w:r>
      <w:r w:rsidR="00C66E48">
        <w:t xml:space="preserve">tesztelése </w:t>
      </w:r>
      <w:r w:rsidR="00255196">
        <w:t>nélkül akarunk elküldeni.</w:t>
      </w:r>
      <w:r w:rsidR="00F84DCB">
        <w:t xml:space="preserve"> Ezeket a </w:t>
      </w:r>
      <w:proofErr w:type="spellStart"/>
      <w:r w:rsidR="00F84DCB">
        <w:t>Cypress</w:t>
      </w:r>
      <w:proofErr w:type="spellEnd"/>
      <w:r w:rsidR="00F84DCB">
        <w:t xml:space="preserve"> interfészébe beregisztrálva szabadon tudjuk meghívni a tesztelés</w:t>
      </w:r>
      <w:r w:rsidR="003C1079">
        <w:t>i fájlok</w:t>
      </w:r>
      <w:r w:rsidR="00F84DCB">
        <w:t xml:space="preserve"> bármelyik részén.</w:t>
      </w:r>
    </w:p>
    <w:p w14:paraId="207BD105" w14:textId="77777777" w:rsidR="00D62494" w:rsidRPr="000F60AF" w:rsidRDefault="00D62494" w:rsidP="000F60AF"/>
    <w:p w14:paraId="4F3F292E" w14:textId="225B5E31" w:rsidR="000F4BAD" w:rsidRDefault="001D1D83" w:rsidP="001D1D83">
      <w:pPr>
        <w:pStyle w:val="Cmsor1"/>
      </w:pPr>
      <w:bookmarkStart w:id="33" w:name="_Toc153353883"/>
      <w:r>
        <w:lastRenderedPageBreak/>
        <w:t>Tervezés</w:t>
      </w:r>
      <w:bookmarkEnd w:id="33"/>
    </w:p>
    <w:p w14:paraId="7F153511" w14:textId="3E06EF2B" w:rsidR="001D1D83" w:rsidRDefault="001D1D83" w:rsidP="001D1D83">
      <w:pPr>
        <w:pStyle w:val="Cmsor2"/>
      </w:pPr>
      <w:bookmarkStart w:id="34" w:name="_Toc153353884"/>
      <w:r>
        <w:t>Bevezetés</w:t>
      </w:r>
      <w:bookmarkEnd w:id="34"/>
    </w:p>
    <w:p w14:paraId="1E359BA3" w14:textId="443237F7" w:rsidR="00850600" w:rsidRDefault="00E45619" w:rsidP="00850600">
      <w:r>
        <w:t xml:space="preserve">Az elkészített alkalmazás egy komplex, különálló </w:t>
      </w:r>
      <w:r w:rsidR="00FF5F41">
        <w:t xml:space="preserve">egységekre </w:t>
      </w:r>
      <w:r>
        <w:t>bontható</w:t>
      </w:r>
      <w:r w:rsidR="00FF5F41">
        <w:t xml:space="preserve"> szoftver implementációja volt. </w:t>
      </w:r>
      <w:r w:rsidR="00917FB5">
        <w:t>Ezek a funkciók mentén feldarabolható az alkalmazás specifikációja is.</w:t>
      </w:r>
    </w:p>
    <w:p w14:paraId="24600CDC" w14:textId="77FD5E0A" w:rsidR="00A3233C" w:rsidRDefault="00A3233C" w:rsidP="00A3233C">
      <w:pPr>
        <w:pStyle w:val="Cmsor3"/>
      </w:pPr>
      <w:bookmarkStart w:id="35" w:name="_Toc153353885"/>
      <w:r>
        <w:t>Felhasználókezelés</w:t>
      </w:r>
      <w:bookmarkEnd w:id="35"/>
    </w:p>
    <w:p w14:paraId="2C90689B" w14:textId="6143CE04" w:rsidR="001C16F3" w:rsidRDefault="004B194F" w:rsidP="001C16F3">
      <w:r>
        <w:t xml:space="preserve">A webalkalmazás felhasználókat kezel, hogy személyre szabott </w:t>
      </w:r>
      <w:r w:rsidR="00246311">
        <w:t>játék élményt</w:t>
      </w:r>
      <w:r>
        <w:t xml:space="preserve"> tudjon nyúj</w:t>
      </w:r>
      <w:r w:rsidR="00246311">
        <w:t>tson a játékosoknak.</w:t>
      </w:r>
      <w:r w:rsidR="009414B5">
        <w:t xml:space="preserve"> Elsősorban azért van rá szükség, mivel sok olyan funkciót valósít meg az alkalmazás, ami személyre szabott előzményeket és állapotot igényel, így be kell azonosítani ki szeretné használni a weboldalt.</w:t>
      </w:r>
    </w:p>
    <w:p w14:paraId="47500204" w14:textId="77777777" w:rsidR="00924F7F" w:rsidRDefault="007A1D12" w:rsidP="00924F7F">
      <w:pPr>
        <w:pStyle w:val="Kp"/>
      </w:pPr>
      <w:r>
        <w:rPr>
          <w:noProof/>
        </w:rPr>
        <w:drawing>
          <wp:inline distT="0" distB="0" distL="0" distR="0" wp14:anchorId="6ECB4E7E" wp14:editId="24F32B82">
            <wp:extent cx="5400675" cy="3895725"/>
            <wp:effectExtent l="0" t="0" r="9525" b="9525"/>
            <wp:docPr id="1811391484" name="Kép 1811391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78850" w14:textId="4CAEDD28" w:rsidR="007A1D12" w:rsidRDefault="00AA6AF9" w:rsidP="007B446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r w:rsidR="00895E7B">
        <w:rPr>
          <w:noProof/>
        </w:rPr>
        <w:t>1</w:t>
      </w:r>
      <w:r>
        <w:fldChar w:fldCharType="end"/>
      </w:r>
      <w:r w:rsidR="00924F7F">
        <w:t>. ábra Felhasználókezelési használati esetek</w:t>
      </w:r>
    </w:p>
    <w:p w14:paraId="783BE084" w14:textId="58E34A0B" w:rsidR="00E90298" w:rsidRDefault="000B2860" w:rsidP="00A3233C">
      <w:r>
        <w:t>Emiatt az oldalra látogatva az első</w:t>
      </w:r>
      <w:r w:rsidR="00001315">
        <w:t>,</w:t>
      </w:r>
      <w:r>
        <w:t xml:space="preserve"> amit egy megtekintő megtehet, hogy vagy belép</w:t>
      </w:r>
      <w:r w:rsidR="00001315">
        <w:t>,</w:t>
      </w:r>
      <w:r>
        <w:t xml:space="preserve"> vagy regisztrál.</w:t>
      </w:r>
      <w:r w:rsidR="00001315">
        <w:t xml:space="preserve"> Enélkül </w:t>
      </w:r>
      <w:r w:rsidR="0035501B">
        <w:t>nem mehet tovább az oldalon semerre.</w:t>
      </w:r>
      <w:r w:rsidR="001A1251">
        <w:t xml:space="preserve"> Egy felhasználótól adatokat gyűjtünk, ami a neve, felhasználóneve, e-mail címe és egy biztonságos </w:t>
      </w:r>
      <w:proofErr w:type="spellStart"/>
      <w:r w:rsidR="001A1251">
        <w:t>jelszava</w:t>
      </w:r>
      <w:proofErr w:type="spellEnd"/>
      <w:r w:rsidR="001A1251">
        <w:t>.</w:t>
      </w:r>
      <w:r w:rsidR="00A74193">
        <w:t xml:space="preserve"> </w:t>
      </w:r>
      <w:r w:rsidR="00A74193">
        <w:lastRenderedPageBreak/>
        <w:t xml:space="preserve">Ezek az adatok </w:t>
      </w:r>
      <w:proofErr w:type="spellStart"/>
      <w:r w:rsidR="00A74193">
        <w:t>validálva</w:t>
      </w:r>
      <w:proofErr w:type="spellEnd"/>
      <w:r w:rsidR="00A74193">
        <w:t xml:space="preserve"> vannak eltárolva.</w:t>
      </w:r>
      <w:r w:rsidR="00947802">
        <w:t xml:space="preserve"> Ezenkívül a játékosok bejelentkezés után profilképet is állíthatnak maguknak, ami megjelenik a váróteremben és a játékban is.</w:t>
      </w:r>
    </w:p>
    <w:p w14:paraId="3FF0A0A2" w14:textId="505746F6" w:rsidR="009E0F5A" w:rsidRDefault="009E0F5A" w:rsidP="00A3233C">
      <w:r>
        <w:t>További funkció a felhasználókezelésben a barátok kezelése.</w:t>
      </w:r>
      <w:r w:rsidR="008C6ECF">
        <w:t xml:space="preserve"> A felhasználók bejelölhetnek más felhasználókat barátnak, és azokat a kéréseket</w:t>
      </w:r>
      <w:r w:rsidR="00053021">
        <w:t xml:space="preserve"> a túloldalon</w:t>
      </w:r>
      <w:r w:rsidR="008C6ECF">
        <w:t xml:space="preserve"> </w:t>
      </w:r>
      <w:r w:rsidR="00BF4F37">
        <w:t>e</w:t>
      </w:r>
      <w:r w:rsidR="008C6ECF">
        <w:t>lfogadhatják vagy elutasíthatják.</w:t>
      </w:r>
      <w:r w:rsidR="009C79C6">
        <w:t xml:space="preserve"> Barátok látják egymást egy listán, mellettük egy indikátorral jelezve</w:t>
      </w:r>
      <w:r w:rsidR="00827E7D">
        <w:t>, hogy</w:t>
      </w:r>
      <w:r w:rsidR="009C79C6">
        <w:t xml:space="preserve"> éppen aktívak-e a honlapon.</w:t>
      </w:r>
      <w:r w:rsidR="004773A7">
        <w:t xml:space="preserve"> Ez elősegíti, hogy a játékosok megtalálják egymást.</w:t>
      </w:r>
    </w:p>
    <w:p w14:paraId="11859782" w14:textId="514E88CD" w:rsidR="00386152" w:rsidRDefault="00386152" w:rsidP="00A3233C">
      <w:r>
        <w:t xml:space="preserve">A felhasználók ezenkívül tudják módosítani a felhasználójukat, akár a nevüket vagy felhasználónevüket is. </w:t>
      </w:r>
      <w:r w:rsidR="00720FD3">
        <w:t>Emellett a honlap megtekintése közben változtathatják a stílus vagy nyelv preferenciájukat is, amit egy Cookie-</w:t>
      </w:r>
      <w:proofErr w:type="spellStart"/>
      <w:r w:rsidR="00720FD3">
        <w:t>ba</w:t>
      </w:r>
      <w:proofErr w:type="spellEnd"/>
      <w:r w:rsidR="00720FD3">
        <w:t xml:space="preserve"> elmentve megjegyez.</w:t>
      </w:r>
    </w:p>
    <w:p w14:paraId="3BAD39DF" w14:textId="62D3D6A4" w:rsidR="00A3233C" w:rsidRDefault="00A3233C" w:rsidP="00A3233C">
      <w:pPr>
        <w:pStyle w:val="Cmsor3"/>
      </w:pPr>
      <w:bookmarkStart w:id="36" w:name="_Toc153353886"/>
      <w:r>
        <w:t>Bolt rendszer</w:t>
      </w:r>
      <w:bookmarkEnd w:id="36"/>
    </w:p>
    <w:p w14:paraId="55798E9D" w14:textId="1A13ABEE" w:rsidR="00A3233C" w:rsidRDefault="000374FD" w:rsidP="00A3233C">
      <w:r>
        <w:t>A webalkalmazás tartalmaz egy beépített boltot, amiben a játékosok a játékok végén szerzett pontokból tudnak vásárolni.</w:t>
      </w:r>
    </w:p>
    <w:p w14:paraId="7BD85423" w14:textId="47D6487D" w:rsidR="001963A9" w:rsidRDefault="001963A9" w:rsidP="00A3233C">
      <w:r>
        <w:t xml:space="preserve">Maga a megvalósított játék úgy épül fel, hogy a játék kezdete előtt ki kell választani egy pakli összeállítást, aminek a kártyáit szeretnénk felhasználni. </w:t>
      </w:r>
      <w:r w:rsidR="00212C67">
        <w:t>Itt jön képbe a boltrendszer, hogy ne adjuk oda a játékosoknak a teljes összeállítási listát, hanem az alkalmazás használatával tudjanak tetszőlegesen felnyitni új módokat.</w:t>
      </w:r>
    </w:p>
    <w:p w14:paraId="5FECB20C" w14:textId="77777777" w:rsidR="00E32908" w:rsidRDefault="00AE6BA2" w:rsidP="00E32908">
      <w:pPr>
        <w:pStyle w:val="Kp"/>
      </w:pPr>
      <w:r>
        <w:rPr>
          <w:noProof/>
        </w:rPr>
        <w:drawing>
          <wp:inline distT="0" distB="0" distL="0" distR="0" wp14:anchorId="596F720C" wp14:editId="237728ED">
            <wp:extent cx="2486025" cy="2676525"/>
            <wp:effectExtent l="0" t="0" r="9525" b="9525"/>
            <wp:docPr id="979220347" name="Kép 979220347" descr="A képen szöveg, képernyőkép, hold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20347" name="Kép 1" descr="A képen szöveg, képernyőkép, hold, kö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76BD6" w14:textId="4C2AC6E1" w:rsidR="00AE6BA2" w:rsidRDefault="00AA6AF9" w:rsidP="007B446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r w:rsidR="00895E7B">
        <w:rPr>
          <w:noProof/>
        </w:rPr>
        <w:t>2</w:t>
      </w:r>
      <w:r>
        <w:fldChar w:fldCharType="end"/>
      </w:r>
      <w:r w:rsidR="00E32908">
        <w:t>. ábra Boltrendszer használati esetei</w:t>
      </w:r>
    </w:p>
    <w:p w14:paraId="6BF7A758" w14:textId="58FB8ECE" w:rsidR="00AE6BA2" w:rsidRDefault="00A71C12" w:rsidP="00AE6BA2">
      <w:r>
        <w:lastRenderedPageBreak/>
        <w:t xml:space="preserve">Ezzel </w:t>
      </w:r>
      <w:r w:rsidR="005E71D7">
        <w:t xml:space="preserve">további motivációt adunk a játékosoknak, hogy többet használják az alkalmazást. Emellett </w:t>
      </w:r>
      <w:r w:rsidR="00C54DB3">
        <w:t xml:space="preserve">a </w:t>
      </w:r>
      <w:r w:rsidR="005E71D7">
        <w:t>nagyobb változatosság</w:t>
      </w:r>
      <w:r w:rsidR="00C54DB3">
        <w:t>on túl</w:t>
      </w:r>
      <w:r w:rsidR="005E71D7">
        <w:t xml:space="preserve"> döntési lehetőséget</w:t>
      </w:r>
      <w:r w:rsidR="00FE7A7D">
        <w:t xml:space="preserve"> is</w:t>
      </w:r>
      <w:r w:rsidR="00C54DB3">
        <w:t xml:space="preserve"> ad</w:t>
      </w:r>
      <w:r w:rsidR="005E71D7">
        <w:t xml:space="preserve">, hogy milyen pakli tetszett meg </w:t>
      </w:r>
      <w:r w:rsidR="00572D1B">
        <w:t>melyik felhasználónak</w:t>
      </w:r>
      <w:r w:rsidR="005E71D7">
        <w:t>.</w:t>
      </w:r>
    </w:p>
    <w:p w14:paraId="6DF4DDA2" w14:textId="6F42AD1A" w:rsidR="00FF0624" w:rsidRDefault="00FF0624" w:rsidP="00AE6BA2">
      <w:r>
        <w:t>Minden játékos a játék alap Sushi Go verziójának paklijával tud kezdetben játszani, és elég pontot szerezve tudja magának feloldani a boltban vásárlási lehetőséget.</w:t>
      </w:r>
      <w:r w:rsidR="004F5EB4">
        <w:t xml:space="preserve"> Ezzel kicsit elrejtve a plusz ponthasználat szükségességét, de mégis újdonságot adva.</w:t>
      </w:r>
    </w:p>
    <w:p w14:paraId="2B39320C" w14:textId="73DE4AA9" w:rsidR="00A3233C" w:rsidRDefault="00A3233C" w:rsidP="00A3233C">
      <w:pPr>
        <w:pStyle w:val="Cmsor3"/>
      </w:pPr>
      <w:bookmarkStart w:id="37" w:name="_Toc153353887"/>
      <w:r>
        <w:t>Váróterem rendszer</w:t>
      </w:r>
      <w:bookmarkEnd w:id="37"/>
    </w:p>
    <w:p w14:paraId="6106F437" w14:textId="69B7C8E1" w:rsidR="00A3233C" w:rsidRDefault="007B3662" w:rsidP="00A3233C">
      <w:r>
        <w:t xml:space="preserve">Az alkalmazás várótermeket, </w:t>
      </w:r>
      <w:r w:rsidR="00106AC0">
        <w:t>lobby-</w:t>
      </w:r>
      <w:proofErr w:type="spellStart"/>
      <w:r>
        <w:t>kat</w:t>
      </w:r>
      <w:proofErr w:type="spellEnd"/>
      <w:r>
        <w:t xml:space="preserve"> kezel.</w:t>
      </w:r>
      <w:r w:rsidR="00106AC0">
        <w:t xml:space="preserve"> </w:t>
      </w:r>
      <w:r w:rsidR="00EC19E9">
        <w:t>Ennek a rendszernek a segítségével tudják a felhasználók megtalálni egymást egyes játékokra.</w:t>
      </w:r>
    </w:p>
    <w:p w14:paraId="175EEA96" w14:textId="32E64384" w:rsidR="007055D3" w:rsidRDefault="007055D3" w:rsidP="00A3233C">
      <w:r>
        <w:t>A várótermek</w:t>
      </w:r>
      <w:r w:rsidR="00134F4E">
        <w:t xml:space="preserve"> komplex funkciókkal lettek ellátva.</w:t>
      </w:r>
      <w:r w:rsidR="005A393D">
        <w:t xml:space="preserve"> Először is megtekinthetjük az aktív várótermek listáját, aminek az aktuális állapotát élőben látják változni a honlap megtekintői. Tehát ha valaki elindít egy szobát, akkor azt eg</w:t>
      </w:r>
      <w:r w:rsidR="00F76A07">
        <w:t>y másik felhasználó rögtön lát</w:t>
      </w:r>
      <w:r w:rsidR="00A552AD">
        <w:t>ja</w:t>
      </w:r>
      <w:r w:rsidR="00F76A07">
        <w:t xml:space="preserve"> a lista változásával. Ugyanez fordítva, ha egy szoba megszűnik, akkor arról minden megtekintő rögtön értesül.</w:t>
      </w:r>
    </w:p>
    <w:p w14:paraId="4F4ABDB8" w14:textId="71D2B205" w:rsidR="00D80E36" w:rsidRDefault="00D80E36" w:rsidP="00A3233C">
      <w:r>
        <w:t>Egy szobát névvel és jelszóval tudunk létrehozni, amibe a játékosok a jelszó segítségével tudnak belépni. Ezzel valamelyest levédve a szobát, hogy csak azok léphessenek be, akiknek elárultuk a jelszót.</w:t>
      </w:r>
    </w:p>
    <w:p w14:paraId="5F6BC886" w14:textId="77777777" w:rsidR="004A292D" w:rsidRDefault="004A292D" w:rsidP="004A292D">
      <w:pPr>
        <w:pStyle w:val="Kp"/>
      </w:pPr>
      <w:r>
        <w:rPr>
          <w:noProof/>
        </w:rPr>
        <w:drawing>
          <wp:inline distT="0" distB="0" distL="0" distR="0" wp14:anchorId="0F4D8480" wp14:editId="158D6B5B">
            <wp:extent cx="5400675" cy="2704830"/>
            <wp:effectExtent l="0" t="0" r="0" b="635"/>
            <wp:docPr id="983047885" name="Kép 983047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47885" name="Kép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0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58BE4" w14:textId="7C183376" w:rsidR="004A292D" w:rsidRDefault="00AA6AF9" w:rsidP="007B446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r w:rsidR="00895E7B">
        <w:rPr>
          <w:noProof/>
        </w:rPr>
        <w:t>3</w:t>
      </w:r>
      <w:r>
        <w:fldChar w:fldCharType="end"/>
      </w:r>
      <w:r w:rsidR="004A292D">
        <w:t>. ábra Váróterem használati esetei</w:t>
      </w:r>
    </w:p>
    <w:p w14:paraId="12198AC6" w14:textId="53F9E9CA" w:rsidR="00D74566" w:rsidRDefault="00FA5975" w:rsidP="00A3233C">
      <w:r>
        <w:lastRenderedPageBreak/>
        <w:t xml:space="preserve">A szobába lépve </w:t>
      </w:r>
      <w:r w:rsidR="000179E7">
        <w:t>a lehetséges funkciók aszerint változnak, hogy a felhasználó hozta-e létre, vagy csak utólag lépett</w:t>
      </w:r>
      <w:r w:rsidR="00E759B1">
        <w:t xml:space="preserve"> be</w:t>
      </w:r>
      <w:r w:rsidR="000179E7">
        <w:t>.</w:t>
      </w:r>
      <w:r w:rsidR="002C24CC">
        <w:t xml:space="preserve"> A szobában többféle információval találkozunk, kezdve a szoba nevével és </w:t>
      </w:r>
      <w:r w:rsidR="00A074C7">
        <w:t>jelszójával</w:t>
      </w:r>
      <w:r w:rsidR="002C24CC">
        <w:t xml:space="preserve">, </w:t>
      </w:r>
      <w:r w:rsidR="0002332E">
        <w:t>amivel</w:t>
      </w:r>
      <w:r w:rsidR="002C24CC">
        <w:t xml:space="preserve"> további játékosokat hívha</w:t>
      </w:r>
      <w:r w:rsidR="0002332E">
        <w:t>t</w:t>
      </w:r>
      <w:r w:rsidR="002C24CC">
        <w:t>unk meg.</w:t>
      </w:r>
    </w:p>
    <w:p w14:paraId="0C9D1E2D" w14:textId="6EA5FEBF" w:rsidR="00FA5975" w:rsidRDefault="00D74566" w:rsidP="00A3233C">
      <w:r>
        <w:t xml:space="preserve">Látjuk </w:t>
      </w:r>
      <w:r w:rsidR="002C24CC">
        <w:t xml:space="preserve">a már belépett játékosokat, a profilképüket és </w:t>
      </w:r>
      <w:r>
        <w:t>egy indikátort arról, hogy készen vannak-e a játékra. Ehhez minden játékosnál megjelenik egy gomb, amivel ki-be tudják ezt kapcsolni. Ez az indikátor is élőben követhető, frissítés nélkül az oldalon.</w:t>
      </w:r>
    </w:p>
    <w:p w14:paraId="538E7063" w14:textId="1B6D4F25" w:rsidR="00DC7290" w:rsidRDefault="00DC7290" w:rsidP="00A3233C">
      <w:r>
        <w:t>A szoba tulajdonosa külön jogokkal rendelkezik. Először is módosítani tudja, hogy milyen paklival akarjuk játszani a játékot. Ez automatikus kiveszi a kész állapot indikátorát minden játékostól. Olyan paklit tud választani, amihez megvette a boltban a paklit. Emellett a többi játékos olyan pakli mellett tud kész gombot nyomni, aminek ő is megvette a pakliját. Tehát csak olyan paklival indulhat a játék, amihez mindenki megvette a hozzá illő paklit.</w:t>
      </w:r>
    </w:p>
    <w:p w14:paraId="7C8AFA53" w14:textId="6B676EC2" w:rsidR="003D254B" w:rsidRDefault="003D254B" w:rsidP="00A3233C">
      <w:r>
        <w:t>A másik joga a szoba tulajdonosának maga a játék elindítása. Ezt akkor teheti meg, ha minden játékos kész van, és szerepet játszik az is, hogy az adott paklinak mi az ajánlott alsó és felső határa a játékosszámának.</w:t>
      </w:r>
      <w:r w:rsidR="00077581">
        <w:t xml:space="preserve"> Ha ez a két feltétel nem teljesül, akkor nem engedi elindítani a játékot a honlap.</w:t>
      </w:r>
    </w:p>
    <w:p w14:paraId="752F5376" w14:textId="50CFC193" w:rsidR="00640ED0" w:rsidRDefault="00640ED0" w:rsidP="00A3233C">
      <w:r>
        <w:t xml:space="preserve">Egy további funkció a szobában, hogy a belépett játékosok tudnak élőben </w:t>
      </w:r>
      <w:proofErr w:type="spellStart"/>
      <w:r>
        <w:t>chatelni</w:t>
      </w:r>
      <w:proofErr w:type="spellEnd"/>
      <w:r>
        <w:t xml:space="preserve"> egymással, míg a játék indítására várakoznak.</w:t>
      </w:r>
      <w:r w:rsidR="00FF7C73">
        <w:t xml:space="preserve"> Ez időrendben megjelenik a szoba alján, ahol látják ki és mit írt a szobában.</w:t>
      </w:r>
    </w:p>
    <w:p w14:paraId="4BA33C20" w14:textId="56DE4BE5" w:rsidR="00A3233C" w:rsidRDefault="00A3233C" w:rsidP="00A3233C">
      <w:pPr>
        <w:pStyle w:val="Cmsor3"/>
      </w:pPr>
      <w:bookmarkStart w:id="38" w:name="_Toc153353888"/>
      <w:r>
        <w:t>Játék rendszer</w:t>
      </w:r>
      <w:bookmarkEnd w:id="38"/>
    </w:p>
    <w:p w14:paraId="408A02AA" w14:textId="09E2D0B1" w:rsidR="00636C8C" w:rsidRDefault="00636C8C" w:rsidP="00636C8C">
      <w:r>
        <w:t>Az alkalmazás fő egysége maga a játéknak a megvalósítása.</w:t>
      </w:r>
      <w:r w:rsidR="00712F38">
        <w:t xml:space="preserve"> Erre a felületre egyedül a váróteremből elindított játék után lehet kerülni, és a játék befejezéséig vagy törléséig az oldalon bárhova lépve ide irányít át minket.</w:t>
      </w:r>
    </w:p>
    <w:p w14:paraId="073D0B06" w14:textId="36015597" w:rsidR="006571A8" w:rsidRDefault="006571A8" w:rsidP="00636C8C">
      <w:r>
        <w:t>A játékosok egy átlátható felületet kapnak a játék állásáról. Jobb oldalt egy listán látják a játékosok listáját és sorrendjét, amin az elemekre kattintva a baloldali mezőn megjelenik az adott játékos asztalára kirakott lapok listája.</w:t>
      </w:r>
      <w:r w:rsidR="00E653BC">
        <w:t xml:space="preserve"> Emellett a képernyő alján látják a saját kezükben található lapokat, amit átválthatnak az asztaluk nézetére, ha onnan akarnak indítani valamilyen akciót.</w:t>
      </w:r>
    </w:p>
    <w:p w14:paraId="7F8AF3CB" w14:textId="216CCB45" w:rsidR="006A731D" w:rsidRDefault="001B6378" w:rsidP="00636C8C">
      <w:r>
        <w:t>A játékban a körben első játékos felvesz egy vezető szerepet</w:t>
      </w:r>
      <w:r w:rsidR="00AA297F">
        <w:t>, n</w:t>
      </w:r>
      <w:r>
        <w:t>eki külön jogai vannak.</w:t>
      </w:r>
      <w:r w:rsidR="00AA297F">
        <w:t xml:space="preserve"> </w:t>
      </w:r>
      <w:r w:rsidR="00762E9E">
        <w:t xml:space="preserve">Minden játékos </w:t>
      </w:r>
      <w:r w:rsidR="00060853">
        <w:t xml:space="preserve">tudja, hogy kinek van az aktuális köre. Ennek a játékosnak az oldal jelzi, hogy hol és milyen akciókat tud végrehajtani. Így nem tud véletlen rossz lépést </w:t>
      </w:r>
      <w:r w:rsidR="00060853">
        <w:lastRenderedPageBreak/>
        <w:t>tenni.</w:t>
      </w:r>
      <w:r w:rsidR="00FA4736">
        <w:t xml:space="preserve"> Egy átlagos játékmenetben egyszerű lapokat, vagy lapokkal végrehajtott akciókat kell végrehajtaniuk. </w:t>
      </w:r>
      <w:r w:rsidR="000857C4">
        <w:t>További akciója van az első játékosnak, akinek a feladata elindítani az új kört és menetet</w:t>
      </w:r>
      <w:r w:rsidR="00B0180E">
        <w:t>, viszont ez is megtörténik a szerver által, ha egy idő után nem indítja el.</w:t>
      </w:r>
    </w:p>
    <w:p w14:paraId="63434324" w14:textId="77777777" w:rsidR="002C6617" w:rsidRDefault="002C6617" w:rsidP="002C6617">
      <w:pPr>
        <w:pStyle w:val="Kp"/>
      </w:pPr>
      <w:r>
        <w:rPr>
          <w:noProof/>
        </w:rPr>
        <w:drawing>
          <wp:inline distT="0" distB="0" distL="0" distR="0" wp14:anchorId="695A1D91" wp14:editId="79958B3C">
            <wp:extent cx="5029200" cy="2681621"/>
            <wp:effectExtent l="0" t="0" r="0" b="0"/>
            <wp:docPr id="619400437" name="Kép 619400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00437" name="Kép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8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40A4F" w14:textId="5A1CBBC4" w:rsidR="002C6617" w:rsidRDefault="00AA6AF9" w:rsidP="007B446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r w:rsidR="00895E7B">
        <w:rPr>
          <w:noProof/>
        </w:rPr>
        <w:t>4</w:t>
      </w:r>
      <w:r>
        <w:fldChar w:fldCharType="end"/>
      </w:r>
      <w:r w:rsidR="002C6617">
        <w:t>. ábra Játék használati esetei</w:t>
      </w:r>
    </w:p>
    <w:p w14:paraId="41CF1625" w14:textId="5FE347BC" w:rsidR="002B0E69" w:rsidRPr="00636C8C" w:rsidRDefault="002B0E69" w:rsidP="00636C8C">
      <w:r>
        <w:t>A játékosok látják a játék aktuális állapotát, ke</w:t>
      </w:r>
      <w:r w:rsidR="006459F2">
        <w:t>z</w:t>
      </w:r>
      <w:r>
        <w:t>dve a nevétől, aktuális menettől a játékfázis állapotáig.</w:t>
      </w:r>
      <w:r w:rsidR="00E61D72">
        <w:t xml:space="preserve"> Emellett látják azt is, hogy ki hány pontot halmozott fel eddig a játékban.</w:t>
      </w:r>
      <w:r w:rsidR="00674B6E">
        <w:t xml:space="preserve"> Amikor a játék véget ér, akkor egy listában megtekinthetik a végső helyezésüket és pontjukat.</w:t>
      </w:r>
      <w:r w:rsidR="007F3E5F">
        <w:t xml:space="preserve"> Ekkor az első játékosnak van joga törölni a játékot, ami mindenkit visszadob a főoldalra.</w:t>
      </w:r>
    </w:p>
    <w:p w14:paraId="47B6C654" w14:textId="00BD2731" w:rsidR="00F2182B" w:rsidRDefault="00F2182B" w:rsidP="00F2182B">
      <w:pPr>
        <w:pStyle w:val="Cmsor2"/>
      </w:pPr>
      <w:bookmarkStart w:id="39" w:name="_Toc153353889"/>
      <w:r>
        <w:t>Architektúra</w:t>
      </w:r>
      <w:bookmarkEnd w:id="39"/>
    </w:p>
    <w:p w14:paraId="475BA85E" w14:textId="10BF45E2" w:rsidR="00AF5121" w:rsidRPr="00AF5121" w:rsidRDefault="00AF5121" w:rsidP="00AF5121">
      <w:pPr>
        <w:pStyle w:val="Cmsor3"/>
      </w:pPr>
      <w:bookmarkStart w:id="40" w:name="_Toc153353890"/>
      <w:r>
        <w:t>Áttekintő</w:t>
      </w:r>
      <w:bookmarkEnd w:id="40"/>
    </w:p>
    <w:p w14:paraId="5CD9A30E" w14:textId="5840C313" w:rsidR="007145A6" w:rsidRDefault="00330994" w:rsidP="007145A6">
      <w:r>
        <w:t>Az elkészült alkalmazás több szempont szerint is egységekre bontható. Ezekben az egységekben többféle architektúra és tervezési minta valósult meg vagy lett felhasználva.</w:t>
      </w:r>
    </w:p>
    <w:p w14:paraId="539764D0" w14:textId="23BBC7FC" w:rsidR="00AA495C" w:rsidRPr="007145A6" w:rsidRDefault="00AA495C" w:rsidP="007145A6">
      <w:r>
        <w:t xml:space="preserve">Mivel egy </w:t>
      </w:r>
      <w:proofErr w:type="spellStart"/>
      <w:r>
        <w:t>full-stack</w:t>
      </w:r>
      <w:proofErr w:type="spellEnd"/>
      <w:r>
        <w:t xml:space="preserve"> alkalmazás valósult meg, ezért elsősorban különválaszthatunk egy kliensoldali és egy szerveroldali komponenst.</w:t>
      </w:r>
      <w:r w:rsidR="006B6CD1">
        <w:t xml:space="preserve"> A kliensoldali része foglalkozik közvetlenül a felhasználói interakciókkal és a webes a környezet kezelésével.</w:t>
      </w:r>
      <w:r w:rsidR="00B735A7">
        <w:t xml:space="preserve"> A szerveroldali komponens pedig az alkalmazás logikájának megvalósításával és az adatok perzisztens tárolásával és transzformációjával.</w:t>
      </w:r>
    </w:p>
    <w:p w14:paraId="1814F8AF" w14:textId="77777777" w:rsidR="00FD54EC" w:rsidRDefault="00FD54EC" w:rsidP="00FD54EC">
      <w:pPr>
        <w:pStyle w:val="Kp"/>
      </w:pPr>
      <w:r>
        <w:rPr>
          <w:noProof/>
        </w:rPr>
        <w:lastRenderedPageBreak/>
        <w:drawing>
          <wp:inline distT="0" distB="0" distL="0" distR="0" wp14:anchorId="2EFB743D" wp14:editId="5B7C8CBC">
            <wp:extent cx="5400040" cy="3633470"/>
            <wp:effectExtent l="0" t="0" r="0" b="5080"/>
            <wp:docPr id="1237423742" name="Kép 1237423742" descr="Alkalmazás architektúrá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23742" name="Kép 1" descr="Alkalmazás architektúrája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E257" w14:textId="3F55F02B" w:rsidR="002F407C" w:rsidRDefault="00AA6AF9" w:rsidP="007B446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r w:rsidR="00895E7B">
        <w:rPr>
          <w:noProof/>
        </w:rPr>
        <w:t>5</w:t>
      </w:r>
      <w:r>
        <w:fldChar w:fldCharType="end"/>
      </w:r>
      <w:r w:rsidR="00FD54EC">
        <w:t>. ábra Architektúra</w:t>
      </w:r>
    </w:p>
    <w:p w14:paraId="640C0DC8" w14:textId="52539316" w:rsidR="00BC16E8" w:rsidRDefault="00BC16E8" w:rsidP="00BC16E8">
      <w:pPr>
        <w:pStyle w:val="Cmsor3"/>
      </w:pPr>
      <w:bookmarkStart w:id="41" w:name="_Toc153353891"/>
      <w:r>
        <w:t>Adatbázis</w:t>
      </w:r>
      <w:bookmarkEnd w:id="41"/>
    </w:p>
    <w:p w14:paraId="38478BA1" w14:textId="716ABBC2" w:rsidR="00CD3EA7" w:rsidRDefault="00CD3EA7" w:rsidP="00CD3EA7">
      <w:r>
        <w:t>A szerver adatbázisa alatt két egységet érthetünk.</w:t>
      </w:r>
      <w:r w:rsidR="007818B1">
        <w:t xml:space="preserve"> Van a szervernek egy perzisztens</w:t>
      </w:r>
      <w:r w:rsidR="00ED31E2">
        <w:t>,</w:t>
      </w:r>
      <w:r w:rsidR="007818B1">
        <w:t xml:space="preserve"> relációs adatbázis alapú tárhelye, és egy ezt segítő gyorsítótárként funkcionáló tároló is.</w:t>
      </w:r>
    </w:p>
    <w:p w14:paraId="1C73017E" w14:textId="7CC30968" w:rsidR="00B92865" w:rsidRDefault="004E45BF" w:rsidP="00CD3EA7">
      <w:r>
        <w:t>Az alkalmazás perzisztens tárhelye MSSQL-ben lett megfogalmazva, amit egy külön konténerizált kapcsolaton keresztül érhetünk el.</w:t>
      </w:r>
      <w:r w:rsidR="0048268E">
        <w:t xml:space="preserve"> Tehát az egyes konténerek ugyanazzal az adatbázis szerverrel kommunikálnak, viszont külön megfogalmazott adatbázisokat kezelnek.</w:t>
      </w:r>
      <w:r w:rsidR="00910171">
        <w:t xml:space="preserve"> Ezáltal nincs olyan, hogy egymás tudta nélkül egymás keze alá dolgoznak.</w:t>
      </w:r>
      <w:r w:rsidR="005854E0">
        <w:t xml:space="preserve"> Az adatbázisokban robosztus, rögzített mezőkkel ellátott adatokat akarunk kezelni, ezért is előnyösebb a relációs adatbázis használata a </w:t>
      </w:r>
      <w:proofErr w:type="spellStart"/>
      <w:r w:rsidR="005854E0">
        <w:t>NoSQL</w:t>
      </w:r>
      <w:proofErr w:type="spellEnd"/>
      <w:r w:rsidR="005854E0">
        <w:t xml:space="preserve"> alapúakkal szemben. Emellett a sokfelé elágazó kapcsolatot az adatok között is hatékonyabban tudjuk kezelni relációs alapokon.</w:t>
      </w:r>
    </w:p>
    <w:p w14:paraId="760E3B1D" w14:textId="4552F026" w:rsidR="00A07794" w:rsidRDefault="00A07794" w:rsidP="00CD3EA7">
      <w:r>
        <w:t>Ezeknek az adatbázisoknak a sémáj</w:t>
      </w:r>
      <w:r w:rsidR="009D49AE">
        <w:t>a</w:t>
      </w:r>
      <w:r>
        <w:t xml:space="preserve"> az </w:t>
      </w:r>
      <w:proofErr w:type="spellStart"/>
      <w:r>
        <w:t>Entity</w:t>
      </w:r>
      <w:proofErr w:type="spellEnd"/>
      <w:r>
        <w:t xml:space="preserve"> Framework </w:t>
      </w:r>
      <w:proofErr w:type="spellStart"/>
      <w:r>
        <w:t>Code-First</w:t>
      </w:r>
      <w:proofErr w:type="spellEnd"/>
      <w:r>
        <w:t xml:space="preserve"> technikája segítségével, az adatelérési rétegből </w:t>
      </w:r>
      <w:r w:rsidR="000C3A8F">
        <w:t>lettek meg</w:t>
      </w:r>
      <w:r>
        <w:t>fogalmaz</w:t>
      </w:r>
      <w:r w:rsidR="000C3A8F">
        <w:t>va</w:t>
      </w:r>
      <w:r>
        <w:t>.</w:t>
      </w:r>
      <w:r w:rsidR="00E416D8">
        <w:t xml:space="preserve"> Itt megadható</w:t>
      </w:r>
      <w:r w:rsidR="009267E2">
        <w:t>ak</w:t>
      </w:r>
      <w:r w:rsidR="00E416D8">
        <w:t xml:space="preserve"> az egyes modellek, amiket adatbázisba</w:t>
      </w:r>
      <w:r w:rsidR="00E83694">
        <w:t>n</w:t>
      </w:r>
      <w:r w:rsidR="00E416D8">
        <w:t xml:space="preserve"> táblákra lehet fordítani. Továbbá megadhatóak táblák közötti kapcsolatok és </w:t>
      </w:r>
      <w:r w:rsidR="009A29CF">
        <w:t xml:space="preserve">azoknak </w:t>
      </w:r>
      <w:r w:rsidR="00E416D8">
        <w:t xml:space="preserve">fajtáik, változók és mezők közötti konverziók vagy </w:t>
      </w:r>
      <w:r w:rsidR="00E416D8">
        <w:lastRenderedPageBreak/>
        <w:t>inicializálási adatok is.</w:t>
      </w:r>
      <w:r w:rsidR="00416BC0">
        <w:t xml:space="preserve"> Tehát széleskörű támogatást biztosít az </w:t>
      </w:r>
      <w:proofErr w:type="spellStart"/>
      <w:r w:rsidR="00416BC0">
        <w:t>Entity</w:t>
      </w:r>
      <w:proofErr w:type="spellEnd"/>
      <w:r w:rsidR="00416BC0">
        <w:t xml:space="preserve"> Framework használata az adatbázis összeállítására.</w:t>
      </w:r>
    </w:p>
    <w:p w14:paraId="2EF9FDB7" w14:textId="038083A4" w:rsidR="005854E0" w:rsidRPr="00CD3EA7" w:rsidRDefault="004A3197" w:rsidP="00CD3EA7">
      <w:r>
        <w:t>A gyorsítótár adatbázisa egy ugyanúgy különálló konténerben futó Redis alapú szerver.</w:t>
      </w:r>
      <w:r w:rsidR="00C73E00">
        <w:t xml:space="preserve"> Ez a szerver a memóriában tárolja el az adatokat, így kisebb, rövidtávú értékek tárolására van tervezve.</w:t>
      </w:r>
      <w:r w:rsidR="00283C25">
        <w:t xml:space="preserve"> Benne az értékek kulcs-érték párokban szerepelnek, ami a jelen alkalmazásban szöveges azonosítókhoz JSON-be fordított objektumok formájában valósult meg.</w:t>
      </w:r>
      <w:r w:rsidR="00BE1241">
        <w:t xml:space="preserve"> Ebben az adatbázisban tároljuk el a ritkán változó, de gyakran lekérdezett adatokat, hogy meggyorsítsuk a szerver </w:t>
      </w:r>
      <w:proofErr w:type="spellStart"/>
      <w:r w:rsidR="00BE1241">
        <w:t>válaszidejét</w:t>
      </w:r>
      <w:proofErr w:type="spellEnd"/>
      <w:r w:rsidR="00BE1241">
        <w:t xml:space="preserve"> a kliensnek.</w:t>
      </w:r>
    </w:p>
    <w:p w14:paraId="5E988EEA" w14:textId="32D98D2A" w:rsidR="00BC16E8" w:rsidRDefault="00BC16E8" w:rsidP="00BC16E8">
      <w:pPr>
        <w:pStyle w:val="Cmsor3"/>
      </w:pPr>
      <w:bookmarkStart w:id="42" w:name="_Toc153353892"/>
      <w:r>
        <w:t>Szerveroldal</w:t>
      </w:r>
      <w:bookmarkEnd w:id="42"/>
    </w:p>
    <w:p w14:paraId="4380AC05" w14:textId="31EA5D6F" w:rsidR="00006A43" w:rsidRDefault="00006A43" w:rsidP="00006A43">
      <w:r>
        <w:t>Az alkalmazás szerveroldala a témából adottan konténerekre van felosztva.</w:t>
      </w:r>
      <w:r w:rsidR="00BD6A56">
        <w:t xml:space="preserve"> Ezek a konténerek funkciók, felelősségek mentén lettek felosztva. </w:t>
      </w:r>
      <w:r w:rsidR="006D0660">
        <w:t>Tehát úgy vannak egységekbe zárva, hogy csak a közös logikai elemek tartozzanak össze.</w:t>
      </w:r>
    </w:p>
    <w:p w14:paraId="0E5EA20E" w14:textId="2E65743E" w:rsidR="006316DA" w:rsidRDefault="006316DA" w:rsidP="00006A43">
      <w:r>
        <w:t>Ezeken a konténereken belül egy-egy háromrétegű architektúrát megvalósító szerveralkalmazás található</w:t>
      </w:r>
      <w:r w:rsidR="00651452">
        <w:t>. E</w:t>
      </w:r>
      <w:r>
        <w:t xml:space="preserve">gy API réteg, egy üzleti logikai réteg és egy adatelérési réteg. Ezeken az alkalmazásokon belül további ismert tervezési minták lettek megvalósítva, mint például a CQRS, </w:t>
      </w:r>
      <w:proofErr w:type="spellStart"/>
      <w:r>
        <w:t>repository</w:t>
      </w:r>
      <w:proofErr w:type="spellEnd"/>
      <w:r>
        <w:t xml:space="preserve"> vagy </w:t>
      </w:r>
      <w:proofErr w:type="gramStart"/>
      <w:r w:rsidR="005B6E75">
        <w:t>a</w:t>
      </w:r>
      <w:proofErr w:type="gramEnd"/>
      <w:r w:rsidR="005B6E75">
        <w:t xml:space="preserve"> </w:t>
      </w:r>
      <w:proofErr w:type="spellStart"/>
      <w:r>
        <w:t>unitofwork</w:t>
      </w:r>
      <w:proofErr w:type="spellEnd"/>
      <w:r>
        <w:t>.</w:t>
      </w:r>
    </w:p>
    <w:p w14:paraId="2F0DFC18" w14:textId="6F8DF1DB" w:rsidR="00624295" w:rsidRDefault="00B65805" w:rsidP="00006A43">
      <w:r>
        <w:t>Az egyes konténereken belül gyakran találhatóak olyan egységek, amik nagyon hasonló</w:t>
      </w:r>
      <w:r w:rsidR="00C00B37">
        <w:t>ak</w:t>
      </w:r>
      <w:r>
        <w:t>, vagy</w:t>
      </w:r>
      <w:r w:rsidR="009F3AA3">
        <w:t xml:space="preserve"> teljesen</w:t>
      </w:r>
      <w:r>
        <w:t xml:space="preserve"> megegyeznek egymással. Erre lett bevezetve egy „</w:t>
      </w:r>
      <w:proofErr w:type="spellStart"/>
      <w:r>
        <w:t>Shared</w:t>
      </w:r>
      <w:proofErr w:type="spellEnd"/>
      <w:r>
        <w:t>” komponens, ami egy-egy segédkönyvtárt ad az egyes rétegeknek. Erre a könyvtárra a konténerek közösen hivatkozhatnak, így nem kell feleslegesen duplikálni az implementációjukat.</w:t>
      </w:r>
    </w:p>
    <w:p w14:paraId="6CAAFCEC" w14:textId="2C9620AB" w:rsidR="00C246DB" w:rsidRPr="00006A43" w:rsidRDefault="00C246DB" w:rsidP="00006A43">
      <w:r>
        <w:t>Különösen hasznos a közös könyvtár a konténerek közötti kommunikáció megvalósításakor. A RabbitMQ üzenetküldő implementációjánál ugyanis egy-egy közös modellre kell hivatkozniuk a konténereknek, amikben adatot küldenek vagy fogadnak az esemény során.</w:t>
      </w:r>
      <w:r w:rsidR="001D7372">
        <w:t xml:space="preserve"> Ezeket a modelleket a közös segédkönyvtárban megfogalmazva könnyedén felhasználhatjuk.</w:t>
      </w:r>
    </w:p>
    <w:p w14:paraId="03636E2A" w14:textId="4ED47627" w:rsidR="00BC16E8" w:rsidRDefault="00BC16E8" w:rsidP="00BC16E8">
      <w:pPr>
        <w:pStyle w:val="Cmsor3"/>
      </w:pPr>
      <w:bookmarkStart w:id="43" w:name="_Toc153353893"/>
      <w:r>
        <w:t>Kliensoldal</w:t>
      </w:r>
      <w:bookmarkEnd w:id="43"/>
    </w:p>
    <w:p w14:paraId="7AD03711" w14:textId="1F37CFF0" w:rsidR="00E23631" w:rsidRPr="00E23631" w:rsidRDefault="00E23631" w:rsidP="00CF7801">
      <w:r>
        <w:t>A kliensoldali komponens felépítése egyszerűbben néz ki, mivel egy egységes Angular webalkalmazás készült el. Ezen az alkalmazáson belül lettek feldarabolva az egyes felületek komponensei, és a hozzájuk tartozó szolgáltatások, guard-ok vagy WebSocket hubok.</w:t>
      </w:r>
    </w:p>
    <w:p w14:paraId="6C6DB983" w14:textId="1E2FD2F5" w:rsidR="00850600" w:rsidRDefault="00850600" w:rsidP="00850600">
      <w:pPr>
        <w:pStyle w:val="Cmsor1"/>
      </w:pPr>
      <w:bookmarkStart w:id="44" w:name="_Toc153353894"/>
      <w:r>
        <w:lastRenderedPageBreak/>
        <w:t>Önálló munka bemutatása</w:t>
      </w:r>
      <w:bookmarkEnd w:id="44"/>
    </w:p>
    <w:p w14:paraId="56AD4084" w14:textId="13FEFE39" w:rsidR="00A93692" w:rsidRDefault="00A93692" w:rsidP="00A93692">
      <w:pPr>
        <w:pStyle w:val="Cmsor2"/>
      </w:pPr>
      <w:bookmarkStart w:id="45" w:name="_Toc153353895"/>
      <w:r>
        <w:t>Bevezetés</w:t>
      </w:r>
      <w:bookmarkEnd w:id="45"/>
    </w:p>
    <w:p w14:paraId="12D70CED" w14:textId="4172C4D4" w:rsidR="00A93692" w:rsidRDefault="002B1909" w:rsidP="005D018A">
      <w:r>
        <w:t>A szoftver bemutatásánál azt láttam célszerűnek, ha először általánosságban bemutatom alulról felfele a megvalósított komponenseket, és utána bemutatom funkciókra lebontva az egyes konténerek milyen feladatokat látnak el</w:t>
      </w:r>
      <w:r w:rsidR="00297697">
        <w:t>, hogyan valósulnak meg a webes kliensen.</w:t>
      </w:r>
    </w:p>
    <w:p w14:paraId="605A2826" w14:textId="73EFC596" w:rsidR="00EB1E10" w:rsidRDefault="00EB1E10" w:rsidP="00EB1E10">
      <w:pPr>
        <w:pStyle w:val="Cmsor2"/>
      </w:pPr>
      <w:bookmarkStart w:id="46" w:name="_Toc153353896"/>
      <w:r>
        <w:t>Szerveroldali funkciók</w:t>
      </w:r>
      <w:bookmarkEnd w:id="46"/>
    </w:p>
    <w:p w14:paraId="7F3F229C" w14:textId="697A5E2F" w:rsidR="00B507C7" w:rsidRDefault="00E10790" w:rsidP="00E10790">
      <w:pPr>
        <w:pStyle w:val="Cmsor3"/>
      </w:pPr>
      <w:bookmarkStart w:id="47" w:name="_Toc153353897"/>
      <w:r>
        <w:t>Adatelérési réteg</w:t>
      </w:r>
      <w:bookmarkEnd w:id="47"/>
    </w:p>
    <w:p w14:paraId="4F2007A9" w14:textId="63E9D883" w:rsidR="00C104AB" w:rsidRDefault="00C104AB" w:rsidP="00C104AB">
      <w:r>
        <w:t>A szoftverben minden konténerben megtalálható egy adatelérési réteg. Ennek a rétegnek a felelőssége az adatbázissal való</w:t>
      </w:r>
      <w:r w:rsidR="00AE34C6">
        <w:t xml:space="preserve"> kapcsolat kiépítése és a modellek megfogalmazása.</w:t>
      </w:r>
    </w:p>
    <w:p w14:paraId="49A743C3" w14:textId="02AF9CCF" w:rsidR="00D747A1" w:rsidRDefault="00D747A1" w:rsidP="00D747A1">
      <w:pPr>
        <w:pStyle w:val="Cmsor4"/>
      </w:pPr>
      <w:r>
        <w:t>Repository</w:t>
      </w:r>
    </w:p>
    <w:p w14:paraId="56D32BA8" w14:textId="286B314D" w:rsidR="001066EA" w:rsidRDefault="001066EA" w:rsidP="001066EA">
      <w:r>
        <w:t xml:space="preserve">Az adatbázis elérése elsősorban a </w:t>
      </w:r>
      <w:proofErr w:type="spellStart"/>
      <w:r>
        <w:t>repository</w:t>
      </w:r>
      <w:proofErr w:type="spellEnd"/>
      <w:r>
        <w:t xml:space="preserve"> minta segítségével van kialakítva.</w:t>
      </w:r>
      <w:r w:rsidR="00D574AF">
        <w:t xml:space="preserve"> Ennek a mintának az elsődleges feladata, hogy egy absztrakciós réteget</w:t>
      </w:r>
      <w:r w:rsidR="00B54DF3">
        <w:t xml:space="preserve"> </w:t>
      </w:r>
      <w:r w:rsidR="00D574AF">
        <w:t>biztosítson az adatbázis fölé az üzleti logikai rétegnek.</w:t>
      </w:r>
    </w:p>
    <w:p w14:paraId="69EEA0CA" w14:textId="3DF8C643" w:rsidR="00D336D4" w:rsidRDefault="00D336D4" w:rsidP="001066EA">
      <w:r>
        <w:t xml:space="preserve">A </w:t>
      </w:r>
      <w:r w:rsidR="00032C96">
        <w:t xml:space="preserve">megvalósított </w:t>
      </w:r>
      <w:proofErr w:type="spellStart"/>
      <w:r w:rsidR="00032C96">
        <w:t>repository</w:t>
      </w:r>
      <w:proofErr w:type="spellEnd"/>
      <w:r w:rsidR="00032C96">
        <w:t>-k egységes interfészt adnak az adatbázis fölé, amivel egy elszigetelt, lekorlátolt adatelérést biztosítanak. Ezáltal kontrollálni tudjuk, hogy milyen műveleteket biztosítunk a logikai réteg felé.</w:t>
      </w:r>
      <w:r w:rsidR="00061852">
        <w:t xml:space="preserve"> Ezek lefedik a CRUD műveleteket, és elrejtik a mögöttük megtalálható komplexitást, hogy a logikai réteg felől meghívva ne azon legyen a hangsúly.</w:t>
      </w:r>
    </w:p>
    <w:p w14:paraId="64C9E9F9" w14:textId="0A631717" w:rsidR="00217600" w:rsidRDefault="00217600" w:rsidP="001066EA">
      <w:r>
        <w:t xml:space="preserve">Ezenkívül mivel egy egységes interfészt bocsát ki, így tesztelés esetén is könnyen </w:t>
      </w:r>
      <w:proofErr w:type="spellStart"/>
      <w:r>
        <w:t>mockolhatóak</w:t>
      </w:r>
      <w:proofErr w:type="spellEnd"/>
      <w:r>
        <w:t xml:space="preserve"> ezen az interfészen végrehajtott műveletek.</w:t>
      </w:r>
    </w:p>
    <w:p w14:paraId="5B90E1EE" w14:textId="1DC8E881" w:rsidR="00A03C91" w:rsidRDefault="00A03C91" w:rsidP="00A03C91">
      <w:pPr>
        <w:pStyle w:val="Cmsor4"/>
      </w:pPr>
      <w:r>
        <w:t>Repository implementáció</w:t>
      </w:r>
    </w:p>
    <w:p w14:paraId="048AFAF5" w14:textId="5F3BBD1C" w:rsidR="00926561" w:rsidRDefault="00A03C91" w:rsidP="00926561">
      <w:r>
        <w:t>Mivel minden konténerben megegyezik az egységes interfész kialakításának módja, ezért ezt az elemet a közös „shared.dal” segédkönyvtárba emeltem ki.</w:t>
      </w:r>
      <w:r w:rsidR="00300118">
        <w:t xml:space="preserve"> Ez a megoldás viszont magával vonta, hogy az adatbázis kontextusát is generikusan kell megadni benne</w:t>
      </w:r>
      <w:r w:rsidR="00CA1F09">
        <w:t>, mivel az konténerenként változó.</w:t>
      </w:r>
    </w:p>
    <w:p w14:paraId="333611E3" w14:textId="77777777" w:rsidR="00926561" w:rsidRDefault="00926561" w:rsidP="00926561">
      <w:pPr>
        <w:pStyle w:val="Kp"/>
      </w:pPr>
      <w:r>
        <w:rPr>
          <w:noProof/>
        </w:rPr>
        <w:lastRenderedPageBreak/>
        <w:drawing>
          <wp:inline distT="0" distB="0" distL="0" distR="0" wp14:anchorId="013A1DA0" wp14:editId="1BEB3526">
            <wp:extent cx="5248275" cy="2486025"/>
            <wp:effectExtent l="0" t="0" r="9525" b="9525"/>
            <wp:docPr id="444736747" name="Kép 444736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DDC27" w14:textId="4AD3DB52" w:rsidR="00926561" w:rsidRDefault="00AA6AF9" w:rsidP="007B446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r w:rsidR="00895E7B">
        <w:rPr>
          <w:noProof/>
        </w:rPr>
        <w:t>6</w:t>
      </w:r>
      <w:r>
        <w:fldChar w:fldCharType="end"/>
      </w:r>
      <w:r w:rsidR="00926561">
        <w:t>. ábra Repository struktúra</w:t>
      </w:r>
    </w:p>
    <w:p w14:paraId="11D2CD97" w14:textId="0CA99778" w:rsidR="00926561" w:rsidRDefault="00926561" w:rsidP="00926561">
      <w:r>
        <w:t xml:space="preserve">Ehhez egy </w:t>
      </w:r>
      <w:proofErr w:type="spellStart"/>
      <w:r>
        <w:t>provider</w:t>
      </w:r>
      <w:proofErr w:type="spellEnd"/>
      <w:r>
        <w:t xml:space="preserve"> típusú segéd struktúrát alakítottam ki, ami egy segédfüggvényen keresztül szolgáltatja az adott kontextust. Ezt a segédosztályt az implementáció </w:t>
      </w:r>
      <w:r w:rsidR="00E06D8B">
        <w:t xml:space="preserve">a </w:t>
      </w:r>
      <w:r>
        <w:t>függőség injektálással kapja meg, így az injektált objektum típusa szabályozható az egyes konténerekben található tranziens regisztrációk során. Például:</w:t>
      </w:r>
    </w:p>
    <w:p w14:paraId="79D882D2" w14:textId="021FA9BB" w:rsidR="00926561" w:rsidRDefault="00926561" w:rsidP="00926561">
      <w:pPr>
        <w:pStyle w:val="Kd"/>
        <w:rPr>
          <w:lang w:eastAsia="hu-HU"/>
        </w:rPr>
      </w:pPr>
      <w:proofErr w:type="spellStart"/>
      <w:proofErr w:type="gramStart"/>
      <w:r>
        <w:rPr>
          <w:lang w:eastAsia="hu-HU"/>
        </w:rPr>
        <w:t>services.AddTransient</w:t>
      </w:r>
      <w:proofErr w:type="spellEnd"/>
      <w:proofErr w:type="gramEnd"/>
      <w:r>
        <w:rPr>
          <w:lang w:eastAsia="hu-HU"/>
        </w:rPr>
        <w:t>(</w:t>
      </w:r>
      <w:proofErr w:type="spellStart"/>
      <w:r>
        <w:rPr>
          <w:color w:val="0000FF"/>
          <w:lang w:eastAsia="hu-HU"/>
        </w:rPr>
        <w:t>typeof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IDbContextProvider</w:t>
      </w:r>
      <w:proofErr w:type="spellEnd"/>
      <w:r>
        <w:rPr>
          <w:lang w:eastAsia="hu-HU"/>
        </w:rPr>
        <w:t xml:space="preserve">), </w:t>
      </w:r>
      <w:proofErr w:type="spellStart"/>
      <w:r>
        <w:rPr>
          <w:color w:val="0000FF"/>
          <w:lang w:eastAsia="hu-HU"/>
        </w:rPr>
        <w:t>typeof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DbContextProvider</w:t>
      </w:r>
      <w:proofErr w:type="spellEnd"/>
      <w:r>
        <w:rPr>
          <w:lang w:eastAsia="hu-HU"/>
        </w:rPr>
        <w:t>&lt;</w:t>
      </w:r>
      <w:proofErr w:type="spellStart"/>
      <w:r>
        <w:rPr>
          <w:lang w:eastAsia="hu-HU"/>
        </w:rPr>
        <w:t>GameDbContext</w:t>
      </w:r>
      <w:proofErr w:type="spellEnd"/>
      <w:r>
        <w:rPr>
          <w:lang w:eastAsia="hu-HU"/>
        </w:rPr>
        <w:t>&gt;));</w:t>
      </w:r>
    </w:p>
    <w:p w14:paraId="4C42301F" w14:textId="33B3244E" w:rsidR="00926561" w:rsidRDefault="0030545B" w:rsidP="00926561">
      <w:r>
        <w:t xml:space="preserve">Így az egyes </w:t>
      </w:r>
      <w:proofErr w:type="spellStart"/>
      <w:r>
        <w:t>repository</w:t>
      </w:r>
      <w:proofErr w:type="spellEnd"/>
      <w:r>
        <w:t xml:space="preserve"> komponensek a saját konténerük adatbázisával tudnak dolgozni a közös implementáció során is.</w:t>
      </w:r>
    </w:p>
    <w:p w14:paraId="4BCF005D" w14:textId="0318174C" w:rsidR="009B5F6E" w:rsidRDefault="009B5F6E" w:rsidP="00926561">
      <w:r>
        <w:t xml:space="preserve">Ezekben a generikus </w:t>
      </w:r>
      <w:proofErr w:type="spellStart"/>
      <w:r>
        <w:t>repository</w:t>
      </w:r>
      <w:proofErr w:type="spellEnd"/>
      <w:r>
        <w:t xml:space="preserve"> megvalósításokban elrejtjük</w:t>
      </w:r>
      <w:r w:rsidR="00BB313E">
        <w:t xml:space="preserve"> az adott </w:t>
      </w:r>
      <w:proofErr w:type="spellStart"/>
      <w:r>
        <w:t>DbSet</w:t>
      </w:r>
      <w:proofErr w:type="spellEnd"/>
      <w:r w:rsidR="00BB313E">
        <w:t xml:space="preserve"> entitásokon</w:t>
      </w:r>
      <w:r>
        <w:t xml:space="preserve"> megvalósított műveleteket egy-egy egységes CRUD </w:t>
      </w:r>
      <w:r w:rsidR="00BB313E">
        <w:t>művelettel</w:t>
      </w:r>
      <w:r>
        <w:t>.</w:t>
      </w:r>
      <w:r w:rsidR="007051F9">
        <w:t xml:space="preserve"> Itt kiemelt szerepet kap a </w:t>
      </w:r>
      <w:proofErr w:type="spellStart"/>
      <w:r w:rsidR="007051F9">
        <w:t>Get</w:t>
      </w:r>
      <w:proofErr w:type="spellEnd"/>
      <w:r w:rsidR="007051F9">
        <w:t xml:space="preserve"> függvény, ami részletes </w:t>
      </w:r>
      <w:proofErr w:type="spellStart"/>
      <w:r w:rsidR="007051F9">
        <w:t>paraméterezhetőséget</w:t>
      </w:r>
      <w:proofErr w:type="spellEnd"/>
      <w:r w:rsidR="007051F9">
        <w:t xml:space="preserve"> kap. Megadható rajta szűrő funkció, ami a bemenő paraméterként megadott „Expression” objektumot továbbítja az adatbázis lekérdezés szűrése felé.</w:t>
      </w:r>
      <w:r w:rsidR="00211FA7">
        <w:t xml:space="preserve"> Megadható egy transzformációs objektum, ami LINQ átalakításokat továbbít. Emellett megadható egy szöveges vesszővel ellátott lista, hogy az adatbázis kapcsolatokat milyen mélyen akarjuk szolgáltatni a kimenő eredményben.</w:t>
      </w:r>
    </w:p>
    <w:p w14:paraId="3AB09652" w14:textId="4D73A564" w:rsidR="00414ABA" w:rsidRDefault="00414ABA" w:rsidP="00414ABA">
      <w:pPr>
        <w:pStyle w:val="Cmsor4"/>
      </w:pPr>
      <w:proofErr w:type="spellStart"/>
      <w:r>
        <w:t>FileRepository</w:t>
      </w:r>
      <w:proofErr w:type="spellEnd"/>
    </w:p>
    <w:p w14:paraId="49F505C9" w14:textId="562101A5" w:rsidR="0019483D" w:rsidRDefault="00B92B80" w:rsidP="0019483D">
      <w:r>
        <w:t xml:space="preserve">A konténerek nem csak entitásokat tárolnak </w:t>
      </w:r>
      <w:proofErr w:type="spellStart"/>
      <w:r>
        <w:t>perzisztensen</w:t>
      </w:r>
      <w:proofErr w:type="spellEnd"/>
      <w:r>
        <w:t>, hanem fájlok kezelését is megvalósítják.</w:t>
      </w:r>
      <w:r w:rsidR="000F23F3">
        <w:t xml:space="preserve"> Ezek a fájlok lehetnek konstans értékek, amiket a szerver szolgáltat a kliens felé, vagy esetleg felhasználók által feltöltött és kezelt fájlok is.</w:t>
      </w:r>
    </w:p>
    <w:p w14:paraId="00FC3BC5" w14:textId="3007E52A" w:rsidR="002754F8" w:rsidRDefault="002754F8" w:rsidP="0019483D">
      <w:r>
        <w:lastRenderedPageBreak/>
        <w:t xml:space="preserve">Konstans érték például a megjelenítendő kártyák </w:t>
      </w:r>
      <w:r w:rsidR="00DA5D2D">
        <w:t>illusztrációi</w:t>
      </w:r>
      <w:r>
        <w:t xml:space="preserve">, felhasználó által kezelt </w:t>
      </w:r>
      <w:r w:rsidR="00F107D0">
        <w:t xml:space="preserve">érték </w:t>
      </w:r>
      <w:r>
        <w:t>meg lehet a profilképük. Mindkettő kezelésére ad lehetőséget a szerver.</w:t>
      </w:r>
    </w:p>
    <w:p w14:paraId="38C47146" w14:textId="77777777" w:rsidR="00A2677D" w:rsidRDefault="00A2677D" w:rsidP="00105C34">
      <w:pPr>
        <w:pStyle w:val="Kp"/>
      </w:pPr>
      <w:r w:rsidRPr="00105C34">
        <w:rPr>
          <w:noProof/>
        </w:rPr>
        <w:drawing>
          <wp:inline distT="0" distB="0" distL="0" distR="0" wp14:anchorId="5C1E1F20" wp14:editId="0F2252A3">
            <wp:extent cx="5364187" cy="2143125"/>
            <wp:effectExtent l="0" t="0" r="8255" b="0"/>
            <wp:docPr id="2031012878" name="Kép 2031012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12878" name="Kép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359" cy="216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F7460" w14:textId="29F6E1ED" w:rsidR="00A2677D" w:rsidRDefault="00AA6AF9" w:rsidP="007B446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r w:rsidR="00895E7B">
        <w:rPr>
          <w:noProof/>
        </w:rPr>
        <w:t>7</w:t>
      </w:r>
      <w:r>
        <w:fldChar w:fldCharType="end"/>
      </w:r>
      <w:r w:rsidR="00A2677D">
        <w:t>. ábra Fájlkezelő struktúra</w:t>
      </w:r>
    </w:p>
    <w:p w14:paraId="3A3A7D2E" w14:textId="77777777" w:rsidR="00467CCC" w:rsidRDefault="00095100" w:rsidP="0019483D">
      <w:r>
        <w:t>Ugyanúgy, mint az entitások kezelésénél, itt is a fő implementáció a „shared.dal” könyvtárban található, mivel elsősorban közös módszerrel van megvalósítva.</w:t>
      </w:r>
      <w:r w:rsidR="00A2677D">
        <w:t xml:space="preserve"> A fájlok kezeléséhez is tehát van egy kialakított </w:t>
      </w:r>
      <w:proofErr w:type="spellStart"/>
      <w:r w:rsidR="00A2677D">
        <w:t>repository</w:t>
      </w:r>
      <w:proofErr w:type="spellEnd"/>
      <w:r w:rsidR="00A2677D">
        <w:t xml:space="preserve"> minta. Viszont itt nem kell adatbázis kontextussal bajlódnunk, mint az entitások kezelésénél, helyette a konténer szintű fájl konfigurációk kezelését kapja meg kívülről a </w:t>
      </w:r>
      <w:proofErr w:type="spellStart"/>
      <w:r w:rsidR="00A2677D">
        <w:t>repository</w:t>
      </w:r>
      <w:proofErr w:type="spellEnd"/>
      <w:r w:rsidR="00A2677D">
        <w:t>.</w:t>
      </w:r>
    </w:p>
    <w:p w14:paraId="45BA864A" w14:textId="6384FD1E" w:rsidR="00095100" w:rsidRDefault="00306FC5" w:rsidP="0019483D">
      <w:r>
        <w:t>Ezeket a konfigurációkat egy szolgáltatás adja át, amiben egy konfigurációs objektum segítségével van megoldva a függvények implementációja.</w:t>
      </w:r>
      <w:r w:rsidR="00467CCC">
        <w:t xml:space="preserve"> Ez az objektum konténer szinten az </w:t>
      </w:r>
      <w:proofErr w:type="spellStart"/>
      <w:r w:rsidR="00467CCC">
        <w:t>appsettings-ből</w:t>
      </w:r>
      <w:proofErr w:type="spellEnd"/>
      <w:r w:rsidR="00467CCC">
        <w:t xml:space="preserve"> van betöltve a tranziens regisztráció segítségével:</w:t>
      </w:r>
    </w:p>
    <w:p w14:paraId="1DEF8554" w14:textId="46534A1E" w:rsidR="00467CCC" w:rsidRDefault="00467CCC" w:rsidP="00467CCC">
      <w:pPr>
        <w:pStyle w:val="Kd"/>
        <w:rPr>
          <w:lang w:eastAsia="hu-HU"/>
        </w:rPr>
      </w:pPr>
      <w:proofErr w:type="gramStart"/>
      <w:r>
        <w:rPr>
          <w:lang w:eastAsia="hu-HU"/>
        </w:rPr>
        <w:t>services.Configure</w:t>
      </w:r>
      <w:proofErr w:type="gramEnd"/>
      <w:r>
        <w:rPr>
          <w:lang w:eastAsia="hu-HU"/>
        </w:rPr>
        <w:t>&lt;FileConfiguration&gt;(configuration.GetSection(</w:t>
      </w:r>
      <w:r>
        <w:rPr>
          <w:color w:val="A31515"/>
          <w:lang w:eastAsia="hu-HU"/>
        </w:rPr>
        <w:t>"FileConfiguration"</w:t>
      </w:r>
      <w:r>
        <w:rPr>
          <w:lang w:eastAsia="hu-HU"/>
        </w:rPr>
        <w:t>));</w:t>
      </w:r>
    </w:p>
    <w:p w14:paraId="56DF44C0" w14:textId="3380E533" w:rsidR="00467CCC" w:rsidRDefault="00467CCC" w:rsidP="00467CCC">
      <w:r>
        <w:t>Ezáltal külön tudjuk kezelni az esetleges konténer szintű beállításokat, viszont a jelen implementációban nem kapott nagyobb szerepet.</w:t>
      </w:r>
    </w:p>
    <w:p w14:paraId="44AABA0C" w14:textId="2B4ADF84" w:rsidR="0051621E" w:rsidRDefault="0051621E" w:rsidP="00467CCC">
      <w:r>
        <w:t>Ahhoz, hogy használni tudjuk a fájlokat, ezenkívül be kell állítani az egyes konténerekben, hogy szeretnénk statikus fájlokat kezelni. Ennek a beállítására is felhasználható a kialakított fájl konfigurációs szolgáltatás</w:t>
      </w:r>
      <w:r w:rsidR="00726A19">
        <w:t>:</w:t>
      </w:r>
    </w:p>
    <w:p w14:paraId="6194BE39" w14:textId="77777777" w:rsidR="00726A19" w:rsidRDefault="00726A19" w:rsidP="00C4401C">
      <w:pPr>
        <w:pStyle w:val="Kd"/>
        <w:jc w:val="left"/>
        <w:rPr>
          <w:lang w:eastAsia="hu-HU"/>
        </w:rPr>
      </w:pPr>
      <w:r>
        <w:rPr>
          <w:color w:val="0000FF"/>
          <w:lang w:eastAsia="hu-HU"/>
        </w:rPr>
        <w:t>var</w:t>
      </w:r>
      <w:r>
        <w:rPr>
          <w:lang w:eastAsia="hu-HU"/>
        </w:rPr>
        <w:t xml:space="preserve"> </w:t>
      </w:r>
      <w:proofErr w:type="spellStart"/>
      <w:r>
        <w:rPr>
          <w:lang w:eastAsia="hu-HU"/>
        </w:rPr>
        <w:t>configService</w:t>
      </w:r>
      <w:proofErr w:type="spellEnd"/>
      <w:r>
        <w:rPr>
          <w:lang w:eastAsia="hu-HU"/>
        </w:rPr>
        <w:t xml:space="preserve"> = </w:t>
      </w:r>
      <w:proofErr w:type="spellStart"/>
      <w:proofErr w:type="gramStart"/>
      <w:r>
        <w:rPr>
          <w:lang w:eastAsia="hu-HU"/>
        </w:rPr>
        <w:t>app.Services.GetRequiredService</w:t>
      </w:r>
      <w:proofErr w:type="spellEnd"/>
      <w:proofErr w:type="gramEnd"/>
      <w:r>
        <w:rPr>
          <w:lang w:eastAsia="hu-HU"/>
        </w:rPr>
        <w:t>&lt;</w:t>
      </w:r>
      <w:proofErr w:type="spellStart"/>
      <w:r>
        <w:rPr>
          <w:lang w:eastAsia="hu-HU"/>
        </w:rPr>
        <w:t>IFileConfigurationService</w:t>
      </w:r>
      <w:proofErr w:type="spellEnd"/>
      <w:r>
        <w:rPr>
          <w:lang w:eastAsia="hu-HU"/>
        </w:rPr>
        <w:t>&gt;();</w:t>
      </w:r>
    </w:p>
    <w:p w14:paraId="2252763D" w14:textId="77777777" w:rsidR="00726A19" w:rsidRDefault="00726A19" w:rsidP="00C4401C">
      <w:pPr>
        <w:pStyle w:val="Kd"/>
        <w:jc w:val="left"/>
        <w:rPr>
          <w:lang w:eastAsia="hu-HU"/>
        </w:rPr>
      </w:pPr>
      <w:proofErr w:type="spellStart"/>
      <w:proofErr w:type="gramStart"/>
      <w:r>
        <w:rPr>
          <w:lang w:eastAsia="hu-HU"/>
        </w:rPr>
        <w:t>app.UseStaticFiles</w:t>
      </w:r>
      <w:proofErr w:type="spellEnd"/>
      <w:proofErr w:type="gramEnd"/>
      <w:r>
        <w:rPr>
          <w:lang w:eastAsia="hu-HU"/>
        </w:rPr>
        <w:t>(</w:t>
      </w:r>
      <w:proofErr w:type="spellStart"/>
      <w:r>
        <w:rPr>
          <w:color w:val="0000FF"/>
          <w:lang w:eastAsia="hu-HU"/>
        </w:rPr>
        <w:t>new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StaticFileOptions</w:t>
      </w:r>
      <w:proofErr w:type="spellEnd"/>
    </w:p>
    <w:p w14:paraId="508EBA5B" w14:textId="77777777" w:rsidR="00726A19" w:rsidRDefault="00726A19" w:rsidP="00C4401C">
      <w:pPr>
        <w:pStyle w:val="Kd"/>
        <w:jc w:val="left"/>
        <w:rPr>
          <w:lang w:eastAsia="hu-HU"/>
        </w:rPr>
      </w:pPr>
      <w:r>
        <w:rPr>
          <w:lang w:eastAsia="hu-HU"/>
        </w:rPr>
        <w:t>{</w:t>
      </w:r>
    </w:p>
    <w:p w14:paraId="0E9017BE" w14:textId="77777777" w:rsidR="00726A19" w:rsidRDefault="00726A19" w:rsidP="00C4401C">
      <w:pPr>
        <w:pStyle w:val="Kd"/>
        <w:jc w:val="left"/>
        <w:rPr>
          <w:lang w:eastAsia="hu-HU"/>
        </w:rPr>
      </w:pPr>
      <w:r>
        <w:rPr>
          <w:lang w:eastAsia="hu-HU"/>
        </w:rPr>
        <w:t xml:space="preserve">    </w:t>
      </w:r>
      <w:proofErr w:type="spellStart"/>
      <w:r>
        <w:rPr>
          <w:lang w:eastAsia="hu-HU"/>
        </w:rPr>
        <w:t>FileProvider</w:t>
      </w:r>
      <w:proofErr w:type="spellEnd"/>
      <w:r>
        <w:rPr>
          <w:lang w:eastAsia="hu-HU"/>
        </w:rPr>
        <w:t xml:space="preserve"> = </w:t>
      </w:r>
      <w:proofErr w:type="spellStart"/>
      <w:r>
        <w:rPr>
          <w:color w:val="0000FF"/>
          <w:lang w:eastAsia="hu-HU"/>
        </w:rPr>
        <w:t>new</w:t>
      </w:r>
      <w:proofErr w:type="spellEnd"/>
      <w:r>
        <w:rPr>
          <w:lang w:eastAsia="hu-HU"/>
        </w:rPr>
        <w:t xml:space="preserve"> </w:t>
      </w:r>
      <w:proofErr w:type="spellStart"/>
      <w:proofErr w:type="gramStart"/>
      <w:r>
        <w:rPr>
          <w:lang w:eastAsia="hu-HU"/>
        </w:rPr>
        <w:t>PhysicalFileProvider</w:t>
      </w:r>
      <w:proofErr w:type="spellEnd"/>
      <w:r>
        <w:rPr>
          <w:lang w:eastAsia="hu-HU"/>
        </w:rPr>
        <w:t>(</w:t>
      </w:r>
      <w:proofErr w:type="spellStart"/>
      <w:proofErr w:type="gramEnd"/>
      <w:r>
        <w:rPr>
          <w:lang w:eastAsia="hu-HU"/>
        </w:rPr>
        <w:t>configService.GetStaticFilePhysicalPath</w:t>
      </w:r>
      <w:proofErr w:type="spellEnd"/>
      <w:r>
        <w:rPr>
          <w:lang w:eastAsia="hu-HU"/>
        </w:rPr>
        <w:t>()),</w:t>
      </w:r>
    </w:p>
    <w:p w14:paraId="48EB8FF7" w14:textId="77777777" w:rsidR="00726A19" w:rsidRDefault="00726A19" w:rsidP="00C4401C">
      <w:pPr>
        <w:pStyle w:val="Kd"/>
        <w:jc w:val="left"/>
        <w:rPr>
          <w:lang w:eastAsia="hu-HU"/>
        </w:rPr>
      </w:pPr>
      <w:r>
        <w:rPr>
          <w:lang w:eastAsia="hu-HU"/>
        </w:rPr>
        <w:t xml:space="preserve">    </w:t>
      </w:r>
      <w:proofErr w:type="spellStart"/>
      <w:r>
        <w:rPr>
          <w:lang w:eastAsia="hu-HU"/>
        </w:rPr>
        <w:t>RequestPath</w:t>
      </w:r>
      <w:proofErr w:type="spellEnd"/>
      <w:r>
        <w:rPr>
          <w:lang w:eastAsia="hu-HU"/>
        </w:rPr>
        <w:t xml:space="preserve"> = </w:t>
      </w:r>
      <w:r>
        <w:rPr>
          <w:color w:val="A31515"/>
          <w:lang w:eastAsia="hu-HU"/>
        </w:rPr>
        <w:t>$"</w:t>
      </w:r>
      <w:proofErr w:type="gramStart"/>
      <w:r>
        <w:rPr>
          <w:color w:val="A31515"/>
          <w:lang w:eastAsia="hu-HU"/>
        </w:rPr>
        <w:t>/</w:t>
      </w:r>
      <w:r>
        <w:rPr>
          <w:lang w:eastAsia="hu-HU"/>
        </w:rPr>
        <w:t>{</w:t>
      </w:r>
      <w:proofErr w:type="spellStart"/>
      <w:proofErr w:type="gramEnd"/>
      <w:r>
        <w:rPr>
          <w:lang w:eastAsia="hu-HU"/>
        </w:rPr>
        <w:t>configService.GetStaticFileRequestPath</w:t>
      </w:r>
      <w:proofErr w:type="spellEnd"/>
      <w:r>
        <w:rPr>
          <w:lang w:eastAsia="hu-HU"/>
        </w:rPr>
        <w:t>()}</w:t>
      </w:r>
      <w:r>
        <w:rPr>
          <w:color w:val="A31515"/>
          <w:lang w:eastAsia="hu-HU"/>
        </w:rPr>
        <w:t>"</w:t>
      </w:r>
    </w:p>
    <w:p w14:paraId="6ED72546" w14:textId="0FFEDC90" w:rsidR="00726A19" w:rsidRPr="0019483D" w:rsidRDefault="00726A19" w:rsidP="00C4401C">
      <w:pPr>
        <w:pStyle w:val="Kd"/>
        <w:jc w:val="left"/>
      </w:pPr>
      <w:r>
        <w:rPr>
          <w:lang w:eastAsia="hu-HU"/>
        </w:rPr>
        <w:t>});</w:t>
      </w:r>
    </w:p>
    <w:p w14:paraId="45D4E09C" w14:textId="7FE4E759" w:rsidR="000D1537" w:rsidRPr="000D1537" w:rsidRDefault="00757BD5" w:rsidP="000D1537">
      <w:r>
        <w:lastRenderedPageBreak/>
        <w:t>Ezekkel a beállításokkal megoldottuk, hogy a szerver fájlokat kezeljen és szolgáltasson a beállított végpontokon keresztül.</w:t>
      </w:r>
    </w:p>
    <w:p w14:paraId="7AF88D16" w14:textId="57A79CC1" w:rsidR="00926561" w:rsidRDefault="00B546CE" w:rsidP="00D06EEF">
      <w:pPr>
        <w:pStyle w:val="Cmsor4"/>
      </w:pPr>
      <w:proofErr w:type="spellStart"/>
      <w:r>
        <w:t>Unit</w:t>
      </w:r>
      <w:r w:rsidR="00B9113D">
        <w:t>O</w:t>
      </w:r>
      <w:r>
        <w:t>f</w:t>
      </w:r>
      <w:r w:rsidR="00B9113D">
        <w:t>W</w:t>
      </w:r>
      <w:r>
        <w:t>ork</w:t>
      </w:r>
      <w:proofErr w:type="spellEnd"/>
    </w:p>
    <w:p w14:paraId="5130EFF2" w14:textId="4794C3F6" w:rsidR="00D06EEF" w:rsidRDefault="00ED6062" w:rsidP="00D06EEF">
      <w:r>
        <w:t xml:space="preserve">A </w:t>
      </w:r>
      <w:proofErr w:type="spellStart"/>
      <w:r>
        <w:t>repository</w:t>
      </w:r>
      <w:proofErr w:type="spellEnd"/>
      <w:r>
        <w:t>-k kezelését egyszerűsítve bevezetett szoftverfejlesztési minta.</w:t>
      </w:r>
      <w:r w:rsidR="00452F28">
        <w:t xml:space="preserve"> A célja, hogy összefogja az egyes </w:t>
      </w:r>
      <w:proofErr w:type="spellStart"/>
      <w:r w:rsidR="00452F28">
        <w:t>repository-kat</w:t>
      </w:r>
      <w:proofErr w:type="spellEnd"/>
      <w:r w:rsidR="00452F28">
        <w:t xml:space="preserve">, ezzel az összes adatbázis műveletet is egyetlen </w:t>
      </w:r>
      <w:r w:rsidR="002E176E">
        <w:t xml:space="preserve">konzisztens </w:t>
      </w:r>
      <w:r w:rsidR="00452F28">
        <w:t>interfész alá sűrítve.</w:t>
      </w:r>
    </w:p>
    <w:p w14:paraId="3F2376FA" w14:textId="012386E7" w:rsidR="0048784F" w:rsidRDefault="00E80F01" w:rsidP="00D06EEF">
      <w:r>
        <w:t xml:space="preserve">Az implementációban a szerepe az egyes generikus </w:t>
      </w:r>
      <w:proofErr w:type="spellStart"/>
      <w:r>
        <w:t>repository</w:t>
      </w:r>
      <w:proofErr w:type="spellEnd"/>
      <w:r>
        <w:t>-k betöltése függőség injektálással</w:t>
      </w:r>
      <w:r w:rsidR="00CE1BDE">
        <w:t>,</w:t>
      </w:r>
      <w:r>
        <w:t xml:space="preserve"> és </w:t>
      </w:r>
      <w:r w:rsidR="00CE1BDE">
        <w:t xml:space="preserve">ennek </w:t>
      </w:r>
      <w:proofErr w:type="spellStart"/>
      <w:r w:rsidR="00884FD3">
        <w:t>property</w:t>
      </w:r>
      <w:proofErr w:type="spellEnd"/>
      <w:r w:rsidR="00884FD3">
        <w:t>-k</w:t>
      </w:r>
      <w:r>
        <w:t xml:space="preserve"> segítségével a külvilág felé nyújtása.</w:t>
      </w:r>
      <w:r w:rsidR="00BB2273">
        <w:t xml:space="preserve"> Emellett az adatbázis kontextusát is elrejti az üzleti logikai rétegtől, és egy egységes tranzakciókezelési függvényt nyújt a külvilágnak.</w:t>
      </w:r>
    </w:p>
    <w:p w14:paraId="4D29AA9A" w14:textId="77777777" w:rsidR="00B9113D" w:rsidRDefault="0048784F" w:rsidP="00B9113D">
      <w:pPr>
        <w:pStyle w:val="Kp"/>
      </w:pPr>
      <w:r>
        <w:rPr>
          <w:noProof/>
        </w:rPr>
        <w:drawing>
          <wp:inline distT="0" distB="0" distL="0" distR="0" wp14:anchorId="6BBEA24D" wp14:editId="3F6A6912">
            <wp:extent cx="4105275" cy="1866900"/>
            <wp:effectExtent l="0" t="0" r="9525" b="0"/>
            <wp:docPr id="1479729638" name="Kép 1479729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29638" name="Kép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2BA80" w14:textId="503A970B" w:rsidR="00B9113D" w:rsidRDefault="00AA6AF9" w:rsidP="007B446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r w:rsidR="00895E7B">
        <w:rPr>
          <w:noProof/>
        </w:rPr>
        <w:t>8</w:t>
      </w:r>
      <w:r>
        <w:fldChar w:fldCharType="end"/>
      </w:r>
      <w:r w:rsidR="00B9113D">
        <w:t xml:space="preserve">. ábra Bolt </w:t>
      </w:r>
      <w:proofErr w:type="spellStart"/>
      <w:r w:rsidR="00B9113D">
        <w:t>UnitOfWork</w:t>
      </w:r>
      <w:proofErr w:type="spellEnd"/>
      <w:r w:rsidR="00B9113D">
        <w:t xml:space="preserve"> komponense</w:t>
      </w:r>
    </w:p>
    <w:p w14:paraId="354CAD96" w14:textId="3DD854FE" w:rsidR="00E80F01" w:rsidRDefault="00CF5B81" w:rsidP="00CF5B81">
      <w:r>
        <w:t xml:space="preserve">Minden konténerben megtalálható ez a komponens, és a szükséges </w:t>
      </w:r>
      <w:proofErr w:type="spellStart"/>
      <w:r>
        <w:t>repository-kkal</w:t>
      </w:r>
      <w:proofErr w:type="spellEnd"/>
      <w:r>
        <w:t xml:space="preserve"> párhuzamosan tartalmaz rájuk egy-egy </w:t>
      </w:r>
      <w:proofErr w:type="spellStart"/>
      <w:r w:rsidR="00087013">
        <w:t>property</w:t>
      </w:r>
      <w:proofErr w:type="spellEnd"/>
      <w:r w:rsidR="00087013">
        <w:t>-t</w:t>
      </w:r>
      <w:r>
        <w:t>.</w:t>
      </w:r>
      <w:r w:rsidR="006A345A">
        <w:t xml:space="preserve"> Így az üzleti logikai rétegben egyedül ezt a komponenst kell kezelni és használni. </w:t>
      </w:r>
      <w:r w:rsidR="006452FF">
        <w:t>Ezáltal könnyen karbantartható és skálázható további entitásokkal az implementáció</w:t>
      </w:r>
      <w:r w:rsidR="00FF7C4E">
        <w:t>.</w:t>
      </w:r>
    </w:p>
    <w:p w14:paraId="3F8E4474" w14:textId="68A7FA9A" w:rsidR="003335B4" w:rsidRDefault="003335B4" w:rsidP="003335B4">
      <w:pPr>
        <w:pStyle w:val="Cmsor4"/>
      </w:pPr>
      <w:r>
        <w:t>Transzformációk</w:t>
      </w:r>
    </w:p>
    <w:p w14:paraId="51FCC011" w14:textId="7FE27B56" w:rsidR="00B05AE2" w:rsidRDefault="00E071A6" w:rsidP="00B05AE2">
      <w:r>
        <w:t>Az adatelérési rétegnél egy további általános kérdés a modellek és azok változóinak relációs adatbázis mezőire tábláira és mezőire való fordítása.</w:t>
      </w:r>
      <w:r w:rsidR="00472754">
        <w:t xml:space="preserve"> Gyakori probléma, hogy egy C# változót vagy nem tudunk közvetlenül SQL adatra fordítani, vagy máshogy szeretnénk megoldani, mint az alapértelmezett módja.</w:t>
      </w:r>
    </w:p>
    <w:p w14:paraId="23F2A7A9" w14:textId="4DDE11CC" w:rsidR="003C35D5" w:rsidRDefault="003C35D5" w:rsidP="00B05AE2">
      <w:r>
        <w:t>Itt lehetőség van az alap működést felülírni vagy kiegészíteni saját megoldással.</w:t>
      </w:r>
      <w:r w:rsidR="00290EBB">
        <w:t xml:space="preserve"> A saját megoldás során két konfigurációs értéket kell megadni. Egy </w:t>
      </w:r>
      <w:proofErr w:type="spellStart"/>
      <w:r w:rsidR="00290EBB">
        <w:t>Converter</w:t>
      </w:r>
      <w:proofErr w:type="spellEnd"/>
      <w:r w:rsidR="00290EBB">
        <w:t xml:space="preserve"> osztályt, ami a </w:t>
      </w:r>
      <w:proofErr w:type="spellStart"/>
      <w:r w:rsidR="00290EBB">
        <w:t>ValueConverterből</w:t>
      </w:r>
      <w:proofErr w:type="spellEnd"/>
      <w:r w:rsidR="00290EBB">
        <w:t xml:space="preserve"> leszármazva a nevéből adódóan azt adja meg, hogy mit mire </w:t>
      </w:r>
      <w:r w:rsidR="00290EBB">
        <w:lastRenderedPageBreak/>
        <w:t>fordítson oda és vissza.</w:t>
      </w:r>
      <w:r w:rsidR="006B0850">
        <w:t xml:space="preserve"> Ezután egy </w:t>
      </w:r>
      <w:proofErr w:type="spellStart"/>
      <w:r w:rsidR="006B0850">
        <w:t>Comparer</w:t>
      </w:r>
      <w:proofErr w:type="spellEnd"/>
      <w:r w:rsidR="006B0850">
        <w:t xml:space="preserve"> osztályt, ami a </w:t>
      </w:r>
      <w:proofErr w:type="spellStart"/>
      <w:r w:rsidR="006B0850">
        <w:t>ValueComparerből</w:t>
      </w:r>
      <w:proofErr w:type="spellEnd"/>
      <w:r w:rsidR="006B0850">
        <w:t xml:space="preserve"> leszármazva a </w:t>
      </w:r>
      <w:proofErr w:type="spellStart"/>
      <w:r w:rsidR="006B0850">
        <w:t>converterrel</w:t>
      </w:r>
      <w:proofErr w:type="spellEnd"/>
      <w:r w:rsidR="006B0850">
        <w:t xml:space="preserve"> hasonlóan azt adja meg, hogy a</w:t>
      </w:r>
      <w:r w:rsidR="00F94653">
        <w:t xml:space="preserve"> kapott </w:t>
      </w:r>
      <w:r w:rsidR="006B0850">
        <w:t>generikus értéke</w:t>
      </w:r>
      <w:r w:rsidR="00F94653">
        <w:t>ke</w:t>
      </w:r>
      <w:r w:rsidR="006B0850">
        <w:t>t milyen módon hasonlítson egymáshoz</w:t>
      </w:r>
      <w:r w:rsidR="00D00F99">
        <w:t xml:space="preserve">. Erre azért van szükség, mivel egyes típusokat nem feltétlen az egyszerű </w:t>
      </w:r>
      <w:proofErr w:type="spellStart"/>
      <w:r w:rsidR="00D00F99">
        <w:t>equals</w:t>
      </w:r>
      <w:proofErr w:type="spellEnd"/>
      <w:r w:rsidR="00D00F99">
        <w:t xml:space="preserve"> segítségével akarunk összehasonlítani. Például</w:t>
      </w:r>
      <w:r w:rsidR="002912A1">
        <w:t>,</w:t>
      </w:r>
      <w:r w:rsidR="00D00F99">
        <w:t xml:space="preserve"> ha </w:t>
      </w:r>
      <w:proofErr w:type="spellStart"/>
      <w:r w:rsidR="00D00F99">
        <w:t>deep</w:t>
      </w:r>
      <w:proofErr w:type="spellEnd"/>
      <w:r w:rsidR="00D00F99">
        <w:t xml:space="preserve"> </w:t>
      </w:r>
      <w:proofErr w:type="spellStart"/>
      <w:r w:rsidR="00D00F99">
        <w:t>copy-ra</w:t>
      </w:r>
      <w:proofErr w:type="spellEnd"/>
      <w:r w:rsidR="00D00F99">
        <w:t xml:space="preserve"> van szükségünk.</w:t>
      </w:r>
    </w:p>
    <w:p w14:paraId="1A93A694" w14:textId="4117E04E" w:rsidR="003C2A94" w:rsidRDefault="003C2A94" w:rsidP="00B05AE2">
      <w:r>
        <w:t>A szoftverben háromféle transzformáció kiegészítés lett implementálva.</w:t>
      </w:r>
      <w:r w:rsidR="00FB5F65">
        <w:t xml:space="preserve"> Egy, amikor van egy lista a C# modellben, viszont ez egyszerű értékeket tartalmaz, így célszerű egyetlen mezőben eltárolni az adatbázisban. Ilyenkor ezt </w:t>
      </w:r>
      <w:proofErr w:type="spellStart"/>
      <w:r w:rsidR="00FB5F65">
        <w:t>Newtonsoft</w:t>
      </w:r>
      <w:proofErr w:type="spellEnd"/>
      <w:r w:rsidR="00FB5F65">
        <w:t xml:space="preserve"> segítségével JSON transzformációval szöveges értékké </w:t>
      </w:r>
      <w:r w:rsidR="00304E7C">
        <w:t>alakítva</w:t>
      </w:r>
      <w:r w:rsidR="00FB5F65">
        <w:t xml:space="preserve"> tárolja el.</w:t>
      </w:r>
      <w:r w:rsidR="005A3752">
        <w:t xml:space="preserve"> Ez a lista tartalmazhat akár primitíveket vagy </w:t>
      </w:r>
      <w:proofErr w:type="spellStart"/>
      <w:r w:rsidR="005A3752">
        <w:t>enum</w:t>
      </w:r>
      <w:proofErr w:type="spellEnd"/>
      <w:r w:rsidR="005A3752">
        <w:t xml:space="preserve"> értékeket</w:t>
      </w:r>
      <w:r w:rsidR="00C9129C">
        <w:t xml:space="preserve"> is</w:t>
      </w:r>
      <w:r w:rsidR="005A3752">
        <w:t>.</w:t>
      </w:r>
    </w:p>
    <w:p w14:paraId="645B23EB" w14:textId="430AD1EE" w:rsidR="000E20CD" w:rsidRDefault="000E20CD" w:rsidP="000E20CD">
      <w:pPr>
        <w:pStyle w:val="Kd"/>
        <w:jc w:val="left"/>
      </w:pPr>
      <w:proofErr w:type="spellStart"/>
      <w:r>
        <w:rPr>
          <w:color w:val="0000FF"/>
          <w:lang w:eastAsia="hu-HU"/>
        </w:rPr>
        <w:t>public</w:t>
      </w:r>
      <w:proofErr w:type="spellEnd"/>
      <w:r>
        <w:rPr>
          <w:lang w:eastAsia="hu-HU"/>
        </w:rPr>
        <w:t xml:space="preserve"> </w:t>
      </w:r>
      <w:proofErr w:type="spellStart"/>
      <w:r>
        <w:rPr>
          <w:color w:val="0000FF"/>
          <w:lang w:eastAsia="hu-HU"/>
        </w:rPr>
        <w:t>class</w:t>
      </w:r>
      <w:proofErr w:type="spellEnd"/>
      <w:r>
        <w:rPr>
          <w:lang w:eastAsia="hu-HU"/>
        </w:rPr>
        <w:t xml:space="preserve"> </w:t>
      </w:r>
      <w:proofErr w:type="spellStart"/>
      <w:r>
        <w:rPr>
          <w:color w:val="2B91AF"/>
          <w:lang w:eastAsia="hu-HU"/>
        </w:rPr>
        <w:t>CollectionJsonValueConverter</w:t>
      </w:r>
      <w:proofErr w:type="spellEnd"/>
      <w:r>
        <w:rPr>
          <w:lang w:eastAsia="hu-HU"/>
        </w:rPr>
        <w:t>&lt;</w:t>
      </w:r>
      <w:r>
        <w:rPr>
          <w:color w:val="2B91AF"/>
          <w:lang w:eastAsia="hu-HU"/>
        </w:rPr>
        <w:t>T</w:t>
      </w:r>
      <w:proofErr w:type="gramStart"/>
      <w:r>
        <w:rPr>
          <w:lang w:eastAsia="hu-HU"/>
        </w:rPr>
        <w:t>&gt;</w:t>
      </w:r>
      <w:r w:rsidR="008867BA">
        <w:rPr>
          <w:lang w:eastAsia="hu-HU"/>
        </w:rPr>
        <w:t xml:space="preserve"> </w:t>
      </w:r>
      <w:r>
        <w:rPr>
          <w:lang w:eastAsia="hu-HU"/>
        </w:rPr>
        <w:t>:</w:t>
      </w:r>
      <w:proofErr w:type="gramEnd"/>
      <w:r w:rsidR="008867BA">
        <w:rPr>
          <w:lang w:eastAsia="hu-HU"/>
        </w:rPr>
        <w:t xml:space="preserve"> </w:t>
      </w:r>
      <w:proofErr w:type="spellStart"/>
      <w:r>
        <w:rPr>
          <w:lang w:eastAsia="hu-HU"/>
        </w:rPr>
        <w:t>ValueConverter</w:t>
      </w:r>
      <w:proofErr w:type="spellEnd"/>
      <w:r>
        <w:rPr>
          <w:lang w:eastAsia="hu-HU"/>
        </w:rPr>
        <w:t>&lt;</w:t>
      </w:r>
      <w:proofErr w:type="spellStart"/>
      <w:r>
        <w:rPr>
          <w:lang w:eastAsia="hu-HU"/>
        </w:rPr>
        <w:t>ICollection</w:t>
      </w:r>
      <w:proofErr w:type="spellEnd"/>
      <w:r>
        <w:rPr>
          <w:lang w:eastAsia="hu-HU"/>
        </w:rPr>
        <w:t xml:space="preserve">&lt;T&gt;, </w:t>
      </w:r>
      <w:proofErr w:type="spellStart"/>
      <w:r>
        <w:rPr>
          <w:color w:val="0000FF"/>
          <w:lang w:eastAsia="hu-HU"/>
        </w:rPr>
        <w:t>string</w:t>
      </w:r>
      <w:proofErr w:type="spellEnd"/>
      <w:r>
        <w:rPr>
          <w:lang w:eastAsia="hu-HU"/>
        </w:rPr>
        <w:t xml:space="preserve">&gt; </w:t>
      </w:r>
      <w:proofErr w:type="spellStart"/>
      <w:r>
        <w:rPr>
          <w:color w:val="0000FF"/>
          <w:lang w:eastAsia="hu-HU"/>
        </w:rPr>
        <w:t>where</w:t>
      </w:r>
      <w:proofErr w:type="spellEnd"/>
      <w:r>
        <w:rPr>
          <w:lang w:eastAsia="hu-HU"/>
        </w:rPr>
        <w:t xml:space="preserve"> T : </w:t>
      </w:r>
      <w:proofErr w:type="spellStart"/>
      <w:r>
        <w:rPr>
          <w:color w:val="0000FF"/>
          <w:lang w:eastAsia="hu-HU"/>
        </w:rPr>
        <w:t>notnull</w:t>
      </w:r>
      <w:proofErr w:type="spellEnd"/>
    </w:p>
    <w:p w14:paraId="11D11D6B" w14:textId="7994D079" w:rsidR="008C37A2" w:rsidRDefault="008C37A2" w:rsidP="00B05AE2">
      <w:r>
        <w:t xml:space="preserve">Másik kettő transzformáció a </w:t>
      </w:r>
      <w:proofErr w:type="spellStart"/>
      <w:r>
        <w:t>Dictionary</w:t>
      </w:r>
      <w:proofErr w:type="spellEnd"/>
      <w:r>
        <w:t xml:space="preserve"> modell értékek átalakításáért felel.</w:t>
      </w:r>
      <w:r w:rsidR="00676A5A">
        <w:t xml:space="preserve"> Van, hogy a modellben egy-egy kisebb konfigurációs értéket akarunk eltárolni szabad vagy részlegesen korlátozott kulcsokkal. Ilyenkor, mivel elég kicsi a mérete ezeknek az értékeknek, ezért nem éri meg külön struktúrát kialakítani az adatbázisban hozzájuk</w:t>
      </w:r>
      <w:r w:rsidR="00EC2CDB">
        <w:t>.</w:t>
      </w:r>
      <w:r w:rsidR="001C5047">
        <w:t xml:space="preserve"> Ha egyetlen mezőbe vannak besűrítve, akkor könnyen kiolvasható további művelet végrehajtása nélkül, ezáltal végeredményében növelve a teljesítményt.</w:t>
      </w:r>
    </w:p>
    <w:p w14:paraId="140CEC4D" w14:textId="66D070F9" w:rsidR="00F80147" w:rsidRPr="00B05AE2" w:rsidRDefault="00F80147" w:rsidP="00B05AE2">
      <w:r>
        <w:t xml:space="preserve">Tehát olyan transzformációs lehetőségek is vannak, ami vagy szöveges vagy enumerációs kulcs segítségével </w:t>
      </w:r>
      <w:proofErr w:type="spellStart"/>
      <w:r>
        <w:t>Dictionary</w:t>
      </w:r>
      <w:proofErr w:type="spellEnd"/>
      <w:r>
        <w:t xml:space="preserve"> változóban kezel</w:t>
      </w:r>
      <w:r w:rsidR="00F6205C">
        <w:t>i</w:t>
      </w:r>
      <w:r>
        <w:t xml:space="preserve"> adatokat. Ezeket az adatbázisba való mentés előtt szöveges JSON objektumba mentjük, és lekérdezés során olvassuk ki belőle.</w:t>
      </w:r>
    </w:p>
    <w:p w14:paraId="325386CE" w14:textId="4F5A2C34" w:rsidR="00E10790" w:rsidRDefault="00E10790" w:rsidP="00E10790">
      <w:pPr>
        <w:pStyle w:val="Cmsor3"/>
      </w:pPr>
      <w:bookmarkStart w:id="48" w:name="_Toc153353898"/>
      <w:r>
        <w:t>Üzleti logikai réteg</w:t>
      </w:r>
      <w:bookmarkEnd w:id="48"/>
    </w:p>
    <w:p w14:paraId="06DA8580" w14:textId="3DF41924" w:rsidR="00EE1620" w:rsidRDefault="00C53C7D" w:rsidP="00EE1620">
      <w:r>
        <w:t>Az üzleti logikai rétegben van megvalósítva az egyes funkcióknak az implementációja és logikai háttere.</w:t>
      </w:r>
      <w:r w:rsidR="00F10C70">
        <w:t xml:space="preserve"> Itt derül ki, hogy milyen bemenetek hatására milyen adatbázis műveletek kerüljenek végrehajtásra.</w:t>
      </w:r>
    </w:p>
    <w:p w14:paraId="0B2C9A5A" w14:textId="32E0BB82" w:rsidR="00944A45" w:rsidRDefault="00EE1620" w:rsidP="00944A45">
      <w:r>
        <w:t>Ugyanúgy, mint az adatelérési rétegnél, itt is beszélhetünk pár implementációról, ami általánosságban jelen van minden konténeren belül.</w:t>
      </w:r>
      <w:r w:rsidR="002942F9">
        <w:t xml:space="preserve"> Ezek a funkciók a </w:t>
      </w:r>
      <w:proofErr w:type="spellStart"/>
      <w:r w:rsidR="002942F9">
        <w:t>shared.bll</w:t>
      </w:r>
      <w:proofErr w:type="spellEnd"/>
      <w:r w:rsidR="002942F9">
        <w:t xml:space="preserve"> segédkönyvtárba lettek kiszervezve, amit minden konténerből meghívva szabadon fel tudnak használni.</w:t>
      </w:r>
    </w:p>
    <w:p w14:paraId="39EB1C9F" w14:textId="55D27B8C" w:rsidR="00C35DF0" w:rsidRDefault="00C35DF0" w:rsidP="00EE1620">
      <w:pPr>
        <w:pStyle w:val="Cmsor4"/>
      </w:pPr>
      <w:bookmarkStart w:id="49" w:name="_Ref150641938"/>
      <w:proofErr w:type="spellStart"/>
      <w:r>
        <w:lastRenderedPageBreak/>
        <w:t>IValidator</w:t>
      </w:r>
      <w:bookmarkEnd w:id="49"/>
      <w:proofErr w:type="spellEnd"/>
    </w:p>
    <w:p w14:paraId="7D42A599" w14:textId="207052CA" w:rsidR="00944A45" w:rsidRDefault="00944A45" w:rsidP="00944A45">
      <w:r>
        <w:t>A logikai réteg egyes funkcióiban</w:t>
      </w:r>
      <w:r w:rsidR="005B68E0">
        <w:t xml:space="preserve"> </w:t>
      </w:r>
      <w:r w:rsidR="009741F1">
        <w:t>–</w:t>
      </w:r>
      <w:r w:rsidR="005B68E0">
        <w:t xml:space="preserve"> főleg</w:t>
      </w:r>
      <w:r w:rsidR="009741F1">
        <w:t>,</w:t>
      </w:r>
      <w:r w:rsidR="005B68E0">
        <w:t xml:space="preserve"> amik módosítást hajtanak végre – be lett vezetve egy </w:t>
      </w:r>
      <w:proofErr w:type="spellStart"/>
      <w:r w:rsidR="005B68E0">
        <w:t>validator</w:t>
      </w:r>
      <w:proofErr w:type="spellEnd"/>
      <w:r w:rsidR="005B68E0">
        <w:t xml:space="preserve"> szoftverfejlesztési mintát követő segéd</w:t>
      </w:r>
      <w:r w:rsidR="003E2102">
        <w:t xml:space="preserve"> struktúra</w:t>
      </w:r>
      <w:r w:rsidR="005B68E0">
        <w:t>, amivel egyszerűen lehet megfogalmazni, hogy az egyes műveletekhez milyen jogokra van szükség.</w:t>
      </w:r>
    </w:p>
    <w:p w14:paraId="10267E76" w14:textId="77777777" w:rsidR="009741F1" w:rsidRDefault="009741F1" w:rsidP="009741F1">
      <w:pPr>
        <w:pStyle w:val="Kp"/>
      </w:pPr>
      <w:r>
        <w:rPr>
          <w:noProof/>
        </w:rPr>
        <w:drawing>
          <wp:inline distT="0" distB="0" distL="0" distR="0" wp14:anchorId="5FB63F4A" wp14:editId="0A5637E2">
            <wp:extent cx="5400675" cy="3009900"/>
            <wp:effectExtent l="0" t="0" r="9525" b="0"/>
            <wp:docPr id="1263858218" name="Kép 1263858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50" w:name="_Ref151570955"/>
    <w:p w14:paraId="3C0126C3" w14:textId="4370256E" w:rsidR="009741F1" w:rsidRDefault="00AA6AF9" w:rsidP="007B446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51" w:name="_Ref151570940"/>
      <w:r w:rsidR="00895E7B">
        <w:rPr>
          <w:noProof/>
        </w:rPr>
        <w:t>9</w:t>
      </w:r>
      <w:bookmarkEnd w:id="51"/>
      <w:r>
        <w:fldChar w:fldCharType="end"/>
      </w:r>
      <w:r w:rsidR="009741F1">
        <w:t xml:space="preserve">. </w:t>
      </w:r>
      <w:bookmarkStart w:id="52" w:name="_Ref151570945"/>
      <w:r w:rsidR="009741F1">
        <w:t xml:space="preserve">ábra </w:t>
      </w:r>
      <w:proofErr w:type="spellStart"/>
      <w:r w:rsidR="009741F1">
        <w:t>IValidator</w:t>
      </w:r>
      <w:proofErr w:type="spellEnd"/>
      <w:r w:rsidR="009741F1">
        <w:t xml:space="preserve"> struktúra</w:t>
      </w:r>
      <w:bookmarkEnd w:id="50"/>
      <w:bookmarkEnd w:id="52"/>
    </w:p>
    <w:p w14:paraId="549BCCFF" w14:textId="336C05DC" w:rsidR="00B074EA" w:rsidRDefault="00E11C13" w:rsidP="00E11C13">
      <w:r>
        <w:t>A valid</w:t>
      </w:r>
      <w:r w:rsidR="00A075AA">
        <w:t>ációs</w:t>
      </w:r>
      <w:r>
        <w:t xml:space="preserve"> objektumokat szabadon tudjuk kombinálni az egyes logikai relációkat megvalósító segéd valid</w:t>
      </w:r>
      <w:r w:rsidR="00A075AA">
        <w:t>ációk</w:t>
      </w:r>
      <w:r>
        <w:t xml:space="preserve"> segítségével a saját feltétele</w:t>
      </w:r>
      <w:r w:rsidR="007E3107">
        <w:t>in</w:t>
      </w:r>
      <w:r w:rsidR="007C06DA">
        <w:t>k</w:t>
      </w:r>
      <w:r w:rsidR="007E3107">
        <w:t xml:space="preserve"> </w:t>
      </w:r>
      <w:r>
        <w:t>összevon</w:t>
      </w:r>
      <w:r w:rsidR="007C06DA">
        <w:t>ásánál</w:t>
      </w:r>
      <w:r>
        <w:t>.</w:t>
      </w:r>
      <w:r w:rsidR="00262A05">
        <w:t xml:space="preserve"> Az implementáció tehát ilyen </w:t>
      </w:r>
      <w:proofErr w:type="spellStart"/>
      <w:r w:rsidR="00262A05">
        <w:t>IValidator</w:t>
      </w:r>
      <w:proofErr w:type="spellEnd"/>
      <w:r w:rsidR="00262A05">
        <w:t xml:space="preserve"> interfészt megvalósító osztályokból képezett objektumok létrehozásával valósul meg.</w:t>
      </w:r>
    </w:p>
    <w:p w14:paraId="59AAB5A7" w14:textId="33C95EFA" w:rsidR="00E11C13" w:rsidRDefault="00262A05" w:rsidP="00E11C13">
      <w:r>
        <w:t xml:space="preserve">Ezek az objektumok szabadon kaphatnak paramétert a </w:t>
      </w:r>
      <w:r w:rsidR="00255357">
        <w:t>konstruktoraikban</w:t>
      </w:r>
      <w:r>
        <w:t>, amiket így fel tudnak használni a validációs függvényük megvalósításában</w:t>
      </w:r>
      <w:r w:rsidR="001C636C">
        <w:t>.</w:t>
      </w:r>
      <w:r w:rsidR="00B074EA">
        <w:t xml:space="preserve"> Tehát az így létrehozott validációs fa struktúrák ősén meghívott validációjából egyszerűen kideríthetjük, hogy a jogot</w:t>
      </w:r>
      <w:r w:rsidR="00A12E97">
        <w:t>,</w:t>
      </w:r>
      <w:r w:rsidR="00B074EA">
        <w:t xml:space="preserve"> amit meg akarunk adni a funkció további részéhez az jelen van-e a hívásban.</w:t>
      </w:r>
      <w:r w:rsidR="00A12E97">
        <w:t xml:space="preserve"> Például egy játékos eltávolításánál a váróteremből az a feltétel, hogy a saját várótermünk legyen, és hogy vagy mi vagyunk a váróterem tulajdonosai, vagy mi magunk akarunk kilépni:</w:t>
      </w:r>
    </w:p>
    <w:p w14:paraId="3CF70DEE" w14:textId="77777777" w:rsidR="00A12E97" w:rsidRDefault="00A12E97" w:rsidP="00A12E97">
      <w:pPr>
        <w:pStyle w:val="Kd"/>
        <w:rPr>
          <w:lang w:eastAsia="hu-HU"/>
        </w:rPr>
      </w:pPr>
      <w:r>
        <w:rPr>
          <w:lang w:eastAsia="hu-HU"/>
        </w:rPr>
        <w:t>_</w:t>
      </w:r>
      <w:proofErr w:type="spellStart"/>
      <w:r>
        <w:rPr>
          <w:lang w:eastAsia="hu-HU"/>
        </w:rPr>
        <w:t>validator</w:t>
      </w:r>
      <w:proofErr w:type="spellEnd"/>
      <w:r>
        <w:rPr>
          <w:lang w:eastAsia="hu-HU"/>
        </w:rPr>
        <w:t xml:space="preserve"> = </w:t>
      </w:r>
      <w:proofErr w:type="spellStart"/>
      <w:r>
        <w:rPr>
          <w:color w:val="0000FF"/>
          <w:lang w:eastAsia="hu-HU"/>
        </w:rPr>
        <w:t>new</w:t>
      </w:r>
      <w:proofErr w:type="spellEnd"/>
      <w:r>
        <w:rPr>
          <w:lang w:eastAsia="hu-HU"/>
        </w:rPr>
        <w:t xml:space="preserve"> </w:t>
      </w:r>
      <w:proofErr w:type="spellStart"/>
      <w:proofErr w:type="gramStart"/>
      <w:r>
        <w:rPr>
          <w:lang w:eastAsia="hu-HU"/>
        </w:rPr>
        <w:t>AndCondition</w:t>
      </w:r>
      <w:proofErr w:type="spellEnd"/>
      <w:r>
        <w:rPr>
          <w:lang w:eastAsia="hu-HU"/>
        </w:rPr>
        <w:t>(</w:t>
      </w:r>
      <w:proofErr w:type="gramEnd"/>
    </w:p>
    <w:p w14:paraId="6CDE46AA" w14:textId="77777777" w:rsidR="00A12E97" w:rsidRDefault="00A12E97" w:rsidP="00A12E97">
      <w:pPr>
        <w:pStyle w:val="Kd"/>
        <w:rPr>
          <w:lang w:eastAsia="hu-HU"/>
        </w:rPr>
      </w:pPr>
      <w:r>
        <w:rPr>
          <w:lang w:eastAsia="hu-HU"/>
        </w:rPr>
        <w:t xml:space="preserve">    </w:t>
      </w:r>
      <w:proofErr w:type="spellStart"/>
      <w:r>
        <w:rPr>
          <w:color w:val="0000FF"/>
          <w:lang w:eastAsia="hu-HU"/>
        </w:rPr>
        <w:t>new</w:t>
      </w:r>
      <w:proofErr w:type="spellEnd"/>
      <w:r>
        <w:rPr>
          <w:lang w:eastAsia="hu-HU"/>
        </w:rPr>
        <w:t xml:space="preserve"> </w:t>
      </w:r>
      <w:proofErr w:type="spellStart"/>
      <w:proofErr w:type="gramStart"/>
      <w:r>
        <w:rPr>
          <w:lang w:eastAsia="hu-HU"/>
        </w:rPr>
        <w:t>OwnLobbyValidator</w:t>
      </w:r>
      <w:proofErr w:type="spellEnd"/>
      <w:r>
        <w:rPr>
          <w:lang w:eastAsia="hu-HU"/>
        </w:rPr>
        <w:t>(</w:t>
      </w:r>
      <w:proofErr w:type="gramEnd"/>
      <w:r>
        <w:rPr>
          <w:lang w:eastAsia="hu-HU"/>
        </w:rPr>
        <w:t xml:space="preserve">lobby, </w:t>
      </w:r>
      <w:proofErr w:type="spellStart"/>
      <w:r>
        <w:rPr>
          <w:lang w:eastAsia="hu-HU"/>
        </w:rPr>
        <w:t>request.User</w:t>
      </w:r>
      <w:proofErr w:type="spellEnd"/>
      <w:r>
        <w:rPr>
          <w:lang w:eastAsia="hu-HU"/>
        </w:rPr>
        <w:t>),</w:t>
      </w:r>
    </w:p>
    <w:p w14:paraId="2649D47B" w14:textId="77777777" w:rsidR="00A12E97" w:rsidRDefault="00A12E97" w:rsidP="00A12E97">
      <w:pPr>
        <w:pStyle w:val="Kd"/>
        <w:rPr>
          <w:lang w:eastAsia="hu-HU"/>
        </w:rPr>
      </w:pPr>
      <w:r>
        <w:rPr>
          <w:lang w:eastAsia="hu-HU"/>
        </w:rPr>
        <w:t xml:space="preserve">    </w:t>
      </w:r>
      <w:proofErr w:type="spellStart"/>
      <w:r>
        <w:rPr>
          <w:color w:val="0000FF"/>
          <w:lang w:eastAsia="hu-HU"/>
        </w:rPr>
        <w:t>new</w:t>
      </w:r>
      <w:proofErr w:type="spellEnd"/>
      <w:r>
        <w:rPr>
          <w:lang w:eastAsia="hu-HU"/>
        </w:rPr>
        <w:t xml:space="preserve"> </w:t>
      </w:r>
      <w:proofErr w:type="spellStart"/>
      <w:proofErr w:type="gramStart"/>
      <w:r>
        <w:rPr>
          <w:lang w:eastAsia="hu-HU"/>
        </w:rPr>
        <w:t>OrCondition</w:t>
      </w:r>
      <w:proofErr w:type="spellEnd"/>
      <w:r>
        <w:rPr>
          <w:lang w:eastAsia="hu-HU"/>
        </w:rPr>
        <w:t>(</w:t>
      </w:r>
      <w:proofErr w:type="gramEnd"/>
    </w:p>
    <w:p w14:paraId="79693BBC" w14:textId="77777777" w:rsidR="00A12E97" w:rsidRDefault="00A12E97" w:rsidP="00A12E97">
      <w:pPr>
        <w:pStyle w:val="Kd"/>
        <w:rPr>
          <w:lang w:eastAsia="hu-HU"/>
        </w:rPr>
      </w:pPr>
      <w:r>
        <w:rPr>
          <w:lang w:eastAsia="hu-HU"/>
        </w:rPr>
        <w:t xml:space="preserve">        </w:t>
      </w:r>
      <w:proofErr w:type="spellStart"/>
      <w:r>
        <w:rPr>
          <w:color w:val="0000FF"/>
          <w:lang w:eastAsia="hu-HU"/>
        </w:rPr>
        <w:t>new</w:t>
      </w:r>
      <w:proofErr w:type="spellEnd"/>
      <w:r>
        <w:rPr>
          <w:lang w:eastAsia="hu-HU"/>
        </w:rPr>
        <w:t xml:space="preserve"> </w:t>
      </w:r>
      <w:proofErr w:type="spellStart"/>
      <w:proofErr w:type="gramStart"/>
      <w:r>
        <w:rPr>
          <w:lang w:eastAsia="hu-HU"/>
        </w:rPr>
        <w:t>LobbyCreatorValidator</w:t>
      </w:r>
      <w:proofErr w:type="spellEnd"/>
      <w:r>
        <w:rPr>
          <w:lang w:eastAsia="hu-HU"/>
        </w:rPr>
        <w:t>(</w:t>
      </w:r>
      <w:proofErr w:type="gramEnd"/>
      <w:r>
        <w:rPr>
          <w:lang w:eastAsia="hu-HU"/>
        </w:rPr>
        <w:t xml:space="preserve">lobby, </w:t>
      </w:r>
      <w:proofErr w:type="spellStart"/>
      <w:r>
        <w:rPr>
          <w:lang w:eastAsia="hu-HU"/>
        </w:rPr>
        <w:t>request.User</w:t>
      </w:r>
      <w:proofErr w:type="spellEnd"/>
      <w:r>
        <w:rPr>
          <w:lang w:eastAsia="hu-HU"/>
        </w:rPr>
        <w:t>),</w:t>
      </w:r>
    </w:p>
    <w:p w14:paraId="55259F52" w14:textId="77777777" w:rsidR="00A12E97" w:rsidRDefault="00A12E97" w:rsidP="00A12E97">
      <w:pPr>
        <w:pStyle w:val="Kd"/>
        <w:rPr>
          <w:lang w:eastAsia="hu-HU"/>
        </w:rPr>
      </w:pPr>
      <w:r>
        <w:rPr>
          <w:lang w:eastAsia="hu-HU"/>
        </w:rPr>
        <w:t xml:space="preserve">        </w:t>
      </w:r>
      <w:proofErr w:type="spellStart"/>
      <w:r>
        <w:rPr>
          <w:color w:val="0000FF"/>
          <w:lang w:eastAsia="hu-HU"/>
        </w:rPr>
        <w:t>new</w:t>
      </w:r>
      <w:proofErr w:type="spellEnd"/>
      <w:r>
        <w:rPr>
          <w:lang w:eastAsia="hu-HU"/>
        </w:rPr>
        <w:t xml:space="preserve"> </w:t>
      </w:r>
      <w:proofErr w:type="spellStart"/>
      <w:proofErr w:type="gramStart"/>
      <w:r>
        <w:rPr>
          <w:lang w:eastAsia="hu-HU"/>
        </w:rPr>
        <w:t>OwnPlayerValidator</w:t>
      </w:r>
      <w:proofErr w:type="spellEnd"/>
      <w:r>
        <w:rPr>
          <w:lang w:eastAsia="hu-HU"/>
        </w:rPr>
        <w:t>(</w:t>
      </w:r>
      <w:proofErr w:type="spellStart"/>
      <w:proofErr w:type="gramEnd"/>
      <w:r>
        <w:rPr>
          <w:lang w:eastAsia="hu-HU"/>
        </w:rPr>
        <w:t>player.UserId</w:t>
      </w:r>
      <w:proofErr w:type="spellEnd"/>
      <w:r>
        <w:rPr>
          <w:lang w:eastAsia="hu-HU"/>
        </w:rPr>
        <w:t xml:space="preserve">, </w:t>
      </w:r>
      <w:proofErr w:type="spellStart"/>
      <w:r>
        <w:rPr>
          <w:lang w:eastAsia="hu-HU"/>
        </w:rPr>
        <w:t>request.User</w:t>
      </w:r>
      <w:proofErr w:type="spellEnd"/>
      <w:r>
        <w:rPr>
          <w:lang w:eastAsia="hu-HU"/>
        </w:rPr>
        <w:t>)</w:t>
      </w:r>
    </w:p>
    <w:p w14:paraId="1F5DE8BA" w14:textId="77777777" w:rsidR="00A12E97" w:rsidRDefault="00A12E97" w:rsidP="00A12E97">
      <w:pPr>
        <w:pStyle w:val="Kd"/>
        <w:rPr>
          <w:lang w:eastAsia="hu-HU"/>
        </w:rPr>
      </w:pPr>
      <w:r>
        <w:rPr>
          <w:lang w:eastAsia="hu-HU"/>
        </w:rPr>
        <w:lastRenderedPageBreak/>
        <w:t xml:space="preserve">    )</w:t>
      </w:r>
    </w:p>
    <w:p w14:paraId="70B5FC89" w14:textId="77777777" w:rsidR="00A12E97" w:rsidRDefault="00A12E97" w:rsidP="00A12E97">
      <w:pPr>
        <w:pStyle w:val="Kd"/>
        <w:rPr>
          <w:lang w:eastAsia="hu-HU"/>
        </w:rPr>
      </w:pPr>
      <w:r>
        <w:rPr>
          <w:lang w:eastAsia="hu-HU"/>
        </w:rPr>
        <w:t>);</w:t>
      </w:r>
    </w:p>
    <w:p w14:paraId="10A6133A" w14:textId="77777777" w:rsidR="00A12E97" w:rsidRDefault="00A12E97" w:rsidP="00A12E97">
      <w:pPr>
        <w:pStyle w:val="Kd"/>
        <w:rPr>
          <w:lang w:eastAsia="hu-HU"/>
        </w:rPr>
      </w:pPr>
      <w:proofErr w:type="spellStart"/>
      <w:r>
        <w:rPr>
          <w:color w:val="0000FF"/>
          <w:lang w:eastAsia="hu-HU"/>
        </w:rPr>
        <w:t>if</w:t>
      </w:r>
      <w:proofErr w:type="spellEnd"/>
      <w:r>
        <w:rPr>
          <w:lang w:eastAsia="hu-HU"/>
        </w:rPr>
        <w:t xml:space="preserve"> </w:t>
      </w:r>
      <w:proofErr w:type="gramStart"/>
      <w:r>
        <w:rPr>
          <w:lang w:eastAsia="hu-HU"/>
        </w:rPr>
        <w:t>(!_</w:t>
      </w:r>
      <w:proofErr w:type="spellStart"/>
      <w:proofErr w:type="gramEnd"/>
      <w:r>
        <w:rPr>
          <w:lang w:eastAsia="hu-HU"/>
        </w:rPr>
        <w:t>validator.Validate</w:t>
      </w:r>
      <w:proofErr w:type="spellEnd"/>
      <w:r>
        <w:rPr>
          <w:lang w:eastAsia="hu-HU"/>
        </w:rPr>
        <w:t>())</w:t>
      </w:r>
    </w:p>
    <w:p w14:paraId="4E3C4A7F" w14:textId="77777777" w:rsidR="00A12E97" w:rsidRDefault="00A12E97" w:rsidP="00A12E97">
      <w:pPr>
        <w:pStyle w:val="Kd"/>
        <w:rPr>
          <w:lang w:eastAsia="hu-HU"/>
        </w:rPr>
      </w:pPr>
      <w:r>
        <w:rPr>
          <w:lang w:eastAsia="hu-HU"/>
        </w:rPr>
        <w:t>{</w:t>
      </w:r>
    </w:p>
    <w:p w14:paraId="7A02CD57" w14:textId="77777777" w:rsidR="00A12E97" w:rsidRDefault="00A12E97" w:rsidP="00A12E97">
      <w:pPr>
        <w:pStyle w:val="Kd"/>
        <w:rPr>
          <w:lang w:eastAsia="hu-HU"/>
        </w:rPr>
      </w:pPr>
      <w:r>
        <w:rPr>
          <w:lang w:eastAsia="hu-HU"/>
        </w:rPr>
        <w:t xml:space="preserve">    </w:t>
      </w:r>
      <w:proofErr w:type="spellStart"/>
      <w:r>
        <w:rPr>
          <w:color w:val="0000FF"/>
          <w:lang w:eastAsia="hu-HU"/>
        </w:rPr>
        <w:t>throw</w:t>
      </w:r>
      <w:proofErr w:type="spellEnd"/>
      <w:r>
        <w:rPr>
          <w:lang w:eastAsia="hu-HU"/>
        </w:rPr>
        <w:t xml:space="preserve"> </w:t>
      </w:r>
      <w:proofErr w:type="spellStart"/>
      <w:r>
        <w:rPr>
          <w:color w:val="0000FF"/>
          <w:lang w:eastAsia="hu-HU"/>
        </w:rPr>
        <w:t>new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ValidationErrorException</w:t>
      </w:r>
      <w:proofErr w:type="spellEnd"/>
      <w:r>
        <w:rPr>
          <w:lang w:eastAsia="hu-HU"/>
        </w:rPr>
        <w:t>(</w:t>
      </w:r>
      <w:proofErr w:type="spellStart"/>
      <w:proofErr w:type="gramStart"/>
      <w:r>
        <w:rPr>
          <w:lang w:eastAsia="hu-HU"/>
        </w:rPr>
        <w:t>nameof</w:t>
      </w:r>
      <w:proofErr w:type="spellEnd"/>
      <w:r>
        <w:rPr>
          <w:lang w:eastAsia="hu-HU"/>
        </w:rPr>
        <w:t>(</w:t>
      </w:r>
      <w:proofErr w:type="spellStart"/>
      <w:proofErr w:type="gramEnd"/>
      <w:r>
        <w:rPr>
          <w:lang w:eastAsia="hu-HU"/>
        </w:rPr>
        <w:t>RemovePlayerCommand</w:t>
      </w:r>
      <w:proofErr w:type="spellEnd"/>
      <w:r>
        <w:rPr>
          <w:lang w:eastAsia="hu-HU"/>
        </w:rPr>
        <w:t>));</w:t>
      </w:r>
    </w:p>
    <w:p w14:paraId="04E6E1F1" w14:textId="2BDB3487" w:rsidR="00A12E97" w:rsidRPr="00E11C13" w:rsidRDefault="00A12E97" w:rsidP="00A12E97">
      <w:pPr>
        <w:pStyle w:val="Kd"/>
      </w:pPr>
      <w:r>
        <w:rPr>
          <w:lang w:eastAsia="hu-HU"/>
        </w:rPr>
        <w:t>}</w:t>
      </w:r>
    </w:p>
    <w:p w14:paraId="459715C6" w14:textId="5A3387FC" w:rsidR="006842F3" w:rsidRDefault="006842F3" w:rsidP="006842F3">
      <w:pPr>
        <w:pStyle w:val="Cmsor4"/>
      </w:pPr>
      <w:proofErr w:type="spellStart"/>
      <w:r>
        <w:t>Pipeline</w:t>
      </w:r>
      <w:proofErr w:type="spellEnd"/>
    </w:p>
    <w:p w14:paraId="76E94BC7" w14:textId="29535643" w:rsidR="00991B4E" w:rsidRDefault="0057078A" w:rsidP="00991B4E">
      <w:r>
        <w:t xml:space="preserve">A </w:t>
      </w:r>
      <w:proofErr w:type="spellStart"/>
      <w:r>
        <w:t>MediatR</w:t>
      </w:r>
      <w:proofErr w:type="spellEnd"/>
      <w:r>
        <w:t xml:space="preserve"> könyvtár széleskörű támogatást nyújt a lekérdezések és parancsok futtatására. Ezekből az egyik a kérések fölé konfigurálható </w:t>
      </w:r>
      <w:proofErr w:type="spellStart"/>
      <w:r>
        <w:t>pipeline</w:t>
      </w:r>
      <w:proofErr w:type="spellEnd"/>
      <w:r>
        <w:t>-ok.</w:t>
      </w:r>
      <w:r w:rsidR="00395086">
        <w:t xml:space="preserve"> Ezek a </w:t>
      </w:r>
      <w:proofErr w:type="spellStart"/>
      <w:r w:rsidR="00395086">
        <w:t>pipeline</w:t>
      </w:r>
      <w:proofErr w:type="spellEnd"/>
      <w:r w:rsidR="00395086">
        <w:t xml:space="preserve">-ok </w:t>
      </w:r>
      <w:proofErr w:type="spellStart"/>
      <w:r w:rsidR="00395086">
        <w:t>middleware</w:t>
      </w:r>
      <w:proofErr w:type="spellEnd"/>
      <w:r w:rsidR="00395086">
        <w:t xml:space="preserve"> jelleggel működnek. Többféle felhasználásuk is lehet</w:t>
      </w:r>
      <w:r w:rsidR="00FC0D65">
        <w:t>.</w:t>
      </w:r>
      <w:r w:rsidR="00395086">
        <w:t xml:space="preserve"> </w:t>
      </w:r>
      <w:r w:rsidR="00FC0D65">
        <w:t>P</w:t>
      </w:r>
      <w:r w:rsidR="00395086">
        <w:t>éldául kérések előtt vagy után további folyamat megfogalmazása, vagy esetleg hibakezelési folyamat beépítése.</w:t>
      </w:r>
      <w:r w:rsidR="00A27378">
        <w:t xml:space="preserve"> Ezáltal szabadon tudjuk kiegészíteni a kérések működését.</w:t>
      </w:r>
    </w:p>
    <w:p w14:paraId="702B26BA" w14:textId="00CAD318" w:rsidR="00F60D74" w:rsidRDefault="00F60D74" w:rsidP="00991B4E">
      <w:r>
        <w:t xml:space="preserve">Az alkalmazás implementációjában kétféle </w:t>
      </w:r>
      <w:proofErr w:type="spellStart"/>
      <w:r>
        <w:t>pipeline</w:t>
      </w:r>
      <w:proofErr w:type="spellEnd"/>
      <w:r>
        <w:t xml:space="preserve"> lett beépítve. Egy gyorsítótár kezelő és egy naplózó </w:t>
      </w:r>
      <w:proofErr w:type="spellStart"/>
      <w:r>
        <w:t>pipeline</w:t>
      </w:r>
      <w:proofErr w:type="spellEnd"/>
      <w:r>
        <w:t>.</w:t>
      </w:r>
      <w:r w:rsidR="00EE4D29">
        <w:t xml:space="preserve"> Ezeket az egyes konténerek a többi függőség injektálással együtt tudja beépíteni az alkalmazásba az </w:t>
      </w:r>
      <w:proofErr w:type="spellStart"/>
      <w:r w:rsidR="00EE4D29" w:rsidRPr="00EE4D29">
        <w:t>IPipelineBehavior</w:t>
      </w:r>
      <w:proofErr w:type="spellEnd"/>
      <w:r w:rsidR="00EE4D29">
        <w:t xml:space="preserve"> típus alatt, </w:t>
      </w:r>
      <w:r w:rsidR="00960938">
        <w:t xml:space="preserve">konkrét </w:t>
      </w:r>
      <w:r w:rsidR="00EE4D29">
        <w:t>generikus kérés osztály megadása nélkül is:</w:t>
      </w:r>
    </w:p>
    <w:p w14:paraId="67399A8E" w14:textId="28CFF27B" w:rsidR="00EE4D29" w:rsidRDefault="00EE4D29" w:rsidP="000243A1">
      <w:pPr>
        <w:pStyle w:val="Kd"/>
        <w:rPr>
          <w:lang w:eastAsia="hu-HU"/>
        </w:rPr>
      </w:pPr>
      <w:proofErr w:type="spellStart"/>
      <w:proofErr w:type="gramStart"/>
      <w:r>
        <w:rPr>
          <w:lang w:eastAsia="hu-HU"/>
        </w:rPr>
        <w:t>services.AddTransient</w:t>
      </w:r>
      <w:proofErr w:type="spellEnd"/>
      <w:proofErr w:type="gramEnd"/>
      <w:r>
        <w:rPr>
          <w:lang w:eastAsia="hu-HU"/>
        </w:rPr>
        <w:t>(</w:t>
      </w:r>
      <w:proofErr w:type="spellStart"/>
      <w:r>
        <w:rPr>
          <w:color w:val="0000FF"/>
          <w:lang w:eastAsia="hu-HU"/>
        </w:rPr>
        <w:t>typeof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IPipelineBehavior</w:t>
      </w:r>
      <w:proofErr w:type="spellEnd"/>
      <w:r>
        <w:rPr>
          <w:lang w:eastAsia="hu-HU"/>
        </w:rPr>
        <w:t xml:space="preserve">&lt;,&gt;), </w:t>
      </w:r>
      <w:proofErr w:type="spellStart"/>
      <w:r>
        <w:rPr>
          <w:color w:val="0000FF"/>
          <w:lang w:eastAsia="hu-HU"/>
        </w:rPr>
        <w:t>typeof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LoggingBehavior</w:t>
      </w:r>
      <w:proofErr w:type="spellEnd"/>
      <w:r>
        <w:rPr>
          <w:lang w:eastAsia="hu-HU"/>
        </w:rPr>
        <w:t>&lt;,&gt;));</w:t>
      </w:r>
    </w:p>
    <w:p w14:paraId="1C933CFD" w14:textId="5198FD31" w:rsidR="004B3B03" w:rsidRDefault="004B3B03" w:rsidP="004B3B03">
      <w:pPr>
        <w:pStyle w:val="Cmsor4"/>
      </w:pPr>
      <w:proofErr w:type="spellStart"/>
      <w:r>
        <w:t>LoggingBehavior</w:t>
      </w:r>
      <w:proofErr w:type="spellEnd"/>
    </w:p>
    <w:p w14:paraId="322065DF" w14:textId="4D452957" w:rsidR="003B4D9F" w:rsidRDefault="003B4D9F" w:rsidP="003B4D9F">
      <w:r>
        <w:t xml:space="preserve">Az egyes konténerekben megadható egy naplózó </w:t>
      </w:r>
      <w:proofErr w:type="spellStart"/>
      <w:r>
        <w:t>pipeline</w:t>
      </w:r>
      <w:proofErr w:type="spellEnd"/>
      <w:r>
        <w:t xml:space="preserve">. Ennek a </w:t>
      </w:r>
      <w:proofErr w:type="spellStart"/>
      <w:r>
        <w:t>pipeline-nak</w:t>
      </w:r>
      <w:proofErr w:type="spellEnd"/>
      <w:r>
        <w:t xml:space="preserve"> egyszerű feladata van. Először naplóznia kell az egyes kérések előtt, hogy mikor milyen kérés indult el, egy generált azonosítóval. Ezután pedig naplóznia kell a kérés végrehajtása után, hogy mennyi időt tett ki az adott kérés lefutása, ugyanezzel a generált azonosítóval címezve.</w:t>
      </w:r>
    </w:p>
    <w:p w14:paraId="3FDA62BA" w14:textId="107FC194" w:rsidR="0087505F" w:rsidRPr="003B4D9F" w:rsidRDefault="0087505F" w:rsidP="003B4D9F">
      <w:r>
        <w:t xml:space="preserve">Ezzel a </w:t>
      </w:r>
      <w:proofErr w:type="spellStart"/>
      <w:r>
        <w:t>pipeline-nal</w:t>
      </w:r>
      <w:proofErr w:type="spellEnd"/>
      <w:r>
        <w:t xml:space="preserve"> tehát fejlesztés közben átláthatóan tudjuk követni, hogy a lefuttatott kérések mikor jöttek létre, és hogy </w:t>
      </w:r>
      <w:r w:rsidR="006D5216">
        <w:t>megfelelően végre lettek-e hajtva.</w:t>
      </w:r>
    </w:p>
    <w:p w14:paraId="3A97157F" w14:textId="145AACE6" w:rsidR="004B3B03" w:rsidRDefault="004B3B03" w:rsidP="004B3B03">
      <w:pPr>
        <w:pStyle w:val="Cmsor4"/>
      </w:pPr>
      <w:proofErr w:type="spellStart"/>
      <w:r>
        <w:t>CachingBehavior</w:t>
      </w:r>
      <w:proofErr w:type="spellEnd"/>
    </w:p>
    <w:p w14:paraId="228AAB4E" w14:textId="5506BFEE" w:rsidR="00177D1A" w:rsidRDefault="0084010F" w:rsidP="00177D1A">
      <w:r>
        <w:t xml:space="preserve">Egy olyan </w:t>
      </w:r>
      <w:proofErr w:type="spellStart"/>
      <w:r>
        <w:t>pipeline</w:t>
      </w:r>
      <w:proofErr w:type="spellEnd"/>
      <w:r>
        <w:t xml:space="preserve"> a </w:t>
      </w:r>
      <w:proofErr w:type="spellStart"/>
      <w:r>
        <w:t>MediatR</w:t>
      </w:r>
      <w:proofErr w:type="spellEnd"/>
      <w:r>
        <w:t xml:space="preserve"> felett, aminek a gyorsítótár kezelése a feladata a megjelölt kérések felett.</w:t>
      </w:r>
      <w:r w:rsidR="00387627">
        <w:t xml:space="preserve"> Segítségével meg tudjuk mondani, hogy egyes kéréseket gyorsítótárból akarunk betölteni.</w:t>
      </w:r>
      <w:r w:rsidR="00566157">
        <w:t xml:space="preserve"> Kétféle módja van a </w:t>
      </w:r>
      <w:proofErr w:type="spellStart"/>
      <w:r w:rsidR="00566157">
        <w:t>pipeline-nak</w:t>
      </w:r>
      <w:proofErr w:type="spellEnd"/>
      <w:r w:rsidR="00566157">
        <w:t>. Egyik, ami be is tölti és el is rakja a gyorsítótárba. Másik, ami nem tölt be semmit, csak a kimenetét rakja el. Ez többnyire a parancsok eredményére van felhasználva.</w:t>
      </w:r>
    </w:p>
    <w:p w14:paraId="56E99DF1" w14:textId="77777777" w:rsidR="00177D1A" w:rsidRDefault="00177D1A" w:rsidP="00177D1A">
      <w:pPr>
        <w:pStyle w:val="Kp"/>
      </w:pPr>
      <w:r>
        <w:rPr>
          <w:noProof/>
        </w:rPr>
        <w:lastRenderedPageBreak/>
        <w:drawing>
          <wp:inline distT="0" distB="0" distL="0" distR="0" wp14:anchorId="2D4CE304" wp14:editId="569A817F">
            <wp:extent cx="4962525" cy="3248025"/>
            <wp:effectExtent l="0" t="0" r="9525" b="9525"/>
            <wp:docPr id="558555386" name="Kép 558555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1F8B4" w14:textId="65BC3632" w:rsidR="00177D1A" w:rsidRDefault="00AA6AF9" w:rsidP="007B446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r w:rsidR="00895E7B">
        <w:rPr>
          <w:noProof/>
        </w:rPr>
        <w:t>10</w:t>
      </w:r>
      <w:r>
        <w:fldChar w:fldCharType="end"/>
      </w:r>
      <w:r w:rsidR="00177D1A">
        <w:t xml:space="preserve">. ábra </w:t>
      </w:r>
      <w:r w:rsidR="00177D1A" w:rsidRPr="00F71D24">
        <w:t xml:space="preserve">Cache </w:t>
      </w:r>
      <w:proofErr w:type="spellStart"/>
      <w:r w:rsidR="00177D1A" w:rsidRPr="00F71D24">
        <w:t>pipeline</w:t>
      </w:r>
      <w:proofErr w:type="spellEnd"/>
      <w:r w:rsidR="00177D1A" w:rsidRPr="00F71D24">
        <w:t xml:space="preserve"> struktúra</w:t>
      </w:r>
    </w:p>
    <w:p w14:paraId="58255A75" w14:textId="21C3CDD9" w:rsidR="00BD461E" w:rsidRDefault="00BD461E" w:rsidP="00BD461E">
      <w:r>
        <w:t xml:space="preserve">Az implementáció úgy kezdődik, hogy azoknak a kéréseknek, amiknél be akarjuk kapcsolni a gyorsítótár </w:t>
      </w:r>
      <w:proofErr w:type="spellStart"/>
      <w:r>
        <w:t>pipeline</w:t>
      </w:r>
      <w:proofErr w:type="spellEnd"/>
      <w:r>
        <w:t xml:space="preserve">-t, azoknak meg kell valósítaniuk az alap </w:t>
      </w:r>
      <w:proofErr w:type="spellStart"/>
      <w:r>
        <w:t>IRequest</w:t>
      </w:r>
      <w:proofErr w:type="spellEnd"/>
      <w:r>
        <w:t xml:space="preserve"> </w:t>
      </w:r>
      <w:proofErr w:type="spellStart"/>
      <w:r>
        <w:t>MediatR</w:t>
      </w:r>
      <w:proofErr w:type="spellEnd"/>
      <w:r>
        <w:t xml:space="preserve"> interfész mellett egy további interfészt is, ami jelzi a </w:t>
      </w:r>
      <w:proofErr w:type="spellStart"/>
      <w:r>
        <w:t>pipeline-nak</w:t>
      </w:r>
      <w:proofErr w:type="spellEnd"/>
      <w:r>
        <w:t>, hogy ezzel a kéréssel foglalkoznia kell.</w:t>
      </w:r>
    </w:p>
    <w:p w14:paraId="2C399DE2" w14:textId="178C713D" w:rsidR="00AE357C" w:rsidRDefault="00AE357C" w:rsidP="00BD461E">
      <w:r>
        <w:t xml:space="preserve">Ez az interfész tartalmazza a cache működéséhez szükséges információkat, például, hogy mi a kulcsa a Redis adatbázisban ennek a kérésnek. Itt fontos információ, hogy ez a változó az interfészen van egy </w:t>
      </w:r>
      <w:proofErr w:type="spellStart"/>
      <w:r w:rsidR="00916182">
        <w:t>property</w:t>
      </w:r>
      <w:proofErr w:type="spellEnd"/>
      <w:r w:rsidR="00916182">
        <w:t>-vel</w:t>
      </w:r>
      <w:r>
        <w:t xml:space="preserve"> meghatározva, tehát a kérés további változóiból számított érték is lehet. Például egy adott játék lekérdezése a kérésben található felhasználó játék azonosítójából állítja össze a gyorsítótár kulcsát.</w:t>
      </w:r>
    </w:p>
    <w:p w14:paraId="512C0028" w14:textId="200ED141" w:rsidR="000F4F40" w:rsidRDefault="003F4FDB" w:rsidP="000F4F40">
      <w:r>
        <w:t xml:space="preserve">A </w:t>
      </w:r>
      <w:proofErr w:type="spellStart"/>
      <w:r>
        <w:t>pipeline</w:t>
      </w:r>
      <w:proofErr w:type="spellEnd"/>
      <w:r>
        <w:t xml:space="preserve"> logikája a </w:t>
      </w:r>
      <w:proofErr w:type="spellStart"/>
      <w:r>
        <w:t>Handle</w:t>
      </w:r>
      <w:proofErr w:type="spellEnd"/>
      <w:r>
        <w:t xml:space="preserve"> függvényében található. A függvényen belül több kisebb egység található. Ezek a gyorsítótár lekérdezése a kulccsal és objektumba fordítása, az adott kérés lefuttatása, és az eredmény lementése a gyorsítótárba ugyanúgy az adott kulccsal.</w:t>
      </w:r>
    </w:p>
    <w:p w14:paraId="54FA46DA" w14:textId="20534AE4" w:rsidR="000F4F40" w:rsidRPr="00BD461E" w:rsidRDefault="000F4F40" w:rsidP="000F4F40">
      <w:r>
        <w:t xml:space="preserve">Első lépés, hogy leellenőrizzük, hogy a </w:t>
      </w:r>
      <w:proofErr w:type="spellStart"/>
      <w:r>
        <w:t>BypassCache</w:t>
      </w:r>
      <w:proofErr w:type="spellEnd"/>
      <w:r>
        <w:t xml:space="preserve"> változó igaz-e. Ha igen, akkor lefuttatjuk a kérést a gyorsítótár kérdezése nélkül, és lementjük a gyorsítótárba is az eredményt.</w:t>
      </w:r>
      <w:r w:rsidR="00B4624E">
        <w:t xml:space="preserve"> Ha hamis, akkor először megnézzük a gyorsítótárban megtalálható-e a keresett és lefordítható objektum. Ha igen, akkor további lépés nélkül visszaadjuk. Ha nem találtuk meg a gyorsítótárban, akkor ugyanúgy lefuttatjuk a kérést és lementjük a végén az eredményt.</w:t>
      </w:r>
      <w:r w:rsidR="001D5462">
        <w:t xml:space="preserve"> Ezáltal egy könnyen kezelhető előellenőrzést kialakítva.</w:t>
      </w:r>
    </w:p>
    <w:p w14:paraId="6179F236" w14:textId="403A1AEB" w:rsidR="00EE4BE1" w:rsidRDefault="00EE4BE1" w:rsidP="00EE4BE1">
      <w:pPr>
        <w:pStyle w:val="Cmsor4"/>
      </w:pPr>
      <w:proofErr w:type="spellStart"/>
      <w:r>
        <w:lastRenderedPageBreak/>
        <w:t>Exception</w:t>
      </w:r>
      <w:r w:rsidR="001C61E4">
        <w:t>s</w:t>
      </w:r>
      <w:proofErr w:type="spellEnd"/>
    </w:p>
    <w:p w14:paraId="4747BC1F" w14:textId="0294ACAD" w:rsidR="002E0564" w:rsidRDefault="00D3362E" w:rsidP="002E0564">
      <w:r>
        <w:t>A szoftverben saját hibaosztályok vannak implementálva. Kevés jelentőségük van azonkívül, hogy</w:t>
      </w:r>
      <w:r w:rsidR="00A97FDD">
        <w:t xml:space="preserve"> velük</w:t>
      </w:r>
      <w:r>
        <w:t xml:space="preserve"> átláthatóan kezelhető a saját megfogalmazott hibáink. Ilyen például, mikor az </w:t>
      </w:r>
      <w:proofErr w:type="spellStart"/>
      <w:r>
        <w:t>IValidator</w:t>
      </w:r>
      <w:proofErr w:type="spellEnd"/>
      <w:r>
        <w:t xml:space="preserve"> ellenőrzése elbukik, vagy amikor üres eredménnyel zárul egy adatbázis lekérdezés.</w:t>
      </w:r>
    </w:p>
    <w:p w14:paraId="2D86ECE6" w14:textId="3E7123CC" w:rsidR="00575D56" w:rsidRPr="002E0564" w:rsidRDefault="002D6D89" w:rsidP="002E0564">
      <w:r>
        <w:t xml:space="preserve">Lekezelésük egységesen van megfogalmazva a </w:t>
      </w:r>
      <w:proofErr w:type="spellStart"/>
      <w:r>
        <w:t>ProblemDetails</w:t>
      </w:r>
      <w:proofErr w:type="spellEnd"/>
      <w:r>
        <w:t xml:space="preserve"> segítségével, validációs hibára 400-as hibával, üres eredményre pedig 404-es hibával válaszolva.</w:t>
      </w:r>
      <w:r w:rsidR="007F7018">
        <w:t xml:space="preserve"> Az így kialakított hibarendszer további jövőbeli bővítésre is könnyedén ad lehetőséget. A hiba osztályok száma és bonyolultsága </w:t>
      </w:r>
      <w:r w:rsidR="009768C8">
        <w:t>ezáltal</w:t>
      </w:r>
      <w:r w:rsidR="007F7018">
        <w:t xml:space="preserve"> könnyedén </w:t>
      </w:r>
      <w:proofErr w:type="spellStart"/>
      <w:r w:rsidR="007F7018">
        <w:t>skálázódik</w:t>
      </w:r>
      <w:proofErr w:type="spellEnd"/>
      <w:r w:rsidR="007F7018">
        <w:t>.</w:t>
      </w:r>
    </w:p>
    <w:p w14:paraId="58516FBC" w14:textId="11DE7E0E" w:rsidR="001C61E4" w:rsidRDefault="001C61E4" w:rsidP="001C61E4">
      <w:pPr>
        <w:pStyle w:val="Cmsor4"/>
      </w:pPr>
      <w:proofErr w:type="spellStart"/>
      <w:r>
        <w:t>Extensions</w:t>
      </w:r>
      <w:proofErr w:type="spellEnd"/>
    </w:p>
    <w:p w14:paraId="0675F68C" w14:textId="5AB3CB1F" w:rsidR="00D062E5" w:rsidRDefault="00614F8F" w:rsidP="00D062E5">
      <w:r>
        <w:t>Egy egyszerű de fontos egysége a konténereknek a kiegészítő segédfüggvények.</w:t>
      </w:r>
      <w:r w:rsidR="00AE1C6D">
        <w:t xml:space="preserve"> Elsősorban a felhasználó </w:t>
      </w:r>
      <w:proofErr w:type="spellStart"/>
      <w:r w:rsidR="00AE1C6D">
        <w:t>tokenében</w:t>
      </w:r>
      <w:proofErr w:type="spellEnd"/>
      <w:r w:rsidR="00AE1C6D">
        <w:t xml:space="preserve"> található adatok kiolvasására lettek bevezetve. A szerepük tehát a bejelentkezett felhasználót jelképező </w:t>
      </w:r>
      <w:proofErr w:type="spellStart"/>
      <w:r w:rsidR="00AE1C6D">
        <w:t>ClaimsPrincipal</w:t>
      </w:r>
      <w:proofErr w:type="spellEnd"/>
      <w:r w:rsidR="00AE1C6D">
        <w:t xml:space="preserve"> objektumból a megfelelő Claim értékének kiolvasásának kiszervezése egy-egy átláthatóbb függvény mögé. Ezáltal átláthatóbbá téve a felhasználókezelést az egyes lekérdezések implementációjában.</w:t>
      </w:r>
    </w:p>
    <w:p w14:paraId="74ADC1D4" w14:textId="33B3E417" w:rsidR="00CE0F55" w:rsidRDefault="00CE0F55" w:rsidP="00D062E5">
      <w:r>
        <w:t>Például a felhasználó azonosítójának lekérdezése:</w:t>
      </w:r>
    </w:p>
    <w:p w14:paraId="4920400B" w14:textId="77777777" w:rsidR="0025467F" w:rsidRDefault="0025467F" w:rsidP="000C1F96">
      <w:pPr>
        <w:pStyle w:val="Kd"/>
        <w:jc w:val="left"/>
        <w:rPr>
          <w:lang w:eastAsia="hu-HU"/>
        </w:rPr>
      </w:pPr>
      <w:proofErr w:type="spellStart"/>
      <w:r>
        <w:rPr>
          <w:color w:val="0000FF"/>
          <w:lang w:eastAsia="hu-HU"/>
        </w:rPr>
        <w:t>public</w:t>
      </w:r>
      <w:proofErr w:type="spellEnd"/>
      <w:r>
        <w:rPr>
          <w:lang w:eastAsia="hu-HU"/>
        </w:rPr>
        <w:t xml:space="preserve"> </w:t>
      </w:r>
      <w:proofErr w:type="spellStart"/>
      <w:r>
        <w:rPr>
          <w:color w:val="0000FF"/>
          <w:lang w:eastAsia="hu-HU"/>
        </w:rPr>
        <w:t>static</w:t>
      </w:r>
      <w:proofErr w:type="spellEnd"/>
      <w:r>
        <w:rPr>
          <w:lang w:eastAsia="hu-HU"/>
        </w:rPr>
        <w:t xml:space="preserve"> </w:t>
      </w:r>
      <w:proofErr w:type="spellStart"/>
      <w:r>
        <w:rPr>
          <w:color w:val="0000FF"/>
          <w:lang w:eastAsia="hu-HU"/>
        </w:rPr>
        <w:t>string</w:t>
      </w:r>
      <w:proofErr w:type="spellEnd"/>
      <w:r>
        <w:rPr>
          <w:lang w:eastAsia="hu-HU"/>
        </w:rPr>
        <w:t xml:space="preserve"> </w:t>
      </w:r>
      <w:proofErr w:type="spellStart"/>
      <w:proofErr w:type="gramStart"/>
      <w:r>
        <w:rPr>
          <w:lang w:eastAsia="hu-HU"/>
        </w:rPr>
        <w:t>GetUserIdFromJwt</w:t>
      </w:r>
      <w:proofErr w:type="spellEnd"/>
      <w:r>
        <w:rPr>
          <w:lang w:eastAsia="hu-HU"/>
        </w:rPr>
        <w:t>(</w:t>
      </w:r>
      <w:proofErr w:type="spellStart"/>
      <w:proofErr w:type="gramEnd"/>
      <w:r>
        <w:rPr>
          <w:color w:val="0000FF"/>
          <w:lang w:eastAsia="hu-HU"/>
        </w:rPr>
        <w:t>this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ClaimsPrincipal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claimsPrincipal</w:t>
      </w:r>
      <w:proofErr w:type="spellEnd"/>
      <w:r>
        <w:rPr>
          <w:lang w:eastAsia="hu-HU"/>
        </w:rPr>
        <w:t>)</w:t>
      </w:r>
    </w:p>
    <w:p w14:paraId="7545CD9E" w14:textId="77777777" w:rsidR="0025467F" w:rsidRDefault="0025467F" w:rsidP="000C1F96">
      <w:pPr>
        <w:pStyle w:val="Kd"/>
        <w:jc w:val="left"/>
        <w:rPr>
          <w:lang w:eastAsia="hu-HU"/>
        </w:rPr>
      </w:pPr>
      <w:r>
        <w:rPr>
          <w:lang w:eastAsia="hu-HU"/>
        </w:rPr>
        <w:t>{</w:t>
      </w:r>
    </w:p>
    <w:p w14:paraId="11EE2E9F" w14:textId="77777777" w:rsidR="0025467F" w:rsidRDefault="0025467F" w:rsidP="000C1F96">
      <w:pPr>
        <w:pStyle w:val="Kd"/>
        <w:jc w:val="left"/>
        <w:rPr>
          <w:lang w:eastAsia="hu-HU"/>
        </w:rPr>
      </w:pPr>
      <w:r>
        <w:rPr>
          <w:lang w:eastAsia="hu-HU"/>
        </w:rPr>
        <w:t xml:space="preserve">    </w:t>
      </w:r>
      <w:proofErr w:type="spellStart"/>
      <w:r>
        <w:rPr>
          <w:color w:val="0000FF"/>
          <w:lang w:eastAsia="hu-HU"/>
        </w:rPr>
        <w:t>return</w:t>
      </w:r>
      <w:proofErr w:type="spellEnd"/>
      <w:r>
        <w:rPr>
          <w:lang w:eastAsia="hu-HU"/>
        </w:rPr>
        <w:t xml:space="preserve"> </w:t>
      </w:r>
      <w:proofErr w:type="spellStart"/>
      <w:proofErr w:type="gramStart"/>
      <w:r>
        <w:rPr>
          <w:lang w:eastAsia="hu-HU"/>
        </w:rPr>
        <w:t>claimsPrincipal.Claims.FirstOrDefault</w:t>
      </w:r>
      <w:proofErr w:type="spellEnd"/>
      <w:proofErr w:type="gramEnd"/>
      <w:r>
        <w:rPr>
          <w:lang w:eastAsia="hu-HU"/>
        </w:rPr>
        <w:t xml:space="preserve">(x =&gt; </w:t>
      </w:r>
      <w:proofErr w:type="spellStart"/>
      <w:r>
        <w:rPr>
          <w:lang w:eastAsia="hu-HU"/>
        </w:rPr>
        <w:t>x.Type</w:t>
      </w:r>
      <w:proofErr w:type="spellEnd"/>
      <w:r>
        <w:rPr>
          <w:lang w:eastAsia="hu-HU"/>
        </w:rPr>
        <w:t xml:space="preserve"> == </w:t>
      </w:r>
      <w:proofErr w:type="spellStart"/>
      <w:r>
        <w:rPr>
          <w:lang w:eastAsia="hu-HU"/>
        </w:rPr>
        <w:t>JwtClaimTypes.Subject</w:t>
      </w:r>
      <w:proofErr w:type="spellEnd"/>
      <w:r>
        <w:rPr>
          <w:lang w:eastAsia="hu-HU"/>
        </w:rPr>
        <w:t>)?.</w:t>
      </w:r>
      <w:proofErr w:type="spellStart"/>
      <w:r>
        <w:rPr>
          <w:lang w:eastAsia="hu-HU"/>
        </w:rPr>
        <w:t>Value</w:t>
      </w:r>
      <w:proofErr w:type="spellEnd"/>
      <w:r>
        <w:rPr>
          <w:lang w:eastAsia="hu-HU"/>
        </w:rPr>
        <w:t xml:space="preserve"> ?? </w:t>
      </w:r>
      <w:proofErr w:type="spellStart"/>
      <w:r>
        <w:rPr>
          <w:color w:val="0000FF"/>
          <w:lang w:eastAsia="hu-HU"/>
        </w:rPr>
        <w:t>string</w:t>
      </w:r>
      <w:r>
        <w:rPr>
          <w:lang w:eastAsia="hu-HU"/>
        </w:rPr>
        <w:t>.Empty</w:t>
      </w:r>
      <w:proofErr w:type="spellEnd"/>
      <w:r>
        <w:rPr>
          <w:lang w:eastAsia="hu-HU"/>
        </w:rPr>
        <w:t>;</w:t>
      </w:r>
    </w:p>
    <w:p w14:paraId="5BF45133" w14:textId="797F45ED" w:rsidR="00CE0F55" w:rsidRPr="00D062E5" w:rsidRDefault="0025467F" w:rsidP="000C1F96">
      <w:pPr>
        <w:pStyle w:val="Kd"/>
        <w:jc w:val="left"/>
      </w:pPr>
      <w:r>
        <w:rPr>
          <w:lang w:eastAsia="hu-HU"/>
        </w:rPr>
        <w:t>}</w:t>
      </w:r>
    </w:p>
    <w:p w14:paraId="45486D57" w14:textId="73FB8F00" w:rsidR="00FF6FB9" w:rsidRDefault="00FF6FB9" w:rsidP="00FF6FB9">
      <w:pPr>
        <w:pStyle w:val="Cmsor3"/>
      </w:pPr>
      <w:bookmarkStart w:id="53" w:name="_Toc153353899"/>
      <w:r>
        <w:t>API réteg</w:t>
      </w:r>
      <w:bookmarkEnd w:id="53"/>
    </w:p>
    <w:p w14:paraId="7296A0AF" w14:textId="2F1C684B" w:rsidR="00406BF4" w:rsidRDefault="00406BF4" w:rsidP="00406BF4">
      <w:r>
        <w:t>Az egyes konténerekben az API rétegben számos funkció található.</w:t>
      </w:r>
      <w:r w:rsidR="002F469E">
        <w:t xml:space="preserve"> Az itt megvalósított kiegészítő </w:t>
      </w:r>
      <w:r w:rsidR="000A7A5F">
        <w:t>komponensek</w:t>
      </w:r>
      <w:r w:rsidR="002F469E">
        <w:t xml:space="preserve"> nagyban különböznek konténerektől függően</w:t>
      </w:r>
      <w:r w:rsidR="002A5075">
        <w:t>,</w:t>
      </w:r>
      <w:r w:rsidR="002F469E">
        <w:t xml:space="preserve"> </w:t>
      </w:r>
      <w:r w:rsidR="002A5075">
        <w:t>i</w:t>
      </w:r>
      <w:r w:rsidR="002F469E">
        <w:t>lyen például a felhasználókezelés vagy Hangfire ütemezés.</w:t>
      </w:r>
    </w:p>
    <w:p w14:paraId="43513E46" w14:textId="132FAF5C" w:rsidR="00AE27D5" w:rsidRDefault="009A6640" w:rsidP="00B53A4F">
      <w:r>
        <w:t>Ebbe a részlegbe azok a funkciók kerülnek</w:t>
      </w:r>
      <w:r w:rsidR="00E11845">
        <w:t xml:space="preserve">, amik általánosságban megtalálhatóak </w:t>
      </w:r>
      <w:r w:rsidR="00B53A4F">
        <w:t>az egyes konténerek megvalósítása közben.</w:t>
      </w:r>
    </w:p>
    <w:p w14:paraId="49BFFA70" w14:textId="08169954" w:rsidR="00406BF4" w:rsidRDefault="00406BF4" w:rsidP="00406BF4">
      <w:pPr>
        <w:pStyle w:val="Cmsor4"/>
      </w:pPr>
      <w:proofErr w:type="spellStart"/>
      <w:r>
        <w:t>Authentication</w:t>
      </w:r>
      <w:proofErr w:type="spellEnd"/>
    </w:p>
    <w:p w14:paraId="17DAD4D5" w14:textId="38902C01" w:rsidR="00256298" w:rsidRDefault="006D00AD" w:rsidP="00256298">
      <w:r>
        <w:t xml:space="preserve">A szoftverben be van építve </w:t>
      </w:r>
      <w:r w:rsidR="000758BE">
        <w:t xml:space="preserve">felhasználókezelés. Ez a funkció egy azonosító tokent ad át a </w:t>
      </w:r>
      <w:r w:rsidR="002C7C62">
        <w:t>kliensnek, amit az egyes kérések előtt érv</w:t>
      </w:r>
      <w:r w:rsidR="00B607A5">
        <w:t>é</w:t>
      </w:r>
      <w:r w:rsidR="002C7C62">
        <w:t>nyesít</w:t>
      </w:r>
      <w:r w:rsidR="00B607A5">
        <w:t xml:space="preserve"> a szerver</w:t>
      </w:r>
      <w:r w:rsidR="002C7C62">
        <w:t>.</w:t>
      </w:r>
      <w:r w:rsidR="00972FA5">
        <w:t xml:space="preserve"> Ezt az érvényesítést nevezzük </w:t>
      </w:r>
      <w:proofErr w:type="spellStart"/>
      <w:r w:rsidR="00972FA5">
        <w:t>authentikációnak</w:t>
      </w:r>
      <w:proofErr w:type="spellEnd"/>
      <w:r w:rsidR="00972FA5">
        <w:t xml:space="preserve">, amit minden </w:t>
      </w:r>
      <w:r w:rsidR="003D1F7D">
        <w:t>konténer elvégez.</w:t>
      </w:r>
    </w:p>
    <w:p w14:paraId="20CD4CFF" w14:textId="6472096E" w:rsidR="00B62F1D" w:rsidRDefault="00A91D00" w:rsidP="00256298">
      <w:r>
        <w:lastRenderedPageBreak/>
        <w:t xml:space="preserve">A </w:t>
      </w:r>
      <w:r w:rsidR="00911AEB">
        <w:t>JWT alapú authentikáció beállítás</w:t>
      </w:r>
      <w:r w:rsidR="009F65DD">
        <w:t>a</w:t>
      </w:r>
      <w:r w:rsidR="00B03774">
        <w:t xml:space="preserve"> az API rétegen valós</w:t>
      </w:r>
      <w:r w:rsidR="009F65DD">
        <w:t>ult</w:t>
      </w:r>
      <w:r w:rsidR="00B03774">
        <w:t xml:space="preserve"> meg.</w:t>
      </w:r>
      <w:r w:rsidR="009167BB">
        <w:t xml:space="preserve"> Ehhez az IdentityServer</w:t>
      </w:r>
      <w:r w:rsidR="00956BD1">
        <w:t xml:space="preserve"> modulhoz beállított </w:t>
      </w:r>
      <w:r w:rsidR="004E318A">
        <w:t>értékek</w:t>
      </w:r>
      <w:r w:rsidR="003601B5">
        <w:t xml:space="preserve"> lettek</w:t>
      </w:r>
      <w:r w:rsidR="004E318A">
        <w:t xml:space="preserve"> </w:t>
      </w:r>
      <w:r w:rsidR="003601B5">
        <w:t>fel</w:t>
      </w:r>
      <w:r w:rsidR="004E318A">
        <w:t>használ</w:t>
      </w:r>
      <w:r w:rsidR="003601B5">
        <w:t>va</w:t>
      </w:r>
      <w:r w:rsidR="004E318A">
        <w:t xml:space="preserve"> az </w:t>
      </w:r>
      <w:proofErr w:type="spellStart"/>
      <w:proofErr w:type="gramStart"/>
      <w:r w:rsidR="004E318A">
        <w:t>appsettings.json</w:t>
      </w:r>
      <w:proofErr w:type="spellEnd"/>
      <w:proofErr w:type="gramEnd"/>
      <w:r w:rsidR="009B35C3">
        <w:t xml:space="preserve"> konfigurációs</w:t>
      </w:r>
      <w:r w:rsidR="004E318A">
        <w:t xml:space="preserve"> fájlból kiolvasva.</w:t>
      </w:r>
    </w:p>
    <w:p w14:paraId="4654B480" w14:textId="5185C14B" w:rsidR="002C2131" w:rsidRDefault="002C2131" w:rsidP="00256298">
      <w:r>
        <w:t xml:space="preserve">További biztonsági beállítás a CORS bevezetése. </w:t>
      </w:r>
      <w:r w:rsidR="003F60E3" w:rsidRPr="003F60E3">
        <w:t xml:space="preserve">CORS segítségével meghatározhatjuk, hogy a szerver milyen klienssel és milyen módon akar kommunikálni. A módszer alapja, hogy a szervertől eltérő címtől érkező kérések előtt a böngésző egy </w:t>
      </w:r>
      <w:proofErr w:type="spellStart"/>
      <w:r w:rsidR="003F60E3" w:rsidRPr="003F60E3">
        <w:t>preflight</w:t>
      </w:r>
      <w:proofErr w:type="spellEnd"/>
      <w:r w:rsidR="003F60E3" w:rsidRPr="003F60E3">
        <w:t xml:space="preserve"> kérést küld, amivel megkérdezi a szervert, hogy az adott címről, ilyen http fejlécekkel és http metódussal hajlandó-e kommunikálni. Ez egy </w:t>
      </w:r>
      <w:proofErr w:type="spellStart"/>
      <w:r w:rsidR="003F60E3" w:rsidRPr="003F60E3">
        <w:t>options</w:t>
      </w:r>
      <w:proofErr w:type="spellEnd"/>
      <w:r w:rsidR="003F60E3" w:rsidRPr="003F60E3">
        <w:t xml:space="preserve"> http metódusú kérés. Ha a szervernek megfelelő, akkor engedélyezi és elindul a kérés</w:t>
      </w:r>
      <w:r w:rsidR="00BF05F8">
        <w:t>.</w:t>
      </w:r>
      <w:r w:rsidR="003F60E3" w:rsidRPr="003F60E3">
        <w:t xml:space="preserve"> </w:t>
      </w:r>
      <w:r w:rsidR="00BF05F8">
        <w:t>H</w:t>
      </w:r>
      <w:r w:rsidR="003F60E3" w:rsidRPr="003F60E3">
        <w:t>a nem</w:t>
      </w:r>
      <w:r w:rsidR="0029686D">
        <w:t>,</w:t>
      </w:r>
      <w:r w:rsidR="003F60E3" w:rsidRPr="003F60E3">
        <w:t xml:space="preserve"> akkor 403 </w:t>
      </w:r>
      <w:r w:rsidR="00FD2C29">
        <w:t>CORS</w:t>
      </w:r>
      <w:r w:rsidR="003F60E3" w:rsidRPr="003F60E3">
        <w:t xml:space="preserve"> hibával tér vissza.</w:t>
      </w:r>
    </w:p>
    <w:p w14:paraId="39B559D2" w14:textId="2C630313" w:rsidR="0073478A" w:rsidRDefault="0073478A" w:rsidP="00256298">
      <w:r>
        <w:t>A szerveroldali alkalmazásban ezzel be</w:t>
      </w:r>
      <w:r w:rsidR="000A7575">
        <w:t xml:space="preserve"> lett </w:t>
      </w:r>
      <w:r>
        <w:t>állít</w:t>
      </w:r>
      <w:r w:rsidR="000A7575">
        <w:t>va</w:t>
      </w:r>
      <w:r>
        <w:t xml:space="preserve">, hogy </w:t>
      </w:r>
      <w:r w:rsidR="002048A8">
        <w:t xml:space="preserve">az egyes konténerek vagy egymással, vagy a </w:t>
      </w:r>
      <w:r w:rsidR="00BC6BDA">
        <w:t>kliens alkalmazással kommunikálhatnak.</w:t>
      </w:r>
    </w:p>
    <w:p w14:paraId="72F84992" w14:textId="552340F1" w:rsidR="00383CDC" w:rsidRDefault="00383CDC" w:rsidP="00256298">
      <w:r>
        <w:t xml:space="preserve">Emellett </w:t>
      </w:r>
      <w:r w:rsidR="00CF1C11">
        <w:t xml:space="preserve">egy egyszerű segédfilter is bevezetésre került, ami arra szolgál, hogy ha nincs megadva authentikáció az adott kérésen, akkor ránéz a </w:t>
      </w:r>
      <w:r w:rsidR="00477D46">
        <w:t xml:space="preserve">kérés </w:t>
      </w:r>
      <w:proofErr w:type="spellStart"/>
      <w:r w:rsidR="00CF1C11">
        <w:t>query</w:t>
      </w:r>
      <w:proofErr w:type="spellEnd"/>
      <w:r w:rsidR="00CF1C11">
        <w:t xml:space="preserve"> paramétere</w:t>
      </w:r>
      <w:r w:rsidR="00477D46">
        <w:t>i</w:t>
      </w:r>
      <w:r w:rsidR="00CF1C11">
        <w:t xml:space="preserve"> közé is, hogy nem lett-e megadva ott a token értéke. Ez </w:t>
      </w:r>
      <w:r w:rsidR="00C8272D">
        <w:t>például</w:t>
      </w:r>
      <w:r w:rsidR="00CF1C11">
        <w:t xml:space="preserve"> a </w:t>
      </w:r>
      <w:r w:rsidR="00A51E63">
        <w:t>WebSocket kapcsolatnál vagy az egyes képek lekérdezésénél hasznos.</w:t>
      </w:r>
      <w:r w:rsidR="00E32AC3">
        <w:t xml:space="preserve"> A filter függvény bekötése az alkalmazás</w:t>
      </w:r>
      <w:r w:rsidR="00363A3A">
        <w:t xml:space="preserve"> kérései elé</w:t>
      </w:r>
      <w:r w:rsidR="00E32AC3">
        <w:t xml:space="preserve"> elég egyszerűen megoldható</w:t>
      </w:r>
      <w:r w:rsidR="0021564E">
        <w:t xml:space="preserve"> a</w:t>
      </w:r>
      <w:r w:rsidR="0011671B">
        <w:t xml:space="preserve">z </w:t>
      </w:r>
      <w:proofErr w:type="spellStart"/>
      <w:r w:rsidR="00FA1EA1" w:rsidRPr="00FA1EA1">
        <w:t>inicializáció</w:t>
      </w:r>
      <w:proofErr w:type="spellEnd"/>
      <w:r w:rsidR="00FA1EA1">
        <w:t xml:space="preserve"> </w:t>
      </w:r>
      <w:r w:rsidR="0021564E">
        <w:t>konfiguráció</w:t>
      </w:r>
      <w:r w:rsidR="0011671B">
        <w:t>i</w:t>
      </w:r>
      <w:r w:rsidR="0021564E">
        <w:t xml:space="preserve"> között:</w:t>
      </w:r>
    </w:p>
    <w:p w14:paraId="4A540595" w14:textId="57947BE6" w:rsidR="00D77F22" w:rsidRDefault="0021564E" w:rsidP="00D77F22">
      <w:pPr>
        <w:pStyle w:val="Kd"/>
      </w:pPr>
      <w:proofErr w:type="spellStart"/>
      <w:proofErr w:type="gramStart"/>
      <w:r w:rsidRPr="0021564E">
        <w:t>app.Use</w:t>
      </w:r>
      <w:proofErr w:type="spellEnd"/>
      <w:proofErr w:type="gramEnd"/>
      <w:r w:rsidRPr="0021564E">
        <w:t>(</w:t>
      </w:r>
      <w:proofErr w:type="spellStart"/>
      <w:r w:rsidRPr="0021564E">
        <w:t>AuthenticationExtension.AuthQueryStringToHeader</w:t>
      </w:r>
      <w:proofErr w:type="spellEnd"/>
      <w:r w:rsidRPr="0021564E">
        <w:t>);</w:t>
      </w:r>
    </w:p>
    <w:p w14:paraId="40F41107" w14:textId="2E16DC8C" w:rsidR="003D0F2B" w:rsidRDefault="00880189" w:rsidP="0010046E">
      <w:pPr>
        <w:pStyle w:val="Cmsor4"/>
      </w:pPr>
      <w:r>
        <w:t>Swagger</w:t>
      </w:r>
    </w:p>
    <w:p w14:paraId="1A15DA2F" w14:textId="1F9E0E69" w:rsidR="00880189" w:rsidRDefault="00BC748B" w:rsidP="00880189">
      <w:r>
        <w:t>A Swagger fejlesztői felület beállítása is egységesen történt meg.</w:t>
      </w:r>
      <w:r w:rsidR="000A0894">
        <w:t xml:space="preserve"> Ezzel a felülettel könnyedén tudjuk tesztelni az egyes konténerek működését azáltal, hogy az API réteg </w:t>
      </w:r>
      <w:r w:rsidR="004D0902">
        <w:t>interfészét</w:t>
      </w:r>
      <w:r w:rsidR="00566BE8">
        <w:t xml:space="preserve"> kivetítjük egy webes felületre.</w:t>
      </w:r>
    </w:p>
    <w:p w14:paraId="6541691A" w14:textId="5FF7A079" w:rsidR="000C2F86" w:rsidRPr="00880189" w:rsidRDefault="000C2F86" w:rsidP="00880189">
      <w:r>
        <w:t xml:space="preserve">A </w:t>
      </w:r>
      <w:r w:rsidR="00083995">
        <w:t>S</w:t>
      </w:r>
      <w:r>
        <w:t>wagger felület</w:t>
      </w:r>
      <w:r w:rsidR="009A54B2">
        <w:t>e</w:t>
      </w:r>
      <w:r w:rsidR="00BB0D84">
        <w:t>t</w:t>
      </w:r>
      <w:r>
        <w:t xml:space="preserve"> a controllerek függvényei</w:t>
      </w:r>
      <w:r w:rsidR="00BB0D84">
        <w:t>ből</w:t>
      </w:r>
      <w:r>
        <w:t xml:space="preserve"> automatikusan hozz</w:t>
      </w:r>
      <w:r w:rsidR="00B13246">
        <w:t>ák</w:t>
      </w:r>
      <w:r>
        <w:t xml:space="preserve"> létre</w:t>
      </w:r>
      <w:r w:rsidR="00B13246">
        <w:t xml:space="preserve"> az egyes konténerek</w:t>
      </w:r>
      <w:r w:rsidR="000D0D9E">
        <w:t>. Emellett szükség van a bejelentkezés megoldására is a felületről</w:t>
      </w:r>
      <w:r w:rsidR="00381345">
        <w:t>, mivel a kérések nagyrésze egy bejelentkezett felhasználót követel.</w:t>
      </w:r>
      <w:r w:rsidR="000D0D9E">
        <w:t xml:space="preserve"> </w:t>
      </w:r>
      <w:r w:rsidR="00381345">
        <w:t>E</w:t>
      </w:r>
      <w:r w:rsidR="000D0D9E">
        <w:t>zért a Swagger ko</w:t>
      </w:r>
      <w:r w:rsidR="002E132A">
        <w:t xml:space="preserve">nfigurációjánál </w:t>
      </w:r>
      <w:r w:rsidR="00D37692">
        <w:t xml:space="preserve">biztonsági sémaként be van kötve a felhasználókezelési konténer </w:t>
      </w:r>
      <w:r w:rsidR="004963F6">
        <w:t>IdentityServer beléptetési végpontja és a hozzá tartozó azonosító és jelszó.</w:t>
      </w:r>
    </w:p>
    <w:p w14:paraId="6195A2D8" w14:textId="20711EB2" w:rsidR="00406BF4" w:rsidRDefault="00880189" w:rsidP="00406BF4">
      <w:pPr>
        <w:pStyle w:val="Cmsor4"/>
      </w:pPr>
      <w:r>
        <w:t>WebSocket</w:t>
      </w:r>
    </w:p>
    <w:p w14:paraId="12FE6FE8" w14:textId="285431D8" w:rsidR="00D76A87" w:rsidRDefault="003A20AB" w:rsidP="00880189">
      <w:r>
        <w:t xml:space="preserve">A konténerekben megvalósított </w:t>
      </w:r>
      <w:proofErr w:type="spellStart"/>
      <w:r w:rsidR="00DB7FC0">
        <w:t>kétirányú</w:t>
      </w:r>
      <w:proofErr w:type="spellEnd"/>
      <w:r w:rsidR="00DB7FC0">
        <w:t xml:space="preserve"> kapcsolat</w:t>
      </w:r>
      <w:r w:rsidR="003C36B7">
        <w:t>ok</w:t>
      </w:r>
      <w:r w:rsidR="000754CD">
        <w:t>nak</w:t>
      </w:r>
      <w:r w:rsidR="00DB7FC0">
        <w:t xml:space="preserve"> </w:t>
      </w:r>
      <w:r w:rsidR="000754CD">
        <w:t xml:space="preserve">is </w:t>
      </w:r>
      <w:r w:rsidR="00DB7FC0">
        <w:t>azonos logik</w:t>
      </w:r>
      <w:r w:rsidR="000754CD">
        <w:t>ai</w:t>
      </w:r>
      <w:r w:rsidR="00DB7FC0">
        <w:t xml:space="preserve"> alap</w:t>
      </w:r>
      <w:r w:rsidR="000754CD">
        <w:t>jaik</w:t>
      </w:r>
      <w:r w:rsidR="00D600B0">
        <w:t xml:space="preserve"> vannak</w:t>
      </w:r>
      <w:r w:rsidR="00DB7FC0">
        <w:t>.</w:t>
      </w:r>
      <w:r w:rsidR="005401E8">
        <w:t xml:space="preserve"> </w:t>
      </w:r>
      <w:r w:rsidR="00A440AB">
        <w:t xml:space="preserve">Egy </w:t>
      </w:r>
      <w:proofErr w:type="spellStart"/>
      <w:r w:rsidR="00A440AB">
        <w:t>kétirányú</w:t>
      </w:r>
      <w:proofErr w:type="spellEnd"/>
      <w:r w:rsidR="00A440AB">
        <w:t xml:space="preserve"> kapcsolat kiépítéséhez először </w:t>
      </w:r>
      <w:r w:rsidR="00CC6AB6">
        <w:t>ki kell alakítani egy központi osztályt, aminek a Hub ősosztályból kell leszármaznia.</w:t>
      </w:r>
      <w:r w:rsidR="00F61B7B">
        <w:t xml:space="preserve"> Ezen az ősosztályon </w:t>
      </w:r>
      <w:r w:rsidR="00F61B7B">
        <w:lastRenderedPageBreak/>
        <w:t>generikusan megadhatunk egy interfészt, ami konkrét felületet ad arra, hogy a kliens felé milyen eseményeket akarunk továbbítani</w:t>
      </w:r>
      <w:r w:rsidR="00E23392">
        <w:t>,</w:t>
      </w:r>
      <w:r w:rsidR="009F21B7">
        <w:t xml:space="preserve"> milyen paraméterekkel</w:t>
      </w:r>
      <w:r w:rsidR="00F61B7B">
        <w:t>.</w:t>
      </w:r>
    </w:p>
    <w:p w14:paraId="611A5469" w14:textId="54881BAD" w:rsidR="00CB2401" w:rsidRDefault="00BF7640" w:rsidP="00880189">
      <w:r>
        <w:t>Ebből az ősosztályból kapunk két fontos függvényt. Egyik egy kliens csatlakozásának az eseménye, a másik pedig a lecsatlakozása.</w:t>
      </w:r>
      <w:r w:rsidR="00E70ACE">
        <w:t xml:space="preserve"> Mindkettőre tudunk implementációt kötni, </w:t>
      </w:r>
      <w:r w:rsidR="002C697E">
        <w:t xml:space="preserve">kapcsolatot </w:t>
      </w:r>
      <w:r w:rsidR="00E70ACE">
        <w:t>csoportba rendezni.</w:t>
      </w:r>
      <w:r w:rsidR="00A43464">
        <w:t xml:space="preserve"> </w:t>
      </w:r>
      <w:r w:rsidR="00D10BFF">
        <w:t xml:space="preserve">A csatlakozás </w:t>
      </w:r>
      <w:r w:rsidR="009F3031">
        <w:t>eseményén</w:t>
      </w:r>
      <w:r w:rsidR="00DB4463">
        <w:t xml:space="preserve"> a kontextusból kapunk egy </w:t>
      </w:r>
      <w:proofErr w:type="spellStart"/>
      <w:r w:rsidR="00DB4463">
        <w:t>ConnectionId</w:t>
      </w:r>
      <w:proofErr w:type="spellEnd"/>
      <w:r w:rsidR="00DB4463">
        <w:t xml:space="preserve"> azonosítót, </w:t>
      </w:r>
      <w:r w:rsidR="00882933">
        <w:t>ami az adott kapcsolatot jelképezi. Ez különbözik a felhasználó azonosítójától, így további implementációt igényel a komplex alkalmazása.</w:t>
      </w:r>
    </w:p>
    <w:p w14:paraId="318D829C" w14:textId="51BF8CBE" w:rsidR="00880189" w:rsidRDefault="00A43464" w:rsidP="00880189">
      <w:r>
        <w:t xml:space="preserve">Mivel korábban implementáltunk authentikációs filtert, így </w:t>
      </w:r>
      <w:r w:rsidR="005B29D4">
        <w:t>a Hub kontextusán is</w:t>
      </w:r>
      <w:r>
        <w:t xml:space="preserve"> el tudjuk érni az adott felhasználó</w:t>
      </w:r>
      <w:r w:rsidR="0083543E">
        <w:t>nak az adatait</w:t>
      </w:r>
      <w:r>
        <w:t>.</w:t>
      </w:r>
      <w:r w:rsidR="005401E8">
        <w:t xml:space="preserve"> </w:t>
      </w:r>
      <w:r w:rsidR="003E603A">
        <w:t xml:space="preserve">Ezáltal a felcsatlakozás eseményén ki tudjuk olvasni </w:t>
      </w:r>
      <w:r w:rsidR="0083543E">
        <w:t>mindkét azonosítót.</w:t>
      </w:r>
    </w:p>
    <w:p w14:paraId="30306B9A" w14:textId="16A1C8A8" w:rsidR="00235223" w:rsidRDefault="0008029D" w:rsidP="00880189">
      <w:r>
        <w:t xml:space="preserve">A SignalR nem tartja számon a létrehozott kapcsolatokat, úgyhogy </w:t>
      </w:r>
      <w:r w:rsidR="00B95F02">
        <w:t xml:space="preserve">komplexebb feladatok támogatására be lett vezetve a </w:t>
      </w:r>
      <w:proofErr w:type="spellStart"/>
      <w:r w:rsidR="00B95F02">
        <w:t>ConnectionMapping</w:t>
      </w:r>
      <w:proofErr w:type="spellEnd"/>
      <w:r w:rsidR="00B95F02">
        <w:t xml:space="preserve"> struktúra.</w:t>
      </w:r>
      <w:r w:rsidR="00D0316A">
        <w:t xml:space="preserve"> Ez egy egyszerű tárhely, amiben generikusan lehet </w:t>
      </w:r>
      <w:r w:rsidR="00D0510D">
        <w:t xml:space="preserve">tárolni kulcshoz értékeket, és azon segédfüggvényeket hívni. Elsősorban </w:t>
      </w:r>
      <w:r w:rsidR="0068042D">
        <w:t xml:space="preserve">a </w:t>
      </w:r>
      <w:r w:rsidR="00766637">
        <w:t xml:space="preserve">szöveges kapcsolat és felhasználó azonosítók </w:t>
      </w:r>
      <w:r w:rsidR="009F7647">
        <w:t>összekötésére</w:t>
      </w:r>
      <w:r w:rsidR="00766637">
        <w:t xml:space="preserve"> van felhasználva.</w:t>
      </w:r>
      <w:r w:rsidR="00F86553">
        <w:t xml:space="preserve"> Például a barátok kezelésénél szeretnénk látni, hogy ki van jelenleg </w:t>
      </w:r>
      <w:r w:rsidR="00014ED4">
        <w:t>online</w:t>
      </w:r>
      <w:r w:rsidR="00047B49">
        <w:t>. Ezt</w:t>
      </w:r>
      <w:r w:rsidR="00014ED4">
        <w:t xml:space="preserve"> ki tud</w:t>
      </w:r>
      <w:r w:rsidR="0031333F">
        <w:t>j</w:t>
      </w:r>
      <w:r w:rsidR="00014ED4">
        <w:t>uk nyerni abból,</w:t>
      </w:r>
      <w:r w:rsidR="001F152D">
        <w:t xml:space="preserve"> hogy a</w:t>
      </w:r>
      <w:r w:rsidR="00D32304">
        <w:t xml:space="preserve">z </w:t>
      </w:r>
      <w:r w:rsidR="001F152D">
        <w:t>aktív kapcsolatok között jelen van-e a</w:t>
      </w:r>
      <w:r w:rsidR="00D32304">
        <w:t>z adott barátnak a felhaszn</w:t>
      </w:r>
      <w:r w:rsidR="003C4685">
        <w:t>álói azonosítója a segéd tárhelyben</w:t>
      </w:r>
      <w:r w:rsidR="00F26347">
        <w:t xml:space="preserve"> </w:t>
      </w:r>
      <w:r w:rsidR="00F25C3E">
        <w:t>kulcsként</w:t>
      </w:r>
      <w:r w:rsidR="003C4685">
        <w:t>.</w:t>
      </w:r>
    </w:p>
    <w:p w14:paraId="293614C6" w14:textId="18EA36CA" w:rsidR="0055782F" w:rsidRDefault="0055782F" w:rsidP="00880189">
      <w:r>
        <w:t xml:space="preserve">Mivel ez a </w:t>
      </w:r>
      <w:proofErr w:type="spellStart"/>
      <w:r>
        <w:t>ConnectionMapping</w:t>
      </w:r>
      <w:proofErr w:type="spellEnd"/>
      <w:r>
        <w:t xml:space="preserve"> osztály</w:t>
      </w:r>
      <w:r w:rsidR="00796BAC">
        <w:t xml:space="preserve"> egy változóban kezeli</w:t>
      </w:r>
      <w:r w:rsidR="00AF13D4">
        <w:t>,</w:t>
      </w:r>
      <w:r w:rsidR="009B54CE">
        <w:t xml:space="preserve"> perzisztens</w:t>
      </w:r>
      <w:r w:rsidR="00796BAC">
        <w:t xml:space="preserve"> adatbázis nélkül a kapcsolatokat, ezért használata közvetetten egy statikus központ</w:t>
      </w:r>
      <w:r w:rsidR="00857D17">
        <w:t>i osztályon</w:t>
      </w:r>
      <w:r w:rsidR="00796BAC">
        <w:t xml:space="preserve"> keresztül történik. Itt az egyes konténerek a </w:t>
      </w:r>
      <w:proofErr w:type="spellStart"/>
      <w:r w:rsidR="00796BAC">
        <w:t>hubjaikkal</w:t>
      </w:r>
      <w:proofErr w:type="spellEnd"/>
      <w:r w:rsidR="00796BAC">
        <w:t xml:space="preserve"> párhuzamos</w:t>
      </w:r>
      <w:r w:rsidR="00C3022E">
        <w:t xml:space="preserve"> darabszámmal tartalmaznak </w:t>
      </w:r>
      <w:proofErr w:type="spellStart"/>
      <w:r w:rsidR="00C3022E">
        <w:t>ConnectionMapping</w:t>
      </w:r>
      <w:proofErr w:type="spellEnd"/>
      <w:r w:rsidR="00C3022E">
        <w:t xml:space="preserve"> típusú statikus </w:t>
      </w:r>
      <w:proofErr w:type="spellStart"/>
      <w:r w:rsidR="00C3022E">
        <w:t>property</w:t>
      </w:r>
      <w:proofErr w:type="spellEnd"/>
      <w:r w:rsidR="00C3022E">
        <w:t>-ket, amik</w:t>
      </w:r>
      <w:r w:rsidR="00EA04C2">
        <w:t>en hozzáadjuk és töröljük az adott csatlakozó és lecsatlakozó felhasználókat</w:t>
      </w:r>
      <w:r w:rsidR="00AA57BF">
        <w:t xml:space="preserve"> az eseményeik</w:t>
      </w:r>
      <w:r w:rsidR="009B4E59">
        <w:t xml:space="preserve"> mentén</w:t>
      </w:r>
      <w:r w:rsidR="00EA04C2">
        <w:t>.</w:t>
      </w:r>
    </w:p>
    <w:p w14:paraId="26A65546" w14:textId="371EEE28" w:rsidR="00AB1971" w:rsidRDefault="00AB1971" w:rsidP="00880189">
      <w:r>
        <w:t xml:space="preserve">Ez a fajta </w:t>
      </w:r>
      <w:r w:rsidR="00D96F2C">
        <w:t xml:space="preserve">tárhely nagyban hasonlít a Hub beépített csoportkezelőjéhez, viszont ezen </w:t>
      </w:r>
      <w:r w:rsidR="00C01564">
        <w:t xml:space="preserve">ismerjük a tárhely elemeit, és ki tudjuk keresni mi a tartalma. A beépített csoportkezelő így </w:t>
      </w:r>
      <w:r w:rsidR="00E61D7D">
        <w:t>megmaradhat az általános csoport és kapcsolatazonosítók kapcsolatára, amit ez kiegészít, támogat.</w:t>
      </w:r>
    </w:p>
    <w:p w14:paraId="0AE25854" w14:textId="77777777" w:rsidR="00801945" w:rsidRDefault="003C76ED" w:rsidP="00801945">
      <w:pPr>
        <w:pStyle w:val="Kp"/>
      </w:pPr>
      <w:r>
        <w:rPr>
          <w:noProof/>
        </w:rPr>
        <w:lastRenderedPageBreak/>
        <w:drawing>
          <wp:inline distT="0" distB="0" distL="0" distR="0" wp14:anchorId="5A0D1601" wp14:editId="39C2E665">
            <wp:extent cx="5394960" cy="3474720"/>
            <wp:effectExtent l="0" t="0" r="0" b="0"/>
            <wp:docPr id="13908824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34B03" w14:textId="7DD7E6DA" w:rsidR="000F6FD5" w:rsidRDefault="00000000" w:rsidP="007B446B">
      <w:pPr>
        <w:pStyle w:val="Kpalrs"/>
      </w:pPr>
      <w:fldSimple w:instr=" SEQ ábra \* ARABIC ">
        <w:r w:rsidR="00895E7B">
          <w:rPr>
            <w:noProof/>
          </w:rPr>
          <w:t>11</w:t>
        </w:r>
      </w:fldSimple>
      <w:r w:rsidR="00801945">
        <w:t xml:space="preserve">. ábra </w:t>
      </w:r>
      <w:r w:rsidR="005A08C3">
        <w:t>Szerveroldali h</w:t>
      </w:r>
      <w:r w:rsidR="00801945">
        <w:t>ub struktúra</w:t>
      </w:r>
    </w:p>
    <w:p w14:paraId="4AB13D31" w14:textId="2EE50631" w:rsidR="00E05F76" w:rsidRDefault="004B5CB3" w:rsidP="00880189">
      <w:r>
        <w:t>A kapcsolatok és csoportok kiépülésével készenállnak a konténerek a</w:t>
      </w:r>
      <w:r w:rsidR="00AA5A93">
        <w:t xml:space="preserve">z események küldésére. Ezeket megfogalmazhatnánk az egyes </w:t>
      </w:r>
      <w:proofErr w:type="spellStart"/>
      <w:r w:rsidR="00AA5A93">
        <w:t>hubokon</w:t>
      </w:r>
      <w:proofErr w:type="spellEnd"/>
      <w:r w:rsidR="00AA5A93">
        <w:t xml:space="preserve"> is, viszont letisztultabb és egyszerűbb implementációt kapunk </w:t>
      </w:r>
      <w:r w:rsidR="00F64C88">
        <w:t xml:space="preserve">a </w:t>
      </w:r>
      <w:proofErr w:type="spellStart"/>
      <w:r w:rsidR="00F64C88">
        <w:t>dispatcher</w:t>
      </w:r>
      <w:proofErr w:type="spellEnd"/>
      <w:r w:rsidR="00F64C88">
        <w:t xml:space="preserve"> minta felhasználásával.</w:t>
      </w:r>
    </w:p>
    <w:p w14:paraId="1A47580B" w14:textId="735136C1" w:rsidR="00205B5A" w:rsidRDefault="00E012BE" w:rsidP="00880189">
      <w:r>
        <w:t xml:space="preserve">A </w:t>
      </w:r>
      <w:proofErr w:type="spellStart"/>
      <w:r>
        <w:t>hubokon</w:t>
      </w:r>
      <w:proofErr w:type="spellEnd"/>
      <w:r>
        <w:t xml:space="preserve"> </w:t>
      </w:r>
      <w:r w:rsidR="00955561">
        <w:t>üzenet küldése a kliens felé elsősorban valamilyen esemény hatására szokott történni. Ezért, hogy a</w:t>
      </w:r>
      <w:r w:rsidR="001D3A0C">
        <w:t xml:space="preserve">z alap </w:t>
      </w:r>
      <w:r w:rsidR="0055005B">
        <w:t xml:space="preserve">logikai </w:t>
      </w:r>
      <w:r w:rsidR="001D3A0C">
        <w:t xml:space="preserve">funkciók implementációja </w:t>
      </w:r>
      <w:r w:rsidR="0055005B">
        <w:t>elkülönített</w:t>
      </w:r>
      <w:r w:rsidR="001D3A0C">
        <w:t xml:space="preserve"> maradjon, felhasználjuk a </w:t>
      </w:r>
      <w:proofErr w:type="spellStart"/>
      <w:r w:rsidR="001D3A0C">
        <w:t>MediatR</w:t>
      </w:r>
      <w:proofErr w:type="spellEnd"/>
      <w:r w:rsidR="001D3A0C">
        <w:t xml:space="preserve"> </w:t>
      </w:r>
      <w:proofErr w:type="spellStart"/>
      <w:r w:rsidR="0063149A">
        <w:t>p</w:t>
      </w:r>
      <w:r w:rsidR="0063149A" w:rsidRPr="0063149A">
        <w:t>ublish</w:t>
      </w:r>
      <w:proofErr w:type="spellEnd"/>
      <w:r w:rsidR="0063149A" w:rsidRPr="0063149A">
        <w:t>–</w:t>
      </w:r>
      <w:proofErr w:type="spellStart"/>
      <w:r w:rsidR="0063149A" w:rsidRPr="0063149A">
        <w:t>subscribe</w:t>
      </w:r>
      <w:proofErr w:type="spellEnd"/>
      <w:r w:rsidR="0063149A">
        <w:t xml:space="preserve"> </w:t>
      </w:r>
      <w:r w:rsidR="00FE2686">
        <w:t xml:space="preserve">mintára épülő funkcióját. </w:t>
      </w:r>
      <w:r w:rsidR="009863E3">
        <w:t xml:space="preserve">Ezzel a mintával </w:t>
      </w:r>
      <w:proofErr w:type="spellStart"/>
      <w:r w:rsidR="009863E3" w:rsidRPr="009863E3">
        <w:t>INotification</w:t>
      </w:r>
      <w:proofErr w:type="spellEnd"/>
      <w:r w:rsidR="009863E3">
        <w:t xml:space="preserve"> </w:t>
      </w:r>
      <w:r w:rsidR="00AE1C19">
        <w:t xml:space="preserve">osztályból leszármazó </w:t>
      </w:r>
      <w:proofErr w:type="spellStart"/>
      <w:r w:rsidR="00AE1C19">
        <w:t>MediatR</w:t>
      </w:r>
      <w:proofErr w:type="spellEnd"/>
      <w:r w:rsidR="00AE1C19">
        <w:t xml:space="preserve"> események</w:t>
      </w:r>
      <w:r w:rsidR="00B41357">
        <w:t>et tudunk elküldeni</w:t>
      </w:r>
      <w:r w:rsidR="007819EE">
        <w:t xml:space="preserve">, amikre az egyes </w:t>
      </w:r>
      <w:proofErr w:type="spellStart"/>
      <w:r w:rsidR="007819EE">
        <w:t>dispatcher</w:t>
      </w:r>
      <w:proofErr w:type="spellEnd"/>
      <w:r w:rsidR="007819EE">
        <w:t xml:space="preserve"> osztályok feliratkozhatnak.</w:t>
      </w:r>
    </w:p>
    <w:p w14:paraId="3035FD5A" w14:textId="724B6F45" w:rsidR="00E012BE" w:rsidRDefault="0036400C" w:rsidP="00880189">
      <w:r>
        <w:t>Az ilyen elkapott eseményekből kinyerjük, hogy milyen azonosítójú vagy csoportú kliensek felé szeretnénk elküldeni a</w:t>
      </w:r>
      <w:r w:rsidR="00AB6DB9">
        <w:t>z esemény adatait</w:t>
      </w:r>
      <w:r w:rsidR="00205B5A">
        <w:t xml:space="preserve">. Ezután a </w:t>
      </w:r>
      <w:r w:rsidR="009A6EA0">
        <w:t>generikusan megadott interfész segítségével megadhatjuk, hogy a</w:t>
      </w:r>
      <w:r w:rsidR="005E0533">
        <w:t xml:space="preserve"> kiválasztott kliensek csoportja </w:t>
      </w:r>
      <w:r w:rsidR="009A6EA0">
        <w:t xml:space="preserve">felé milyen függvénnyel és paraméterekkel szeretnénk továbbítani az adatokat. </w:t>
      </w:r>
      <w:r w:rsidR="00AA077E">
        <w:t xml:space="preserve">Itt nem kell feltétlen továbbítanunk </w:t>
      </w:r>
      <w:r w:rsidR="0002678D">
        <w:t>paramétert</w:t>
      </w:r>
      <w:r w:rsidR="00AA077E">
        <w:t>, mivel maga az esemény küldése is információt ad a kliensnek.</w:t>
      </w:r>
    </w:p>
    <w:p w14:paraId="34D86FD6" w14:textId="62178042" w:rsidR="00880189" w:rsidRDefault="00880189" w:rsidP="00880189">
      <w:pPr>
        <w:pStyle w:val="Cmsor4"/>
      </w:pPr>
      <w:r>
        <w:t>RabbitMQ</w:t>
      </w:r>
    </w:p>
    <w:p w14:paraId="7C4A4BB7" w14:textId="1F35FFDA" w:rsidR="009952E9" w:rsidRDefault="009952E9" w:rsidP="009952E9">
      <w:r>
        <w:t xml:space="preserve">Ennek a komponensnek az elsődleges és egyetlen feladata események továbbítása konténerek között. Mivel a konténerek határai jól lettek meghúzva, ezért ritkán van </w:t>
      </w:r>
      <w:r>
        <w:lastRenderedPageBreak/>
        <w:t xml:space="preserve">szükség adatok </w:t>
      </w:r>
      <w:r w:rsidR="0032034E">
        <w:t>közvetítésére</w:t>
      </w:r>
      <w:r>
        <w:t xml:space="preserve"> közöttük, viszont </w:t>
      </w:r>
      <w:r w:rsidR="00236E79">
        <w:t>fontos szerepet töltenek be</w:t>
      </w:r>
      <w:r w:rsidR="0032034E">
        <w:t xml:space="preserve"> a funkciók megvalósításakor</w:t>
      </w:r>
      <w:r w:rsidR="00236E79">
        <w:t>.</w:t>
      </w:r>
    </w:p>
    <w:p w14:paraId="21D7FD69" w14:textId="030DA546" w:rsidR="00150A02" w:rsidRDefault="00150A02" w:rsidP="009952E9">
      <w:r>
        <w:t>A jelek továbbításának megvalósítása a MassTransit könyvtár segítségével a producer-consumer mintát követi.</w:t>
      </w:r>
      <w:r w:rsidR="000729AB">
        <w:t xml:space="preserve"> Ez egy gyakori minta elosztott rendszerek közötti kommunikáció implementálása során.</w:t>
      </w:r>
      <w:r w:rsidR="0077219F">
        <w:t xml:space="preserve"> A mint</w:t>
      </w:r>
      <w:r w:rsidR="007D1A54">
        <w:t xml:space="preserve">ában </w:t>
      </w:r>
      <w:r w:rsidR="0077219F">
        <w:t>a producer küldő fél eseményeket pakol egy üzenetsoron, amiről a fogadó consumer rendszer leveszi őket</w:t>
      </w:r>
      <w:r w:rsidR="00E0603B">
        <w:t xml:space="preserve"> és feldolgozza a kapott adatokat</w:t>
      </w:r>
      <w:r w:rsidR="0077219F">
        <w:t>.</w:t>
      </w:r>
      <w:r w:rsidR="00E0603B">
        <w:t xml:space="preserve"> Az alkalmazásban a minta csak korlátozottan van felhasználva egy-egy kommunikáció megvalósítására, de komplexebb problémák megoldására is ad lehetőséget.</w:t>
      </w:r>
    </w:p>
    <w:p w14:paraId="506BF033" w14:textId="30D064FB" w:rsidR="009B1443" w:rsidRDefault="009B1443" w:rsidP="009952E9">
      <w:r>
        <w:t xml:space="preserve">A RabbitMQ egy </w:t>
      </w:r>
      <w:r w:rsidR="00ED7DAE">
        <w:t xml:space="preserve">különálló konténer, ami elvégzi az üzenetek továbbítását. </w:t>
      </w:r>
      <w:r w:rsidR="00D55C5F">
        <w:t>Ahhoz, hogy küldeni lehessen először is szükség van modellekre, amik</w:t>
      </w:r>
      <w:r w:rsidR="00AE297A">
        <w:t xml:space="preserve">ben továbbítjuk az információt a konténerek között. Mivel ennek a modellnek meg kell egyeznie mindkét oldalon, ezért célszerűen a „shared.dal” segédkönyvtárban lett </w:t>
      </w:r>
      <w:r w:rsidR="001E2379">
        <w:t xml:space="preserve">megadva, ahol közösen lehet szerkeszteni vagy bővíteni </w:t>
      </w:r>
      <w:r w:rsidR="006E0F22">
        <w:t xml:space="preserve">változóit </w:t>
      </w:r>
      <w:r w:rsidR="001E2379">
        <w:t xml:space="preserve">mindkét </w:t>
      </w:r>
      <w:r w:rsidR="001A45F0">
        <w:t>oldal</w:t>
      </w:r>
      <w:r w:rsidR="00C25DEB">
        <w:t>nak</w:t>
      </w:r>
      <w:r w:rsidR="001E2379">
        <w:t>.</w:t>
      </w:r>
    </w:p>
    <w:p w14:paraId="23A6C10D" w14:textId="77777777" w:rsidR="00AC1EBD" w:rsidRDefault="00AC1EBD" w:rsidP="00AC1EBD">
      <w:pPr>
        <w:pStyle w:val="Kp"/>
      </w:pPr>
      <w:r>
        <w:rPr>
          <w:noProof/>
        </w:rPr>
        <w:drawing>
          <wp:inline distT="0" distB="0" distL="0" distR="0" wp14:anchorId="2FEF8901" wp14:editId="1367AE47">
            <wp:extent cx="5394960" cy="1775460"/>
            <wp:effectExtent l="0" t="0" r="0" b="0"/>
            <wp:docPr id="2007254747" name="Kép 2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54747" name="Kép 2" descr="A képen szöveg, képernyőkép, Betűtípus, so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3154D" w14:textId="3DCBB828" w:rsidR="00AC1EBD" w:rsidRDefault="00000000" w:rsidP="007B446B">
      <w:pPr>
        <w:pStyle w:val="Kpalrs"/>
      </w:pPr>
      <w:fldSimple w:instr=" SEQ ábra \* ARABIC ">
        <w:r w:rsidR="00895E7B">
          <w:rPr>
            <w:noProof/>
          </w:rPr>
          <w:t>12</w:t>
        </w:r>
      </w:fldSimple>
      <w:r w:rsidR="00AC1EBD">
        <w:t xml:space="preserve">. ábra </w:t>
      </w:r>
      <w:r w:rsidR="00AC1EBD" w:rsidRPr="00AD1AE1">
        <w:t>Consumer példa minta</w:t>
      </w:r>
    </w:p>
    <w:p w14:paraId="1564967A" w14:textId="2EA9B950" w:rsidR="00DC0093" w:rsidRDefault="00CF7223" w:rsidP="009952E9">
      <w:r>
        <w:t xml:space="preserve">A küldő oldalról </w:t>
      </w:r>
      <w:r w:rsidR="008B0330">
        <w:t xml:space="preserve">tehát egy ilyen modellt kell létrehozni az események előtt. Ezeket a modelleket az </w:t>
      </w:r>
      <w:r w:rsidR="0052393D" w:rsidRPr="0052393D">
        <w:t>IPublishEndpoint</w:t>
      </w:r>
      <w:r w:rsidR="0052393D">
        <w:t xml:space="preserve"> injektál</w:t>
      </w:r>
      <w:r w:rsidR="00F638C5">
        <w:t xml:space="preserve">t </w:t>
      </w:r>
      <w:r w:rsidR="00D05A8D">
        <w:t>szolgáltatásával</w:t>
      </w:r>
      <w:r w:rsidR="0052393D">
        <w:t xml:space="preserve"> kell elküldeni a RabbitMQ </w:t>
      </w:r>
      <w:r w:rsidR="005302FB">
        <w:t xml:space="preserve">konténere </w:t>
      </w:r>
      <w:r w:rsidR="0052393D">
        <w:t>felé</w:t>
      </w:r>
      <w:r w:rsidR="006549BC">
        <w:t>.</w:t>
      </w:r>
      <w:r w:rsidR="00104488">
        <w:t xml:space="preserve"> Például </w:t>
      </w:r>
      <w:r w:rsidR="006547F1">
        <w:t xml:space="preserve">amikor egy felhasználó csatlakozik egy váróteremhez, akkor azt el kell küldeni a felhasználókezelő konténernek is, hogy </w:t>
      </w:r>
      <w:r w:rsidR="008D672A">
        <w:t>eltárolhassuk a felhasználó adatai között is</w:t>
      </w:r>
      <w:r w:rsidR="00AF50B6">
        <w:t>:</w:t>
      </w:r>
    </w:p>
    <w:p w14:paraId="0D4C5E37" w14:textId="77777777" w:rsidR="00AF50B6" w:rsidRDefault="00AF50B6" w:rsidP="00AF50B6">
      <w:pPr>
        <w:pStyle w:val="Kd"/>
      </w:pPr>
      <w:proofErr w:type="spellStart"/>
      <w:r>
        <w:t>await</w:t>
      </w:r>
      <w:proofErr w:type="spellEnd"/>
      <w:r>
        <w:t xml:space="preserve"> _</w:t>
      </w:r>
      <w:proofErr w:type="spellStart"/>
      <w:proofErr w:type="gramStart"/>
      <w:r>
        <w:t>endpoint.Publish</w:t>
      </w:r>
      <w:proofErr w:type="spellEnd"/>
      <w:proofErr w:type="gram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LobbyJoinedDTO</w:t>
      </w:r>
      <w:proofErr w:type="spellEnd"/>
    </w:p>
    <w:p w14:paraId="45C72219" w14:textId="77777777" w:rsidR="00AF50B6" w:rsidRDefault="00AF50B6" w:rsidP="00AF50B6">
      <w:pPr>
        <w:pStyle w:val="Kd"/>
      </w:pPr>
      <w:r>
        <w:t>{</w:t>
      </w:r>
    </w:p>
    <w:p w14:paraId="0373E2D1" w14:textId="77777777" w:rsidR="00AF50B6" w:rsidRDefault="00AF50B6" w:rsidP="00AF50B6">
      <w:pPr>
        <w:pStyle w:val="Kd"/>
      </w:pPr>
      <w:r>
        <w:t xml:space="preserve">    </w:t>
      </w:r>
      <w:proofErr w:type="spellStart"/>
      <w:r>
        <w:t>UserId</w:t>
      </w:r>
      <w:proofErr w:type="spellEnd"/>
      <w:r>
        <w:t xml:space="preserve"> = </w:t>
      </w:r>
      <w:proofErr w:type="spellStart"/>
      <w:proofErr w:type="gramStart"/>
      <w:r>
        <w:t>request.PlayerDTO.UserId</w:t>
      </w:r>
      <w:proofErr w:type="spellEnd"/>
      <w:proofErr w:type="gramEnd"/>
      <w:r>
        <w:t>,</w:t>
      </w:r>
    </w:p>
    <w:p w14:paraId="0FD11537" w14:textId="77777777" w:rsidR="00AF50B6" w:rsidRDefault="00AF50B6" w:rsidP="00AF50B6">
      <w:pPr>
        <w:pStyle w:val="Kd"/>
      </w:pPr>
      <w:r>
        <w:t xml:space="preserve">    </w:t>
      </w:r>
      <w:proofErr w:type="spellStart"/>
      <w:r>
        <w:t>LobbyId</w:t>
      </w:r>
      <w:proofErr w:type="spellEnd"/>
      <w:r>
        <w:t xml:space="preserve"> = </w:t>
      </w:r>
      <w:proofErr w:type="spellStart"/>
      <w:proofErr w:type="gramStart"/>
      <w:r>
        <w:t>request.PlayerDTO.LobbyId</w:t>
      </w:r>
      <w:proofErr w:type="spellEnd"/>
      <w:proofErr w:type="gramEnd"/>
    </w:p>
    <w:p w14:paraId="2105F9FA" w14:textId="632795AD" w:rsidR="00AF50B6" w:rsidRDefault="00AF50B6" w:rsidP="00AF50B6">
      <w:pPr>
        <w:pStyle w:val="Kd"/>
      </w:pPr>
      <w:r>
        <w:t xml:space="preserve">}, </w:t>
      </w:r>
      <w:proofErr w:type="spellStart"/>
      <w:r>
        <w:t>cancellationToken</w:t>
      </w:r>
      <w:proofErr w:type="spellEnd"/>
      <w:r>
        <w:t>);</w:t>
      </w:r>
    </w:p>
    <w:p w14:paraId="055D16CC" w14:textId="33DB4043" w:rsidR="00AF50B6" w:rsidRDefault="00B502F3" w:rsidP="00AF50B6">
      <w:r>
        <w:lastRenderedPageBreak/>
        <w:t xml:space="preserve">Ahhoz, hogy küldeni vagy fogadni tudjunk </w:t>
      </w:r>
      <w:r w:rsidR="00F35F65">
        <w:t>üzeneteket</w:t>
      </w:r>
      <w:r w:rsidR="00653BB1">
        <w:t>, definiálnunk kell az API rétegben a MassTransit kapcsolatot.</w:t>
      </w:r>
      <w:r w:rsidR="00A62D37">
        <w:t xml:space="preserve"> MassTransit egy olyan keretrendszer, ami .NET-es alkalmazásokban </w:t>
      </w:r>
      <w:r w:rsidR="00E409EA">
        <w:t xml:space="preserve">segít kialakítani </w:t>
      </w:r>
      <w:r w:rsidR="00DD4200">
        <w:t xml:space="preserve">aszinkron kommunikációt applikációk és szolgáltatások között, többek között a RabbitMQ segítségével is. Az </w:t>
      </w:r>
      <w:r w:rsidR="00DD4200" w:rsidRPr="0052393D">
        <w:t>IPublishEndpoint</w:t>
      </w:r>
      <w:r w:rsidR="00DD4200">
        <w:t xml:space="preserve"> is ennek a </w:t>
      </w:r>
      <w:r w:rsidR="00D11C33">
        <w:t>könyvtárnak a része.</w:t>
      </w:r>
    </w:p>
    <w:p w14:paraId="4C9F44DC" w14:textId="089124BF" w:rsidR="008F5B11" w:rsidRDefault="008F5B11" w:rsidP="00AF50B6">
      <w:r>
        <w:t>Az alkalmazásban a kapcsolat elég alapszintű, mivel kevés funkciój</w:t>
      </w:r>
      <w:r w:rsidR="00F42753">
        <w:t>a</w:t>
      </w:r>
      <w:r>
        <w:t xml:space="preserve"> </w:t>
      </w:r>
      <w:r w:rsidR="00F42753">
        <w:t>van ki</w:t>
      </w:r>
      <w:r>
        <w:t>használ</w:t>
      </w:r>
      <w:r w:rsidR="00F42753">
        <w:t>va</w:t>
      </w:r>
      <w:r>
        <w:t xml:space="preserve">. Viszont </w:t>
      </w:r>
      <w:r w:rsidR="00CB0B41">
        <w:t>sokszínű</w:t>
      </w:r>
      <w:r w:rsidR="00131089">
        <w:t>, komplex</w:t>
      </w:r>
      <w:r w:rsidR="00CB0B41">
        <w:t xml:space="preserve"> kialakítást tesz lehetővé.</w:t>
      </w:r>
      <w:r w:rsidR="00AF04D7">
        <w:t xml:space="preserve"> A kapcsolat </w:t>
      </w:r>
      <w:r w:rsidR="00194D6C">
        <w:t>létrehozása</w:t>
      </w:r>
      <w:r w:rsidR="00AF04D7">
        <w:t xml:space="preserve"> nagyvonalakban így néz ki:</w:t>
      </w:r>
    </w:p>
    <w:p w14:paraId="4024D71D" w14:textId="77777777" w:rsidR="00DF7E1B" w:rsidRDefault="00DF7E1B" w:rsidP="00DF7E1B">
      <w:pPr>
        <w:pStyle w:val="Kd"/>
      </w:pPr>
      <w:proofErr w:type="spellStart"/>
      <w:proofErr w:type="gramStart"/>
      <w:r>
        <w:t>services.AddMassTransit</w:t>
      </w:r>
      <w:proofErr w:type="spellEnd"/>
      <w:proofErr w:type="gramEnd"/>
      <w:r>
        <w:t>(</w:t>
      </w:r>
      <w:proofErr w:type="spellStart"/>
      <w:r>
        <w:t>options</w:t>
      </w:r>
      <w:proofErr w:type="spellEnd"/>
      <w:r>
        <w:t xml:space="preserve"> =&gt;</w:t>
      </w:r>
    </w:p>
    <w:p w14:paraId="605D5098" w14:textId="77777777" w:rsidR="00DF7E1B" w:rsidRDefault="00DF7E1B" w:rsidP="00DF7E1B">
      <w:pPr>
        <w:pStyle w:val="Kd"/>
      </w:pPr>
      <w:r>
        <w:t>{</w:t>
      </w:r>
    </w:p>
    <w:p w14:paraId="76E9C7FC" w14:textId="77777777" w:rsidR="00DF7E1B" w:rsidRDefault="00DF7E1B" w:rsidP="00DF7E1B">
      <w:pPr>
        <w:pStyle w:val="Kd"/>
      </w:pPr>
      <w:r>
        <w:t xml:space="preserve">    </w:t>
      </w:r>
      <w:proofErr w:type="spellStart"/>
      <w:proofErr w:type="gramStart"/>
      <w:r>
        <w:t>options.AddConsumer</w:t>
      </w:r>
      <w:proofErr w:type="spellEnd"/>
      <w:proofErr w:type="gramEnd"/>
      <w:r>
        <w:t>&lt;</w:t>
      </w:r>
      <w:proofErr w:type="spellStart"/>
      <w:r>
        <w:t>LobbyRemoveConsumer</w:t>
      </w:r>
      <w:proofErr w:type="spellEnd"/>
      <w:r>
        <w:t>&gt;();</w:t>
      </w:r>
    </w:p>
    <w:p w14:paraId="01A9F68D" w14:textId="77777777" w:rsidR="00DF7E1B" w:rsidRDefault="00DF7E1B" w:rsidP="00DF7E1B">
      <w:pPr>
        <w:pStyle w:val="Kd"/>
      </w:pPr>
      <w:r>
        <w:t xml:space="preserve">    </w:t>
      </w:r>
      <w:proofErr w:type="spellStart"/>
      <w:proofErr w:type="gramStart"/>
      <w:r>
        <w:t>options.SetKebabCaseEndpointNameFormatter</w:t>
      </w:r>
      <w:proofErr w:type="spellEnd"/>
      <w:proofErr w:type="gramEnd"/>
      <w:r>
        <w:t>();</w:t>
      </w:r>
    </w:p>
    <w:p w14:paraId="70643731" w14:textId="77777777" w:rsidR="00DF7E1B" w:rsidRDefault="00DF7E1B" w:rsidP="00DF7E1B">
      <w:pPr>
        <w:pStyle w:val="Kd"/>
      </w:pPr>
    </w:p>
    <w:p w14:paraId="4FA646F1" w14:textId="77777777" w:rsidR="00DF7E1B" w:rsidRDefault="00DF7E1B" w:rsidP="00DF7E1B">
      <w:pPr>
        <w:pStyle w:val="Kd"/>
      </w:pPr>
      <w:r>
        <w:t xml:space="preserve">    </w:t>
      </w:r>
      <w:proofErr w:type="spellStart"/>
      <w:proofErr w:type="gramStart"/>
      <w:r>
        <w:t>options.UsingRabbitMq</w:t>
      </w:r>
      <w:proofErr w:type="spellEnd"/>
      <w:proofErr w:type="gramEnd"/>
      <w:r>
        <w:t xml:space="preserve">((context, </w:t>
      </w:r>
      <w:proofErr w:type="spellStart"/>
      <w:r>
        <w:t>cfg</w:t>
      </w:r>
      <w:proofErr w:type="spellEnd"/>
      <w:r>
        <w:t>) =&gt;</w:t>
      </w:r>
    </w:p>
    <w:p w14:paraId="38FC5F65" w14:textId="77777777" w:rsidR="00DF7E1B" w:rsidRDefault="00DF7E1B" w:rsidP="00DF7E1B">
      <w:pPr>
        <w:pStyle w:val="Kd"/>
      </w:pPr>
      <w:r>
        <w:t xml:space="preserve">    {</w:t>
      </w:r>
    </w:p>
    <w:p w14:paraId="44E48959" w14:textId="77777777" w:rsidR="00DF7E1B" w:rsidRDefault="00DF7E1B" w:rsidP="00DF7E1B">
      <w:pPr>
        <w:pStyle w:val="Kd"/>
      </w:pPr>
      <w:r>
        <w:t xml:space="preserve">        </w:t>
      </w:r>
      <w:proofErr w:type="spellStart"/>
      <w:proofErr w:type="gramStart"/>
      <w:r>
        <w:t>cfg.Host</w:t>
      </w:r>
      <w:proofErr w:type="spellEnd"/>
      <w:proofErr w:type="gramEnd"/>
      <w:r>
        <w:t>("</w:t>
      </w:r>
      <w:proofErr w:type="spellStart"/>
      <w:r>
        <w:t>rabbitmq</w:t>
      </w:r>
      <w:proofErr w:type="spellEnd"/>
      <w:r>
        <w:t>", "/", h =&gt;</w:t>
      </w:r>
    </w:p>
    <w:p w14:paraId="0E75E524" w14:textId="77777777" w:rsidR="00DF7E1B" w:rsidRDefault="00DF7E1B" w:rsidP="00DF7E1B">
      <w:pPr>
        <w:pStyle w:val="Kd"/>
      </w:pPr>
      <w:r>
        <w:t xml:space="preserve">        {</w:t>
      </w:r>
    </w:p>
    <w:p w14:paraId="532B5078" w14:textId="616F96AB" w:rsidR="00DF7E1B" w:rsidRDefault="00DF7E1B" w:rsidP="00572584">
      <w:pPr>
        <w:pStyle w:val="Kd"/>
      </w:pPr>
      <w:r>
        <w:t xml:space="preserve">            </w:t>
      </w:r>
      <w:r w:rsidR="00572584">
        <w:t>…</w:t>
      </w:r>
    </w:p>
    <w:p w14:paraId="3FBAFC83" w14:textId="77777777" w:rsidR="00DF7E1B" w:rsidRDefault="00DF7E1B" w:rsidP="00DF7E1B">
      <w:pPr>
        <w:pStyle w:val="Kd"/>
      </w:pPr>
      <w:r>
        <w:t xml:space="preserve">        });</w:t>
      </w:r>
    </w:p>
    <w:p w14:paraId="0375FD2B" w14:textId="77777777" w:rsidR="00DF7E1B" w:rsidRDefault="00DF7E1B" w:rsidP="00DF7E1B">
      <w:pPr>
        <w:pStyle w:val="Kd"/>
      </w:pPr>
      <w:r>
        <w:t xml:space="preserve">        </w:t>
      </w:r>
      <w:proofErr w:type="spellStart"/>
      <w:proofErr w:type="gramStart"/>
      <w:r>
        <w:t>cfg.ConfigureEndpoints</w:t>
      </w:r>
      <w:proofErr w:type="spellEnd"/>
      <w:proofErr w:type="gramEnd"/>
      <w:r>
        <w:t>(context);</w:t>
      </w:r>
    </w:p>
    <w:p w14:paraId="607E0A59" w14:textId="77777777" w:rsidR="00DF7E1B" w:rsidRDefault="00DF7E1B" w:rsidP="00DF7E1B">
      <w:pPr>
        <w:pStyle w:val="Kd"/>
      </w:pPr>
      <w:r>
        <w:t xml:space="preserve">    });</w:t>
      </w:r>
    </w:p>
    <w:p w14:paraId="6E158F64" w14:textId="5E5FED38" w:rsidR="00DF7E1B" w:rsidRDefault="00DF7E1B" w:rsidP="00DF7E1B">
      <w:pPr>
        <w:pStyle w:val="Kd"/>
      </w:pPr>
      <w:r>
        <w:t>});</w:t>
      </w:r>
    </w:p>
    <w:p w14:paraId="73298224" w14:textId="78567D64" w:rsidR="002404A7" w:rsidRDefault="00875E71" w:rsidP="00AC1EBD">
      <w:r>
        <w:t>A kapcsolatban a</w:t>
      </w:r>
      <w:r w:rsidR="00736A4C">
        <w:t xml:space="preserve"> hozzáadott consumerek teszik ki a fogadó oldalát az eseményeknek. Ezekből tetszőleges számút definiálhatunk az alkalmazásokban.</w:t>
      </w:r>
      <w:r w:rsidR="00DB1B65">
        <w:t xml:space="preserve"> A</w:t>
      </w:r>
      <w:r w:rsidR="00620F6A">
        <w:t xml:space="preserve"> regisztráció során a</w:t>
      </w:r>
      <w:r w:rsidR="00DB1B65">
        <w:t xml:space="preserve"> host beállítása tartalmaz további </w:t>
      </w:r>
      <w:r w:rsidR="00741C10">
        <w:t>konfigurációkat</w:t>
      </w:r>
      <w:r w:rsidR="00DB1B65">
        <w:t>, mint például a felhasználónév és jelszó megadása a RabbitMQ konténerhez.</w:t>
      </w:r>
    </w:p>
    <w:p w14:paraId="017A6480" w14:textId="79D0F629" w:rsidR="006B7AB2" w:rsidRDefault="006B7AB2" w:rsidP="006B7AB2">
      <w:pPr>
        <w:pStyle w:val="Cmsor3"/>
      </w:pPr>
      <w:bookmarkStart w:id="54" w:name="_Toc153353900"/>
      <w:r>
        <w:t>API Gateway</w:t>
      </w:r>
      <w:bookmarkEnd w:id="54"/>
    </w:p>
    <w:p w14:paraId="00CCBDEF" w14:textId="59E0AFA2" w:rsidR="001F421E" w:rsidRDefault="001F421E" w:rsidP="001F421E">
      <w:r>
        <w:t xml:space="preserve">A Gateway alapvető feladata a </w:t>
      </w:r>
      <w:r w:rsidR="00F11276">
        <w:t>konténerek elfedése, és egy közös interfész definiálása</w:t>
      </w:r>
      <w:r w:rsidR="00E95D93">
        <w:t xml:space="preserve"> felettük</w:t>
      </w:r>
      <w:r w:rsidR="00F11276">
        <w:t xml:space="preserve">. Tehát </w:t>
      </w:r>
      <w:r w:rsidR="00606BFC">
        <w:t>meg kell benne határozni, hogy</w:t>
      </w:r>
      <w:r w:rsidR="00792909">
        <w:t xml:space="preserve"> milyen konténerekben, milyen végpontok hova legyenek bekötve.</w:t>
      </w:r>
      <w:r w:rsidR="005225A0">
        <w:t xml:space="preserve"> Erre az Ocelot </w:t>
      </w:r>
      <w:r w:rsidR="000C1ED2">
        <w:t xml:space="preserve">keretrendszer </w:t>
      </w:r>
      <w:r w:rsidR="005225A0">
        <w:t xml:space="preserve">egy </w:t>
      </w:r>
      <w:proofErr w:type="gramStart"/>
      <w:r w:rsidR="005225A0">
        <w:t>ocelot.json</w:t>
      </w:r>
      <w:proofErr w:type="gramEnd"/>
      <w:r w:rsidR="005225A0">
        <w:t xml:space="preserve"> nevű konfigurációs fájl létrehozásaként ad lehetőséget, ahol az átkötés mellett tetszőleges további </w:t>
      </w:r>
      <w:r w:rsidR="00E64B14">
        <w:t xml:space="preserve">beállítást tudunk hozzáadni a végpontokhoz. Ilyen </w:t>
      </w:r>
      <w:r w:rsidR="0034534B">
        <w:t xml:space="preserve">beállítás </w:t>
      </w:r>
      <w:r w:rsidR="00E64B14">
        <w:t>például az authentikáció ellenőrzése.</w:t>
      </w:r>
    </w:p>
    <w:p w14:paraId="1657937B" w14:textId="374563C4" w:rsidR="007218A7" w:rsidRPr="001F421E" w:rsidRDefault="00CA20D8" w:rsidP="001F421E">
      <w:r>
        <w:t>A JSON fájlban konténeren belüli útvonalat és konfiguráció</w:t>
      </w:r>
      <w:r w:rsidR="00C21461">
        <w:t xml:space="preserve">t a downstream </w:t>
      </w:r>
      <w:r w:rsidR="00895A1F">
        <w:t xml:space="preserve">előtagú </w:t>
      </w:r>
      <w:r w:rsidR="00C21461">
        <w:t>értékek jelölik, és a külvilág felé irányított értékek pedig az upstream</w:t>
      </w:r>
      <w:r w:rsidR="00F926FC">
        <w:t xml:space="preserve"> előtaggal vannak ellátva</w:t>
      </w:r>
      <w:r w:rsidR="00C21461">
        <w:t>.</w:t>
      </w:r>
      <w:r w:rsidR="004823D7">
        <w:t xml:space="preserve"> </w:t>
      </w:r>
      <w:r w:rsidR="00E94749">
        <w:t>Például a</w:t>
      </w:r>
      <w:r w:rsidR="004823D7">
        <w:t xml:space="preserve"> „</w:t>
      </w:r>
      <w:r w:rsidR="004823D7" w:rsidRPr="004823D7">
        <w:t>DownstreamHostAndPorts</w:t>
      </w:r>
      <w:r w:rsidR="004823D7">
        <w:t>” tartalmazza, hogy pontosan m</w:t>
      </w:r>
      <w:r w:rsidR="005C44A9">
        <w:t>ilyen</w:t>
      </w:r>
      <w:r w:rsidR="004823D7">
        <w:t xml:space="preserve"> konténer </w:t>
      </w:r>
      <w:r w:rsidR="005C44A9">
        <w:t xml:space="preserve">cím </w:t>
      </w:r>
      <w:r w:rsidR="004823D7">
        <w:t>felé irányítjuk</w:t>
      </w:r>
      <w:r w:rsidR="005469F4">
        <w:t xml:space="preserve"> </w:t>
      </w:r>
      <w:r w:rsidR="005C558A">
        <w:t>az adott kérést</w:t>
      </w:r>
      <w:r w:rsidR="004823D7">
        <w:t>.</w:t>
      </w:r>
    </w:p>
    <w:p w14:paraId="6F0B74CC" w14:textId="20A98A4B" w:rsidR="003C369D" w:rsidRDefault="003C369D" w:rsidP="003C369D">
      <w:pPr>
        <w:pStyle w:val="Cmsor4"/>
      </w:pPr>
      <w:r>
        <w:lastRenderedPageBreak/>
        <w:t>SwaggerForOcelot</w:t>
      </w:r>
    </w:p>
    <w:p w14:paraId="5B37EDD5" w14:textId="5E84230F" w:rsidR="001A032D" w:rsidRDefault="001A032D" w:rsidP="001A032D">
      <w:r>
        <w:t xml:space="preserve">Egy praktikus segédkönyvtár, aminek a segítségével </w:t>
      </w:r>
      <w:r w:rsidR="00EF69BA">
        <w:t>S</w:t>
      </w:r>
      <w:r w:rsidR="00B92E1A">
        <w:t>wagger felületet tudunk biztosítani az ocelot által kezelt interfésznek</w:t>
      </w:r>
      <w:r w:rsidR="00AE286D">
        <w:t>.</w:t>
      </w:r>
      <w:r w:rsidR="007B7F97">
        <w:t xml:space="preserve"> Mivel az interfész mindenféle konténerből tartalmaz végpontokat, ezért lehetőség</w:t>
      </w:r>
      <w:r w:rsidR="00605C3D">
        <w:t>et</w:t>
      </w:r>
      <w:r w:rsidR="007B7F97">
        <w:t xml:space="preserve"> </w:t>
      </w:r>
      <w:r w:rsidR="00605C3D">
        <w:t>ad</w:t>
      </w:r>
      <w:r w:rsidR="007B7F97">
        <w:t xml:space="preserve"> saját </w:t>
      </w:r>
      <w:r w:rsidR="00F87F5F">
        <w:t>elválasztást adni a konfigurációk</w:t>
      </w:r>
      <w:r w:rsidR="002A71F4">
        <w:t xml:space="preserve"> megjelenítésének</w:t>
      </w:r>
      <w:r w:rsidR="00F87F5F">
        <w:t xml:space="preserve">. Ezáltal a </w:t>
      </w:r>
      <w:r w:rsidR="00950CD2">
        <w:t>S</w:t>
      </w:r>
      <w:r w:rsidR="00F87F5F">
        <w:t xml:space="preserve">wagger beépített lapozója </w:t>
      </w:r>
      <w:r w:rsidR="00404BEF">
        <w:t xml:space="preserve">segítségével tudjuk kiválasztani a megtekintendő konténerek </w:t>
      </w:r>
      <w:r w:rsidR="00950CD2">
        <w:t>S</w:t>
      </w:r>
      <w:r w:rsidR="00404BEF">
        <w:t>wagger sémáit.</w:t>
      </w:r>
    </w:p>
    <w:p w14:paraId="66602168" w14:textId="2BF2ED89" w:rsidR="0099786C" w:rsidRDefault="0056318A" w:rsidP="001A032D">
      <w:r>
        <w:t xml:space="preserve">A könyvtár felhasználásánál nem csak a </w:t>
      </w:r>
      <w:r w:rsidR="00DB605C">
        <w:t>S</w:t>
      </w:r>
      <w:r w:rsidR="00717717">
        <w:t xml:space="preserve">wagger felületet tudjuk felosztani, hanem az </w:t>
      </w:r>
      <w:proofErr w:type="gramStart"/>
      <w:r w:rsidR="00717717">
        <w:t>ocelot.json</w:t>
      </w:r>
      <w:proofErr w:type="gramEnd"/>
      <w:r w:rsidR="00717717">
        <w:t xml:space="preserve"> konfigurációs értékeket is szétszedhetjük külön JSON fájlokba. </w:t>
      </w:r>
      <w:r w:rsidR="00817479">
        <w:t xml:space="preserve">Ehhez a könyvtár regisztrálásakor meg kell határoznunk, hogy milyen útvonalon található ez a könyvtár. </w:t>
      </w:r>
      <w:r w:rsidR="00312A6D">
        <w:t>Ebben a projektben</w:t>
      </w:r>
      <w:r w:rsidR="00817479">
        <w:t xml:space="preserve"> a Routes mappába</w:t>
      </w:r>
      <w:r w:rsidR="00BA0E0C">
        <w:t xml:space="preserve"> lett szervezve</w:t>
      </w:r>
      <w:r w:rsidR="00817479">
        <w:t xml:space="preserve"> minden </w:t>
      </w:r>
      <w:r w:rsidR="00301B3A">
        <w:t>ocelot konfigurációs fájl:</w:t>
      </w:r>
    </w:p>
    <w:p w14:paraId="2D611ADA" w14:textId="6574FD19" w:rsidR="00301B3A" w:rsidRDefault="00301B3A" w:rsidP="001D33F1">
      <w:pPr>
        <w:pStyle w:val="Kd"/>
      </w:pPr>
      <w:proofErr w:type="spellStart"/>
      <w:proofErr w:type="gramStart"/>
      <w:r>
        <w:t>builder.Configuration</w:t>
      </w:r>
      <w:proofErr w:type="spellEnd"/>
      <w:proofErr w:type="gramEnd"/>
    </w:p>
    <w:p w14:paraId="014FD8FE" w14:textId="77777777" w:rsidR="00301B3A" w:rsidRDefault="00301B3A" w:rsidP="00301B3A">
      <w:pPr>
        <w:pStyle w:val="Kd"/>
      </w:pPr>
      <w:r>
        <w:t xml:space="preserve">    </w:t>
      </w:r>
      <w:proofErr w:type="gramStart"/>
      <w:r>
        <w:t>.</w:t>
      </w:r>
      <w:proofErr w:type="spellStart"/>
      <w:r>
        <w:t>AddOcelotWithSwaggerSupport</w:t>
      </w:r>
      <w:proofErr w:type="spellEnd"/>
      <w:proofErr w:type="gramEnd"/>
      <w:r>
        <w:t>((</w:t>
      </w:r>
      <w:proofErr w:type="spellStart"/>
      <w:r>
        <w:t>options</w:t>
      </w:r>
      <w:proofErr w:type="spellEnd"/>
      <w:r>
        <w:t>) =&gt;</w:t>
      </w:r>
    </w:p>
    <w:p w14:paraId="6F4439CC" w14:textId="77777777" w:rsidR="00301B3A" w:rsidRDefault="00301B3A" w:rsidP="00301B3A">
      <w:pPr>
        <w:pStyle w:val="Kd"/>
      </w:pPr>
      <w:r>
        <w:t xml:space="preserve">    {</w:t>
      </w:r>
    </w:p>
    <w:p w14:paraId="276A49CA" w14:textId="77777777" w:rsidR="00301B3A" w:rsidRDefault="00301B3A" w:rsidP="00301B3A">
      <w:pPr>
        <w:pStyle w:val="Kd"/>
      </w:pPr>
      <w:r>
        <w:t xml:space="preserve">        </w:t>
      </w:r>
      <w:proofErr w:type="spellStart"/>
      <w:proofErr w:type="gramStart"/>
      <w:r>
        <w:t>options.Folder</w:t>
      </w:r>
      <w:proofErr w:type="spellEnd"/>
      <w:proofErr w:type="gramEnd"/>
      <w:r>
        <w:t xml:space="preserve"> = "Routes";</w:t>
      </w:r>
    </w:p>
    <w:p w14:paraId="339D8102" w14:textId="77777777" w:rsidR="00301B3A" w:rsidRDefault="00301B3A" w:rsidP="00301B3A">
      <w:pPr>
        <w:pStyle w:val="Kd"/>
      </w:pPr>
      <w:r>
        <w:t xml:space="preserve">        </w:t>
      </w:r>
      <w:proofErr w:type="spellStart"/>
      <w:proofErr w:type="gramStart"/>
      <w:r>
        <w:t>options.FileOfSwaggerEndPoints</w:t>
      </w:r>
      <w:proofErr w:type="spellEnd"/>
      <w:proofErr w:type="gramEnd"/>
      <w:r>
        <w:t xml:space="preserve"> = "</w:t>
      </w:r>
      <w:proofErr w:type="spellStart"/>
      <w:r>
        <w:t>ocelot.swagger</w:t>
      </w:r>
      <w:proofErr w:type="spellEnd"/>
      <w:r>
        <w:t>";</w:t>
      </w:r>
    </w:p>
    <w:p w14:paraId="64A3261D" w14:textId="5BDCA2D5" w:rsidR="00301B3A" w:rsidRDefault="00301B3A" w:rsidP="00301B3A">
      <w:pPr>
        <w:pStyle w:val="Kd"/>
      </w:pPr>
      <w:r>
        <w:t xml:space="preserve">    })</w:t>
      </w:r>
      <w:r w:rsidR="001D33F1">
        <w:t>;</w:t>
      </w:r>
    </w:p>
    <w:p w14:paraId="014C5A71" w14:textId="4BD25CEB" w:rsidR="001D33F1" w:rsidRDefault="001D33F1" w:rsidP="001D33F1">
      <w:r>
        <w:t>A</w:t>
      </w:r>
      <w:r w:rsidR="00073F29">
        <w:t xml:space="preserve"> fájlok olyan konvenciót kaptak, hogy „</w:t>
      </w:r>
      <w:proofErr w:type="gramStart"/>
      <w:r w:rsidR="00073F29">
        <w:t>ocelot.{</w:t>
      </w:r>
      <w:proofErr w:type="gramEnd"/>
      <w:r w:rsidR="00073F29">
        <w:t xml:space="preserve">konténer neve}.json”. </w:t>
      </w:r>
      <w:r w:rsidR="00E24785">
        <w:t xml:space="preserve">Emellett található egy </w:t>
      </w:r>
      <w:proofErr w:type="gramStart"/>
      <w:r w:rsidR="00E24785">
        <w:t>ocelot.ws.json</w:t>
      </w:r>
      <w:proofErr w:type="gramEnd"/>
      <w:r w:rsidR="00E24785">
        <w:t xml:space="preserve"> fájl, ami a WebSocket </w:t>
      </w:r>
      <w:r w:rsidR="002B666C">
        <w:t>útvonalak megfelelő átirányításáért felel</w:t>
      </w:r>
      <w:r w:rsidR="00E832B6">
        <w:t>,</w:t>
      </w:r>
      <w:r w:rsidR="002B666C">
        <w:t xml:space="preserve"> </w:t>
      </w:r>
      <w:r w:rsidR="00E832B6">
        <w:t xml:space="preserve">és </w:t>
      </w:r>
      <w:r w:rsidR="002B666C">
        <w:t xml:space="preserve">egy ocelot.swagger.json, ami a </w:t>
      </w:r>
      <w:r w:rsidR="00C4112E">
        <w:t>Swagger feldarabolásának beállításáért felel.</w:t>
      </w:r>
    </w:p>
    <w:p w14:paraId="048A6650" w14:textId="149A1C38" w:rsidR="00A77AB9" w:rsidRDefault="00D5106B" w:rsidP="001D33F1">
      <w:r>
        <w:t xml:space="preserve">Ahhoz, hogy </w:t>
      </w:r>
      <w:r w:rsidR="00771F02">
        <w:t xml:space="preserve">fel tudjuk darabolni a kéréseket külön felületekre, ahhoz minden kérésnek tartalmaznia kell egy SwaggerKey konfigurációs értéket, ami az </w:t>
      </w:r>
      <w:proofErr w:type="gramStart"/>
      <w:r w:rsidR="00771F02">
        <w:t>ocelot.swagger</w:t>
      </w:r>
      <w:proofErr w:type="gramEnd"/>
      <w:r w:rsidR="00771F02">
        <w:t xml:space="preserve">.json </w:t>
      </w:r>
      <w:r w:rsidR="007E4830">
        <w:t>fájlban hozzápárosít egy belső swagger konfigurációt. E</w:t>
      </w:r>
      <w:r w:rsidR="000F33B2">
        <w:t>nnek</w:t>
      </w:r>
      <w:r w:rsidR="007E4830">
        <w:t xml:space="preserve"> a fájl</w:t>
      </w:r>
      <w:r w:rsidR="000F33B2">
        <w:t>nak</w:t>
      </w:r>
      <w:r w:rsidR="007E4830">
        <w:t xml:space="preserve"> az </w:t>
      </w:r>
      <w:r w:rsidR="000F33B2">
        <w:t>elemei</w:t>
      </w:r>
      <w:r w:rsidR="007E4830">
        <w:t xml:space="preserve"> tartalmazzák a kulcsot, amit a kérésekbe rakunk, és</w:t>
      </w:r>
      <w:r w:rsidR="00D05A1B">
        <w:t xml:space="preserve"> mellette</w:t>
      </w:r>
      <w:r w:rsidR="007E4830">
        <w:t xml:space="preserve"> a swagger felület beállításait. Például a felhasználókezelő konténer</w:t>
      </w:r>
      <w:r w:rsidR="00332E15">
        <w:t xml:space="preserve"> konfigurációs</w:t>
      </w:r>
      <w:r w:rsidR="007E4830">
        <w:t xml:space="preserve"> </w:t>
      </w:r>
      <w:r w:rsidR="00CC01FC">
        <w:t>értéke:</w:t>
      </w:r>
    </w:p>
    <w:p w14:paraId="6DC5568C" w14:textId="77777777" w:rsidR="00CC01FC" w:rsidRDefault="00CC01FC" w:rsidP="00CC01FC">
      <w:pPr>
        <w:pStyle w:val="Kd"/>
      </w:pPr>
      <w:r>
        <w:t>{</w:t>
      </w:r>
    </w:p>
    <w:p w14:paraId="469622CF" w14:textId="77777777" w:rsidR="00CC01FC" w:rsidRDefault="00CC01FC" w:rsidP="00CC01FC">
      <w:pPr>
        <w:pStyle w:val="Kd"/>
      </w:pPr>
      <w:r>
        <w:t xml:space="preserve">  "Key": "</w:t>
      </w:r>
      <w:proofErr w:type="spellStart"/>
      <w:r>
        <w:t>user</w:t>
      </w:r>
      <w:proofErr w:type="spellEnd"/>
      <w:r>
        <w:t>",</w:t>
      </w:r>
    </w:p>
    <w:p w14:paraId="08C2330C" w14:textId="77777777" w:rsidR="00CC01FC" w:rsidRDefault="00CC01FC" w:rsidP="00CC01FC">
      <w:pPr>
        <w:pStyle w:val="Kd"/>
      </w:pPr>
      <w:r>
        <w:t xml:space="preserve">  "Config": [</w:t>
      </w:r>
    </w:p>
    <w:p w14:paraId="1D2D10A7" w14:textId="77777777" w:rsidR="00CC01FC" w:rsidRDefault="00CC01FC" w:rsidP="00CC01FC">
      <w:pPr>
        <w:pStyle w:val="Kd"/>
      </w:pPr>
      <w:r>
        <w:t xml:space="preserve">    {</w:t>
      </w:r>
    </w:p>
    <w:p w14:paraId="64E4A078" w14:textId="77777777" w:rsidR="00CC01FC" w:rsidRDefault="00CC01FC" w:rsidP="00CC01FC">
      <w:pPr>
        <w:pStyle w:val="Kd"/>
      </w:pPr>
      <w:r>
        <w:t xml:space="preserve">      "Name": "User API",</w:t>
      </w:r>
    </w:p>
    <w:p w14:paraId="31ED1893" w14:textId="77777777" w:rsidR="00CC01FC" w:rsidRDefault="00CC01FC" w:rsidP="00CC01FC">
      <w:pPr>
        <w:pStyle w:val="Kd"/>
      </w:pPr>
      <w:r>
        <w:t xml:space="preserve">      "Version": "v1",</w:t>
      </w:r>
    </w:p>
    <w:p w14:paraId="6FD49857" w14:textId="77777777" w:rsidR="00CC01FC" w:rsidRDefault="00CC01FC" w:rsidP="00CC01FC">
      <w:pPr>
        <w:pStyle w:val="Kd"/>
      </w:pPr>
      <w:r>
        <w:t xml:space="preserve">      "</w:t>
      </w:r>
      <w:proofErr w:type="spellStart"/>
      <w:r>
        <w:t>Url</w:t>
      </w:r>
      <w:proofErr w:type="spellEnd"/>
      <w:r>
        <w:t>": "http://user.api/swagger/v1/swagger.json"</w:t>
      </w:r>
    </w:p>
    <w:p w14:paraId="49E532BF" w14:textId="77777777" w:rsidR="00CC01FC" w:rsidRDefault="00CC01FC" w:rsidP="00CC01FC">
      <w:pPr>
        <w:pStyle w:val="Kd"/>
      </w:pPr>
      <w:r>
        <w:t xml:space="preserve">    }</w:t>
      </w:r>
    </w:p>
    <w:p w14:paraId="78D8AE03" w14:textId="77777777" w:rsidR="00CC01FC" w:rsidRDefault="00CC01FC" w:rsidP="00CC01FC">
      <w:pPr>
        <w:pStyle w:val="Kd"/>
      </w:pPr>
      <w:r>
        <w:t xml:space="preserve">  ]</w:t>
      </w:r>
    </w:p>
    <w:p w14:paraId="370A564C" w14:textId="2B98A71F" w:rsidR="00CC01FC" w:rsidRDefault="00CC01FC" w:rsidP="00CC01FC">
      <w:pPr>
        <w:pStyle w:val="Kd"/>
      </w:pPr>
      <w:r>
        <w:t>}</w:t>
      </w:r>
    </w:p>
    <w:p w14:paraId="3E684B1C" w14:textId="71FE91C8" w:rsidR="00B507C7" w:rsidRDefault="00B507C7" w:rsidP="00B507C7">
      <w:pPr>
        <w:pStyle w:val="Cmsor2"/>
      </w:pPr>
      <w:bookmarkStart w:id="55" w:name="_Toc153353901"/>
      <w:r>
        <w:lastRenderedPageBreak/>
        <w:t>Kliensoldali funkciók</w:t>
      </w:r>
      <w:bookmarkEnd w:id="55"/>
    </w:p>
    <w:p w14:paraId="7A44C926" w14:textId="417DCE4D" w:rsidR="00B507C7" w:rsidRDefault="00732509" w:rsidP="00732509">
      <w:pPr>
        <w:pStyle w:val="Cmsor3"/>
      </w:pPr>
      <w:bookmarkStart w:id="56" w:name="_Toc153353902"/>
      <w:r>
        <w:t>Dotenv</w:t>
      </w:r>
      <w:bookmarkEnd w:id="56"/>
    </w:p>
    <w:p w14:paraId="45A56AE1" w14:textId="611AB437" w:rsidR="00C03597" w:rsidRDefault="00BF73E9" w:rsidP="00C03597">
      <w:r>
        <w:t xml:space="preserve">A könyvtár felhasználásánál a cél az volt, hogy verziókezelés nélkül, de a beépített </w:t>
      </w:r>
      <w:r w:rsidR="00577D39">
        <w:t xml:space="preserve">Angular </w:t>
      </w:r>
      <w:r w:rsidR="004475DC">
        <w:t>módszerrel lehessen kezelni a környezeti változókat.</w:t>
      </w:r>
      <w:r w:rsidR="00515E07">
        <w:t xml:space="preserve"> Az implementáció során </w:t>
      </w:r>
      <w:proofErr w:type="gramStart"/>
      <w:r w:rsidR="00515E07">
        <w:t>egy .env</w:t>
      </w:r>
      <w:proofErr w:type="gramEnd"/>
      <w:r w:rsidR="00515E07">
        <w:t xml:space="preserve"> nevű verziókezeletlen fájlban helyezzük el a </w:t>
      </w:r>
      <w:r w:rsidR="002E612B">
        <w:t>konfigurációs értékeket, például</w:t>
      </w:r>
      <w:r w:rsidR="00BF19EF">
        <w:t xml:space="preserve"> a szerver címét</w:t>
      </w:r>
      <w:r w:rsidR="002E612B">
        <w:t>:</w:t>
      </w:r>
    </w:p>
    <w:p w14:paraId="406E308D" w14:textId="0AE9C371" w:rsidR="002E612B" w:rsidRDefault="002E612B" w:rsidP="0082413F">
      <w:pPr>
        <w:pStyle w:val="Kd"/>
      </w:pPr>
      <w:r w:rsidRPr="002E612B">
        <w:t>baseUrl=http://localhost:5000/api</w:t>
      </w:r>
    </w:p>
    <w:p w14:paraId="0D7D3BB7" w14:textId="2655E90D" w:rsidR="0082413F" w:rsidRDefault="005F1197" w:rsidP="0082413F">
      <w:r>
        <w:t xml:space="preserve">Viszont ezeket az értékeket a </w:t>
      </w:r>
      <w:r w:rsidR="00D71174">
        <w:t>környezetfüggő environment konfigurációs fájlokból akarjuk felhasználni.</w:t>
      </w:r>
      <w:r w:rsidR="00F43908">
        <w:t xml:space="preserve"> Ehhez ezek a</w:t>
      </w:r>
      <w:r w:rsidR="00382F41">
        <w:t>z environment</w:t>
      </w:r>
      <w:r w:rsidR="00F43908">
        <w:t xml:space="preserve"> fájlok kikerültek a verziókezelésből, és megvalósításra került egy </w:t>
      </w:r>
      <w:r w:rsidR="008F7E81">
        <w:t xml:space="preserve">config script, ami </w:t>
      </w:r>
      <w:proofErr w:type="gramStart"/>
      <w:r w:rsidR="008F7E81">
        <w:t>a .env</w:t>
      </w:r>
      <w:proofErr w:type="gramEnd"/>
      <w:r w:rsidR="008F7E81">
        <w:t xml:space="preserve"> értékekkel </w:t>
      </w:r>
      <w:r w:rsidR="007C7773">
        <w:t>feltöltve</w:t>
      </w:r>
      <w:r w:rsidR="008F7E81">
        <w:t xml:space="preserve"> létrehozza ezeket az environment fájlokat.</w:t>
      </w:r>
      <w:r w:rsidR="00822A57">
        <w:t xml:space="preserve"> Ez a script a ts-node segítségével futtatható, és a </w:t>
      </w:r>
      <w:proofErr w:type="gramStart"/>
      <w:r w:rsidR="00822A57">
        <w:t>package.jsonbe</w:t>
      </w:r>
      <w:proofErr w:type="gramEnd"/>
      <w:r w:rsidR="009C3A6F">
        <w:t xml:space="preserve"> is</w:t>
      </w:r>
      <w:r w:rsidR="00A457A6">
        <w:t xml:space="preserve"> beépítésre került</w:t>
      </w:r>
      <w:r w:rsidR="00187809">
        <w:t xml:space="preserve"> az alábbi módon:</w:t>
      </w:r>
    </w:p>
    <w:p w14:paraId="2ADCA327" w14:textId="77777777" w:rsidR="00981F2D" w:rsidRDefault="00981F2D" w:rsidP="00981F2D">
      <w:pPr>
        <w:pStyle w:val="Kd"/>
      </w:pPr>
      <w:r>
        <w:t>"config": "ts-</w:t>
      </w:r>
      <w:proofErr w:type="gramStart"/>
      <w:r>
        <w:t>node .</w:t>
      </w:r>
      <w:proofErr w:type="gramEnd"/>
      <w:r>
        <w:t>/</w:t>
      </w:r>
      <w:proofErr w:type="spellStart"/>
      <w:r>
        <w:t>scripts</w:t>
      </w:r>
      <w:proofErr w:type="spellEnd"/>
      <w:r>
        <w:t>/</w:t>
      </w:r>
      <w:proofErr w:type="spellStart"/>
      <w:r>
        <w:t>setenv.ts</w:t>
      </w:r>
      <w:proofErr w:type="spellEnd"/>
      <w:r>
        <w:t>",</w:t>
      </w:r>
    </w:p>
    <w:p w14:paraId="6D6BCF4E" w14:textId="62A919AE" w:rsidR="00981F2D" w:rsidRDefault="00981F2D" w:rsidP="00981F2D">
      <w:pPr>
        <w:pStyle w:val="Kd"/>
      </w:pPr>
      <w:r>
        <w:t>"start": "</w:t>
      </w:r>
      <w:proofErr w:type="spellStart"/>
      <w:r>
        <w:t>npm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config -- --env=</w:t>
      </w:r>
      <w:proofErr w:type="spellStart"/>
      <w:r>
        <w:t>dev</w:t>
      </w:r>
      <w:proofErr w:type="spellEnd"/>
      <w:r>
        <w:t xml:space="preserve"> &amp;&amp; </w:t>
      </w:r>
      <w:proofErr w:type="spellStart"/>
      <w:r>
        <w:t>ng</w:t>
      </w:r>
      <w:proofErr w:type="spellEnd"/>
      <w:r>
        <w:t xml:space="preserve"> </w:t>
      </w:r>
      <w:proofErr w:type="spellStart"/>
      <w:r>
        <w:t>serve</w:t>
      </w:r>
      <w:proofErr w:type="spellEnd"/>
      <w:r>
        <w:t>",</w:t>
      </w:r>
    </w:p>
    <w:p w14:paraId="4C90BA5D" w14:textId="4464FA0A" w:rsidR="00187809" w:rsidRDefault="00981F2D" w:rsidP="00981F2D">
      <w:pPr>
        <w:pStyle w:val="Kd"/>
      </w:pPr>
      <w:r>
        <w:t>"</w:t>
      </w:r>
      <w:proofErr w:type="spellStart"/>
      <w:r>
        <w:t>build</w:t>
      </w:r>
      <w:proofErr w:type="spellEnd"/>
      <w:r>
        <w:t>": "</w:t>
      </w:r>
      <w:proofErr w:type="spellStart"/>
      <w:r>
        <w:t>npm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config -- --env=</w:t>
      </w:r>
      <w:proofErr w:type="spellStart"/>
      <w:r>
        <w:t>prod</w:t>
      </w:r>
      <w:proofErr w:type="spellEnd"/>
      <w:r>
        <w:t xml:space="preserve"> &amp;&amp; </w:t>
      </w:r>
      <w:proofErr w:type="spellStart"/>
      <w:r>
        <w:t>ng</w:t>
      </w:r>
      <w:proofErr w:type="spellEnd"/>
      <w:r>
        <w:t xml:space="preserve"> </w:t>
      </w:r>
      <w:proofErr w:type="spellStart"/>
      <w:r>
        <w:t>build</w:t>
      </w:r>
      <w:proofErr w:type="spellEnd"/>
      <w:r>
        <w:t>",</w:t>
      </w:r>
    </w:p>
    <w:p w14:paraId="5AF454D1" w14:textId="7560ABCB" w:rsidR="00C16FC1" w:rsidRDefault="00C16FC1" w:rsidP="00981F2D">
      <w:r>
        <w:t>Itt átadjuk a konfigurációs scriptnek, hogy fejlesztői vagy éles környezetben akarjuk futtatni, ami szerint a megfelelő environment fájlokba tölti be az értékeket.</w:t>
      </w:r>
      <w:r w:rsidR="00913073">
        <w:t xml:space="preserve"> Ezáltal beépül az általános alkalmazás indítási scriptekbe a </w:t>
      </w:r>
      <w:r w:rsidR="00C86633">
        <w:t xml:space="preserve">környezeti </w:t>
      </w:r>
      <w:r w:rsidR="00913073">
        <w:t>változók betöltése is, ha szükséges</w:t>
      </w:r>
      <w:r w:rsidR="002601D4">
        <w:t xml:space="preserve"> a kitöltésük</w:t>
      </w:r>
      <w:r w:rsidR="00913073">
        <w:t>.</w:t>
      </w:r>
    </w:p>
    <w:p w14:paraId="11C484A9" w14:textId="4B831B7B" w:rsidR="00732509" w:rsidRDefault="00732509" w:rsidP="00732509">
      <w:pPr>
        <w:pStyle w:val="Cmsor3"/>
      </w:pPr>
      <w:bookmarkStart w:id="57" w:name="_Toc153353903"/>
      <w:r>
        <w:t>Témák</w:t>
      </w:r>
      <w:bookmarkEnd w:id="57"/>
    </w:p>
    <w:p w14:paraId="6985AEA8" w14:textId="7D447DC5" w:rsidR="00B81E0E" w:rsidRDefault="003E7BAE" w:rsidP="00B81E0E">
      <w:r>
        <w:t xml:space="preserve">Kétféle Angular Material alapú </w:t>
      </w:r>
      <w:r w:rsidR="00EA41E8">
        <w:t>téma lett megvalósítva. Egy kék alapú világos, és egy rózsaszín alapú sötét téma.</w:t>
      </w:r>
      <w:r w:rsidR="00495C56">
        <w:t xml:space="preserve"> A </w:t>
      </w:r>
      <w:r w:rsidR="007F0057">
        <w:t>tém</w:t>
      </w:r>
      <w:r w:rsidR="006732B5">
        <w:t xml:space="preserve">ák beállításai </w:t>
      </w:r>
      <w:r w:rsidR="007A610C">
        <w:t>ki lettek szervezve a sushi-</w:t>
      </w:r>
      <w:proofErr w:type="gramStart"/>
      <w:r w:rsidR="007A610C">
        <w:t>theme.scss</w:t>
      </w:r>
      <w:proofErr w:type="gramEnd"/>
      <w:r w:rsidR="007A610C">
        <w:t xml:space="preserve"> fájlba, amit egyedül a styles.scss </w:t>
      </w:r>
      <w:r w:rsidR="00B74997">
        <w:t>fő stílus</w:t>
      </w:r>
      <w:r w:rsidR="00442B28">
        <w:t>fájl</w:t>
      </w:r>
      <w:r w:rsidR="007A610C">
        <w:t xml:space="preserve"> </w:t>
      </w:r>
      <w:r w:rsidR="00B74997">
        <w:t>tölt be</w:t>
      </w:r>
      <w:r w:rsidR="007A610C">
        <w:t>.</w:t>
      </w:r>
    </w:p>
    <w:p w14:paraId="7A021950" w14:textId="60B8FFF3" w:rsidR="00D67087" w:rsidRDefault="00D67087" w:rsidP="00B81E0E">
      <w:r>
        <w:t>Az alkalmazás alapértelmezett témája a világos, ami</w:t>
      </w:r>
      <w:r w:rsidR="006C60C0">
        <w:t xml:space="preserve">t a sötéttel tudunk felülírni </w:t>
      </w:r>
      <w:r w:rsidR="004F01A0">
        <w:t xml:space="preserve">felhasználó által </w:t>
      </w:r>
      <w:r w:rsidR="006C60C0">
        <w:t>Cookie-</w:t>
      </w:r>
      <w:proofErr w:type="spellStart"/>
      <w:r w:rsidR="006C60C0">
        <w:t>val</w:t>
      </w:r>
      <w:proofErr w:type="spellEnd"/>
      <w:r w:rsidR="006C60C0">
        <w:t xml:space="preserve"> vezérelve.</w:t>
      </w:r>
      <w:r w:rsidR="00E73528">
        <w:t xml:space="preserve"> Ez a vezérlés úgy működik, hogy a </w:t>
      </w:r>
      <w:r w:rsidR="001E5988">
        <w:t>body tagnek a css osztályát állítjuk light-theme vagy dark-theme</w:t>
      </w:r>
      <w:r w:rsidR="005C2B9D">
        <w:t xml:space="preserve"> értékre</w:t>
      </w:r>
      <w:r w:rsidR="001E5988">
        <w:t>.</w:t>
      </w:r>
      <w:r w:rsidR="00944199">
        <w:t xml:space="preserve"> Ezáltal tudjuk a témát css osztályokon belül kezelni</w:t>
      </w:r>
      <w:r w:rsidR="009F7C87">
        <w:t xml:space="preserve"> és felülírni</w:t>
      </w:r>
      <w:r w:rsidR="00944199">
        <w:t xml:space="preserve">. Például a fő </w:t>
      </w:r>
      <w:r w:rsidR="00B52368">
        <w:t>téma regisztráció:</w:t>
      </w:r>
    </w:p>
    <w:p w14:paraId="6C66A820" w14:textId="77777777" w:rsidR="00B52368" w:rsidRDefault="00B52368" w:rsidP="00B52368">
      <w:pPr>
        <w:pStyle w:val="Kd"/>
      </w:pPr>
      <w:r>
        <w:t xml:space="preserve">@include </w:t>
      </w:r>
      <w:proofErr w:type="spellStart"/>
      <w:r>
        <w:t>mat.all-component-themes</w:t>
      </w:r>
      <w:proofErr w:type="spellEnd"/>
      <w:r>
        <w:t>($light-theme);</w:t>
      </w:r>
    </w:p>
    <w:p w14:paraId="394CCF08" w14:textId="77777777" w:rsidR="00B52368" w:rsidRDefault="00B52368" w:rsidP="00B52368">
      <w:pPr>
        <w:pStyle w:val="Kd"/>
      </w:pPr>
      <w:proofErr w:type="gramStart"/>
      <w:r>
        <w:t>.dark</w:t>
      </w:r>
      <w:proofErr w:type="gramEnd"/>
      <w:r>
        <w:t>-theme {</w:t>
      </w:r>
    </w:p>
    <w:p w14:paraId="52AF460A" w14:textId="77777777" w:rsidR="00B52368" w:rsidRDefault="00B52368" w:rsidP="00B52368">
      <w:pPr>
        <w:pStyle w:val="Kd"/>
      </w:pPr>
      <w:r>
        <w:t xml:space="preserve">  @include </w:t>
      </w:r>
      <w:proofErr w:type="spellStart"/>
      <w:r>
        <w:t>mat.all-component-colors</w:t>
      </w:r>
      <w:proofErr w:type="spellEnd"/>
      <w:r>
        <w:t>($dark-theme);</w:t>
      </w:r>
    </w:p>
    <w:p w14:paraId="0DAF56E5" w14:textId="291EC932" w:rsidR="00B52368" w:rsidRDefault="00B52368" w:rsidP="00B52368">
      <w:pPr>
        <w:pStyle w:val="Kd"/>
      </w:pPr>
      <w:r>
        <w:t>}</w:t>
      </w:r>
    </w:p>
    <w:p w14:paraId="5932E460" w14:textId="2993E70F" w:rsidR="00782CC0" w:rsidRDefault="00782CC0" w:rsidP="00782CC0">
      <w:r>
        <w:lastRenderedPageBreak/>
        <w:t xml:space="preserve">Ezzel betöltjük alapértelmezetten a világos téma beállításait. Ettől a sötét téma csak a színbeállításokban tér el, ezért elegendő a sötét osztályon belül csak a </w:t>
      </w:r>
      <w:r w:rsidR="00DF6676">
        <w:t>színek</w:t>
      </w:r>
      <w:r w:rsidR="006A5760">
        <w:t xml:space="preserve"> regisztrációját</w:t>
      </w:r>
      <w:r w:rsidR="00DF6676">
        <w:t xml:space="preserve"> átállítani.</w:t>
      </w:r>
    </w:p>
    <w:p w14:paraId="0275B718" w14:textId="01437C7F" w:rsidR="00573074" w:rsidRDefault="0016329B" w:rsidP="00782CC0">
      <w:r>
        <w:t>Ahhoz, hogy</w:t>
      </w:r>
      <w:r w:rsidR="00F43292">
        <w:t xml:space="preserve"> a Material színeit hatékonyan lehessen használni nem Angular komponenseken is, </w:t>
      </w:r>
      <w:r w:rsidR="009F3884">
        <w:t xml:space="preserve">segédváltozók lettek bevezetve. A segédváltozók nélkül minden komponensben </w:t>
      </w:r>
      <w:r w:rsidR="00247276">
        <w:t>hivatkozni kéne a Material könyvtárra, ami megterheli a stílus</w:t>
      </w:r>
      <w:r w:rsidR="00F362C3">
        <w:t>ok</w:t>
      </w:r>
      <w:r w:rsidR="00247276">
        <w:t xml:space="preserve"> betöltését. </w:t>
      </w:r>
      <w:r w:rsidR="00640B27">
        <w:t>A h</w:t>
      </w:r>
      <w:r w:rsidR="00247276">
        <w:t xml:space="preserve">elyette </w:t>
      </w:r>
      <w:r w:rsidR="00640B27">
        <w:t>beveze</w:t>
      </w:r>
      <w:r w:rsidR="00D863B4">
        <w:t>te</w:t>
      </w:r>
      <w:r w:rsidR="00640B27">
        <w:t>tt</w:t>
      </w:r>
      <w:r w:rsidR="00247276">
        <w:t xml:space="preserve"> segédváltozók </w:t>
      </w:r>
      <w:r w:rsidR="008C7673">
        <w:t xml:space="preserve">globálisan megtalálhatóak az alkalmazásban, így </w:t>
      </w:r>
      <w:r w:rsidR="00BC5E32">
        <w:t>egyéb komponensek betöltése nélkül lehet rájuk hivatkozni</w:t>
      </w:r>
      <w:r w:rsidR="00AB7BB2">
        <w:t>, például:</w:t>
      </w:r>
    </w:p>
    <w:p w14:paraId="47A34229" w14:textId="7B76B88A" w:rsidR="00AB7BB2" w:rsidRDefault="00AB7BB2" w:rsidP="00AB7BB2">
      <w:pPr>
        <w:pStyle w:val="Kd"/>
      </w:pPr>
      <w:proofErr w:type="spellStart"/>
      <w:r w:rsidRPr="00AB7BB2">
        <w:t>background-color</w:t>
      </w:r>
      <w:proofErr w:type="spellEnd"/>
      <w:r w:rsidRPr="00AB7BB2">
        <w:t xml:space="preserve">: </w:t>
      </w:r>
      <w:proofErr w:type="gramStart"/>
      <w:r w:rsidRPr="00AB7BB2">
        <w:t>var(</w:t>
      </w:r>
      <w:proofErr w:type="gramEnd"/>
      <w:r w:rsidRPr="00AB7BB2">
        <w:t>--</w:t>
      </w:r>
      <w:proofErr w:type="spellStart"/>
      <w:r w:rsidRPr="00AB7BB2">
        <w:t>color-primary</w:t>
      </w:r>
      <w:proofErr w:type="spellEnd"/>
      <w:r w:rsidRPr="00AB7BB2">
        <w:t>);</w:t>
      </w:r>
    </w:p>
    <w:p w14:paraId="0E5E5A4D" w14:textId="436406B6" w:rsidR="00AB7BB2" w:rsidRDefault="0049358C" w:rsidP="00AB7BB2">
      <w:r>
        <w:t>A</w:t>
      </w:r>
      <w:r w:rsidR="00F1293C">
        <w:t>z egyes</w:t>
      </w:r>
      <w:r>
        <w:t xml:space="preserve"> </w:t>
      </w:r>
      <w:r w:rsidR="005F36BB">
        <w:t>változókat egy mixin segítségével tölt</w:t>
      </w:r>
      <w:r w:rsidR="00FF364D">
        <w:t>i</w:t>
      </w:r>
      <w:r w:rsidR="005F36BB">
        <w:t xml:space="preserve"> be, ami létrehoz egyszerre egy hex alapú és egy rgb alapó </w:t>
      </w:r>
      <w:r w:rsidR="0087782B">
        <w:t>szín</w:t>
      </w:r>
      <w:r w:rsidR="005F36BB">
        <w:t>változót is:</w:t>
      </w:r>
    </w:p>
    <w:p w14:paraId="7D271B46" w14:textId="77777777" w:rsidR="005F36BB" w:rsidRDefault="005F36BB" w:rsidP="005F36BB">
      <w:pPr>
        <w:pStyle w:val="Kd"/>
      </w:pPr>
      <w:r>
        <w:t xml:space="preserve">@mixin </w:t>
      </w:r>
      <w:proofErr w:type="spellStart"/>
      <w:proofErr w:type="gramStart"/>
      <w:r>
        <w:t>addColor</w:t>
      </w:r>
      <w:proofErr w:type="spellEnd"/>
      <w:r>
        <w:t>(</w:t>
      </w:r>
      <w:proofErr w:type="gramEnd"/>
      <w:r>
        <w:t>$</w:t>
      </w:r>
      <w:proofErr w:type="spellStart"/>
      <w:r>
        <w:t>color</w:t>
      </w:r>
      <w:proofErr w:type="spellEnd"/>
      <w:r>
        <w:t>, $</w:t>
      </w:r>
      <w:proofErr w:type="spellStart"/>
      <w:r>
        <w:t>value</w:t>
      </w:r>
      <w:proofErr w:type="spellEnd"/>
      <w:r>
        <w:t>) {</w:t>
      </w:r>
    </w:p>
    <w:p w14:paraId="604E4344" w14:textId="77777777" w:rsidR="005F36BB" w:rsidRDefault="005F36BB" w:rsidP="005F36BB">
      <w:pPr>
        <w:pStyle w:val="Kd"/>
      </w:pPr>
      <w:r>
        <w:t xml:space="preserve">  --</w:t>
      </w:r>
      <w:proofErr w:type="spellStart"/>
      <w:r>
        <w:t>color</w:t>
      </w:r>
      <w:proofErr w:type="spellEnd"/>
      <w:r>
        <w:t>-#{$</w:t>
      </w:r>
      <w:proofErr w:type="spellStart"/>
      <w:r>
        <w:t>color</w:t>
      </w:r>
      <w:proofErr w:type="spellEnd"/>
      <w:r>
        <w:t>}: #{$value};</w:t>
      </w:r>
    </w:p>
    <w:p w14:paraId="357764D7" w14:textId="77777777" w:rsidR="005F36BB" w:rsidRDefault="005F36BB" w:rsidP="005F36BB">
      <w:pPr>
        <w:pStyle w:val="Kd"/>
      </w:pPr>
      <w:r>
        <w:t xml:space="preserve">  --</w:t>
      </w:r>
      <w:proofErr w:type="spellStart"/>
      <w:r>
        <w:t>color</w:t>
      </w:r>
      <w:proofErr w:type="spellEnd"/>
      <w:r>
        <w:t>-#{$</w:t>
      </w:r>
      <w:proofErr w:type="spellStart"/>
      <w:proofErr w:type="gramStart"/>
      <w:r>
        <w:t>color</w:t>
      </w:r>
      <w:proofErr w:type="spellEnd"/>
      <w:r>
        <w:t>}-</w:t>
      </w:r>
      <w:proofErr w:type="gramEnd"/>
      <w:r>
        <w:t>rgb: #{red($value)}, #{green($value)}, #{blue($value)};</w:t>
      </w:r>
    </w:p>
    <w:p w14:paraId="14E39B64" w14:textId="40645D7A" w:rsidR="005F36BB" w:rsidRDefault="005F36BB" w:rsidP="005F36BB">
      <w:pPr>
        <w:pStyle w:val="Kd"/>
      </w:pPr>
      <w:r>
        <w:t>}</w:t>
      </w:r>
    </w:p>
    <w:p w14:paraId="5EE5AC91" w14:textId="698B57FA" w:rsidR="005F36BB" w:rsidRDefault="00CF7D54" w:rsidP="005F36BB">
      <w:r>
        <w:t>Ehhez a mixinhez a változókat egy</w:t>
      </w:r>
      <w:r w:rsidR="00C32C4A">
        <w:t xml:space="preserve"> manuálisan definiált</w:t>
      </w:r>
      <w:r>
        <w:t xml:space="preserve"> listából olvass</w:t>
      </w:r>
      <w:r w:rsidR="00F97E11">
        <w:t>a ki</w:t>
      </w:r>
      <w:r>
        <w:t>, ami tartalmaz Materialból hozott értékeket és saját értékeket is.</w:t>
      </w:r>
    </w:p>
    <w:p w14:paraId="08BD264D" w14:textId="77777777" w:rsidR="00717E39" w:rsidRDefault="00717E39" w:rsidP="00717E39">
      <w:pPr>
        <w:pStyle w:val="Kd"/>
      </w:pPr>
      <w:proofErr w:type="gramStart"/>
      <w:r>
        <w:t>:</w:t>
      </w:r>
      <w:proofErr w:type="spellStart"/>
      <w:r>
        <w:t>root</w:t>
      </w:r>
      <w:proofErr w:type="spellEnd"/>
      <w:proofErr w:type="gramEnd"/>
      <w:r>
        <w:t xml:space="preserve"> {</w:t>
      </w:r>
    </w:p>
    <w:p w14:paraId="5B730095" w14:textId="77777777" w:rsidR="00717E39" w:rsidRDefault="00717E39" w:rsidP="00717E39">
      <w:pPr>
        <w:pStyle w:val="Kd"/>
      </w:pPr>
      <w:r>
        <w:t xml:space="preserve">  </w:t>
      </w:r>
      <w:proofErr w:type="gramStart"/>
      <w:r>
        <w:t>.light</w:t>
      </w:r>
      <w:proofErr w:type="gramEnd"/>
      <w:r>
        <w:t>-theme {</w:t>
      </w:r>
    </w:p>
    <w:p w14:paraId="65EA3F33" w14:textId="77777777" w:rsidR="00717E39" w:rsidRDefault="00717E39" w:rsidP="00717E39">
      <w:pPr>
        <w:pStyle w:val="Kd"/>
      </w:pPr>
      <w:r>
        <w:t xml:space="preserve">    @each $</w:t>
      </w:r>
      <w:proofErr w:type="spellStart"/>
      <w:r>
        <w:t>color</w:t>
      </w:r>
      <w:proofErr w:type="spellEnd"/>
      <w:r>
        <w:t xml:space="preserve"> in $</w:t>
      </w:r>
      <w:proofErr w:type="spellStart"/>
      <w:r>
        <w:t>colors</w:t>
      </w:r>
      <w:proofErr w:type="spellEnd"/>
      <w:r>
        <w:t xml:space="preserve"> {</w:t>
      </w:r>
    </w:p>
    <w:p w14:paraId="2509374A" w14:textId="3988E2B4" w:rsidR="00717E39" w:rsidRDefault="00717E39" w:rsidP="00717E39">
      <w:pPr>
        <w:pStyle w:val="Kd"/>
      </w:pPr>
      <w:r>
        <w:t xml:space="preserve">      @include </w:t>
      </w:r>
      <w:proofErr w:type="spellStart"/>
      <w:proofErr w:type="gramStart"/>
      <w:r>
        <w:t>addColor</w:t>
      </w:r>
      <w:proofErr w:type="spellEnd"/>
      <w:r>
        <w:t>(</w:t>
      </w:r>
      <w:proofErr w:type="gramEnd"/>
      <w:r>
        <w:t>…);</w:t>
      </w:r>
    </w:p>
    <w:p w14:paraId="6D9AC548" w14:textId="77777777" w:rsidR="00717E39" w:rsidRDefault="00717E39" w:rsidP="00717E39">
      <w:pPr>
        <w:pStyle w:val="Kd"/>
      </w:pPr>
      <w:r>
        <w:t xml:space="preserve">    }</w:t>
      </w:r>
    </w:p>
    <w:p w14:paraId="658F4C39" w14:textId="77777777" w:rsidR="00717E39" w:rsidRDefault="00717E39" w:rsidP="00717E39">
      <w:pPr>
        <w:pStyle w:val="Kd"/>
      </w:pPr>
      <w:r>
        <w:t xml:space="preserve">  }</w:t>
      </w:r>
    </w:p>
    <w:p w14:paraId="456C044B" w14:textId="77777777" w:rsidR="00717E39" w:rsidRDefault="00717E39" w:rsidP="00717E39">
      <w:pPr>
        <w:pStyle w:val="Kd"/>
      </w:pPr>
      <w:r>
        <w:t xml:space="preserve">  </w:t>
      </w:r>
      <w:proofErr w:type="gramStart"/>
      <w:r>
        <w:t>.dark</w:t>
      </w:r>
      <w:proofErr w:type="gramEnd"/>
      <w:r>
        <w:t>-theme {</w:t>
      </w:r>
    </w:p>
    <w:p w14:paraId="5BED8610" w14:textId="77777777" w:rsidR="00717E39" w:rsidRDefault="00717E39" w:rsidP="00717E39">
      <w:pPr>
        <w:pStyle w:val="Kd"/>
      </w:pPr>
      <w:r>
        <w:t xml:space="preserve">    @each $</w:t>
      </w:r>
      <w:proofErr w:type="spellStart"/>
      <w:r>
        <w:t>color</w:t>
      </w:r>
      <w:proofErr w:type="spellEnd"/>
      <w:r>
        <w:t xml:space="preserve"> in $</w:t>
      </w:r>
      <w:proofErr w:type="spellStart"/>
      <w:r>
        <w:t>colors-dark</w:t>
      </w:r>
      <w:proofErr w:type="spellEnd"/>
      <w:r>
        <w:t xml:space="preserve"> {</w:t>
      </w:r>
    </w:p>
    <w:p w14:paraId="1E3E355E" w14:textId="349A8CA4" w:rsidR="00717E39" w:rsidRDefault="00717E39" w:rsidP="00717E39">
      <w:pPr>
        <w:pStyle w:val="Kd"/>
      </w:pPr>
      <w:r>
        <w:t xml:space="preserve">      @include </w:t>
      </w:r>
      <w:proofErr w:type="spellStart"/>
      <w:proofErr w:type="gramStart"/>
      <w:r>
        <w:t>addColor</w:t>
      </w:r>
      <w:proofErr w:type="spellEnd"/>
      <w:r>
        <w:t>(</w:t>
      </w:r>
      <w:proofErr w:type="gramEnd"/>
      <w:r>
        <w:t>…);</w:t>
      </w:r>
    </w:p>
    <w:p w14:paraId="5392211A" w14:textId="77777777" w:rsidR="00717E39" w:rsidRDefault="00717E39" w:rsidP="00717E39">
      <w:pPr>
        <w:pStyle w:val="Kd"/>
      </w:pPr>
      <w:r>
        <w:t xml:space="preserve">    }</w:t>
      </w:r>
    </w:p>
    <w:p w14:paraId="280CC700" w14:textId="77777777" w:rsidR="00717E39" w:rsidRDefault="00717E39" w:rsidP="00717E39">
      <w:pPr>
        <w:pStyle w:val="Kd"/>
      </w:pPr>
      <w:r>
        <w:t xml:space="preserve">  }</w:t>
      </w:r>
    </w:p>
    <w:p w14:paraId="09ABCD2D" w14:textId="0D3B1BB4" w:rsidR="00717E39" w:rsidRPr="00B81E0E" w:rsidRDefault="00717E39" w:rsidP="00717E39">
      <w:pPr>
        <w:pStyle w:val="Kd"/>
      </w:pPr>
      <w:r>
        <w:t>}</w:t>
      </w:r>
    </w:p>
    <w:p w14:paraId="56C4E20E" w14:textId="6A17E19A" w:rsidR="00732509" w:rsidRDefault="00AC71F5" w:rsidP="00732509">
      <w:pPr>
        <w:pStyle w:val="Cmsor3"/>
      </w:pPr>
      <w:bookmarkStart w:id="58" w:name="_Toc153353904"/>
      <w:r>
        <w:t>Nyelvesítés</w:t>
      </w:r>
      <w:bookmarkEnd w:id="58"/>
    </w:p>
    <w:p w14:paraId="44F2D460" w14:textId="3A902D64" w:rsidR="00642163" w:rsidRDefault="00BE35D6" w:rsidP="00642163">
      <w:r>
        <w:t>A nyelvesítés megvalósításához az ngx-translate könyvtár volt használva.</w:t>
      </w:r>
      <w:r w:rsidR="00692A78">
        <w:t xml:space="preserve"> Az alkalmazásban két nyelv található</w:t>
      </w:r>
      <w:r w:rsidR="00347CDC">
        <w:t>.</w:t>
      </w:r>
      <w:r w:rsidR="00692A78">
        <w:t xml:space="preserve"> </w:t>
      </w:r>
      <w:r w:rsidR="00347CDC">
        <w:t>Ez a m</w:t>
      </w:r>
      <w:r w:rsidR="00692A78">
        <w:t xml:space="preserve">agyar és </w:t>
      </w:r>
      <w:r w:rsidR="00347CDC">
        <w:t xml:space="preserve">az </w:t>
      </w:r>
      <w:r w:rsidR="00692A78">
        <w:t>angol, de tetszőlegesen bővíthető.</w:t>
      </w:r>
      <w:r w:rsidR="006A1580">
        <w:t xml:space="preserve"> A megvalósítás részeként az </w:t>
      </w:r>
      <w:r w:rsidR="007E4A0A">
        <w:t>a</w:t>
      </w:r>
      <w:r w:rsidR="006A1580">
        <w:t>sset</w:t>
      </w:r>
      <w:r w:rsidR="00714E2C">
        <w:t>s</w:t>
      </w:r>
      <w:r w:rsidR="006A1580">
        <w:t xml:space="preserve"> mappában az i18n almappában lett kialakítva az </w:t>
      </w:r>
      <w:proofErr w:type="gramStart"/>
      <w:r w:rsidR="006A1580">
        <w:t>en.json</w:t>
      </w:r>
      <w:proofErr w:type="gramEnd"/>
      <w:r w:rsidR="006A1580">
        <w:t xml:space="preserve"> és hu.json fájl, ami egymással párhuzamosan, hierarchikusan kialakítva tartalmazza a nyelv specifikus konstans értékeket.</w:t>
      </w:r>
    </w:p>
    <w:p w14:paraId="458B7503" w14:textId="17544DA8" w:rsidR="00664247" w:rsidRDefault="00664247" w:rsidP="00642163">
      <w:r>
        <w:t>Ezeket az értékeket ki tudjuk olvasni komponens osztályán belül is szolgáltatás segítségével, de gyakoribb és egyszerűbb megoldás a</w:t>
      </w:r>
      <w:r w:rsidR="00DC4AE5">
        <w:t>z ngx-translate csővezetékének a használata a HTML kódon belül.</w:t>
      </w:r>
      <w:r w:rsidR="001E7042">
        <w:t xml:space="preserve"> Például:</w:t>
      </w:r>
    </w:p>
    <w:p w14:paraId="2E904449" w14:textId="2D4D80A0" w:rsidR="00B05B14" w:rsidRDefault="001E7042" w:rsidP="00B05B14">
      <w:pPr>
        <w:pStyle w:val="Kd"/>
      </w:pPr>
      <w:proofErr w:type="gramStart"/>
      <w:r w:rsidRPr="001E7042">
        <w:lastRenderedPageBreak/>
        <w:t>{{ '</w:t>
      </w:r>
      <w:proofErr w:type="spellStart"/>
      <w:proofErr w:type="gramEnd"/>
      <w:r w:rsidRPr="001E7042">
        <w:t>confirm.buttons.yes</w:t>
      </w:r>
      <w:proofErr w:type="spellEnd"/>
      <w:r w:rsidRPr="001E7042">
        <w:t xml:space="preserve">' | </w:t>
      </w:r>
      <w:proofErr w:type="spellStart"/>
      <w:r w:rsidRPr="001E7042">
        <w:t>translate</w:t>
      </w:r>
      <w:proofErr w:type="spellEnd"/>
      <w:r w:rsidRPr="001E7042">
        <w:t xml:space="preserve"> }}</w:t>
      </w:r>
    </w:p>
    <w:p w14:paraId="62243E33" w14:textId="41B6089A" w:rsidR="00B05B14" w:rsidRDefault="009F644A" w:rsidP="001E7042">
      <w:r>
        <w:t>Az alkalmazás nyelvét vezérlő Cookie alapértelmezett értéke angol. Ezt az oldal megtekintője böngésző specifikusan tudja vezérelni felhasználótól függetlenül.</w:t>
      </w:r>
      <w:r w:rsidR="00CD5307">
        <w:t xml:space="preserve"> Ezáltal az oldal vagy a böngésző bezárása után is ugyanazzal a beállítással találkozik, ha belépett</w:t>
      </w:r>
      <w:r w:rsidR="006C183E">
        <w:t>,</w:t>
      </w:r>
      <w:r w:rsidR="00CD5307">
        <w:t xml:space="preserve"> ha nem.</w:t>
      </w:r>
      <w:r w:rsidR="006C183E">
        <w:t xml:space="preserve"> Az alkalmazás stílusa is megegyező módszerrel állítható be.</w:t>
      </w:r>
    </w:p>
    <w:p w14:paraId="02CE2A21" w14:textId="432B948E" w:rsidR="0083412B" w:rsidRDefault="00C23564" w:rsidP="0083412B">
      <w:pPr>
        <w:pStyle w:val="Cmsor3"/>
      </w:pPr>
      <w:bookmarkStart w:id="59" w:name="_Toc153353905"/>
      <w:r>
        <w:t>WebSocket</w:t>
      </w:r>
      <w:bookmarkEnd w:id="59"/>
    </w:p>
    <w:p w14:paraId="4C6D0D1A" w14:textId="06A64759" w:rsidR="008D2266" w:rsidRDefault="00B96881" w:rsidP="008D2266">
      <w:r>
        <w:t>A SignalR alapú kommunikáció kiépítése elkészült kliensoldalon is. A</w:t>
      </w:r>
      <w:r w:rsidR="006F4405">
        <w:t>z implementáció ki lett szervezve a komponensektől független szolgáltatásokba. Mivel a kapcsolat kiépítésének a módszere</w:t>
      </w:r>
      <w:r w:rsidR="00EE55B6">
        <w:t xml:space="preserve"> </w:t>
      </w:r>
      <w:r w:rsidR="007F41CD">
        <w:t>megegyezik az egyes hub kapcsolatokban</w:t>
      </w:r>
      <w:r w:rsidR="006F4405">
        <w:t>, ezért annak az alap implementációja egy közös absztrakt ősben valósult meg.</w:t>
      </w:r>
      <w:r w:rsidR="006C3330">
        <w:t xml:space="preserve"> Minden </w:t>
      </w:r>
      <w:r w:rsidR="00CC7259">
        <w:t>kapcsolat ebből a közös ősből leszármazva készült el.</w:t>
      </w:r>
    </w:p>
    <w:p w14:paraId="6C0AECBB" w14:textId="18B9BDC0" w:rsidR="009F1B4E" w:rsidRDefault="009F1B4E" w:rsidP="009F1B4E">
      <w:pPr>
        <w:pStyle w:val="Kp"/>
      </w:pPr>
      <w:r>
        <w:rPr>
          <w:noProof/>
        </w:rPr>
        <w:drawing>
          <wp:inline distT="0" distB="0" distL="0" distR="0" wp14:anchorId="28B13137" wp14:editId="0C01D7F1">
            <wp:extent cx="5394958" cy="3660539"/>
            <wp:effectExtent l="0" t="0" r="0" b="0"/>
            <wp:docPr id="34879371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93710" name="Kép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58" cy="3660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D7338" w14:textId="5AC6474D" w:rsidR="00A5157B" w:rsidRDefault="00A5157B" w:rsidP="008D2266">
      <w:r>
        <w:t xml:space="preserve">A közös ős szolgáltat egy </w:t>
      </w:r>
      <w:r w:rsidR="0054025D">
        <w:t xml:space="preserve">kapcsolat indítási és leállítási függvényt. Emellett lehetőséget ad a leszármazottaknak </w:t>
      </w:r>
      <w:r w:rsidR="00EF4C12">
        <w:t>további implementáció hozzáadására a kapcsolat kiépítésének fázisaiban.</w:t>
      </w:r>
      <w:r w:rsidR="008B193A">
        <w:t xml:space="preserve"> A kapcsolat kiépítésének állapotáról is ad két jelző flag változót.</w:t>
      </w:r>
    </w:p>
    <w:p w14:paraId="78819B81" w14:textId="31B2658E" w:rsidR="002714A0" w:rsidRDefault="00547BB7" w:rsidP="00351A54">
      <w:r>
        <w:t>Egy</w:t>
      </w:r>
      <w:r w:rsidR="00485A9F">
        <w:t xml:space="preserve">ik </w:t>
      </w:r>
      <w:r>
        <w:t>megvalósítandó függvény</w:t>
      </w:r>
      <w:r w:rsidR="009D4FC2">
        <w:t>e</w:t>
      </w:r>
      <w:r>
        <w:t xml:space="preserve"> a leszármazottaknak a </w:t>
      </w:r>
      <w:r w:rsidR="00D13BC1">
        <w:t>szerver</w:t>
      </w:r>
      <w:r w:rsidR="00FF1E5B">
        <w:t xml:space="preserve"> hub</w:t>
      </w:r>
      <w:r w:rsidR="00D13BC1">
        <w:t xml:space="preserve"> eseményeire való feliratkozások regisztrációja. Itt tudjuk elkapni azokat az eseményeket, amiket a szerverben </w:t>
      </w:r>
      <w:r w:rsidR="00FF059A">
        <w:t>megadott</w:t>
      </w:r>
      <w:r w:rsidR="00F45EE0">
        <w:t xml:space="preserve"> hub</w:t>
      </w:r>
      <w:r w:rsidR="00FF059A">
        <w:t xml:space="preserve"> interfészen határoztunk meg.</w:t>
      </w:r>
      <w:r w:rsidR="00550AE6">
        <w:t xml:space="preserve"> </w:t>
      </w:r>
      <w:r w:rsidR="002714A0">
        <w:t>Ezért a feliratkozások az ottani interfészekkel párhuzamos nevekkel és paraméter modellekkel lett kialakítva.</w:t>
      </w:r>
    </w:p>
    <w:p w14:paraId="6D98CC14" w14:textId="1A51AA3E" w:rsidR="0026615A" w:rsidRPr="0026615A" w:rsidRDefault="00EC2135" w:rsidP="00E90344">
      <w:r>
        <w:lastRenderedPageBreak/>
        <w:t xml:space="preserve">A kapcsolat kiépítése a startConnection függvényben történik meg. </w:t>
      </w:r>
      <w:r w:rsidR="009D03F8">
        <w:t>A</w:t>
      </w:r>
      <w:r w:rsidR="00F33E6D">
        <w:t>latta a</w:t>
      </w:r>
      <w:r w:rsidR="009D03F8">
        <w:t xml:space="preserve"> </w:t>
      </w:r>
      <w:r w:rsidR="00B36E93">
        <w:t xml:space="preserve">SignalR </w:t>
      </w:r>
      <w:r w:rsidR="009D03F8" w:rsidRPr="009D03F8">
        <w:t>HubConnectionBuilder</w:t>
      </w:r>
      <w:r w:rsidR="00B36E93">
        <w:t xml:space="preserve"> </w:t>
      </w:r>
      <w:r w:rsidR="000A003A">
        <w:t>komponensének</w:t>
      </w:r>
      <w:r w:rsidR="009D03F8">
        <w:t xml:space="preserve"> segítségével sokféle beállítást tudunk megadni. Ilyen a logolás szintjének beállítása, vagy a kapcsolat kiépítése alatt </w:t>
      </w:r>
      <w:r w:rsidR="00515B46">
        <w:t>az authentikáció beállítása. Az authentikáció során beállításra került, hogy</w:t>
      </w:r>
      <w:r w:rsidR="00DE1A46">
        <w:t xml:space="preserve"> a Cookie-ban</w:t>
      </w:r>
      <w:r w:rsidR="00515B46">
        <w:t xml:space="preserve"> eltárolt access token legyen továbbítva a szerver felé, ami azonosítja a felhasználót.</w:t>
      </w:r>
    </w:p>
    <w:p w14:paraId="5D23956C" w14:textId="002ABC9F" w:rsidR="00C23564" w:rsidRDefault="00C23564" w:rsidP="00C23564">
      <w:pPr>
        <w:pStyle w:val="Cmsor3"/>
      </w:pPr>
      <w:bookmarkStart w:id="60" w:name="_Toc153353906"/>
      <w:r>
        <w:t>Interceptor</w:t>
      </w:r>
      <w:bookmarkEnd w:id="60"/>
    </w:p>
    <w:p w14:paraId="0D52BD51" w14:textId="743FF8A5" w:rsidR="009E5BE7" w:rsidRDefault="00DD7435" w:rsidP="009E5BE7">
      <w:r>
        <w:t xml:space="preserve">Az interceptorok feladata, hogy az Angular HttpClient </w:t>
      </w:r>
      <w:r w:rsidR="00D04C2F">
        <w:t>eszköze segítségével elküldött</w:t>
      </w:r>
      <w:r w:rsidR="007C6A98">
        <w:t xml:space="preserve"> kérések előtt és után további </w:t>
      </w:r>
      <w:r w:rsidR="00CD69F3">
        <w:t xml:space="preserve">egységes </w:t>
      </w:r>
      <w:r w:rsidR="00F01FF5">
        <w:t>logikát implementáljanak.</w:t>
      </w:r>
      <w:r w:rsidR="008D0553">
        <w:t xml:space="preserve"> Az alkalmazás</w:t>
      </w:r>
      <w:r w:rsidR="00101C74">
        <w:t>hoz</w:t>
      </w:r>
      <w:r w:rsidR="008D0553">
        <w:t xml:space="preserve"> egyetlen interceptor lett hozzáadva</w:t>
      </w:r>
      <w:r w:rsidR="00101C74">
        <w:t>, de tetszőleges</w:t>
      </w:r>
      <w:r w:rsidR="00385F4C">
        <w:t>en</w:t>
      </w:r>
      <w:r w:rsidR="00101C74">
        <w:t xml:space="preserve"> bővíthető</w:t>
      </w:r>
      <w:r w:rsidR="009D6BA7">
        <w:t xml:space="preserve"> továbbiakkal</w:t>
      </w:r>
      <w:r w:rsidR="008D0553">
        <w:t>.</w:t>
      </w:r>
    </w:p>
    <w:p w14:paraId="3A538FC4" w14:textId="7492857F" w:rsidR="009E5BE7" w:rsidRPr="00471D5A" w:rsidRDefault="008D0553" w:rsidP="009E5BE7">
      <w:r>
        <w:t xml:space="preserve">Ennek az </w:t>
      </w:r>
      <w:r w:rsidR="008E60C2" w:rsidRPr="008E60C2">
        <w:t>AuthInterceptor</w:t>
      </w:r>
      <w:r w:rsidR="008E60C2">
        <w:t xml:space="preserve"> osztálynak az a feladata, hogy a kérések fejlécébe felhelyezze auth</w:t>
      </w:r>
      <w:r w:rsidR="00284FD7">
        <w:t xml:space="preserve">orization </w:t>
      </w:r>
      <w:r w:rsidR="00067D2C">
        <w:t>értékként</w:t>
      </w:r>
      <w:r w:rsidR="00284FD7">
        <w:t xml:space="preserve"> a bearer tokent az alkalmazás</w:t>
      </w:r>
      <w:r w:rsidR="00B61BFB">
        <w:t xml:space="preserve"> access token</w:t>
      </w:r>
      <w:r w:rsidR="00284FD7">
        <w:t xml:space="preserve"> Cookie-</w:t>
      </w:r>
      <w:proofErr w:type="spellStart"/>
      <w:r w:rsidR="00284FD7">
        <w:t>j</w:t>
      </w:r>
      <w:r w:rsidR="00B61BFB">
        <w:t>á</w:t>
      </w:r>
      <w:r w:rsidR="00284FD7">
        <w:t>ból</w:t>
      </w:r>
      <w:proofErr w:type="spellEnd"/>
      <w:r w:rsidR="009E5BE7">
        <w:t xml:space="preserve">. </w:t>
      </w:r>
      <w:r w:rsidR="009001E6">
        <w:t xml:space="preserve">A felhelyezés mellett további feladata, hogy </w:t>
      </w:r>
      <w:r w:rsidR="00F82FAE">
        <w:t>elkapja a hibákat azután, hogy elküldte a</w:t>
      </w:r>
      <w:r w:rsidR="005C26A4">
        <w:t>z egyes</w:t>
      </w:r>
      <w:r w:rsidR="00F82FAE">
        <w:t xml:space="preserve"> kérés</w:t>
      </w:r>
      <w:r w:rsidR="005C26A4">
        <w:t>eket</w:t>
      </w:r>
      <w:r w:rsidR="00F82FAE">
        <w:t>.</w:t>
      </w:r>
      <w:r w:rsidR="00FF7B32">
        <w:t xml:space="preserve"> </w:t>
      </w:r>
      <w:r w:rsidR="00E95C04">
        <w:t>Ha a</w:t>
      </w:r>
      <w:r w:rsidR="00FF7B32">
        <w:t xml:space="preserve">z elkapott kérésben authentikációs vagy authorizációs hibával találkozott, akkor </w:t>
      </w:r>
      <w:r w:rsidR="007168FA">
        <w:t>letisztítja a tokeneket, mivel azok vagy érvénytelenek vagy lejártak. Emellett egy egyszerű hibaüzenetet is kiír a felhasználónak a kapott hiba alapján.</w:t>
      </w:r>
    </w:p>
    <w:p w14:paraId="54826B0F" w14:textId="23720C99" w:rsidR="00C23564" w:rsidRDefault="00C23564" w:rsidP="00C23564">
      <w:pPr>
        <w:pStyle w:val="Cmsor3"/>
      </w:pPr>
      <w:bookmarkStart w:id="61" w:name="_Toc153353907"/>
      <w:r>
        <w:t>Guard</w:t>
      </w:r>
      <w:bookmarkEnd w:id="61"/>
    </w:p>
    <w:p w14:paraId="19876447" w14:textId="729685A5" w:rsidR="005E79F4" w:rsidRDefault="001E63CD" w:rsidP="00B772AE">
      <w:r>
        <w:t>Olyan kompone</w:t>
      </w:r>
      <w:r w:rsidR="00F015D3">
        <w:t xml:space="preserve">ns, </w:t>
      </w:r>
      <w:r w:rsidR="00F015D3" w:rsidRPr="00F015D3">
        <w:t xml:space="preserve">aminek a segítségével eldönthető, hogy egy útvonal </w:t>
      </w:r>
      <w:r w:rsidR="00AF7E63">
        <w:t xml:space="preserve">az alkalmazásban </w:t>
      </w:r>
      <w:r w:rsidR="00F015D3" w:rsidRPr="00F015D3">
        <w:t>megnyitható-e vagy sem</w:t>
      </w:r>
      <w:r w:rsidR="008C2067">
        <w:t>.</w:t>
      </w:r>
      <w:r w:rsidR="00F015D3" w:rsidRPr="00F015D3">
        <w:t xml:space="preserve"> </w:t>
      </w:r>
      <w:r w:rsidR="008C2067">
        <w:t>Emellett</w:t>
      </w:r>
      <w:r w:rsidR="00F015D3" w:rsidRPr="00F015D3">
        <w:t xml:space="preserve"> további logikák</w:t>
      </w:r>
      <w:r w:rsidR="006F3C8A">
        <w:t xml:space="preserve"> is</w:t>
      </w:r>
      <w:r w:rsidR="00F015D3" w:rsidRPr="00F015D3">
        <w:t xml:space="preserve"> hozzáadhatóak egy oldalra lépéskor, mint például átirányítás.</w:t>
      </w:r>
      <w:r w:rsidR="00E014B0">
        <w:t xml:space="preserve"> Az alkalmazás sokféle guardot tartalmaz. Ezeket az útvonalak beregisztrálásakor tudjuk nekik megadni, akár többet is.</w:t>
      </w:r>
    </w:p>
    <w:p w14:paraId="20034E82" w14:textId="4B7464FD" w:rsidR="000239D6" w:rsidRDefault="000239D6" w:rsidP="000239D6">
      <w:pPr>
        <w:pStyle w:val="Cmsor4"/>
      </w:pPr>
      <w:r>
        <w:t>AclGuard</w:t>
      </w:r>
    </w:p>
    <w:p w14:paraId="220DD6BC" w14:textId="78DCBB45" w:rsidR="00300267" w:rsidRDefault="007B1EC3" w:rsidP="00CE729D">
      <w:r>
        <w:t xml:space="preserve">Ennek a guardnak a szerepe, hogy </w:t>
      </w:r>
      <w:r w:rsidR="000C0586">
        <w:t>kliensoldali authorizációt hajtson végre az oldalakra lépéskor</w:t>
      </w:r>
      <w:r w:rsidR="002A1B79">
        <w:t>.</w:t>
      </w:r>
      <w:r w:rsidR="00CE729D">
        <w:t xml:space="preserve"> </w:t>
      </w:r>
      <w:r w:rsidR="00CC7CCD">
        <w:t>Előkészítésnek i</w:t>
      </w:r>
      <w:r w:rsidR="00CD1CD8">
        <w:t>de tartozik, hogy a</w:t>
      </w:r>
      <w:r w:rsidR="00300267">
        <w:t>z egyes útvonalakon meghatározhatunk kiegészítő konstans adatokat</w:t>
      </w:r>
      <w:r w:rsidR="002B5F7A">
        <w:t xml:space="preserve"> a data blokkon belül.</w:t>
      </w:r>
      <w:r w:rsidR="00E34209">
        <w:t xml:space="preserve"> Ebben a data blokkban megadunk minden </w:t>
      </w:r>
      <w:r w:rsidR="00966762">
        <w:t xml:space="preserve">útvonalnak egy „name” értéket, amit az AclGuard felhasznál, mint kulcs </w:t>
      </w:r>
      <w:r w:rsidR="00CD1CD8">
        <w:t>az authorizáció során.</w:t>
      </w:r>
    </w:p>
    <w:p w14:paraId="6479C2C4" w14:textId="08E4571C" w:rsidR="002C6678" w:rsidRDefault="002C6678" w:rsidP="00C5199A">
      <w:r>
        <w:t xml:space="preserve">Az authorizáció implementációjában egy konfigurációs ACL modellből olvassa ki, hogy adott kulcsokhoz milyen felhasználói Claimekre van szükség. Ezek a kulcsok tetszőleges szöveges értékek lehetnek, amiket itt a guard a name </w:t>
      </w:r>
      <w:r w:rsidR="003928B4">
        <w:t xml:space="preserve">data </w:t>
      </w:r>
      <w:r>
        <w:t>értékből olvas ki.</w:t>
      </w:r>
      <w:r w:rsidR="002A1B79">
        <w:t xml:space="preserve"> </w:t>
      </w:r>
      <w:r w:rsidR="002A1B79">
        <w:lastRenderedPageBreak/>
        <w:t>Az így megkapott Claim listából kell, hogy meglegyen legalább egy a felhasználónak, hogy megtekinthesse az adott oldalt.</w:t>
      </w:r>
    </w:p>
    <w:p w14:paraId="3911B08F" w14:textId="7B3A8E3A" w:rsidR="000475F4" w:rsidRPr="00C5199A" w:rsidRDefault="000475F4" w:rsidP="00C5199A">
      <w:r>
        <w:t>Emellett</w:t>
      </w:r>
      <w:r w:rsidR="0045559F">
        <w:t xml:space="preserve"> a guard</w:t>
      </w:r>
      <w:r>
        <w:t xml:space="preserve"> további </w:t>
      </w:r>
      <w:r w:rsidR="00422BE7">
        <w:t>kiegészítő ellenőrzéseket végez el, például</w:t>
      </w:r>
      <w:r w:rsidR="0012663C">
        <w:t>,</w:t>
      </w:r>
      <w:r w:rsidR="00422BE7">
        <w:t xml:space="preserve"> ha van a felhasználónak váróterem vagy játék azonosító megadva, akkor ugorjon át a megfelelő oldalukra</w:t>
      </w:r>
      <w:r w:rsidR="00267A47">
        <w:t>,</w:t>
      </w:r>
      <w:r w:rsidR="00422BE7">
        <w:t xml:space="preserve"> akárhol van</w:t>
      </w:r>
      <w:r w:rsidR="00267A47">
        <w:t xml:space="preserve"> éppen</w:t>
      </w:r>
      <w:r w:rsidR="00422BE7">
        <w:t>.</w:t>
      </w:r>
    </w:p>
    <w:p w14:paraId="4C8100E8" w14:textId="6F9BC9B3" w:rsidR="000239D6" w:rsidRDefault="0041002B" w:rsidP="000239D6">
      <w:pPr>
        <w:pStyle w:val="Cmsor4"/>
      </w:pPr>
      <w:r>
        <w:t>LoginGuard</w:t>
      </w:r>
    </w:p>
    <w:p w14:paraId="7731D423" w14:textId="678C59E3" w:rsidR="0012663C" w:rsidRPr="0012663C" w:rsidRDefault="0012663C" w:rsidP="0012663C">
      <w:r>
        <w:t xml:space="preserve">Egy egyszerű ellenőrző réteg a bejelentkező és regisztrációs oldal felett. Feladata, hogy ha </w:t>
      </w:r>
      <w:r w:rsidR="007F6A4A">
        <w:t>van az oldal megtekintőjének érvényes felhasználója a böngészőben</w:t>
      </w:r>
      <w:r w:rsidR="0085407E">
        <w:t xml:space="preserve"> elmentve</w:t>
      </w:r>
      <w:r w:rsidR="007F6A4A">
        <w:t>, akkor dobja tovább az alkalmazásba</w:t>
      </w:r>
      <w:r w:rsidR="000A184A">
        <w:t xml:space="preserve">. </w:t>
      </w:r>
      <w:r w:rsidR="00D86E08">
        <w:t>Ez abból hasznos, hogy a felhasználóknak ne kelljen belépniük</w:t>
      </w:r>
      <w:r w:rsidR="000672E4">
        <w:t xml:space="preserve"> újra</w:t>
      </w:r>
      <w:r w:rsidR="00D86E08">
        <w:t>, ha egyszer már bejelentkeztek korábban.</w:t>
      </w:r>
    </w:p>
    <w:p w14:paraId="7A64C5E8" w14:textId="678A5409" w:rsidR="0041002B" w:rsidRDefault="0041002B" w:rsidP="0041002B">
      <w:pPr>
        <w:pStyle w:val="Cmsor4"/>
      </w:pPr>
      <w:r>
        <w:t>HubGuard</w:t>
      </w:r>
    </w:p>
    <w:p w14:paraId="33AA6DC8" w14:textId="02DDE03A" w:rsidR="008D29E0" w:rsidRDefault="002376B3" w:rsidP="008D29E0">
      <w:r>
        <w:t>Feladata, hogy kezelje az egyes hubok elindítását és leállítását</w:t>
      </w:r>
      <w:r w:rsidR="00817926">
        <w:t xml:space="preserve"> a </w:t>
      </w:r>
      <w:r w:rsidR="00E97B7B">
        <w:t>szolgáltatásaikon meghívott startConnection és stopConnection függvények meghívásával.</w:t>
      </w:r>
    </w:p>
    <w:p w14:paraId="4E4E1548" w14:textId="3CF660D6" w:rsidR="00A91663" w:rsidRPr="008D29E0" w:rsidRDefault="00A91663" w:rsidP="008D29E0">
      <w:r>
        <w:t xml:space="preserve">A vezérlés úgy működik, hogy a data </w:t>
      </w:r>
      <w:r w:rsidR="00BA09A4">
        <w:t xml:space="preserve">értékek tartalmaznak egy „hub” listát is, amiben szövegesen kulcsok vannak átadva. Ezek a kulcsok alapján a </w:t>
      </w:r>
      <w:r w:rsidR="00CE6BDD">
        <w:t>guard eldönti, hogy mik azok a hubok</w:t>
      </w:r>
      <w:r w:rsidR="00A54BE8">
        <w:t>,</w:t>
      </w:r>
      <w:r w:rsidR="00CE6BDD">
        <w:t xml:space="preserve"> amiket el kell indítani. Minden más </w:t>
      </w:r>
      <w:r w:rsidR="007543FD">
        <w:t>hubot leállít.</w:t>
      </w:r>
      <w:r w:rsidR="0098266F">
        <w:t xml:space="preserve"> Ebben benne van, hogy azok a hubok, amik már el vannak indítva nem indulnak újra</w:t>
      </w:r>
      <w:r w:rsidR="00371B2D">
        <w:t>, hanem üzemelnek folytonosan.</w:t>
      </w:r>
    </w:p>
    <w:p w14:paraId="25487DDE" w14:textId="5A4566F4" w:rsidR="0041002B" w:rsidRDefault="0041002B" w:rsidP="0041002B">
      <w:pPr>
        <w:pStyle w:val="Cmsor4"/>
      </w:pPr>
      <w:r>
        <w:t>GameGuard és LobbyGuard</w:t>
      </w:r>
    </w:p>
    <w:p w14:paraId="229E9DE7" w14:textId="01C4C5B9" w:rsidR="002117C0" w:rsidRPr="002117C0" w:rsidRDefault="006F3F89" w:rsidP="002117C0">
      <w:r>
        <w:t>Egyszerű ellen</w:t>
      </w:r>
      <w:r w:rsidR="00C84679">
        <w:t xml:space="preserve">őrző egységek. Feladatuk, hogy </w:t>
      </w:r>
      <w:r w:rsidR="005B636E">
        <w:t>megnézzék van-e a felhasználónak érvényes váróterem vagy játék azonosítója, és az megegyezik</w:t>
      </w:r>
      <w:r w:rsidR="004632E0">
        <w:t>-e</w:t>
      </w:r>
      <w:r w:rsidR="005B636E">
        <w:t xml:space="preserve"> a </w:t>
      </w:r>
      <w:r w:rsidR="00566A0F">
        <w:t>meg</w:t>
      </w:r>
      <w:r w:rsidR="002F7F34">
        <w:t>nyitott oldallal</w:t>
      </w:r>
      <w:r w:rsidR="00566A0F">
        <w:t>.</w:t>
      </w:r>
      <w:r w:rsidR="00821BC5">
        <w:t xml:space="preserve"> Ha nem megfelelő helyen van a felhasználó, akkor </w:t>
      </w:r>
      <w:r w:rsidR="00B40AD2">
        <w:t>egyszerűen át lesz irányítva a főoldalra.</w:t>
      </w:r>
    </w:p>
    <w:p w14:paraId="3F2AF925" w14:textId="3CCEB004" w:rsidR="00C23564" w:rsidRDefault="00C23564" w:rsidP="00C23564">
      <w:pPr>
        <w:pStyle w:val="Cmsor3"/>
      </w:pPr>
      <w:bookmarkStart w:id="62" w:name="_Toc153353908"/>
      <w:r>
        <w:t>Directive</w:t>
      </w:r>
      <w:bookmarkEnd w:id="62"/>
    </w:p>
    <w:p w14:paraId="7CB48788" w14:textId="77777777" w:rsidR="00BB4404" w:rsidRDefault="00BC2642" w:rsidP="009F294F">
      <w:r>
        <w:t>Az Angular lehetőséget ad rá, hogy saját magunk is létrehozzunk directive komponenseket.</w:t>
      </w:r>
      <w:r w:rsidR="00953A1E">
        <w:t xml:space="preserve"> Ezek olyan komponensek, amiket az Angular a HTML kódjának közvetlen irányítására használ Angular kódon keresztül.</w:t>
      </w:r>
      <w:r w:rsidR="00B955A7">
        <w:t xml:space="preserve"> Ezáltal olyan vezérlő elemeket tudunk hozzáadni az oldalakhoz, amik különálló egységes logikát igényelnek. Használatuk csökkenti a megvalósított HTML oldalak komplexitását.</w:t>
      </w:r>
      <w:r w:rsidR="00BB4404">
        <w:t xml:space="preserve"> </w:t>
      </w:r>
    </w:p>
    <w:p w14:paraId="2F815603" w14:textId="37BF52DB" w:rsidR="009F294F" w:rsidRDefault="00BB4404" w:rsidP="009F294F">
      <w:r>
        <w:t>Az alkalmazásban két directive implementáció került be, de tetszőlegesen bővíthető.</w:t>
      </w:r>
      <w:r w:rsidR="005B17C6">
        <w:t xml:space="preserve"> Minden directive implementáció esetén meg kell adni egy </w:t>
      </w:r>
      <w:proofErr w:type="spellStart"/>
      <w:r w:rsidR="005B17C6">
        <w:t>selector</w:t>
      </w:r>
      <w:proofErr w:type="spellEnd"/>
      <w:r w:rsidR="005B17C6">
        <w:t xml:space="preserve"> értéket, </w:t>
      </w:r>
      <w:r w:rsidR="005B17C6">
        <w:lastRenderedPageBreak/>
        <w:t xml:space="preserve">amivel az Angular beazonosítja a használt komponenst. Ezen a </w:t>
      </w:r>
      <w:proofErr w:type="spellStart"/>
      <w:r w:rsidR="005B17C6">
        <w:t>selectoron</w:t>
      </w:r>
      <w:proofErr w:type="spellEnd"/>
      <w:r w:rsidR="005B17C6">
        <w:t xml:space="preserve"> keresztül paramétereket is tudunk átadni az implementációnak.</w:t>
      </w:r>
      <w:r w:rsidR="00FA0FE8">
        <w:t xml:space="preserve"> </w:t>
      </w:r>
      <w:proofErr w:type="spellStart"/>
      <w:r w:rsidR="00FA0FE8">
        <w:t>Selector</w:t>
      </w:r>
      <w:proofErr w:type="spellEnd"/>
      <w:r w:rsidR="00FA0FE8">
        <w:t xml:space="preserve"> megadása</w:t>
      </w:r>
      <w:r w:rsidR="005B17C6">
        <w:t xml:space="preserve"> </w:t>
      </w:r>
      <w:r w:rsidR="00FA0FE8">
        <w:t>p</w:t>
      </w:r>
      <w:r w:rsidR="005B17C6">
        <w:t>éldául:</w:t>
      </w:r>
    </w:p>
    <w:p w14:paraId="708240F5" w14:textId="77777777" w:rsidR="005B17C6" w:rsidRPr="005B17C6" w:rsidRDefault="005B17C6" w:rsidP="005B17C6">
      <w:pPr>
        <w:pStyle w:val="Kd"/>
        <w:rPr>
          <w:lang w:eastAsia="ja-JP"/>
        </w:rPr>
      </w:pPr>
      <w:r w:rsidRPr="005B17C6">
        <w:rPr>
          <w:lang w:eastAsia="ja-JP"/>
        </w:rPr>
        <w:t>@</w:t>
      </w:r>
      <w:proofErr w:type="gramStart"/>
      <w:r w:rsidRPr="005B17C6">
        <w:rPr>
          <w:lang w:eastAsia="ja-JP"/>
        </w:rPr>
        <w:t>Directive(</w:t>
      </w:r>
      <w:proofErr w:type="gramEnd"/>
      <w:r w:rsidRPr="005B17C6">
        <w:rPr>
          <w:lang w:eastAsia="ja-JP"/>
        </w:rPr>
        <w:t>{</w:t>
      </w:r>
    </w:p>
    <w:p w14:paraId="5002ECCA" w14:textId="77777777" w:rsidR="005B17C6" w:rsidRPr="005B17C6" w:rsidRDefault="005B17C6" w:rsidP="005B17C6">
      <w:pPr>
        <w:pStyle w:val="Kd"/>
        <w:rPr>
          <w:lang w:eastAsia="ja-JP"/>
        </w:rPr>
      </w:pPr>
      <w:r w:rsidRPr="005B17C6">
        <w:rPr>
          <w:lang w:eastAsia="ja-JP"/>
        </w:rPr>
        <w:t xml:space="preserve">  </w:t>
      </w:r>
      <w:proofErr w:type="spellStart"/>
      <w:r w:rsidRPr="005B17C6">
        <w:rPr>
          <w:lang w:eastAsia="ja-JP"/>
        </w:rPr>
        <w:t>selector</w:t>
      </w:r>
      <w:proofErr w:type="spellEnd"/>
      <w:r w:rsidRPr="005B17C6">
        <w:rPr>
          <w:lang w:eastAsia="ja-JP"/>
        </w:rPr>
        <w:t>: '[</w:t>
      </w:r>
      <w:proofErr w:type="spellStart"/>
      <w:r w:rsidRPr="005B17C6">
        <w:rPr>
          <w:lang w:eastAsia="ja-JP"/>
        </w:rPr>
        <w:t>can</w:t>
      </w:r>
      <w:proofErr w:type="spellEnd"/>
      <w:r w:rsidRPr="005B17C6">
        <w:rPr>
          <w:lang w:eastAsia="ja-JP"/>
        </w:rPr>
        <w:t>]',</w:t>
      </w:r>
    </w:p>
    <w:p w14:paraId="6235F5A2" w14:textId="1B42EFE8" w:rsidR="005B17C6" w:rsidRDefault="005B17C6" w:rsidP="005B17C6">
      <w:pPr>
        <w:pStyle w:val="Kd"/>
        <w:rPr>
          <w:lang w:eastAsia="ja-JP"/>
        </w:rPr>
      </w:pPr>
      <w:r w:rsidRPr="005B17C6">
        <w:rPr>
          <w:lang w:eastAsia="ja-JP"/>
        </w:rPr>
        <w:t>})</w:t>
      </w:r>
    </w:p>
    <w:p w14:paraId="7EF0F338" w14:textId="4CF3541E" w:rsidR="005B17C6" w:rsidRDefault="005B17C6" w:rsidP="005E345B">
      <w:pPr>
        <w:pStyle w:val="Kd"/>
        <w:rPr>
          <w:lang w:eastAsia="ja-JP"/>
        </w:rPr>
      </w:pPr>
      <w:r w:rsidRPr="005B17C6">
        <w:rPr>
          <w:lang w:eastAsia="ja-JP"/>
        </w:rPr>
        <w:t xml:space="preserve">export </w:t>
      </w:r>
      <w:proofErr w:type="spellStart"/>
      <w:r w:rsidRPr="005B17C6">
        <w:rPr>
          <w:lang w:eastAsia="ja-JP"/>
        </w:rPr>
        <w:t>class</w:t>
      </w:r>
      <w:proofErr w:type="spellEnd"/>
      <w:r w:rsidRPr="005B17C6">
        <w:rPr>
          <w:lang w:eastAsia="ja-JP"/>
        </w:rPr>
        <w:t xml:space="preserve"> CanDirective </w:t>
      </w:r>
      <w:proofErr w:type="gramStart"/>
      <w:r w:rsidRPr="005B17C6">
        <w:rPr>
          <w:lang w:eastAsia="ja-JP"/>
        </w:rPr>
        <w:t>{</w:t>
      </w:r>
      <w:r>
        <w:rPr>
          <w:lang w:eastAsia="ja-JP"/>
        </w:rPr>
        <w:t xml:space="preserve"> …</w:t>
      </w:r>
      <w:proofErr w:type="gramEnd"/>
      <w:r>
        <w:rPr>
          <w:lang w:eastAsia="ja-JP"/>
        </w:rPr>
        <w:t xml:space="preserve"> }</w:t>
      </w:r>
    </w:p>
    <w:p w14:paraId="115978A8" w14:textId="342F9DF4" w:rsidR="00716A1B" w:rsidRDefault="00716A1B" w:rsidP="00716A1B">
      <w:pPr>
        <w:pStyle w:val="Cmsor4"/>
      </w:pPr>
      <w:r w:rsidRPr="00716A1B">
        <w:t>CanDirective</w:t>
      </w:r>
    </w:p>
    <w:p w14:paraId="6378C447" w14:textId="35C90B1F" w:rsidR="00AD4F16" w:rsidRDefault="00AD4F16" w:rsidP="00AD4F16">
      <w:r>
        <w:t>Feladata és logikája sokban egyezik az AclGuard implementációjával. Szerepe, hogy a felhasználó Claim értékeitől függően jelenítsen meg vagy sem HTML kódrészleteket.</w:t>
      </w:r>
    </w:p>
    <w:p w14:paraId="03A42C18" w14:textId="77777777" w:rsidR="00E8089A" w:rsidRDefault="001067DA" w:rsidP="00AD4F16">
      <w:r>
        <w:t>Az implementáció során átadhatjuk paraméterként akár szöveges vagy tömbös értékként a</w:t>
      </w:r>
      <w:r w:rsidR="00D714BD">
        <w:t xml:space="preserve">z ellenőrizendő Claim értékeket. </w:t>
      </w:r>
      <w:r w:rsidR="002674BF">
        <w:t>A logika megvalósítása során fontos szempont volt, hogy egy felhasználónak a Claim listája nem konstans érték az alkalmazás futása során, ezért nem elegendő, ha az alapértelmezett statikus módon hozza létre a megjelölt komponenseket.</w:t>
      </w:r>
      <w:r w:rsidR="00C941F4">
        <w:t xml:space="preserve"> </w:t>
      </w:r>
    </w:p>
    <w:p w14:paraId="313845CC" w14:textId="13C888DC" w:rsidR="001067DA" w:rsidRDefault="00C941F4" w:rsidP="00AD4F16">
      <w:r>
        <w:t>A CanDirective tehát dinamikusan tölti vagy üríti ki a megjelölt HTML komponenst a felhasználó tokenének változás</w:t>
      </w:r>
      <w:r w:rsidR="00BA7437">
        <w:t>ával párhuzamosan.</w:t>
      </w:r>
      <w:r w:rsidR="009E40EB">
        <w:t xml:space="preserve"> Például:</w:t>
      </w:r>
    </w:p>
    <w:p w14:paraId="4D5D93D5" w14:textId="4B358AEC" w:rsidR="009E40EB" w:rsidRPr="00AD4F16" w:rsidRDefault="009E40EB" w:rsidP="009E40EB">
      <w:pPr>
        <w:pStyle w:val="Kd"/>
      </w:pPr>
      <w:r w:rsidRPr="009E40EB">
        <w:t>&lt;</w:t>
      </w:r>
      <w:proofErr w:type="spellStart"/>
      <w:r w:rsidRPr="009E40EB">
        <w:t>mat</w:t>
      </w:r>
      <w:proofErr w:type="spellEnd"/>
      <w:r w:rsidRPr="009E40EB">
        <w:t>-grid-</w:t>
      </w:r>
      <w:proofErr w:type="spellStart"/>
      <w:r w:rsidRPr="009E40EB">
        <w:t>tile</w:t>
      </w:r>
      <w:proofErr w:type="spellEnd"/>
      <w:r w:rsidRPr="009E40EB">
        <w:t xml:space="preserve"> [colspan]="12" [</w:t>
      </w:r>
      <w:proofErr w:type="spellStart"/>
      <w:r w:rsidRPr="009E40EB">
        <w:t>rowspan</w:t>
      </w:r>
      <w:proofErr w:type="spellEnd"/>
      <w:r w:rsidRPr="009E40EB">
        <w:t>]="1" *</w:t>
      </w:r>
      <w:proofErr w:type="spellStart"/>
      <w:r w:rsidRPr="009E40EB">
        <w:t>can</w:t>
      </w:r>
      <w:proofErr w:type="spellEnd"/>
      <w:r w:rsidRPr="009E40EB">
        <w:t>="'Party'"&gt;</w:t>
      </w:r>
    </w:p>
    <w:p w14:paraId="12962454" w14:textId="2D953415" w:rsidR="00716A1B" w:rsidRDefault="00716A1B" w:rsidP="00716A1B">
      <w:pPr>
        <w:pStyle w:val="Cmsor4"/>
      </w:pPr>
      <w:r w:rsidRPr="00716A1B">
        <w:t>RespMatGridTileDirective</w:t>
      </w:r>
    </w:p>
    <w:p w14:paraId="11608506" w14:textId="21718D7A" w:rsidR="00E25BAB" w:rsidRDefault="00E25BAB" w:rsidP="00E25BAB">
      <w:r>
        <w:t xml:space="preserve">Egy olyan segédkomponens, aminek a feladata az Angular Material Grid </w:t>
      </w:r>
      <w:r w:rsidR="00D518BA">
        <w:t>rendszeré</w:t>
      </w:r>
      <w:r w:rsidR="00E958CC">
        <w:t>ben</w:t>
      </w:r>
      <w:r>
        <w:t xml:space="preserve"> reszponzív beállítás biztosítása.</w:t>
      </w:r>
      <w:r w:rsidR="00E90DA8">
        <w:t xml:space="preserve"> A directive</w:t>
      </w:r>
      <w:r w:rsidR="0041511A">
        <w:t xml:space="preserve"> </w:t>
      </w:r>
      <w:r w:rsidR="00E90DA8">
        <w:t>r</w:t>
      </w:r>
      <w:r w:rsidR="0041511A">
        <w:t xml:space="preserve">egisztrációja során felülírjuk a Material colspan értéket a saját </w:t>
      </w:r>
      <w:proofErr w:type="spellStart"/>
      <w:r w:rsidR="0041511A">
        <w:t>selector</w:t>
      </w:r>
      <w:r w:rsidR="00A13E41">
        <w:t>r</w:t>
      </w:r>
      <w:r w:rsidR="0041511A">
        <w:t>al</w:t>
      </w:r>
      <w:proofErr w:type="spellEnd"/>
      <w:r w:rsidR="00E90DA8">
        <w:t>, ezáltal a komponens transzparensen használható a Material elemek felett</w:t>
      </w:r>
      <w:r w:rsidR="00FA5444">
        <w:t>.</w:t>
      </w:r>
    </w:p>
    <w:p w14:paraId="06BB5B1D" w14:textId="0EE57E24" w:rsidR="006605C0" w:rsidRDefault="006605C0" w:rsidP="00E25BAB">
      <w:r>
        <w:t>A grid elemnek az alapértelmezett logikája, hogy a szülő lista elemen megadjuk, hogy hány oszlopegységből álljon a listánk. Ebbe a listába van annyi oszlopba sűrítve elhelyezve az elem, amennyi értéket megadunk a colspan paramétereként.</w:t>
      </w:r>
      <w:r w:rsidR="003742EC">
        <w:t xml:space="preserve"> Ez a logika lett kiegészítve a directive által úgy, hogy további értékek megadásával a HTML kódban felülírhatjuk bizonyos képernyőméreteken ezt az oszlop méretet. Tehát az elem betöltésekor és a képernyő méretének változtatásakor dinamikusan erre a segéd értékre állítja be a méretet.</w:t>
      </w:r>
    </w:p>
    <w:p w14:paraId="419C2463" w14:textId="21534D1C" w:rsidR="006A72EA" w:rsidRDefault="00EE64E2" w:rsidP="006A72EA">
      <w:r>
        <w:t>Ugyanez a logika be lett vezetve a sorméreten is, tehát az elemek magassága is dinamikusan és reszponzívan beállítható az egyes grid elemeknek.</w:t>
      </w:r>
      <w:r w:rsidR="006A72EA">
        <w:t xml:space="preserve"> Például:</w:t>
      </w:r>
    </w:p>
    <w:p w14:paraId="0FD2149E" w14:textId="13BA3148" w:rsidR="006A72EA" w:rsidRDefault="006A72EA" w:rsidP="006A72EA">
      <w:pPr>
        <w:pStyle w:val="Kd"/>
      </w:pPr>
      <w:r w:rsidRPr="006A72EA">
        <w:lastRenderedPageBreak/>
        <w:t>&lt;</w:t>
      </w:r>
      <w:proofErr w:type="spellStart"/>
      <w:r w:rsidRPr="006A72EA">
        <w:t>mat</w:t>
      </w:r>
      <w:proofErr w:type="spellEnd"/>
      <w:r w:rsidRPr="006A72EA">
        <w:t>-grid-</w:t>
      </w:r>
      <w:proofErr w:type="spellStart"/>
      <w:r w:rsidRPr="006A72EA">
        <w:t>tile</w:t>
      </w:r>
      <w:proofErr w:type="spellEnd"/>
      <w:r w:rsidRPr="006A72EA">
        <w:t xml:space="preserve"> [colspan]="8" [</w:t>
      </w:r>
      <w:proofErr w:type="spellStart"/>
      <w:r w:rsidRPr="006A72EA">
        <w:t>rowspan</w:t>
      </w:r>
      <w:proofErr w:type="spellEnd"/>
      <w:r w:rsidRPr="006A72EA">
        <w:t>]="4" [md]="12" [</w:t>
      </w:r>
      <w:proofErr w:type="spellStart"/>
      <w:r w:rsidRPr="006A72EA">
        <w:t>smr</w:t>
      </w:r>
      <w:proofErr w:type="spellEnd"/>
      <w:r w:rsidRPr="006A72EA">
        <w:t>]="6"&gt;</w:t>
      </w:r>
    </w:p>
    <w:p w14:paraId="43B5C3DD" w14:textId="796080CD" w:rsidR="00DF1247" w:rsidRPr="00E25BAB" w:rsidRDefault="00DF1247" w:rsidP="00DF1247">
      <w:r>
        <w:t>Ebben a példában az elem alapértelmezetten 8 oszlop és 4 sorban van elhelyezve. Ezt Small méreten felülírj</w:t>
      </w:r>
      <w:r w:rsidR="001D370D">
        <w:t>a</w:t>
      </w:r>
      <w:r>
        <w:t xml:space="preserve"> 6 sorra, és Medium méreten pedig 12 oszlopra.</w:t>
      </w:r>
    </w:p>
    <w:p w14:paraId="77D2AC3A" w14:textId="27D7FC1E" w:rsidR="00B507C7" w:rsidRDefault="00850A79" w:rsidP="00850A79">
      <w:pPr>
        <w:pStyle w:val="Cmsor2"/>
      </w:pPr>
      <w:bookmarkStart w:id="63" w:name="_Toc153353909"/>
      <w:r>
        <w:t>Felhasználókezelés</w:t>
      </w:r>
      <w:bookmarkEnd w:id="63"/>
    </w:p>
    <w:p w14:paraId="51D1212A" w14:textId="1BB41CA7" w:rsidR="005B7998" w:rsidRDefault="003865B4" w:rsidP="005B7998">
      <w:r>
        <w:t xml:space="preserve">Az alkalmazásban megvalósított felhasználókezelés és annak a konténere </w:t>
      </w:r>
      <w:r w:rsidR="002B2BCB">
        <w:t>nagyban függött az IdentityServer által szolgáltatott funkcióktól.</w:t>
      </w:r>
    </w:p>
    <w:p w14:paraId="44E44438" w14:textId="38C6903B" w:rsidR="00B57F27" w:rsidRDefault="00B57F27" w:rsidP="00B57F27">
      <w:pPr>
        <w:pStyle w:val="Cmsor3"/>
      </w:pPr>
      <w:bookmarkStart w:id="64" w:name="_Toc153353910"/>
      <w:r>
        <w:t>Adatbázis és adatelérés</w:t>
      </w:r>
      <w:bookmarkEnd w:id="64"/>
    </w:p>
    <w:p w14:paraId="65A4CE17" w14:textId="37BD2E31" w:rsidR="00E97B3F" w:rsidRDefault="00E97B3F" w:rsidP="00E97B3F">
      <w:r>
        <w:t>A felhasználókezelő adatbázis kontextusa a többi konténerrel ellentétben nem a EF-</w:t>
      </w:r>
      <w:proofErr w:type="spellStart"/>
      <w:r>
        <w:t>ből</w:t>
      </w:r>
      <w:proofErr w:type="spellEnd"/>
      <w:r>
        <w:t xml:space="preserve"> származó </w:t>
      </w:r>
      <w:proofErr w:type="spellStart"/>
      <w:r>
        <w:t>DbContext</w:t>
      </w:r>
      <w:proofErr w:type="spellEnd"/>
      <w:r>
        <w:t xml:space="preserve"> ősosztályból származik le, hanem ennek az </w:t>
      </w:r>
      <w:proofErr w:type="spellStart"/>
      <w:r>
        <w:t>IdentityServeres</w:t>
      </w:r>
      <w:proofErr w:type="spellEnd"/>
      <w:r>
        <w:t xml:space="preserve"> </w:t>
      </w:r>
      <w:proofErr w:type="spellStart"/>
      <w:r>
        <w:t>IdentityDbContext</w:t>
      </w:r>
      <w:proofErr w:type="spellEnd"/>
      <w:r>
        <w:t xml:space="preserve"> változatával. Ez az ősosztály létrehozza a háttérben a felhasználókhoz szükséges beállításokat, amikhez további konfigurációs lehetőséget biztosít.</w:t>
      </w:r>
    </w:p>
    <w:p w14:paraId="0F60E864" w14:textId="77777777" w:rsidR="00F857F2" w:rsidRDefault="00F857F2" w:rsidP="00F857F2">
      <w:pPr>
        <w:pStyle w:val="Kp"/>
      </w:pPr>
      <w:r>
        <w:rPr>
          <w:noProof/>
        </w:rPr>
        <w:drawing>
          <wp:inline distT="0" distB="0" distL="0" distR="0" wp14:anchorId="58BBAACC" wp14:editId="76FF7A50">
            <wp:extent cx="4376017" cy="2771775"/>
            <wp:effectExtent l="0" t="0" r="5715" b="0"/>
            <wp:docPr id="19869847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84799" name="Kép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017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39A15" w14:textId="3D95A567" w:rsidR="00F857F2" w:rsidRDefault="00000000" w:rsidP="007B446B">
      <w:pPr>
        <w:pStyle w:val="Kpalrs"/>
      </w:pPr>
      <w:fldSimple w:instr=" SEQ ábra \* ARABIC ">
        <w:r w:rsidR="00895E7B">
          <w:rPr>
            <w:noProof/>
          </w:rPr>
          <w:t>13</w:t>
        </w:r>
      </w:fldSimple>
      <w:r w:rsidR="00F857F2">
        <w:t xml:space="preserve">. ábra </w:t>
      </w:r>
      <w:proofErr w:type="spellStart"/>
      <w:r w:rsidR="00F857F2">
        <w:t>UserDbContext</w:t>
      </w:r>
      <w:proofErr w:type="spellEnd"/>
      <w:r w:rsidR="00F857F2">
        <w:t xml:space="preserve"> struktúrája</w:t>
      </w:r>
    </w:p>
    <w:p w14:paraId="633018D7" w14:textId="18DE4149" w:rsidR="0095278B" w:rsidRDefault="005D05E0" w:rsidP="0095278B">
      <w:r>
        <w:t xml:space="preserve">Az </w:t>
      </w:r>
      <w:proofErr w:type="spellStart"/>
      <w:r>
        <w:t>IdentityDbContext</w:t>
      </w:r>
      <w:proofErr w:type="spellEnd"/>
      <w:r>
        <w:t xml:space="preserve"> alapértelmezetten a beépített </w:t>
      </w:r>
      <w:proofErr w:type="spellStart"/>
      <w:r>
        <w:t>IdentityUser</w:t>
      </w:r>
      <w:proofErr w:type="spellEnd"/>
      <w:r>
        <w:t xml:space="preserve"> és </w:t>
      </w:r>
      <w:proofErr w:type="spellStart"/>
      <w:r>
        <w:t>IdentityRole</w:t>
      </w:r>
      <w:proofErr w:type="spellEnd"/>
      <w:r>
        <w:t xml:space="preserve"> </w:t>
      </w:r>
      <w:r w:rsidR="00C66798">
        <w:t>osztályok segítségével hozza létre az egyes felhasználókat és szerepeiket, viszont lehetőséget ad ezeket kiegészíteni. Erre generikusan és az ősosztályból leszármazással ad módot.</w:t>
      </w:r>
      <w:r w:rsidR="00705076">
        <w:t xml:space="preserve"> Minden más felhasználókhoz köthető tábláját a háttérben létrehozza, és lehetőséget ad a logika kialakításánál a felhasználásukra. Ilyen például a kiadott Claimek vagy </w:t>
      </w:r>
      <w:proofErr w:type="spellStart"/>
      <w:r w:rsidR="00705076">
        <w:t>tokenek</w:t>
      </w:r>
      <w:proofErr w:type="spellEnd"/>
      <w:r w:rsidR="00705076">
        <w:t xml:space="preserve"> perzisztens kezelése.</w:t>
      </w:r>
    </w:p>
    <w:p w14:paraId="6FBC9A7D" w14:textId="291D218D" w:rsidR="00D4781A" w:rsidRDefault="00D4781A" w:rsidP="0095278B">
      <w:r>
        <w:lastRenderedPageBreak/>
        <w:t>A felhasználókhoz köthető saját segéd táblák is itt lettek implementálva. Ilyen a barátok kezelése, ahol két felhasználó között alakít ki egy kapcsolótáblát.</w:t>
      </w:r>
      <w:r w:rsidR="003E76D4">
        <w:t xml:space="preserve"> Ebben a táblában egy-egy azonosítóval jelöli a küldő és fogadó felet, és egy flag </w:t>
      </w:r>
      <w:proofErr w:type="spellStart"/>
      <w:r w:rsidR="003E76D4">
        <w:t>bool</w:t>
      </w:r>
      <w:proofErr w:type="spellEnd"/>
      <w:r w:rsidR="003E76D4">
        <w:t xml:space="preserve"> értékkel tárolja, hogy a kérés el lett-e már fogadva.</w:t>
      </w:r>
      <w:r w:rsidR="00B51BEC">
        <w:t xml:space="preserve"> Egy másik implementáció a játékelőzmények tárolása, ahol időbélyeggel ellátva tartalmazza az egyes felhasználók korábbi játékokban elért eredményeit.</w:t>
      </w:r>
    </w:p>
    <w:p w14:paraId="6241D050" w14:textId="77777777" w:rsidR="00BA6BB7" w:rsidRDefault="00BA6BB7" w:rsidP="00BA6BB7">
      <w:pPr>
        <w:pStyle w:val="Kp"/>
      </w:pPr>
      <w:r>
        <w:rPr>
          <w:noProof/>
        </w:rPr>
        <w:drawing>
          <wp:inline distT="0" distB="0" distL="0" distR="0" wp14:anchorId="612B6607" wp14:editId="3FF4F176">
            <wp:extent cx="5391150" cy="2857500"/>
            <wp:effectExtent l="0" t="0" r="0" b="0"/>
            <wp:docPr id="76613944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54B1B" w14:textId="049CDF6D" w:rsidR="00BA6BB7" w:rsidRPr="0095278B" w:rsidRDefault="00000000" w:rsidP="007B446B">
      <w:pPr>
        <w:pStyle w:val="Kpalrs"/>
      </w:pPr>
      <w:fldSimple w:instr=" SEQ ábra \* ARABIC ">
        <w:r w:rsidR="00895E7B">
          <w:rPr>
            <w:noProof/>
          </w:rPr>
          <w:t>14</w:t>
        </w:r>
      </w:fldSimple>
      <w:r w:rsidR="00BA6BB7">
        <w:t>. ábra Felhasználókezelő adatbázis struktúra</w:t>
      </w:r>
    </w:p>
    <w:p w14:paraId="43B28BEA" w14:textId="36DAFD82" w:rsidR="00B57F27" w:rsidRDefault="00B57F27" w:rsidP="00B57F27">
      <w:pPr>
        <w:pStyle w:val="Cmsor3"/>
      </w:pPr>
      <w:bookmarkStart w:id="65" w:name="_Toc153353911"/>
      <w:r>
        <w:t>Üzleti logika</w:t>
      </w:r>
      <w:bookmarkEnd w:id="65"/>
    </w:p>
    <w:p w14:paraId="0A628EAE" w14:textId="02086D53" w:rsidR="002C3534" w:rsidRDefault="00A9118D" w:rsidP="00A9118D">
      <w:r>
        <w:t xml:space="preserve">Ha a konténer logikája a téma, akkor központi elemnek tekinthetjük mindegyikben a CQRS mintát megvalósító </w:t>
      </w:r>
      <w:proofErr w:type="spellStart"/>
      <w:r>
        <w:t>MediatR-ra</w:t>
      </w:r>
      <w:proofErr w:type="spellEnd"/>
      <w:r>
        <w:t xml:space="preserve"> épülő </w:t>
      </w:r>
      <w:proofErr w:type="spellStart"/>
      <w:r>
        <w:t>Handler</w:t>
      </w:r>
      <w:proofErr w:type="spellEnd"/>
      <w:r>
        <w:t xml:space="preserve"> osztályokat.</w:t>
      </w:r>
      <w:r w:rsidR="00154D09">
        <w:t xml:space="preserve"> Ezeknek az osztályoknak a feladata, hogy az API rétegtől kapott kérésekre a DAL rétegen a Repository-k mentén a megfelelő műveleteket hajtsák végre.</w:t>
      </w:r>
    </w:p>
    <w:p w14:paraId="0B07B75D" w14:textId="45109DCF" w:rsidR="00A9118D" w:rsidRDefault="007B143F" w:rsidP="00A9118D">
      <w:r>
        <w:t>A felhasználókezelő konténerben ezért megvalósításra került a barát és felhasználó funkciók mentén egy-egy lekérdezés és parancs kezelő központi egység. Emellett az előzmények kezelésére is létrejött egy központi elem, de csak esemény</w:t>
      </w:r>
      <w:r w:rsidR="00BD2321">
        <w:t>einek</w:t>
      </w:r>
      <w:r>
        <w:t xml:space="preserve"> feliratkozásra.</w:t>
      </w:r>
    </w:p>
    <w:p w14:paraId="51C7163A" w14:textId="45B94EDE" w:rsidR="00314F0E" w:rsidRDefault="00314F0E" w:rsidP="00A9118D">
      <w:r>
        <w:t>Külön megemlítendő, hogy a bejelentkezés megvalósítása szerver oldalon nem itt történik meg, mivel az IdentityServer biztosít hozzá az API rétegen egy különálló végpontot.</w:t>
      </w:r>
      <w:r w:rsidR="00481B31">
        <w:t xml:space="preserve"> Ez a végpont a „</w:t>
      </w:r>
      <w:r w:rsidR="00834C17" w:rsidRPr="00834C17">
        <w:t>/</w:t>
      </w:r>
      <w:proofErr w:type="spellStart"/>
      <w:r w:rsidR="00834C17" w:rsidRPr="00834C17">
        <w:t>connect</w:t>
      </w:r>
      <w:proofErr w:type="spellEnd"/>
      <w:r w:rsidR="00834C17" w:rsidRPr="00834C17">
        <w:t>/token</w:t>
      </w:r>
      <w:r w:rsidR="00834C17">
        <w:t>” útvonalon található. Itt cserél a felhasználónév és jelszó párosra egy JWT alapú tokent a felhasználónak, amit a kliens kezel le</w:t>
      </w:r>
      <w:r w:rsidR="00A358FA">
        <w:t xml:space="preserve">. A token </w:t>
      </w:r>
      <w:proofErr w:type="spellStart"/>
      <w:r w:rsidR="00A54E51">
        <w:t>claimekkel</w:t>
      </w:r>
      <w:proofErr w:type="spellEnd"/>
      <w:r w:rsidR="00A358FA">
        <w:t xml:space="preserve"> kiegészítésére is ad lehetőséget</w:t>
      </w:r>
      <w:r w:rsidR="00834C17">
        <w:t>.</w:t>
      </w:r>
      <w:r w:rsidR="00591A59">
        <w:t xml:space="preserve"> Emellett nem csak a </w:t>
      </w:r>
      <w:r w:rsidR="00591A59">
        <w:lastRenderedPageBreak/>
        <w:t xml:space="preserve">bejelentkezésre, hanem a </w:t>
      </w:r>
      <w:proofErr w:type="spellStart"/>
      <w:r w:rsidR="00591A59">
        <w:t>tokenben</w:t>
      </w:r>
      <w:proofErr w:type="spellEnd"/>
      <w:r w:rsidR="00591A59">
        <w:t xml:space="preserve"> található adatok frissítésére is felhasználható a végpont a </w:t>
      </w:r>
      <w:proofErr w:type="spellStart"/>
      <w:r w:rsidR="00591A59">
        <w:t>refresh_token</w:t>
      </w:r>
      <w:proofErr w:type="spellEnd"/>
      <w:r w:rsidR="00591A59">
        <w:t xml:space="preserve"> segítségével, amit az </w:t>
      </w:r>
      <w:proofErr w:type="spellStart"/>
      <w:r w:rsidR="00591A59">
        <w:t>access_token</w:t>
      </w:r>
      <w:proofErr w:type="spellEnd"/>
      <w:r w:rsidR="00591A59">
        <w:t xml:space="preserve"> mellett szolgáltat a bejelentkezés során.</w:t>
      </w:r>
    </w:p>
    <w:p w14:paraId="4DE4AE71" w14:textId="763340EC" w:rsidR="000108CA" w:rsidRDefault="000108CA" w:rsidP="000108CA">
      <w:pPr>
        <w:pStyle w:val="Cmsor4"/>
      </w:pPr>
      <w:r w:rsidRPr="000108CA">
        <w:t>FriendCommandHandler</w:t>
      </w:r>
    </w:p>
    <w:p w14:paraId="4E0F1FE4" w14:textId="58C0AA2F" w:rsidR="00A111BA" w:rsidRDefault="00FC2CDC" w:rsidP="00A111BA">
      <w:r>
        <w:t>Feladata a barátokhoz köthető parancsok lekezelése.</w:t>
      </w:r>
      <w:r w:rsidR="002152B3">
        <w:t xml:space="preserve"> Ebből az egyik a barát hozzáadása. Itt egyetlen függvény kezeli le azt is, ha újonnan adunk hozzá valakit barátnak, és azt is, ha visszaigazoljuk.</w:t>
      </w:r>
      <w:r w:rsidR="00B13451">
        <w:t xml:space="preserve"> Új barátkérés esetén létrehozzuk az új rekordot, míg visszajelölés esetén a </w:t>
      </w:r>
      <w:r w:rsidR="00555867">
        <w:t>„</w:t>
      </w:r>
      <w:proofErr w:type="spellStart"/>
      <w:r w:rsidR="00B13451">
        <w:t>Pending</w:t>
      </w:r>
      <w:proofErr w:type="spellEnd"/>
      <w:r w:rsidR="00555867">
        <w:t>”</w:t>
      </w:r>
      <w:r w:rsidR="00B13451">
        <w:t xml:space="preserve"> flag értékét állítjuk hamisra</w:t>
      </w:r>
      <w:r w:rsidR="004D3A34">
        <w:t>, ezzel teljesértékűvé téve a kapcsolatot</w:t>
      </w:r>
      <w:r w:rsidR="00B13451">
        <w:t>.</w:t>
      </w:r>
    </w:p>
    <w:p w14:paraId="2D6A61BB" w14:textId="7C04FCF0" w:rsidR="00BB3AF4" w:rsidRDefault="00BB3AF4" w:rsidP="00A111BA">
      <w:r>
        <w:t>Másik funkció</w:t>
      </w:r>
      <w:r w:rsidR="00A836FE">
        <w:t>,</w:t>
      </w:r>
      <w:r>
        <w:t xml:space="preserve"> ami itt van lekezelve az a barát törlése.</w:t>
      </w:r>
      <w:r w:rsidR="00A836FE">
        <w:t xml:space="preserve"> Mivel</w:t>
      </w:r>
      <w:r w:rsidR="00EB732B">
        <w:t xml:space="preserve"> a barátkérelem elutasítása és a már létrejött barátság törlése is ugyanazt az eredményt vonzza maga után, ezért egy közös függvényben vannak lekezelve.</w:t>
      </w:r>
      <w:r w:rsidR="00066EE6">
        <w:t xml:space="preserve"> Ez a barát rekord törlését jelenti.</w:t>
      </w:r>
    </w:p>
    <w:p w14:paraId="6DD18C17" w14:textId="22980894" w:rsidR="001E4344" w:rsidRDefault="001E4344" w:rsidP="00A111BA">
      <w:r>
        <w:t>Harmadik funkció az nem végez változtatást az adatbázisban, csak az offline státuszok értékének frissítésére küld eseményt.</w:t>
      </w:r>
      <w:r w:rsidR="00DA164A">
        <w:t xml:space="preserve"> </w:t>
      </w:r>
      <w:r w:rsidR="000D0263">
        <w:t>Egyébként</w:t>
      </w:r>
      <w:r w:rsidR="00DA164A">
        <w:t xml:space="preserve"> a másik két funkció is küld eseményeket </w:t>
      </w:r>
      <w:r w:rsidR="001367E4">
        <w:t xml:space="preserve">a kliensnek </w:t>
      </w:r>
      <w:r w:rsidR="00DA164A">
        <w:t>a sikeres változtatás után.</w:t>
      </w:r>
    </w:p>
    <w:p w14:paraId="59418E67" w14:textId="1803D999" w:rsidR="00BD7C6B" w:rsidRDefault="00BD7C6B" w:rsidP="00BD7C6B">
      <w:pPr>
        <w:pStyle w:val="Cmsor4"/>
      </w:pPr>
      <w:r w:rsidRPr="00BD7C6B">
        <w:t>FriendQueryHandler</w:t>
      </w:r>
    </w:p>
    <w:p w14:paraId="4F8901F1" w14:textId="35E1829C" w:rsidR="00D455B6" w:rsidRDefault="00D455B6" w:rsidP="00D455B6">
      <w:r>
        <w:t>Ennek a komponensnek az egyetlen célja, hogy az egyes felhasználóknak a barátlistáját szolgáltassa.</w:t>
      </w:r>
      <w:r w:rsidR="00F05F10">
        <w:t xml:space="preserve"> Ezt úgy teszi meg, hogy azelőtt, hogy odaadná az API rétegnek, különválogatja fajtája szerint a kapcsolatokat.</w:t>
      </w:r>
      <w:r w:rsidR="008D433B">
        <w:t xml:space="preserve"> Két felhasználó között háromféle baráti kapcsolat állhat fent, nem számítva</w:t>
      </w:r>
      <w:r w:rsidR="00F907C2">
        <w:t>, ha nincs semmilyen</w:t>
      </w:r>
      <w:r w:rsidR="008D433B">
        <w:t>.</w:t>
      </w:r>
      <w:r w:rsidR="00223108">
        <w:t xml:space="preserve"> Lehetnek teljesértékű barátok, vagy barátkérelmet küldők</w:t>
      </w:r>
      <w:r w:rsidR="00F907C2">
        <w:t xml:space="preserve"> </w:t>
      </w:r>
      <w:r w:rsidR="00223108">
        <w:t>vagy fogadottak.</w:t>
      </w:r>
      <w:r w:rsidR="005221A6">
        <w:t xml:space="preserve"> Eszerint külön-külön listában szolgáltatja tovább őket.</w:t>
      </w:r>
    </w:p>
    <w:p w14:paraId="48569D1F" w14:textId="65ED6745" w:rsidR="000D2075" w:rsidRDefault="000D2075" w:rsidP="000D2075">
      <w:pPr>
        <w:pStyle w:val="Cmsor4"/>
      </w:pPr>
      <w:r w:rsidRPr="000D2075">
        <w:t>UserCommandHandler</w:t>
      </w:r>
    </w:p>
    <w:p w14:paraId="1491133B" w14:textId="27B281A2" w:rsidR="00C76126" w:rsidRDefault="006A289A" w:rsidP="006A289A">
      <w:r>
        <w:t>Logikai réteg legfontosabb eleme, mivel ennek a feladata a felhasználók létrehozása vagy módosítása.</w:t>
      </w:r>
      <w:r w:rsidR="00AB5437">
        <w:t xml:space="preserve"> Az </w:t>
      </w:r>
      <w:proofErr w:type="spellStart"/>
      <w:r w:rsidR="00AB5437">
        <w:t>Identity</w:t>
      </w:r>
      <w:proofErr w:type="spellEnd"/>
      <w:r w:rsidR="00AB5437">
        <w:t xml:space="preserve"> alapú belső működéshez</w:t>
      </w:r>
      <w:r w:rsidR="005C71EE">
        <w:t xml:space="preserve"> </w:t>
      </w:r>
      <w:r w:rsidR="00AB5437">
        <w:t>a felhasználókhoz és szerepekhez köthető funkciók</w:t>
      </w:r>
      <w:r w:rsidR="00B35919">
        <w:t>at</w:t>
      </w:r>
      <w:r w:rsidR="00AB5437">
        <w:t xml:space="preserve"> megvalósít</w:t>
      </w:r>
      <w:r w:rsidR="00DD493F">
        <w:t>ó</w:t>
      </w:r>
      <w:r w:rsidR="00AB5437">
        <w:t xml:space="preserve"> beépített </w:t>
      </w:r>
      <w:proofErr w:type="spellStart"/>
      <w:r w:rsidR="00AB5437" w:rsidRPr="00AB5437">
        <w:t>UserManager</w:t>
      </w:r>
      <w:proofErr w:type="spellEnd"/>
      <w:r w:rsidR="00AB5437" w:rsidRPr="00AB5437">
        <w:t>&lt;</w:t>
      </w:r>
      <w:proofErr w:type="spellStart"/>
      <w:r w:rsidR="00AB5437" w:rsidRPr="00AB5437">
        <w:t>ApplicationUser</w:t>
      </w:r>
      <w:proofErr w:type="spellEnd"/>
      <w:r w:rsidR="00AB5437" w:rsidRPr="00AB5437">
        <w:t>&gt;</w:t>
      </w:r>
      <w:r w:rsidR="00AB5437">
        <w:t xml:space="preserve"> szolgáltatás volt felhasználva.</w:t>
      </w:r>
      <w:r w:rsidR="00A1408F">
        <w:t xml:space="preserve"> Segítségével könnyedén lehet új felhasználókat regisztrálni, módosítani, szerepeiket kezelni vagy esetleg törölni is.</w:t>
      </w:r>
    </w:p>
    <w:p w14:paraId="5313733B" w14:textId="1F9B49EB" w:rsidR="006A289A" w:rsidRDefault="00B83156" w:rsidP="006A289A">
      <w:r>
        <w:t>Ezenfelül a saját kiegészítések kezelésére, mint például a felhasználó megvett paklijai</w:t>
      </w:r>
      <w:r w:rsidR="00283FED">
        <w:t>,</w:t>
      </w:r>
      <w:r>
        <w:t xml:space="preserve"> a megszokott Repository alapú implementáció is elegendő volt.</w:t>
      </w:r>
      <w:r w:rsidR="006D2A41">
        <w:t xml:space="preserve"> Több olyan </w:t>
      </w:r>
      <w:r w:rsidR="000111E7">
        <w:lastRenderedPageBreak/>
        <w:t>parancs</w:t>
      </w:r>
      <w:r w:rsidR="006D2A41">
        <w:t xml:space="preserve"> is megtalálható itt, ami nem a controllerek felől, hanem más konténerektől eseményeken keresztül érkezett.</w:t>
      </w:r>
    </w:p>
    <w:p w14:paraId="77DD5AEE" w14:textId="35B61F62" w:rsidR="00D314F9" w:rsidRDefault="00D314F9" w:rsidP="00D314F9">
      <w:pPr>
        <w:pStyle w:val="Cmsor4"/>
      </w:pPr>
      <w:r w:rsidRPr="00D314F9">
        <w:t>UserQueryHandler</w:t>
      </w:r>
    </w:p>
    <w:p w14:paraId="44FD6FEB" w14:textId="684A5DFF" w:rsidR="00457CBE" w:rsidRPr="00457CBE" w:rsidRDefault="00FC2BD4" w:rsidP="00457CBE">
      <w:r>
        <w:t>Feladata a felhasználó</w:t>
      </w:r>
      <w:r w:rsidR="0093757B">
        <w:t>nak a közvetlen adatainak a szolgáltatása.</w:t>
      </w:r>
      <w:r w:rsidR="006D0CA5">
        <w:t xml:space="preserve"> Ezek az adatok nagyrészt a bejelentkezés utáni kezdőoldalon kapnak helyet, és emiatt gyakran gyorsítótár segítséget kapnak a felhasználói élmény</w:t>
      </w:r>
      <w:r w:rsidR="00986003">
        <w:t xml:space="preserve"> magasabb szintű</w:t>
      </w:r>
      <w:r w:rsidR="006D0CA5">
        <w:t xml:space="preserve"> szolgáltatásáért.</w:t>
      </w:r>
    </w:p>
    <w:p w14:paraId="448A7F52" w14:textId="5EBA03A4" w:rsidR="00B57F27" w:rsidRDefault="00B57F27" w:rsidP="00B57F27">
      <w:pPr>
        <w:pStyle w:val="Cmsor3"/>
      </w:pPr>
      <w:bookmarkStart w:id="66" w:name="_Toc153353912"/>
      <w:r>
        <w:t>Felület</w:t>
      </w:r>
      <w:bookmarkEnd w:id="66"/>
    </w:p>
    <w:p w14:paraId="2162887C" w14:textId="629ECF24" w:rsidR="00DB46BC" w:rsidRDefault="00DB46BC" w:rsidP="00DB46BC">
      <w:r>
        <w:t>A felhasználókezeléshez sorolhatjuk a bejelentkezési, regisztrációs és a kezdőoldal felületeteket.</w:t>
      </w:r>
      <w:r w:rsidR="007F5E23">
        <w:t xml:space="preserve"> Az oldal megtekintői először itt találják magukat, ahol az Angular </w:t>
      </w:r>
      <w:proofErr w:type="spellStart"/>
      <w:r w:rsidR="007F5E23">
        <w:t>Form</w:t>
      </w:r>
      <w:proofErr w:type="spellEnd"/>
      <w:r w:rsidR="007F5E23">
        <w:t xml:space="preserve"> alapú </w:t>
      </w:r>
      <w:r w:rsidR="001B4B0F">
        <w:t>komponensein</w:t>
      </w:r>
      <w:r w:rsidR="007F5E23">
        <w:t xml:space="preserve"> keresztül </w:t>
      </w:r>
      <w:r w:rsidR="00EF16D6">
        <w:t>tudják</w:t>
      </w:r>
      <w:r w:rsidR="007F5E23">
        <w:t xml:space="preserve"> megadni a szükséges adat</w:t>
      </w:r>
      <w:r w:rsidR="00BD593C">
        <w:t>ai</w:t>
      </w:r>
      <w:r w:rsidR="007F5E23">
        <w:t>kat.</w:t>
      </w:r>
    </w:p>
    <w:p w14:paraId="1565C48E" w14:textId="3E7EA569" w:rsidR="004B03C0" w:rsidRDefault="004B03C0" w:rsidP="00DB46BC">
      <w:r>
        <w:t xml:space="preserve">A bejelentkezési és a regisztrációs oldal </w:t>
      </w:r>
      <w:r w:rsidR="00D17288">
        <w:t>alapjai és dizájnjai megegyeznek és oda-vissza lépési lehetőség van közöttük a fejlécen található linkre kattintva.</w:t>
      </w:r>
      <w:r w:rsidR="00D509F4">
        <w:t xml:space="preserve"> Mindkettő felületen egy-egy kártya található, ami mutatja milyen értékeket szükséges megadni bennük.</w:t>
      </w:r>
      <w:r w:rsidR="00B06A7A">
        <w:t xml:space="preserve"> Ezekben a kártyákban az egyes értékek mentén kliensoldali validáció is megtalálható. Segítségével a felhasználó rögtön megtudja, ha valamilyen alap hibát vétett a mezők kitöltésében, ezáltal segítséget nyújtva neki.</w:t>
      </w:r>
      <w:r w:rsidR="00996F30">
        <w:t xml:space="preserve"> Az elküldési gombok is akkor akt</w:t>
      </w:r>
      <w:r w:rsidR="0095582B">
        <w:t>i</w:t>
      </w:r>
      <w:r w:rsidR="00996F30">
        <w:t>válódnak, ha minden validáció sikeres. Ilyen validáció például az e-mail cím formátumának ellenőrzése, de olyat például nem tud előre ellenőrizni, hogy létezik-e már felhasználó vele.</w:t>
      </w:r>
    </w:p>
    <w:p w14:paraId="0C36492A" w14:textId="77777777" w:rsidR="00323399" w:rsidRDefault="005469BA" w:rsidP="00323399">
      <w:pPr>
        <w:pStyle w:val="Kp"/>
      </w:pPr>
      <w:r>
        <w:rPr>
          <w:noProof/>
        </w:rPr>
        <w:drawing>
          <wp:inline distT="0" distB="0" distL="0" distR="0" wp14:anchorId="590CA191" wp14:editId="089AE39A">
            <wp:extent cx="4267200" cy="2953019"/>
            <wp:effectExtent l="0" t="0" r="0" b="0"/>
            <wp:docPr id="1490634238" name="Kép 1" descr="A képen szöveg, képernyőkép, szoftver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34238" name="Kép 1" descr="A képen szöveg, képernyőkép, szoftver, tervezés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2196" cy="296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799D" w14:textId="1607E5E4" w:rsidR="005469BA" w:rsidRDefault="00000000" w:rsidP="00323399">
      <w:pPr>
        <w:pStyle w:val="Kpalrs"/>
      </w:pPr>
      <w:fldSimple w:instr=" SEQ ábra \* ARABIC ">
        <w:r w:rsidR="00895E7B">
          <w:rPr>
            <w:noProof/>
          </w:rPr>
          <w:t>15</w:t>
        </w:r>
      </w:fldSimple>
      <w:r w:rsidR="00323399">
        <w:t>. ábra Bejelentkezési és regisztrációs felület</w:t>
      </w:r>
    </w:p>
    <w:p w14:paraId="09300ECB" w14:textId="5BA91E6E" w:rsidR="00AB2DD5" w:rsidRDefault="00E00E15" w:rsidP="00AB2DD5">
      <w:r>
        <w:lastRenderedPageBreak/>
        <w:t>Bejelentkezés után a felhasználók a kezdőoldalon találják magukat.</w:t>
      </w:r>
      <w:r w:rsidR="006126E7">
        <w:t xml:space="preserve"> Ezen a felületen a grid rendszer segítségével reszponzívan vannak az egyes egységek téglalapjai elhelyezve.</w:t>
      </w:r>
      <w:r w:rsidR="00E27E2A">
        <w:t xml:space="preserve"> Ezekben az egységekben találhatóak külön-külön funkcióhoz köthető kártyák vagy egyéb elemek.</w:t>
      </w:r>
      <w:r w:rsidR="00710F26">
        <w:t xml:space="preserve"> Van egy fejléc, ami mindig felül található meg, és </w:t>
      </w:r>
      <w:r w:rsidR="00AB13D3">
        <w:t xml:space="preserve">még </w:t>
      </w:r>
      <w:r w:rsidR="00710F26">
        <w:t xml:space="preserve">két navigációs gomb más oldalakra, amik mindig alul. </w:t>
      </w:r>
      <w:r w:rsidR="00602CCC">
        <w:t>A bolt navigációjához szüksége van a felhasználónak a Party szerepre, ami nélkül meg sem jelenik a kártyája a grid rendszerben.</w:t>
      </w:r>
    </w:p>
    <w:p w14:paraId="6C5FB448" w14:textId="522CDD58" w:rsidR="00592C61" w:rsidRDefault="00592C61" w:rsidP="00AB2DD5">
      <w:r>
        <w:t>Ezek</w:t>
      </w:r>
      <w:r w:rsidR="00E15658">
        <w:t xml:space="preserve"> az elemek</w:t>
      </w:r>
      <w:r>
        <w:t xml:space="preserve"> között található a felhasználó profilja és az előzményei, amik a képernyőmérettől függően egymás alá csúsznak, így kis képernyőn is olvashatóak maradnak a bennük található adatok.</w:t>
      </w:r>
      <w:r w:rsidR="00752501">
        <w:t xml:space="preserve"> A felhasználó profilján képernyőmérettől függően elrendezve található meg az általános adatai, mint a neve, e-mail címe vagy profilképe.</w:t>
      </w:r>
      <w:r w:rsidR="0067231D">
        <w:t xml:space="preserve"> Emellett megjelenik neki, hogy a játékok során hány pontot gyűjtött össze, és hogy milyen szerep</w:t>
      </w:r>
      <w:r w:rsidR="00210DC2">
        <w:t>e</w:t>
      </w:r>
      <w:r w:rsidR="0067231D">
        <w:t xml:space="preserve"> van aktiválva.</w:t>
      </w:r>
      <w:r w:rsidR="00886C76">
        <w:t xml:space="preserve"> Elegendő ponttal itt lehet rögtön aktiválni is a Party játékmódhoz szükséges szerepet, ami azonnal életbe lép után</w:t>
      </w:r>
      <w:r w:rsidR="000E0CC3">
        <w:t>a</w:t>
      </w:r>
      <w:r w:rsidR="00886C76">
        <w:t xml:space="preserve"> a </w:t>
      </w:r>
      <w:r w:rsidR="0078659A">
        <w:t>szerver</w:t>
      </w:r>
      <w:r w:rsidR="00886C76">
        <w:t xml:space="preserve"> segítségével.</w:t>
      </w:r>
    </w:p>
    <w:p w14:paraId="649964F8" w14:textId="61FBDA93" w:rsidR="009E4D11" w:rsidRPr="00AB2DD5" w:rsidRDefault="009E4D11" w:rsidP="00AB2DD5">
      <w:r>
        <w:t>A felhasználóhoz köthető változtatások kezelése a stílus és nyelvkezelővel hasonlóan egy kinyíló fül mögé lett szervezve.</w:t>
      </w:r>
      <w:r w:rsidR="004C4C65">
        <w:t xml:space="preserve"> Ez azt segítette elő, hogy a kezdőoldal letisztultabb maradhat kisebb és nagyobb képernyőn is, és akár más-más oldalakról megtekintve is rögtön elérhető opciót ad.</w:t>
      </w:r>
      <w:r w:rsidR="00256049">
        <w:t xml:space="preserve"> Ezek a funkciók a kijelentkezés, profilszerkesztés és </w:t>
      </w:r>
      <w:r w:rsidR="005825FE">
        <w:t xml:space="preserve">a </w:t>
      </w:r>
      <w:r w:rsidR="00256049">
        <w:t>felhasználó törlésének indítása.</w:t>
      </w:r>
    </w:p>
    <w:p w14:paraId="73D2C895" w14:textId="77777777" w:rsidR="00BB7DB2" w:rsidRDefault="00BB7DB2" w:rsidP="00BB7DB2">
      <w:pPr>
        <w:pStyle w:val="Kp"/>
      </w:pPr>
      <w:r>
        <w:rPr>
          <w:noProof/>
        </w:rPr>
        <w:drawing>
          <wp:inline distT="0" distB="0" distL="0" distR="0" wp14:anchorId="51410E20" wp14:editId="42A3DE60">
            <wp:extent cx="4800600" cy="2723765"/>
            <wp:effectExtent l="0" t="0" r="0" b="635"/>
            <wp:docPr id="1368120470" name="Kép 1" descr="A képen szöveg, képernyőkép, Webhely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120470" name="Kép 1" descr="A képen szöveg, képernyőkép, Webhely, Weblap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6838" cy="272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CB57" w14:textId="3BE25896" w:rsidR="00BB7DB2" w:rsidRDefault="00000000" w:rsidP="00BB7DB2">
      <w:pPr>
        <w:pStyle w:val="Kpalrs"/>
      </w:pPr>
      <w:fldSimple w:instr=" SEQ ábra \* ARABIC ">
        <w:r w:rsidR="00895E7B">
          <w:rPr>
            <w:noProof/>
          </w:rPr>
          <w:t>16</w:t>
        </w:r>
      </w:fldSimple>
      <w:r w:rsidR="00BB7DB2">
        <w:t>. ábra Kezdőoldal felülete</w:t>
      </w:r>
    </w:p>
    <w:p w14:paraId="0CD48755" w14:textId="70890058" w:rsidR="00B04F7B" w:rsidRPr="00B04F7B" w:rsidRDefault="00393AEB" w:rsidP="00B04F7B">
      <w:r>
        <w:t xml:space="preserve">Bejelentkezés után az általános kinyíló elemek mellett lehetősége van a felhasználónak a barátkezelő felület lenyitására is, ami a jobb felső sarokban jelenik meg </w:t>
      </w:r>
      <w:r>
        <w:lastRenderedPageBreak/>
        <w:t xml:space="preserve">bármelyik oldalon, ha van </w:t>
      </w:r>
      <w:r w:rsidR="00AF1E13">
        <w:t xml:space="preserve">neki </w:t>
      </w:r>
      <w:r>
        <w:t xml:space="preserve">érvényes </w:t>
      </w:r>
      <w:r w:rsidR="004C14B5">
        <w:t>authentikációs</w:t>
      </w:r>
      <w:r>
        <w:t xml:space="preserve"> </w:t>
      </w:r>
      <w:proofErr w:type="spellStart"/>
      <w:r>
        <w:t>tokene</w:t>
      </w:r>
      <w:proofErr w:type="spellEnd"/>
      <w:r>
        <w:t>.</w:t>
      </w:r>
      <w:r w:rsidR="0099047F">
        <w:t xml:space="preserve"> Ebből a gombból lenyitva tudjuk böngészni a 3 féle típusú barátainkat vagy barátjelöltjeinket. Látjuk, hogy mikor vannak aktívak, törölhetjük </w:t>
      </w:r>
      <w:r w:rsidR="001F3ADE">
        <w:t xml:space="preserve">vagy elfogadhatjuk </w:t>
      </w:r>
      <w:r w:rsidR="0099047F">
        <w:t>őket</w:t>
      </w:r>
      <w:r w:rsidR="001F3ADE">
        <w:t>,</w:t>
      </w:r>
      <w:r w:rsidR="0099047F">
        <w:t xml:space="preserve"> vagy hozzáadhatunk új felhasználót.</w:t>
      </w:r>
    </w:p>
    <w:p w14:paraId="6DB81DA6" w14:textId="3A53DEB8" w:rsidR="00850A79" w:rsidRDefault="00DD3CF7" w:rsidP="00DD3CF7">
      <w:pPr>
        <w:pStyle w:val="Cmsor2"/>
      </w:pPr>
      <w:bookmarkStart w:id="67" w:name="_Toc153353913"/>
      <w:r>
        <w:t>Bolt kialakítása</w:t>
      </w:r>
      <w:bookmarkEnd w:id="67"/>
    </w:p>
    <w:p w14:paraId="4E113E1D" w14:textId="027EC6E4" w:rsidR="00DD3CF7" w:rsidRDefault="00E62629" w:rsidP="00DD3CF7">
      <w:r>
        <w:t>Az alkalmazásban kialakított bolt elég egyszerű alapokra épít, mivel funkciói részben túlmutatnak a konténerének a határain.</w:t>
      </w:r>
      <w:r w:rsidR="004C4B6C">
        <w:t xml:space="preserve"> Elsődleges feladata a boltfelülethez az adatok nyilvántartása</w:t>
      </w:r>
      <w:r w:rsidR="002F0EB7">
        <w:t>,</w:t>
      </w:r>
      <w:r w:rsidR="004C4B6C">
        <w:t xml:space="preserve"> </w:t>
      </w:r>
      <w:r w:rsidR="002F0EB7">
        <w:t>emellett</w:t>
      </w:r>
      <w:r w:rsidR="004C4B6C">
        <w:t xml:space="preserve"> az elvégzett műveletek </w:t>
      </w:r>
      <w:proofErr w:type="spellStart"/>
      <w:r w:rsidR="004C4B6C">
        <w:t>validálása</w:t>
      </w:r>
      <w:proofErr w:type="spellEnd"/>
      <w:r w:rsidR="004C4B6C">
        <w:t xml:space="preserve"> és a megfelelő irányba továbbítása.</w:t>
      </w:r>
    </w:p>
    <w:p w14:paraId="16B2EB94" w14:textId="6594AD9D" w:rsidR="00554405" w:rsidRDefault="00554405" w:rsidP="00554405">
      <w:pPr>
        <w:pStyle w:val="Cmsor3"/>
      </w:pPr>
      <w:bookmarkStart w:id="68" w:name="_Toc153353914"/>
      <w:r>
        <w:t>Adatbázis és adatelérés</w:t>
      </w:r>
      <w:bookmarkEnd w:id="68"/>
    </w:p>
    <w:p w14:paraId="22343B1B" w14:textId="3901BC75" w:rsidR="007B6E01" w:rsidRDefault="000751A1" w:rsidP="007B6E01">
      <w:r>
        <w:t xml:space="preserve">A konténerek közül a legegyszerűbb adatbázis struktúrával rendelkezik. </w:t>
      </w:r>
      <w:r w:rsidR="009067FC">
        <w:t>Egyetlen feladata, hogy a bolt tartalmát szolgáltassa a felületnek, így csak az egyes paklik alap adatai találhatóak meg az adatbázisban.</w:t>
      </w:r>
    </w:p>
    <w:p w14:paraId="7EF8B4FD" w14:textId="77777777" w:rsidR="00297ABC" w:rsidRDefault="007B6E01" w:rsidP="00297ABC">
      <w:pPr>
        <w:pStyle w:val="Kp"/>
      </w:pPr>
      <w:r>
        <w:rPr>
          <w:noProof/>
        </w:rPr>
        <w:drawing>
          <wp:inline distT="0" distB="0" distL="0" distR="0" wp14:anchorId="671805FC" wp14:editId="41B5E9FB">
            <wp:extent cx="5400040" cy="1081405"/>
            <wp:effectExtent l="0" t="0" r="0" b="4445"/>
            <wp:docPr id="96773885" name="Kép 1" descr="A képen szöveg, képernyőkép, so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3885" name="Kép 1" descr="A képen szöveg, képernyőkép, sor, Betűtípus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9325" w14:textId="68860171" w:rsidR="007B6E01" w:rsidRDefault="00000000" w:rsidP="00297ABC">
      <w:pPr>
        <w:pStyle w:val="Kpalrs"/>
      </w:pPr>
      <w:fldSimple w:instr=" SEQ ábra \* ARABIC ">
        <w:r w:rsidR="00895E7B">
          <w:rPr>
            <w:noProof/>
          </w:rPr>
          <w:t>17</w:t>
        </w:r>
      </w:fldSimple>
      <w:r w:rsidR="00297ABC">
        <w:t>. ábra Bolt adatbázis struktúra</w:t>
      </w:r>
    </w:p>
    <w:p w14:paraId="66605D8D" w14:textId="1CBB2D74" w:rsidR="00806E13" w:rsidRDefault="00806E13" w:rsidP="00806E13">
      <w:r>
        <w:t>Úgy, mint a felhasználókezelőnél a profilképek</w:t>
      </w:r>
      <w:r w:rsidR="0052338C">
        <w:t>kel</w:t>
      </w:r>
      <w:r>
        <w:t>, itt is foglalkozunk fájlok kezelésével.</w:t>
      </w:r>
      <w:r w:rsidR="00347918">
        <w:t xml:space="preserve"> Annyi a különbség, hogy mivel itt csak az egyes paklik illusztrációit tároljuk el, ezért nincs lehetőség módosításra, csak lekérdezésre.</w:t>
      </w:r>
      <w:r w:rsidR="00DB6D61">
        <w:t xml:space="preserve"> Tehát nincs fájlkezelés </w:t>
      </w:r>
      <w:proofErr w:type="spellStart"/>
      <w:r w:rsidR="000664D0">
        <w:t>teljeskörűen</w:t>
      </w:r>
      <w:proofErr w:type="spellEnd"/>
      <w:r w:rsidR="00DB6D61">
        <w:t xml:space="preserve"> bekötve, csak a lekérdezésük engedélyezése az alkalmazásban.</w:t>
      </w:r>
    </w:p>
    <w:p w14:paraId="339FED75" w14:textId="7C01E465" w:rsidR="00AA61A0" w:rsidRPr="00806E13" w:rsidRDefault="00AA61A0" w:rsidP="00806E13">
      <w:r>
        <w:t>A fájlok bevezetése látszik az adatbázis struktúrából is, mivel a felhasználásuk megkönnyítéséért az egyes rekordokon fel van tüntetve, hogy az illusztrációjuk milyen útvonalon található</w:t>
      </w:r>
      <w:r w:rsidR="00B70A8F">
        <w:t>ak</w:t>
      </w:r>
      <w:r>
        <w:t>.</w:t>
      </w:r>
    </w:p>
    <w:p w14:paraId="76BB10CD" w14:textId="7E27E44D" w:rsidR="00554405" w:rsidRDefault="00554405" w:rsidP="00554405">
      <w:pPr>
        <w:pStyle w:val="Cmsor3"/>
      </w:pPr>
      <w:bookmarkStart w:id="69" w:name="_Toc153353915"/>
      <w:r>
        <w:t>Üzleti logika</w:t>
      </w:r>
      <w:bookmarkEnd w:id="69"/>
    </w:p>
    <w:p w14:paraId="0B782D31" w14:textId="61A0C99E" w:rsidR="001E015C" w:rsidRDefault="001E015C" w:rsidP="001E015C">
      <w:r>
        <w:t>A boltkezelő logikája az adatbázis sémával párhuzamosan elég vékony réteget tesz ki. Tartalmaz egy-egy</w:t>
      </w:r>
      <w:r w:rsidR="00CE1464">
        <w:t xml:space="preserve"> </w:t>
      </w:r>
      <w:proofErr w:type="spellStart"/>
      <w:r w:rsidR="00CE1464">
        <w:t>MediatR</w:t>
      </w:r>
      <w:proofErr w:type="spellEnd"/>
      <w:r>
        <w:t xml:space="preserve"> kezelő osztályt a lekérdezésekhez és parancsokhoz, amiken keresztül kommunikál az API réteg a konténerben.</w:t>
      </w:r>
    </w:p>
    <w:p w14:paraId="0FEBFDD6" w14:textId="5F2964C9" w:rsidR="005C04FB" w:rsidRDefault="005C04FB" w:rsidP="005C04FB">
      <w:pPr>
        <w:pStyle w:val="Cmsor4"/>
      </w:pPr>
      <w:r w:rsidRPr="005C04FB">
        <w:lastRenderedPageBreak/>
        <w:t>ShopQueryHandler</w:t>
      </w:r>
    </w:p>
    <w:p w14:paraId="4B85963F" w14:textId="7D48B14F" w:rsidR="005C04FB" w:rsidRPr="005C04FB" w:rsidRDefault="005C04FB" w:rsidP="005C04FB">
      <w:r>
        <w:t>Kétféle lekérdezést kezel. Egyik a paklik teljes listájának lekérdezése, amit a boltfelületen akarunk majd felsorolni. A másik pedig egy specifikus paklinak a lekérdezése az enumerációs típusa alapján.</w:t>
      </w:r>
      <w:r w:rsidR="0019697B">
        <w:t xml:space="preserve"> Megvalósított logikájuk egyszerű, így különösebb figyelmet nem igényel.</w:t>
      </w:r>
    </w:p>
    <w:p w14:paraId="3CB6C80D" w14:textId="172F5E1E" w:rsidR="005C04FB" w:rsidRDefault="005C04FB" w:rsidP="005C04FB">
      <w:pPr>
        <w:pStyle w:val="Cmsor4"/>
      </w:pPr>
      <w:r w:rsidRPr="005C04FB">
        <w:t>ShopCommandHandler</w:t>
      </w:r>
    </w:p>
    <w:p w14:paraId="1AF3964F" w14:textId="2B97082A" w:rsidR="00D715A4" w:rsidRDefault="0027062F" w:rsidP="00D715A4">
      <w:r>
        <w:t>A konténer alapvetően nem kezel változtatást az adatbázisán, mégis van két funkció, ami ide köthető. Ez a bolt használatához való jog megvásárlása, és a boltban pakliknak a vásárlása.</w:t>
      </w:r>
    </w:p>
    <w:p w14:paraId="662DBAAE" w14:textId="6AEA21DE" w:rsidR="006956AD" w:rsidRPr="00D715A4" w:rsidRDefault="006956AD" w:rsidP="00D715A4">
      <w:r>
        <w:t>Mindkét funkció egy jelet küld a felhasználókezelőnek a RabbitMQ segítségével, hogy frissítse a felhasználó adatait és jelezzen a</w:t>
      </w:r>
      <w:r w:rsidR="00E94DDE">
        <w:t>z aktív klienseinek</w:t>
      </w:r>
      <w:r>
        <w:t>.</w:t>
      </w:r>
      <w:r w:rsidR="00C24A70">
        <w:t xml:space="preserve"> Ezeken a funkciókon még a boltkezelő oldalon validációk találhatóak.</w:t>
      </w:r>
      <w:r w:rsidR="006A17E5">
        <w:t xml:space="preserve"> </w:t>
      </w:r>
      <w:r w:rsidR="001F7A8B">
        <w:t>Ez e</w:t>
      </w:r>
      <w:r w:rsidR="006A17E5">
        <w:t>gy-egy validáció, hogy az aktuális felhasználónak van-e elegendő pontja a vásárlásra.</w:t>
      </w:r>
      <w:r w:rsidR="00AF380F">
        <w:t xml:space="preserve"> Ezt a konténer a tokenből kiolvasott Claimek alapján áll</w:t>
      </w:r>
      <w:r w:rsidR="00652BB5">
        <w:t>ap</w:t>
      </w:r>
      <w:r w:rsidR="00AF380F">
        <w:t xml:space="preserve">ítja meg. </w:t>
      </w:r>
      <w:r w:rsidR="002B71CD">
        <w:t>Ezután a felhasználókezelő oldalon is ráellenőriz a biztonság kedvéért a valódi adatok alapján.</w:t>
      </w:r>
      <w:r w:rsidR="000E2D51">
        <w:t xml:space="preserve"> A paklivásárlás ezenkívül használ egy további validációt arra, hogy ne próbáljon megvásárolni olyan paklit, ami megva</w:t>
      </w:r>
      <w:r w:rsidR="001036ED">
        <w:t>n</w:t>
      </w:r>
      <w:r w:rsidR="000E2D51">
        <w:t xml:space="preserve"> már a felhasználónak. Ezt is hasonlóan a Claimek segítségével.</w:t>
      </w:r>
    </w:p>
    <w:p w14:paraId="2523DD3E" w14:textId="33BD000E" w:rsidR="00DD7FD9" w:rsidRDefault="00554405" w:rsidP="00E36DC9">
      <w:pPr>
        <w:pStyle w:val="Cmsor3"/>
      </w:pPr>
      <w:bookmarkStart w:id="70" w:name="_Toc153353916"/>
      <w:r>
        <w:t>Felület</w:t>
      </w:r>
      <w:bookmarkEnd w:id="70"/>
    </w:p>
    <w:p w14:paraId="7C689886" w14:textId="77777777" w:rsidR="00763A32" w:rsidRDefault="00DD7FD9" w:rsidP="00763A32">
      <w:pPr>
        <w:pStyle w:val="Kp"/>
      </w:pPr>
      <w:r>
        <w:rPr>
          <w:noProof/>
        </w:rPr>
        <w:drawing>
          <wp:inline distT="0" distB="0" distL="0" distR="0" wp14:anchorId="2567F6CD" wp14:editId="731499AB">
            <wp:extent cx="4629150" cy="3193158"/>
            <wp:effectExtent l="0" t="0" r="0" b="7620"/>
            <wp:docPr id="124707206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720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9516" cy="321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D4A7" w14:textId="57D8886D" w:rsidR="00DD7FD9" w:rsidRDefault="00000000" w:rsidP="00763A32">
      <w:pPr>
        <w:pStyle w:val="Kpalrs"/>
      </w:pPr>
      <w:fldSimple w:instr=" SEQ ábra \* ARABIC ">
        <w:r w:rsidR="00895E7B">
          <w:rPr>
            <w:noProof/>
          </w:rPr>
          <w:t>18</w:t>
        </w:r>
      </w:fldSimple>
      <w:r w:rsidR="00763A32">
        <w:t>. ábra Bolt felület</w:t>
      </w:r>
    </w:p>
    <w:p w14:paraId="72214EBE" w14:textId="2FA956CC" w:rsidR="00A43E51" w:rsidRDefault="004E7359" w:rsidP="00A43E51">
      <w:r>
        <w:lastRenderedPageBreak/>
        <w:t>A boltkezeléshez egyetlen felület tartozik. Itt egy kártyás rendszerben látjuk felsorolva a játéknak az egyes paklijait.</w:t>
      </w:r>
      <w:r w:rsidR="00583962">
        <w:t xml:space="preserve"> </w:t>
      </w:r>
      <w:r w:rsidR="000D441B">
        <w:t>A paklilistát felülről és alulról közrefogja egy-egy sor a más oldalakra való navigációval, hogy az aljáról se kelljen feltekerni.</w:t>
      </w:r>
    </w:p>
    <w:p w14:paraId="1B1981EB" w14:textId="39B813EA" w:rsidR="00FC6B54" w:rsidRDefault="00FC6B54" w:rsidP="00A43E51">
      <w:r>
        <w:t>A paklik kártyái reszponzívan vannak elosztva, tehát aszerint van az egy sorban megjelenő darabszámuk elosztva, hogy mekkora a képernyő</w:t>
      </w:r>
      <w:r w:rsidR="00120C0C">
        <w:t xml:space="preserve"> mérete</w:t>
      </w:r>
      <w:r>
        <w:t>. Ezáltal kicsi és nagy méretben a legkényelmesebb módon böngészhető.</w:t>
      </w:r>
    </w:p>
    <w:p w14:paraId="0AE324A4" w14:textId="33DC4021" w:rsidR="00C77CD5" w:rsidRDefault="00C77CD5" w:rsidP="00A43E51">
      <w:r>
        <w:t xml:space="preserve">Az egyes kártyák teljesmértékben </w:t>
      </w:r>
      <w:proofErr w:type="spellStart"/>
      <w:r>
        <w:t>nyelvesítve</w:t>
      </w:r>
      <w:proofErr w:type="spellEnd"/>
      <w:r>
        <w:t xml:space="preserve"> és sötét-világos téma szerint stílussal ellátva vannak.</w:t>
      </w:r>
      <w:r w:rsidR="00573F37">
        <w:t xml:space="preserve"> Legfelül található a pakli neve, alatta </w:t>
      </w:r>
      <w:r w:rsidR="007F049A">
        <w:t xml:space="preserve">pedig </w:t>
      </w:r>
      <w:r w:rsidR="00573F37">
        <w:t>egy egyszerű illusztráció a beazonosítására.</w:t>
      </w:r>
      <w:r w:rsidR="00B078D1">
        <w:t xml:space="preserve"> A kép alatt található a hivatalos leírása a pakliknak angolul és magyarul is.</w:t>
      </w:r>
      <w:r w:rsidR="0023501D">
        <w:t xml:space="preserve"> Végül a legalján található a gomb, amivel megvehető az adott pakli.</w:t>
      </w:r>
      <w:r w:rsidR="002C1EED">
        <w:t xml:space="preserve"> Ez a gomb kliensoldali validációval van ellátva. Tehát ha egy felhasználó megvette már a paklit, vagy nincsen rá elég pontja, akkor egy magyarázó üzenettel ellátva nem engedi, hogy megvegye.</w:t>
      </w:r>
      <w:r w:rsidR="004644DD">
        <w:t xml:space="preserve"> Ehhez a validációhoz a kliens a tokenből könnyedén ki tudja olvasni a szükséges információkat.</w:t>
      </w:r>
    </w:p>
    <w:p w14:paraId="49A9D30A" w14:textId="3AD38BF1" w:rsidR="00B2366A" w:rsidRPr="00A43E51" w:rsidRDefault="00B2366A" w:rsidP="00A43E51">
      <w:r>
        <w:t>Az egyes paklik megvétele után rögtön visszajelzést is ad a megvételről és az új validációval kerül</w:t>
      </w:r>
      <w:r w:rsidR="00F84B76">
        <w:t>nek</w:t>
      </w:r>
      <w:r>
        <w:t xml:space="preserve"> kiszámolva a paklik gombjai</w:t>
      </w:r>
      <w:r w:rsidR="00E62F1C">
        <w:t>nak szabályai</w:t>
      </w:r>
      <w:r>
        <w:t>.</w:t>
      </w:r>
    </w:p>
    <w:p w14:paraId="45B450F2" w14:textId="2E814DEB" w:rsidR="00DD3CF7" w:rsidRDefault="00DD3CF7" w:rsidP="00DD3CF7">
      <w:pPr>
        <w:pStyle w:val="Cmsor2"/>
      </w:pPr>
      <w:bookmarkStart w:id="71" w:name="_Toc153353917"/>
      <w:r>
        <w:t>Váróterem megvalósítása</w:t>
      </w:r>
      <w:bookmarkEnd w:id="71"/>
    </w:p>
    <w:p w14:paraId="0A9D8939" w14:textId="545F9514" w:rsidR="00DD3CF7" w:rsidRDefault="00BE013F" w:rsidP="00DD3CF7">
      <w:r>
        <w:t xml:space="preserve">A váróterem megvalósításánál egy komplex problémát kellett megoldani. A konténernek kezelnie kellett a létrehozott várótermek listáját, a hozzájuk való csatlakozást vagy kilépést, és a bennük található beszélgető és </w:t>
      </w:r>
      <w:r w:rsidR="00F01D2E">
        <w:t>más-más</w:t>
      </w:r>
      <w:r>
        <w:t xml:space="preserve"> funkciókat is. Mindezt a klienssel összefogva kétoldalú kommunikáció segítségével.</w:t>
      </w:r>
    </w:p>
    <w:p w14:paraId="56180752" w14:textId="679AADB9" w:rsidR="00E33BAF" w:rsidRPr="00E33BAF" w:rsidRDefault="003429B4" w:rsidP="00874A4F">
      <w:pPr>
        <w:pStyle w:val="Cmsor3"/>
      </w:pPr>
      <w:bookmarkStart w:id="72" w:name="_Toc153353918"/>
      <w:r>
        <w:t>Adatbázis és adatelérés</w:t>
      </w:r>
      <w:bookmarkEnd w:id="72"/>
    </w:p>
    <w:p w14:paraId="724F3AE1" w14:textId="77777777" w:rsidR="00E33BAF" w:rsidRDefault="00E33BAF" w:rsidP="00E33BAF">
      <w:pPr>
        <w:pStyle w:val="Kp"/>
      </w:pPr>
      <w:r>
        <w:rPr>
          <w:noProof/>
        </w:rPr>
        <w:drawing>
          <wp:inline distT="0" distB="0" distL="0" distR="0" wp14:anchorId="192FF47C" wp14:editId="66B4C6D3">
            <wp:extent cx="5400040" cy="1212215"/>
            <wp:effectExtent l="0" t="0" r="0" b="6985"/>
            <wp:docPr id="21124576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4576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95E7" w14:textId="42BC0ECC" w:rsidR="00E33BAF" w:rsidRDefault="00000000" w:rsidP="00E33BAF">
      <w:pPr>
        <w:pStyle w:val="Kpalrs"/>
      </w:pPr>
      <w:fldSimple w:instr=" SEQ ábra \* ARABIC ">
        <w:r w:rsidR="00895E7B">
          <w:rPr>
            <w:noProof/>
          </w:rPr>
          <w:t>19</w:t>
        </w:r>
      </w:fldSimple>
      <w:r w:rsidR="00E33BAF">
        <w:t>. ábra Váróterem adatbázis struktúra</w:t>
      </w:r>
    </w:p>
    <w:p w14:paraId="75B9119A" w14:textId="0380F4A3" w:rsidR="00874A4F" w:rsidRDefault="008157BD" w:rsidP="00874A4F">
      <w:r>
        <w:t>A váróterem adatstruktúrája összesen 3 táblából áll, mindegyik az alkalmazás egy-egy komponensét reprezentálva.</w:t>
      </w:r>
      <w:r w:rsidR="00A56581">
        <w:t xml:space="preserve"> Vannak a várótermek, amiket kezelünk az </w:t>
      </w:r>
      <w:r w:rsidR="00A56581">
        <w:lastRenderedPageBreak/>
        <w:t xml:space="preserve">alkalmazásban. Ezeknek van egy neve és egy </w:t>
      </w:r>
      <w:proofErr w:type="spellStart"/>
      <w:r w:rsidR="00A56581">
        <w:t>jelszava</w:t>
      </w:r>
      <w:proofErr w:type="spellEnd"/>
      <w:r w:rsidR="00A56581">
        <w:t>, egy tulajdonosa, egy létrehozási dátuma és az aktuális kiválasztott paklinak az azonosítója.</w:t>
      </w:r>
      <w:r w:rsidR="002C1A09">
        <w:t xml:space="preserve"> Ezek mind olyan adatok, amiket a létrehozás során kap meg a szerver, és később csak a </w:t>
      </w:r>
      <w:r w:rsidR="00914E6E">
        <w:t xml:space="preserve">beállított </w:t>
      </w:r>
      <w:r w:rsidR="002C1A09">
        <w:t>paklinak a módosítására lesz lehetőség.</w:t>
      </w:r>
    </w:p>
    <w:p w14:paraId="5C57772E" w14:textId="580134DB" w:rsidR="004F23A0" w:rsidRDefault="004F23A0" w:rsidP="00874A4F">
      <w:r>
        <w:t>Az egyes várótermekben kezeljük a csatlakozott felhasználókat, akikből a játék játékosai lesznek.</w:t>
      </w:r>
      <w:r w:rsidR="002027A7">
        <w:t xml:space="preserve"> Náluk csak az alap felhasználói adataikat tároljuk, mint a név, azonosító és </w:t>
      </w:r>
      <w:r w:rsidR="00664A64">
        <w:t xml:space="preserve">a </w:t>
      </w:r>
      <w:r w:rsidR="002027A7">
        <w:t>profilkép</w:t>
      </w:r>
      <w:r w:rsidR="002D4CE2">
        <w:t xml:space="preserve"> útvonala</w:t>
      </w:r>
      <w:r w:rsidR="002027A7">
        <w:t>.</w:t>
      </w:r>
      <w:r w:rsidR="005F09B4">
        <w:t xml:space="preserve"> Emellett minden játékos kap egy „</w:t>
      </w:r>
      <w:proofErr w:type="spellStart"/>
      <w:r w:rsidR="005F09B4">
        <w:t>Ready</w:t>
      </w:r>
      <w:proofErr w:type="spellEnd"/>
      <w:r w:rsidR="005F09B4">
        <w:t xml:space="preserve">” </w:t>
      </w:r>
      <w:proofErr w:type="spellStart"/>
      <w:r w:rsidR="005F09B4">
        <w:t>flaget</w:t>
      </w:r>
      <w:proofErr w:type="spellEnd"/>
      <w:r w:rsidR="005F09B4">
        <w:t>, aminek a segítségével tároljuk el, hogy készenállnak-e a játékra.</w:t>
      </w:r>
    </w:p>
    <w:p w14:paraId="114C1382" w14:textId="1E66204A" w:rsidR="00A30E74" w:rsidRPr="00874A4F" w:rsidRDefault="00A30E74" w:rsidP="00874A4F">
      <w:r>
        <w:t>Az alkalmazásnak egy további funkciója a beszélgetés megvalósítása a termekben, ezért az egyes üzenetek is kapnak egy-egy rekordot az adatbázisban.</w:t>
      </w:r>
      <w:r w:rsidR="006B43EF">
        <w:t xml:space="preserve"> Ezekben a rekordokban csak alapadatok vannak feljegyezve, minthogy ki, mikor és milyen üzenetet</w:t>
      </w:r>
      <w:r w:rsidR="00604E1B">
        <w:t xml:space="preserve"> írt</w:t>
      </w:r>
      <w:r w:rsidR="009F11C9">
        <w:t xml:space="preserve"> az adott teremben</w:t>
      </w:r>
      <w:r w:rsidR="006B43EF">
        <w:t>.</w:t>
      </w:r>
    </w:p>
    <w:p w14:paraId="204898D7" w14:textId="2284E5A8" w:rsidR="00DE6239" w:rsidRDefault="00DE6239" w:rsidP="00DE6239">
      <w:pPr>
        <w:pStyle w:val="Cmsor3"/>
      </w:pPr>
      <w:bookmarkStart w:id="73" w:name="_Toc153353919"/>
      <w:r>
        <w:t>Üzleti logika</w:t>
      </w:r>
      <w:bookmarkEnd w:id="73"/>
    </w:p>
    <w:p w14:paraId="1704180C" w14:textId="2B431FD2" w:rsidR="00AC339D" w:rsidRDefault="006F2A36" w:rsidP="006F2A36">
      <w:r>
        <w:t>A váróteremkezelő logikában számos és változatos funkció megvalósult. Ezeket fedi le a külön-külön kialakított lekérdezés, parancs és eseménykezelő központi osztályok a várótermek és üzenetek funkciói</w:t>
      </w:r>
      <w:r w:rsidR="007679C5">
        <w:t xml:space="preserve"> mentén</w:t>
      </w:r>
      <w:r>
        <w:t>.</w:t>
      </w:r>
    </w:p>
    <w:p w14:paraId="6C96C381" w14:textId="203A5724" w:rsidR="00DF3E64" w:rsidRDefault="001755E4" w:rsidP="00AC339D">
      <w:r>
        <w:t>Az itt megvalósított fun</w:t>
      </w:r>
      <w:r w:rsidR="004532B4">
        <w:t>k</w:t>
      </w:r>
      <w:r>
        <w:t>ciók</w:t>
      </w:r>
      <w:r w:rsidR="00702E6E">
        <w:t xml:space="preserve"> során meghatározó szempont volt az élő és gyors információcsere a klienssel.</w:t>
      </w:r>
      <w:r w:rsidR="003E6E39">
        <w:t xml:space="preserve"> </w:t>
      </w:r>
      <w:r w:rsidR="004444AC">
        <w:t>Emiatt részletes támogatást kapott a gyorsítótárral és a kétoldalú kommunikációval összekapcsolt eseményekkel</w:t>
      </w:r>
      <w:r w:rsidR="00AC4A2C">
        <w:t xml:space="preserve"> is</w:t>
      </w:r>
      <w:r w:rsidR="004444AC">
        <w:t>.</w:t>
      </w:r>
    </w:p>
    <w:p w14:paraId="44BC0E08" w14:textId="5C435208" w:rsidR="00DB2D52" w:rsidRDefault="00DB2D52" w:rsidP="00DB2D52">
      <w:pPr>
        <w:pStyle w:val="Cmsor4"/>
      </w:pPr>
      <w:r w:rsidRPr="00DB2D52">
        <w:t>LobbyQueryHandler</w:t>
      </w:r>
    </w:p>
    <w:p w14:paraId="41158577" w14:textId="0BD4172D" w:rsidR="00335CB5" w:rsidRPr="00335CB5" w:rsidRDefault="00335CB5" w:rsidP="00335CB5">
      <w:r>
        <w:t>Tartalmaz egy lekérést a várótermek listájára, és egyet egy bizonyos terem lekérdezésére. Mindkettő fölött gyorsítótár támogatás van bekapcsolva, így a felhasználók gyorsan megkapják a kért információt.</w:t>
      </w:r>
      <w:r w:rsidR="004B0E87">
        <w:t xml:space="preserve"> A lista lekérdezés során </w:t>
      </w:r>
      <w:r w:rsidR="00302602">
        <w:t xml:space="preserve">a kliensen az aktuális termeket akarjuk megjeleníteni, ezért csak a nevük és azonosítójuk kerül lekérdezésre. Az azonosító alapú lekérdezésben pedig egy részletes státuszt kapunk a teremről, viszont már validáció is védi, </w:t>
      </w:r>
      <w:r w:rsidR="00DC2E5A">
        <w:t>amivel</w:t>
      </w:r>
      <w:r w:rsidR="00302602">
        <w:t xml:space="preserve"> csak a saját termünket kérdezhetjük le.</w:t>
      </w:r>
    </w:p>
    <w:p w14:paraId="58F81D78" w14:textId="58A7D653" w:rsidR="00DB2D52" w:rsidRDefault="00DB2D52" w:rsidP="00DB2D52">
      <w:pPr>
        <w:pStyle w:val="Cmsor4"/>
      </w:pPr>
      <w:r w:rsidRPr="00DB2D52">
        <w:t>LobbyCommandHandler</w:t>
      </w:r>
    </w:p>
    <w:p w14:paraId="0128145E" w14:textId="357B12F5" w:rsidR="00461093" w:rsidRDefault="00C31519" w:rsidP="00461093">
      <w:r>
        <w:t>A várótermeknél megvalósított módosít</w:t>
      </w:r>
      <w:r w:rsidR="00904645">
        <w:t>ásoknál meghatározó volt, hogy a módosítások során ügyelni kellett arra is, hogy a felhasználókezelés</w:t>
      </w:r>
      <w:r w:rsidR="009342AB">
        <w:t xml:space="preserve"> felé</w:t>
      </w:r>
      <w:r w:rsidR="00904645">
        <w:t xml:space="preserve"> is szólni kell</w:t>
      </w:r>
      <w:r w:rsidR="009342AB">
        <w:t xml:space="preserve"> a</w:t>
      </w:r>
      <w:r w:rsidR="00904645">
        <w:t xml:space="preserve"> változásról, és a gyorsítótárnak is frissítenie kell magát, ha a terem változott.</w:t>
      </w:r>
    </w:p>
    <w:p w14:paraId="0BB88BF8" w14:textId="7BE8251E" w:rsidR="00762309" w:rsidRDefault="00762309" w:rsidP="00461093">
      <w:r>
        <w:lastRenderedPageBreak/>
        <w:t xml:space="preserve">Egy terem létrehozása során a felhasználó egyedül a nevét és jelszavát adja meg. Ezt a nevet </w:t>
      </w:r>
      <w:proofErr w:type="spellStart"/>
      <w:r>
        <w:t>levalidálja</w:t>
      </w:r>
      <w:proofErr w:type="spellEnd"/>
      <w:r>
        <w:t>, hogy nincs-e ilyen aktuális terem az adatbázisban. Ezután kiegészíti a dátummal, az alapértelmezett paklival és a saját felhasználójával.</w:t>
      </w:r>
      <w:r w:rsidR="00842D62">
        <w:t xml:space="preserve"> Ha minden elkészült, akkor küld egy jelet a </w:t>
      </w:r>
      <w:proofErr w:type="spellStart"/>
      <w:r w:rsidR="00842D62">
        <w:t>MediatR</w:t>
      </w:r>
      <w:proofErr w:type="spellEnd"/>
      <w:r w:rsidR="00842D62">
        <w:t xml:space="preserve"> eseménykezelőn keresztül, és egy jelet a RabbitMQ-n keresztül, hogy csatlakozott egy teremhez.</w:t>
      </w:r>
    </w:p>
    <w:p w14:paraId="6D765E19" w14:textId="1C21E90C" w:rsidR="005D7AA0" w:rsidRDefault="00566F59" w:rsidP="003866E4">
      <w:pPr>
        <w:rPr>
          <w:lang w:eastAsia="hu-HU"/>
        </w:rPr>
      </w:pPr>
      <w:r>
        <w:t xml:space="preserve">Minden egyes parancs küld egy jelet a </w:t>
      </w:r>
      <w:proofErr w:type="spellStart"/>
      <w:r>
        <w:t>MediatR</w:t>
      </w:r>
      <w:proofErr w:type="spellEnd"/>
      <w:r>
        <w:t xml:space="preserve"> eseménykezelőnek</w:t>
      </w:r>
      <w:r w:rsidR="000A3186">
        <w:t>.</w:t>
      </w:r>
      <w:r>
        <w:t xml:space="preserve"> </w:t>
      </w:r>
      <w:r w:rsidR="000A3186">
        <w:t>E</w:t>
      </w:r>
      <w:r>
        <w:t>mellett a felhasználóhoz köthető parancsok, mint a teremhez csatlakozás vagy kilépés</w:t>
      </w:r>
      <w:r w:rsidR="000A3186">
        <w:t>,</w:t>
      </w:r>
      <w:r>
        <w:t xml:space="preserve"> az küld a RabbitMQ-n keresztül is a létrehozással párhuzamosan.</w:t>
      </w:r>
      <w:r w:rsidR="005D7AA0">
        <w:t xml:space="preserve"> A parancsok emellett részletes validációval vannak ellátva, ami lefedi az előfordulható jogokat a termek kezelésénél, mint például, hogy a saját termünkön dolgozunk, vagy hogy mi vagyunk-e a terem tulajdonosa. A játékos kirúgása például akkor történhet meg, ha a saját termünkből akarjuk kirúgni, és vagy mi vagyunk a terem tulaj</w:t>
      </w:r>
      <w:r w:rsidR="00290EE7">
        <w:t>donos</w:t>
      </w:r>
      <w:r w:rsidR="005D7AA0">
        <w:t>ai vagy magunkat akarjuk kiléptetni</w:t>
      </w:r>
      <w:r w:rsidR="0008747C">
        <w:t xml:space="preserve"> [</w:t>
      </w:r>
      <w:proofErr w:type="spellStart"/>
      <w:r w:rsidR="0008747C">
        <w:fldChar w:fldCharType="begin"/>
      </w:r>
      <w:r w:rsidR="0008747C">
        <w:instrText xml:space="preserve"> REF _Ref150641938 \h </w:instrText>
      </w:r>
      <w:r w:rsidR="0008747C">
        <w:fldChar w:fldCharType="separate"/>
      </w:r>
      <w:r w:rsidR="00895E7B">
        <w:t>IValidator</w:t>
      </w:r>
      <w:proofErr w:type="spellEnd"/>
      <w:r w:rsidR="0008747C">
        <w:fldChar w:fldCharType="end"/>
      </w:r>
      <w:r w:rsidR="0008747C">
        <w:t>]</w:t>
      </w:r>
      <w:r w:rsidR="00E02BF9">
        <w:t>.</w:t>
      </w:r>
    </w:p>
    <w:p w14:paraId="71A7090C" w14:textId="7DB54EA1" w:rsidR="00745324" w:rsidRPr="00461093" w:rsidRDefault="00A23C5F" w:rsidP="00745324">
      <w:r>
        <w:t xml:space="preserve">További módosítás a pakli lecserélése, ami automatikusan leszedi a </w:t>
      </w:r>
      <w:proofErr w:type="spellStart"/>
      <w:r>
        <w:t>Ready</w:t>
      </w:r>
      <w:proofErr w:type="spellEnd"/>
      <w:r>
        <w:t xml:space="preserve"> </w:t>
      </w:r>
      <w:proofErr w:type="spellStart"/>
      <w:r>
        <w:t>flaget</w:t>
      </w:r>
      <w:proofErr w:type="spellEnd"/>
      <w:r>
        <w:t xml:space="preserve"> minden játékosról</w:t>
      </w:r>
      <w:r w:rsidR="00372B87">
        <w:t>.</w:t>
      </w:r>
      <w:r>
        <w:t xml:space="preserve"> </w:t>
      </w:r>
      <w:r w:rsidR="00372B87">
        <w:t>E</w:t>
      </w:r>
      <w:r>
        <w:t>gy másik parancs</w:t>
      </w:r>
      <w:r w:rsidR="00372B87">
        <w:t xml:space="preserve"> pedig</w:t>
      </w:r>
      <w:r>
        <w:t>, ami ezt</w:t>
      </w:r>
      <w:r w:rsidR="000E3EF0">
        <w:t xml:space="preserve"> a </w:t>
      </w:r>
      <w:proofErr w:type="spellStart"/>
      <w:r w:rsidR="000E3EF0">
        <w:t>flaget</w:t>
      </w:r>
      <w:proofErr w:type="spellEnd"/>
      <w:r>
        <w:t xml:space="preserve"> cserélgetni tudja a saját játékosunknak.</w:t>
      </w:r>
      <w:r w:rsidR="00BC73A3">
        <w:t xml:space="preserve"> Ezáltal nem kerülnek a játékosok olyan paklival a játékba, amivel nem szeretnének játszani.</w:t>
      </w:r>
      <w:r w:rsidR="008E24CD">
        <w:t xml:space="preserve"> Emellett megemlítendő, hogy a termek törlése kétféleképpen mehet végbe. Vagy elindul egy törlési parancs, például a játék indítása után, vagy a terem tulajdonosa elhagyja a szobát, ezzel kiléptetve mindenki mást is.</w:t>
      </w:r>
    </w:p>
    <w:p w14:paraId="62B5902D" w14:textId="072D75DD" w:rsidR="00DB2D52" w:rsidRDefault="00DB2D52" w:rsidP="00DB2D52">
      <w:pPr>
        <w:pStyle w:val="Cmsor4"/>
      </w:pPr>
      <w:r w:rsidRPr="00DB2D52">
        <w:t>LobbyEventHandler</w:t>
      </w:r>
    </w:p>
    <w:p w14:paraId="7440F618" w14:textId="7B2DF7D1" w:rsidR="00DE39F9" w:rsidRDefault="00F02700" w:rsidP="00266CF6">
      <w:r>
        <w:t xml:space="preserve">Feladata a parancsok által kibocsájtott események szerveroldali logikájának lekezelése. Ez a </w:t>
      </w:r>
      <w:r w:rsidR="009B4D2B">
        <w:t xml:space="preserve">termek </w:t>
      </w:r>
      <w:r>
        <w:t>gyorsítótár</w:t>
      </w:r>
      <w:r w:rsidR="009B4D2B">
        <w:t>ának</w:t>
      </w:r>
      <w:r>
        <w:t xml:space="preserve"> kezelését teszi ki.</w:t>
      </w:r>
      <w:r w:rsidR="003B4531">
        <w:t xml:space="preserve"> Ugyanezeket az eseményeket a Hubok is elfogják, amiket a megfelelő útvonalakon küldenek a klienseknek.</w:t>
      </w:r>
    </w:p>
    <w:p w14:paraId="7CED228A" w14:textId="2CEAFD45" w:rsidR="00266CF6" w:rsidRDefault="00334641" w:rsidP="00266CF6">
      <w:r>
        <w:t>Ebben az eseménykezelő osztályban tehát két dolog történhet. Vagy egy konkrét terem gyorsítótárát kell frissíteni, vagy a termek listáját.</w:t>
      </w:r>
      <w:r w:rsidR="00C761CE">
        <w:t xml:space="preserve"> Tehát a két lehetőség egy-egy segédfüggvénybe lett szervezve, és az egyes események hatására a megfelelő van meghívva.</w:t>
      </w:r>
      <w:r w:rsidR="00E250A4">
        <w:t xml:space="preserve"> A termek listájánál emellett arra is figyel, hogy létrehozási idő szerint csökkenően legyen eltárolva, ezzel is segítve a kliensoldalon a megjelenítést</w:t>
      </w:r>
      <w:r w:rsidR="006A4CF4">
        <w:t xml:space="preserve"> a</w:t>
      </w:r>
      <w:r w:rsidR="00EB7191">
        <w:t xml:space="preserve"> későbbi</w:t>
      </w:r>
      <w:r w:rsidR="006A4CF4">
        <w:t xml:space="preserve"> lekérdezése után</w:t>
      </w:r>
      <w:r w:rsidR="00E250A4">
        <w:t>.</w:t>
      </w:r>
    </w:p>
    <w:p w14:paraId="7B9926D0" w14:textId="46DA225F" w:rsidR="00266CF6" w:rsidRDefault="00266CF6" w:rsidP="00266CF6">
      <w:pPr>
        <w:pStyle w:val="Cmsor4"/>
      </w:pPr>
      <w:r w:rsidRPr="00266CF6">
        <w:lastRenderedPageBreak/>
        <w:t>MessageQueryHandler</w:t>
      </w:r>
    </w:p>
    <w:p w14:paraId="0609820C" w14:textId="63DB79C7" w:rsidR="00266CF6" w:rsidRDefault="0019318F" w:rsidP="00266CF6">
      <w:r>
        <w:t xml:space="preserve">Egyetlen feladata, hogy </w:t>
      </w:r>
      <w:proofErr w:type="spellStart"/>
      <w:r>
        <w:t>termenként</w:t>
      </w:r>
      <w:proofErr w:type="spellEnd"/>
      <w:r>
        <w:t xml:space="preserve"> szolgáltassa az elküldött üzeneteket. Ezen a lekérdezésen gyorsítótár is van bevezetve, így kevésbé terheli meg az adatbázist a rekordok hosszú listájának lekérdezése.</w:t>
      </w:r>
    </w:p>
    <w:p w14:paraId="596559C3" w14:textId="3A28A202" w:rsidR="00266CF6" w:rsidRDefault="00266CF6" w:rsidP="00266CF6">
      <w:pPr>
        <w:pStyle w:val="Cmsor4"/>
      </w:pPr>
      <w:r w:rsidRPr="00266CF6">
        <w:t>MessageCommandHandler</w:t>
      </w:r>
    </w:p>
    <w:p w14:paraId="699E7164" w14:textId="78B41421" w:rsidR="00266CF6" w:rsidRDefault="00F204EB" w:rsidP="00266CF6">
      <w:r>
        <w:t>Ez is egyetlen funkciót szolgáltat, ami egy elküldött üzenet rögzítése.</w:t>
      </w:r>
      <w:r w:rsidR="0021183B">
        <w:t xml:space="preserve"> Ebben a parancsban a felhasználó egyedül a rögzítendő szöveget és a terem azonosítóját szolgáltatja.</w:t>
      </w:r>
      <w:r w:rsidR="004852E7">
        <w:t xml:space="preserve"> A kapott azonosítót ezután a parancs </w:t>
      </w:r>
      <w:proofErr w:type="spellStart"/>
      <w:r w:rsidR="004852E7">
        <w:t>levalidálja</w:t>
      </w:r>
      <w:proofErr w:type="spellEnd"/>
      <w:r w:rsidR="004852E7">
        <w:t xml:space="preserve">, és kiegészíti az </w:t>
      </w:r>
      <w:r w:rsidR="003A7C44">
        <w:t xml:space="preserve">aktuális </w:t>
      </w:r>
      <w:r w:rsidR="004852E7">
        <w:t>idővel és a felhasználó adataival, hogy utána eltárolja.</w:t>
      </w:r>
      <w:r w:rsidR="001D219C">
        <w:t xml:space="preserve"> Legvégül elküld egy eseményt a sikeres üzenetről, amit elkap a szerveroldali komponens és a kliensoldal</w:t>
      </w:r>
      <w:r w:rsidR="00F4623A">
        <w:t>nak továbbító</w:t>
      </w:r>
      <w:r w:rsidR="001D219C">
        <w:t xml:space="preserve"> Hub kapcsolat is.</w:t>
      </w:r>
    </w:p>
    <w:p w14:paraId="4CCD4E86" w14:textId="19EE2A19" w:rsidR="00266CF6" w:rsidRDefault="00266CF6" w:rsidP="00266CF6">
      <w:pPr>
        <w:pStyle w:val="Cmsor4"/>
      </w:pPr>
      <w:r w:rsidRPr="00266CF6">
        <w:t>MessageEventHandler</w:t>
      </w:r>
    </w:p>
    <w:p w14:paraId="296F9FB8" w14:textId="3078E288" w:rsidR="00FE197E" w:rsidRPr="00FE197E" w:rsidRDefault="00FE197E" w:rsidP="00FE197E">
      <w:r>
        <w:t>Feladata, hogy elkapja az üzenetek létrejöttének az eseményét.</w:t>
      </w:r>
      <w:r w:rsidR="00802801">
        <w:t xml:space="preserve"> Minden üzenet eseménye után frissíteni akarjuk a gyorsítótárban megtalálható adott terem üzeneteinek a listáját.</w:t>
      </w:r>
      <w:r w:rsidR="00A0268C">
        <w:t xml:space="preserve"> Hogy ezek a memóriában eltárolt listák ne növekedjenek túl nagyra, egy konfigurációs értékkel meg van határozva, hogy hány elem szerepelhet bennük.</w:t>
      </w:r>
      <w:r w:rsidR="00BF01FA">
        <w:t xml:space="preserve"> Tehát a frissítés során ezzel az értékkel számolva és idő szerint csökkenő sorrendben veszi ki az üzeneteket, amiknek a végére beszúrva az új üzenetet tárolja el újra.</w:t>
      </w:r>
    </w:p>
    <w:p w14:paraId="2CB6156E" w14:textId="72FD4F5D" w:rsidR="00DE6239" w:rsidRDefault="00DE6239" w:rsidP="00DE6239">
      <w:pPr>
        <w:pStyle w:val="Cmsor3"/>
      </w:pPr>
      <w:bookmarkStart w:id="74" w:name="_Toc153353920"/>
      <w:r>
        <w:t>Felület</w:t>
      </w:r>
      <w:bookmarkEnd w:id="74"/>
    </w:p>
    <w:p w14:paraId="44853E63" w14:textId="2BEB8461" w:rsidR="00A06A5A" w:rsidRDefault="00EE7E21" w:rsidP="00A06A5A">
      <w:r>
        <w:t>A várótermek kezeléséhez két felületet lehet kötni. Egyik a termek böngészésére kitalált listafelület, a másik pedig a váróterem tagjainak megjelenített részletes nézet.</w:t>
      </w:r>
      <w:r w:rsidR="009339C2">
        <w:t xml:space="preserve"> Mindkét felület aktívan részt vesz a validációban és a kétoldalú kommunikációban is.</w:t>
      </w:r>
    </w:p>
    <w:p w14:paraId="1C65B5E2" w14:textId="4F049D4C" w:rsidR="00980E2C" w:rsidRDefault="00980E2C" w:rsidP="00A06A5A">
      <w:r>
        <w:t>A várótermek listanézetén egy letisztult felületet látunk, ahol a navigációk felett egy listadobozt és egy létrehozási gombot találhatunk. Ennek a gombnak a segítségével bárki létrehozhat egy termet a név és jelszó megadásával.</w:t>
      </w:r>
      <w:r w:rsidR="00752F87">
        <w:t xml:space="preserve"> Az így létrehozott terembe a létrehozó játékost rögtön be is dobja, és mindenki másnak feltűnteti az újonnan létrejött szobát</w:t>
      </w:r>
      <w:r w:rsidR="00F26489">
        <w:t xml:space="preserve"> a listán</w:t>
      </w:r>
      <w:r w:rsidR="00752F87">
        <w:t>.</w:t>
      </w:r>
      <w:r w:rsidR="00480CD6">
        <w:t xml:space="preserve"> A listában az aktív szobák egyedi nevei találhatóak létrehozási sorrendben csökkenően, tehát könnyen megtalálják egymást a játékosok.</w:t>
      </w:r>
    </w:p>
    <w:p w14:paraId="14FD5FCC" w14:textId="0638C7AC" w:rsidR="00EC61C3" w:rsidRPr="00A06A5A" w:rsidRDefault="00EC61C3" w:rsidP="00A06A5A">
      <w:r>
        <w:t>Az itt felügyelő hub kapcsolatnak tehát egyedül a szobák létrehozására és törlésére kell, hogy figyeljen</w:t>
      </w:r>
      <w:r w:rsidR="00BE4F03">
        <w:t>. Ezek hatására kiszűri a törlendő termet és betolja a lista elejére a létrejött termet</w:t>
      </w:r>
      <w:r w:rsidR="005B4C1D">
        <w:t>.</w:t>
      </w:r>
      <w:r w:rsidR="00BE4F03">
        <w:t xml:space="preserve"> </w:t>
      </w:r>
      <w:r w:rsidR="00C14871">
        <w:t>Mindezt s</w:t>
      </w:r>
      <w:r w:rsidR="00BE4F03">
        <w:t>zinkronban a szerver gyorsítótárának szerkesztésével.</w:t>
      </w:r>
    </w:p>
    <w:p w14:paraId="2114ED28" w14:textId="77777777" w:rsidR="00A06A5A" w:rsidRDefault="00A06A5A" w:rsidP="00A06A5A">
      <w:pPr>
        <w:pStyle w:val="Kp"/>
      </w:pPr>
      <w:r>
        <w:rPr>
          <w:noProof/>
        </w:rPr>
        <w:lastRenderedPageBreak/>
        <w:drawing>
          <wp:inline distT="0" distB="0" distL="0" distR="0" wp14:anchorId="00C01D90" wp14:editId="1ACB4842">
            <wp:extent cx="5067300" cy="2541396"/>
            <wp:effectExtent l="0" t="0" r="0" b="0"/>
            <wp:docPr id="860756594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56594" name="Kép 1" descr="A képen szöveg, képernyőkép, szoftver, képernyő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0016" cy="254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B46A" w14:textId="5FB62CAE" w:rsidR="00A06A5A" w:rsidRDefault="00000000" w:rsidP="00A06A5A">
      <w:pPr>
        <w:pStyle w:val="Kpalrs"/>
      </w:pPr>
      <w:fldSimple w:instr=" SEQ ábra \* ARABIC ">
        <w:r w:rsidR="00895E7B">
          <w:rPr>
            <w:noProof/>
          </w:rPr>
          <w:t>20</w:t>
        </w:r>
      </w:fldSimple>
      <w:r w:rsidR="00A06A5A">
        <w:t>. ábra Váróterem csatlakozás</w:t>
      </w:r>
    </w:p>
    <w:p w14:paraId="3E44AD13" w14:textId="0C6BA90F" w:rsidR="005A11DC" w:rsidRDefault="00EA1D27" w:rsidP="005A11DC">
      <w:r>
        <w:t>Az egyes létrejött termekhez a lista elemükre kattintva tudunk csatlakozni. Ennek a dialógusa hasonlóan néz ki, mint a létrehozásénak, de egyedül a jelszót kell megadni. Ezt a jelszót pedig a szoba tagjaitól tudjuk elkérni, megakadályozva a kéretlen belépőket.</w:t>
      </w:r>
    </w:p>
    <w:p w14:paraId="768C8A68" w14:textId="1C471894" w:rsidR="00051C39" w:rsidRDefault="007B422E" w:rsidP="00051C39">
      <w:r>
        <w:t>A termekbe belépve egy komplex, kisebb egységekből álló felületen találják magukat a felhasználók.</w:t>
      </w:r>
      <w:r w:rsidR="008B5A09">
        <w:t xml:space="preserve"> A felület tetején egy navigációs sáv található.</w:t>
      </w:r>
      <w:r w:rsidR="00517079">
        <w:t xml:space="preserve"> Ezen a sávon találhatóak meg a kiegészítő funkciók, amiket egy adott felhasználó megtehet a teremben.</w:t>
      </w:r>
      <w:r w:rsidR="002906D4">
        <w:t xml:space="preserve"> Ez egy belépett felhasználónak a kilépést és a saját </w:t>
      </w:r>
      <w:proofErr w:type="spellStart"/>
      <w:r w:rsidR="002906D4">
        <w:t>Ready</w:t>
      </w:r>
      <w:proofErr w:type="spellEnd"/>
      <w:r w:rsidR="002906D4">
        <w:t xml:space="preserve"> flag értékének állítását jelenti.</w:t>
      </w:r>
      <w:r w:rsidR="00D757ED">
        <w:t xml:space="preserve"> Ezt egészíti ki a terem tulajdonosának két funkcióval.</w:t>
      </w:r>
      <w:r w:rsidR="00845D14">
        <w:t xml:space="preserve"> </w:t>
      </w:r>
    </w:p>
    <w:p w14:paraId="774D995E" w14:textId="3FB12EAA" w:rsidR="000775E8" w:rsidRDefault="00845D14" w:rsidP="00051C39">
      <w:r>
        <w:t>Egyik, hogy meg tud nyitni e</w:t>
      </w:r>
      <w:r w:rsidR="00CB7931">
        <w:t>gy</w:t>
      </w:r>
      <w:r>
        <w:t xml:space="preserve"> dialógust, amiben kiválaszthat a saját megvett paklijai közül egyet, hogy azzal induljon a játék.</w:t>
      </w:r>
      <w:r w:rsidR="009849D5">
        <w:t xml:space="preserve"> Ezzel automatikusan vissza is veszi mindenkitől a </w:t>
      </w:r>
      <w:proofErr w:type="spellStart"/>
      <w:r w:rsidR="009849D5">
        <w:t>Ready</w:t>
      </w:r>
      <w:proofErr w:type="spellEnd"/>
      <w:r w:rsidR="009849D5">
        <w:t xml:space="preserve"> </w:t>
      </w:r>
      <w:proofErr w:type="spellStart"/>
      <w:r w:rsidR="009849D5">
        <w:t>flaget</w:t>
      </w:r>
      <w:proofErr w:type="spellEnd"/>
      <w:r w:rsidR="009849D5">
        <w:t>.</w:t>
      </w:r>
      <w:r w:rsidR="00051C39">
        <w:t xml:space="preserve"> Emellett a másik funkció magának a játéknak az indítása. Ezen a gombon külön validáció található kliensoldalon is, ami akkor engedi meg a játék indítását, ha minden játékos készenáll, és a paklin megadott határokon belüli játékosszám található a teremben.</w:t>
      </w:r>
    </w:p>
    <w:p w14:paraId="04F7C615" w14:textId="276EC296" w:rsidR="005C6544" w:rsidRDefault="005C6544" w:rsidP="00051C39">
      <w:r>
        <w:t>Ezek a gombok mellett található meg a terem neve, ami a képernyő méretétől függően reszponzívan a gombok alá tud csúszni.</w:t>
      </w:r>
    </w:p>
    <w:p w14:paraId="56FB65F0" w14:textId="3906B208" w:rsidR="00E030CB" w:rsidRDefault="00A92D66" w:rsidP="00051C39">
      <w:r>
        <w:t>A</w:t>
      </w:r>
      <w:r w:rsidR="00E030CB">
        <w:t>latt</w:t>
      </w:r>
      <w:r>
        <w:t>uk</w:t>
      </w:r>
      <w:r w:rsidR="00E030CB">
        <w:t xml:space="preserve"> található a teremnek a játékos listája és az általános adatai, ugyanúgy reszponzívan elhelyezve</w:t>
      </w:r>
      <w:r w:rsidR="00042BDF">
        <w:t xml:space="preserve"> egymás alatt vagy mellett</w:t>
      </w:r>
      <w:r w:rsidR="00E030CB">
        <w:t>.</w:t>
      </w:r>
      <w:r w:rsidR="00E93DE2">
        <w:t xml:space="preserve"> A terembe belépett játékosokról élőben követve adja vissza az információkat. Ez azt jelenti, hogy arról is rögtön visszajelzést kapunk, ha valaki belépett vagy elhagyta a termet, és arról is</w:t>
      </w:r>
      <w:r w:rsidR="00A25D84">
        <w:t>,</w:t>
      </w:r>
      <w:r w:rsidR="00E93DE2">
        <w:t xml:space="preserve"> ha a készenálló értékét billenti át.</w:t>
      </w:r>
      <w:r w:rsidR="00A25D84">
        <w:t xml:space="preserve"> Ebben a listában az egyes leendő játékosokról látjuk a profilképüket és </w:t>
      </w:r>
      <w:r w:rsidR="00A25D84">
        <w:lastRenderedPageBreak/>
        <w:t xml:space="preserve">a felhasználónevüket a készenálló </w:t>
      </w:r>
      <w:r w:rsidR="00282536">
        <w:t>ikonjuk</w:t>
      </w:r>
      <w:r w:rsidR="00A25D84">
        <w:t xml:space="preserve"> mellett, amivel be tudjuk azonosítani ki lépett be a termünkbe.</w:t>
      </w:r>
      <w:r w:rsidR="002F5C94">
        <w:t xml:space="preserve"> Ha esetleg nem férne ki a belépett játékosok listája, akkor egyszerűen görgethető felületté alakul a dobozuk.</w:t>
      </w:r>
    </w:p>
    <w:p w14:paraId="1A15B076" w14:textId="48230319" w:rsidR="007961FE" w:rsidRDefault="007961FE" w:rsidP="00051C39">
      <w:r>
        <w:t xml:space="preserve">A terem általános adatai közé tartozik a kiválasztott pakli is, amit a terem tulajdonosa tud lecserélni. Ennek a </w:t>
      </w:r>
      <w:r w:rsidR="00480EB4">
        <w:t>cseréjét</w:t>
      </w:r>
      <w:r>
        <w:t xml:space="preserve"> a többi a játékos is élőben tudja lekövetni, a pakli nevének és az illusztrációjának változásával.</w:t>
      </w:r>
      <w:r w:rsidR="00A23DFD">
        <w:t xml:space="preserve"> A terem neve és </w:t>
      </w:r>
      <w:proofErr w:type="spellStart"/>
      <w:r w:rsidR="00A23DFD">
        <w:t>jelszava</w:t>
      </w:r>
      <w:proofErr w:type="spellEnd"/>
      <w:r w:rsidR="00A23DFD">
        <w:t xml:space="preserve"> minden belépett felhasználónak elérhető, így további játékosok is könnyedén meghívhatóak a játékba.</w:t>
      </w:r>
      <w:r w:rsidR="00B94636">
        <w:t xml:space="preserve"> Persze </w:t>
      </w:r>
      <w:r w:rsidR="001079DE">
        <w:t>a játék indítása</w:t>
      </w:r>
      <w:r w:rsidR="00B94636">
        <w:t xml:space="preserve"> és a játékosok eltávolítása a tulajdonos kezében van.</w:t>
      </w:r>
    </w:p>
    <w:p w14:paraId="7AF01CFE" w14:textId="2FD490B2" w:rsidR="001079DE" w:rsidRDefault="00592D41" w:rsidP="00051C39">
      <w:r>
        <w:t>A felület alján található egy chat felület.</w:t>
      </w:r>
      <w:r w:rsidR="009371BF">
        <w:t xml:space="preserve"> Itt a szoba tagjai tudnak egymással élőben beszélgetni.</w:t>
      </w:r>
      <w:r w:rsidR="000D1190">
        <w:t xml:space="preserve"> Tetején egy szöveges mező található, amiből az elküldött üzeneteket a szerver visszaküldi időbélyeggel ellátva a terem minden tagjának.</w:t>
      </w:r>
      <w:r w:rsidR="00E678B6">
        <w:t xml:space="preserve"> Ezeket az üzeneteket jeleníti meg a mező alatt egy görgethető felületen.</w:t>
      </w:r>
      <w:r w:rsidR="00B74198">
        <w:t xml:space="preserve"> </w:t>
      </w:r>
      <w:r w:rsidR="009E4F1A">
        <w:t>Az</w:t>
      </w:r>
      <w:r w:rsidR="00B74198">
        <w:t xml:space="preserve"> üzenetek a kényelem kedvéért idő szerint csökkenő sorrendben jelennek meg, és új üzenet hatására automatikusan a konténer tetejére görget az oldal</w:t>
      </w:r>
      <w:r w:rsidR="00F67875">
        <w:t>, ha olyan hosszú, hogy görgethetővé alakul</w:t>
      </w:r>
      <w:r w:rsidR="00B74198">
        <w:t>.</w:t>
      </w:r>
    </w:p>
    <w:p w14:paraId="04C62E32" w14:textId="77777777" w:rsidR="00EC7D8D" w:rsidRDefault="005A11DC" w:rsidP="00EC7D8D">
      <w:pPr>
        <w:pStyle w:val="Kp"/>
      </w:pPr>
      <w:r>
        <w:rPr>
          <w:noProof/>
        </w:rPr>
        <w:drawing>
          <wp:inline distT="0" distB="0" distL="0" distR="0" wp14:anchorId="533FE360" wp14:editId="7014305B">
            <wp:extent cx="5124450" cy="2131974"/>
            <wp:effectExtent l="0" t="0" r="0" b="1905"/>
            <wp:docPr id="1829283547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83547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1193" cy="213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8961" w14:textId="485D7886" w:rsidR="005A11DC" w:rsidRPr="005A11DC" w:rsidRDefault="00000000" w:rsidP="00EC7D8D">
      <w:pPr>
        <w:pStyle w:val="Kpalrs"/>
      </w:pPr>
      <w:fldSimple w:instr=" SEQ ábra \* ARABIC ">
        <w:r w:rsidR="00895E7B">
          <w:rPr>
            <w:noProof/>
          </w:rPr>
          <w:t>21</w:t>
        </w:r>
      </w:fldSimple>
      <w:r w:rsidR="00EC7D8D">
        <w:t>. ábra Váróterem felülete</w:t>
      </w:r>
    </w:p>
    <w:p w14:paraId="1B991DF9" w14:textId="1CC76C0A" w:rsidR="000C454E" w:rsidRDefault="00DD3CF7" w:rsidP="00DF3E64">
      <w:pPr>
        <w:pStyle w:val="Cmsor2"/>
      </w:pPr>
      <w:bookmarkStart w:id="75" w:name="_Toc153353921"/>
      <w:r>
        <w:t>Játék</w:t>
      </w:r>
      <w:bookmarkEnd w:id="75"/>
    </w:p>
    <w:p w14:paraId="680D6EEA" w14:textId="5EB97143" w:rsidR="00E900F2" w:rsidRDefault="00E900F2" w:rsidP="00E900F2">
      <w:r>
        <w:t>Az elkészült alkalmazás legfontosabb és legvastagabb komponense.</w:t>
      </w:r>
      <w:r w:rsidR="002841A3">
        <w:t xml:space="preserve"> Feladata a játék logikájának a megvalósítása, ami komplex műveleteket igényelt kliens és szerveroldalon is.</w:t>
      </w:r>
    </w:p>
    <w:p w14:paraId="2C445F93" w14:textId="0C5C96F5" w:rsidR="003E5DFD" w:rsidRDefault="003E5DFD" w:rsidP="00E900F2">
      <w:r>
        <w:t>A megvalósítás során a játékszabályt pontosítva a játék fázisokra lett osztva.</w:t>
      </w:r>
      <w:r w:rsidR="00F47DA9">
        <w:t xml:space="preserve"> A játék kezdetén áll egy kör fázisból, amiben a játékosok a lapjaikat tudják kirakni, </w:t>
      </w:r>
      <w:r w:rsidR="00D12DDE">
        <w:t>opcionálisan</w:t>
      </w:r>
      <w:r w:rsidR="00F47DA9">
        <w:t xml:space="preserve"> további interakciókkal kiegészítve.</w:t>
      </w:r>
      <w:r w:rsidR="0086755E">
        <w:t xml:space="preserve"> Ez a fázis addig tart, amíg minden játékos sorra nem került és ki nem rakott egy-egy lapot.</w:t>
      </w:r>
      <w:r w:rsidR="008D306A">
        <w:t xml:space="preserve"> Ezután a szerver </w:t>
      </w:r>
      <w:proofErr w:type="spellStart"/>
      <w:r w:rsidR="008D306A">
        <w:t>leellenőrzi</w:t>
      </w:r>
      <w:proofErr w:type="spellEnd"/>
      <w:r w:rsidR="008D306A">
        <w:t xml:space="preserve">, hogy </w:t>
      </w:r>
      <w:r w:rsidR="008D306A">
        <w:lastRenderedPageBreak/>
        <w:t>van-e olyan játékos, aki jogosult további extra lépésre a kiválasztott lapja vagy az asztala alapján.</w:t>
      </w:r>
      <w:r w:rsidR="004E6927">
        <w:t xml:space="preserve"> Ha vannak ilyen játékosok, akkor teszünk még egy kört csak ezekkel a játékosokkal, ahol ki tudják játszani ezeket a speciális akciókat</w:t>
      </w:r>
      <w:r w:rsidR="000D069B">
        <w:t>, ha akarják</w:t>
      </w:r>
      <w:r w:rsidR="004E6927">
        <w:t>.</w:t>
      </w:r>
      <w:r w:rsidR="005C6B80">
        <w:t xml:space="preserve"> Ezután a játék a kör végére érkezik.</w:t>
      </w:r>
      <w:r w:rsidR="002349C2">
        <w:t xml:space="preserve"> Minden kör végén a játékosoknak véglegesíti a lerakott lapjait, és </w:t>
      </w:r>
      <w:proofErr w:type="spellStart"/>
      <w:r w:rsidR="002349C2">
        <w:t>körbeadja</w:t>
      </w:r>
      <w:proofErr w:type="spellEnd"/>
      <w:r w:rsidR="002349C2">
        <w:t xml:space="preserve"> a</w:t>
      </w:r>
      <w:r w:rsidR="00555380">
        <w:t xml:space="preserve"> kez</w:t>
      </w:r>
      <w:r w:rsidR="007963F4">
        <w:t>ükben</w:t>
      </w:r>
      <w:r w:rsidR="002349C2">
        <w:t xml:space="preserve"> </w:t>
      </w:r>
      <w:r w:rsidR="007963F4">
        <w:t xml:space="preserve">maradt </w:t>
      </w:r>
      <w:r w:rsidR="002349C2">
        <w:t>lap</w:t>
      </w:r>
      <w:r w:rsidR="007963F4">
        <w:t>okat</w:t>
      </w:r>
      <w:r w:rsidR="002349C2">
        <w:t>.</w:t>
      </w:r>
      <w:r w:rsidR="00662596">
        <w:t xml:space="preserve"> Ennek az elindítására az első játékos kap jogot.</w:t>
      </w:r>
      <w:r w:rsidR="005F7B83">
        <w:t xml:space="preserve"> Az így lejátszott körök végén, mikor nem maradt több lap, akkor a szerver a menet végi fázisba érkezik, ahol kiszámítja a szerzett pontokat és </w:t>
      </w:r>
      <w:proofErr w:type="spellStart"/>
      <w:r w:rsidR="005F7B83">
        <w:t>újrakeveri</w:t>
      </w:r>
      <w:proofErr w:type="spellEnd"/>
      <w:r w:rsidR="005F7B83">
        <w:t xml:space="preserve"> a paklit. Ezt ugyanúgy az első játékos indítja.</w:t>
      </w:r>
      <w:r w:rsidR="00E922FD">
        <w:t xml:space="preserve"> Legvégül, a 3</w:t>
      </w:r>
      <w:r w:rsidR="00C80525">
        <w:t>.</w:t>
      </w:r>
      <w:r w:rsidR="00E922FD">
        <w:t xml:space="preserve"> menet végén jutunk a játék végi fázisba, ahol az első játékos vezérlésére elvégzi a számításokat, és a véglegesített eredmények fázisba állítja a játékot.</w:t>
      </w:r>
    </w:p>
    <w:p w14:paraId="01E11F38" w14:textId="03147E5A" w:rsidR="0064473D" w:rsidRDefault="0064473D" w:rsidP="00E900F2">
      <w:r>
        <w:t>Egy bevezetett segédfunkció, hogy az egyes kiértékeléseket nem kötelező az első játékosnak elvégeznie, mivel egy időlimit után a háttérben elvégzi a szerver is</w:t>
      </w:r>
      <w:r w:rsidR="002D2560">
        <w:t xml:space="preserve"> egy feladat</w:t>
      </w:r>
      <w:r w:rsidR="00D445C7">
        <w:t>ban</w:t>
      </w:r>
      <w:r>
        <w:t>, amiről értesíti a klienseket.</w:t>
      </w:r>
      <w:r w:rsidR="008735AA">
        <w:t xml:space="preserve"> Erről a felhasználók egy visszaszámlálót is látnak.</w:t>
      </w:r>
    </w:p>
    <w:p w14:paraId="204EDA55" w14:textId="77777777" w:rsidR="003E5DFD" w:rsidRDefault="003E5DFD" w:rsidP="003E5DFD">
      <w:pPr>
        <w:pStyle w:val="Kp"/>
      </w:pPr>
      <w:r>
        <w:rPr>
          <w:noProof/>
        </w:rPr>
        <w:drawing>
          <wp:inline distT="0" distB="0" distL="0" distR="0" wp14:anchorId="5480B87D" wp14:editId="7D2BB627">
            <wp:extent cx="5391150" cy="1857375"/>
            <wp:effectExtent l="0" t="0" r="0" b="9525"/>
            <wp:docPr id="85605974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3C102" w14:textId="29FCAD7D" w:rsidR="003E5DFD" w:rsidRDefault="00000000" w:rsidP="003E5DFD">
      <w:pPr>
        <w:pStyle w:val="Kpalrs"/>
      </w:pPr>
      <w:fldSimple w:instr=" SEQ ábra \* ARABIC ">
        <w:r w:rsidR="00895E7B">
          <w:rPr>
            <w:noProof/>
          </w:rPr>
          <w:t>22</w:t>
        </w:r>
      </w:fldSimple>
      <w:r w:rsidR="003E5DFD">
        <w:t>. ábra Játék menete</w:t>
      </w:r>
    </w:p>
    <w:p w14:paraId="41D54258" w14:textId="6446549C" w:rsidR="00860388" w:rsidRDefault="00860388" w:rsidP="00860388">
      <w:pPr>
        <w:pStyle w:val="Cmsor3"/>
      </w:pPr>
      <w:bookmarkStart w:id="76" w:name="_Toc153353922"/>
      <w:r>
        <w:t>Adatbázis és adatelérés</w:t>
      </w:r>
      <w:bookmarkEnd w:id="76"/>
    </w:p>
    <w:p w14:paraId="2E96D16E" w14:textId="58C9BE29" w:rsidR="00860388" w:rsidRDefault="00F24749" w:rsidP="00860388">
      <w:r>
        <w:t>Az egyes konténerek közül a legvastagabb adatstruktúrával rendelkezik a játék</w:t>
      </w:r>
      <w:r w:rsidR="006A39BC">
        <w:t>nak a</w:t>
      </w:r>
      <w:r>
        <w:t xml:space="preserve"> kezelése.</w:t>
      </w:r>
      <w:r w:rsidR="00195853">
        <w:t xml:space="preserve"> A struktúra központi egysége a </w:t>
      </w:r>
      <w:proofErr w:type="spellStart"/>
      <w:r w:rsidR="00195853">
        <w:t>Games</w:t>
      </w:r>
      <w:proofErr w:type="spellEnd"/>
      <w:r w:rsidR="00195853">
        <w:t xml:space="preserve"> tábla, ami az egyes játékokat reprezentálja.</w:t>
      </w:r>
      <w:r w:rsidR="00C33F75">
        <w:t xml:space="preserve"> Itt vannak eltárolva a játékhoz köthető állapotok és adatok, mint a menet száma, fázis vagy az aktív és kezdő játékos azonosítója is.</w:t>
      </w:r>
      <w:r w:rsidR="004E016E">
        <w:t xml:space="preserve"> Több táblán megtalálható az </w:t>
      </w:r>
      <w:proofErr w:type="spellStart"/>
      <w:r w:rsidR="004E016E">
        <w:t>AdditionalInfo</w:t>
      </w:r>
      <w:proofErr w:type="spellEnd"/>
      <w:r w:rsidR="004E016E">
        <w:t xml:space="preserve"> mező, amiben JSON-be fordított szabad</w:t>
      </w:r>
      <w:r w:rsidR="00BB3519">
        <w:t xml:space="preserve"> kulcs-érték formájú</w:t>
      </w:r>
      <w:r w:rsidR="004E016E">
        <w:t xml:space="preserve"> kiegészítő információk találhatóak.</w:t>
      </w:r>
    </w:p>
    <w:p w14:paraId="62D22A68" w14:textId="028B301D" w:rsidR="001D1D62" w:rsidRDefault="001D1D62" w:rsidP="00860388">
      <w:r>
        <w:t>Az átláthatóság kedvéért a használt pakli egy külön táblába lett kivezetve, amibe megadott típus szerint töltjük be a lapokat és az esetleg szükséges kiegészítő információkat.</w:t>
      </w:r>
      <w:r w:rsidR="003D236F">
        <w:t xml:space="preserve"> Maga a kártyák listája a </w:t>
      </w:r>
      <w:proofErr w:type="spellStart"/>
      <w:r w:rsidR="003D236F">
        <w:t>Cards</w:t>
      </w:r>
      <w:proofErr w:type="spellEnd"/>
      <w:r w:rsidR="003D236F">
        <w:t xml:space="preserve"> nevű egyetlen mezőbe van JSON-ként </w:t>
      </w:r>
      <w:r w:rsidR="003D236F">
        <w:lastRenderedPageBreak/>
        <w:t>befordítva</w:t>
      </w:r>
      <w:r w:rsidR="00C2251D">
        <w:t>.</w:t>
      </w:r>
      <w:r w:rsidR="003D236F">
        <w:t xml:space="preserve"> </w:t>
      </w:r>
      <w:r w:rsidR="00C2251D">
        <w:t>Viszont</w:t>
      </w:r>
      <w:r w:rsidR="003D236F">
        <w:t xml:space="preserve"> csak a lapoknak a típus</w:t>
      </w:r>
      <w:r w:rsidR="00E6477F">
        <w:t>ának a listája található meg benne</w:t>
      </w:r>
      <w:r w:rsidR="003D236F">
        <w:t>, amivel</w:t>
      </w:r>
      <w:r w:rsidR="00E6477F">
        <w:t xml:space="preserve"> minimalizálható az adatbázis terhelése</w:t>
      </w:r>
      <w:r w:rsidR="003D236F">
        <w:t>. Ezekhez a lapokhoz</w:t>
      </w:r>
      <w:r w:rsidR="00DC5AA0">
        <w:t>,</w:t>
      </w:r>
      <w:r w:rsidR="003D236F">
        <w:t xml:space="preserve"> ha szükség van altípusra, mint például melyik</w:t>
      </w:r>
      <w:r w:rsidR="00EF650B">
        <w:t xml:space="preserve"> lap</w:t>
      </w:r>
      <w:r w:rsidR="003D236F">
        <w:t xml:space="preserve"> hány pontot ér, akkor azt az </w:t>
      </w:r>
      <w:proofErr w:type="spellStart"/>
      <w:r w:rsidR="003D236F">
        <w:t>AdditionalInfo</w:t>
      </w:r>
      <w:proofErr w:type="spellEnd"/>
      <w:r w:rsidR="00EF4C16">
        <w:t xml:space="preserve"> mező</w:t>
      </w:r>
      <w:r w:rsidR="003D236F">
        <w:t>b</w:t>
      </w:r>
      <w:r w:rsidR="00EF4C16">
        <w:t>ő</w:t>
      </w:r>
      <w:r w:rsidR="003D236F">
        <w:t>l tölti be az alaptípussal együtt.</w:t>
      </w:r>
    </w:p>
    <w:p w14:paraId="3D8A94BC" w14:textId="1F4CF2C6" w:rsidR="00DC5AA0" w:rsidRDefault="002D0392" w:rsidP="00860388">
      <w:r>
        <w:t>Az egyes játékokhoz csatlakoznak a játékosokat reprezentáló rekordok.</w:t>
      </w:r>
      <w:r w:rsidR="001A20B9">
        <w:t xml:space="preserve"> Ebben vannak eltárolva a játszó felhasználók adatai és</w:t>
      </w:r>
      <w:r w:rsidR="00A770E6">
        <w:t xml:space="preserve"> nekik</w:t>
      </w:r>
      <w:r w:rsidR="001A20B9">
        <w:t xml:space="preserve"> a játék </w:t>
      </w:r>
      <w:r w:rsidR="00FC177D">
        <w:t xml:space="preserve">további </w:t>
      </w:r>
      <w:r w:rsidR="001A20B9">
        <w:t>elemeivel kiépített kapcsolat</w:t>
      </w:r>
      <w:r w:rsidR="00B45398">
        <w:t>ainak</w:t>
      </w:r>
      <w:r w:rsidR="001A20B9">
        <w:t xml:space="preserve"> azonosítói.</w:t>
      </w:r>
      <w:r w:rsidR="007E1E11">
        <w:t xml:space="preserve"> Emellett </w:t>
      </w:r>
      <w:r w:rsidR="00605B6A">
        <w:t xml:space="preserve">tartalmaz </w:t>
      </w:r>
      <w:r w:rsidR="007E1E11">
        <w:t>további, a játékhoz köthető adato</w:t>
      </w:r>
      <w:r w:rsidR="00605B6A">
        <w:t>kat</w:t>
      </w:r>
      <w:r w:rsidR="007E1E11">
        <w:t xml:space="preserve"> is, mint az eddig összegyűjtött pont, vagy hogy van-e extra lépése a</w:t>
      </w:r>
      <w:r w:rsidR="009A3DD7">
        <w:t>z adott</w:t>
      </w:r>
      <w:r w:rsidR="007E1E11">
        <w:t xml:space="preserve"> körnek a végén.</w:t>
      </w:r>
    </w:p>
    <w:p w14:paraId="3FF40023" w14:textId="11CE8AA4" w:rsidR="005371EB" w:rsidRDefault="005371EB" w:rsidP="00860388">
      <w:r>
        <w:t>A kártyák reprezentálására két tábla van kialakítva. Egyikben található a játékosok kezében található lapok, a másikban pedig az asztalra maguk elé kijátszott lapok.</w:t>
      </w:r>
      <w:r w:rsidR="003B0E27">
        <w:t xml:space="preserve"> A kettéválasztást az indokolta, hogy más-más kiegészítő információt igényel a használatuk, és az utólagos szűrés is egyszerűbb</w:t>
      </w:r>
      <w:r w:rsidR="00F30E52">
        <w:t>é</w:t>
      </w:r>
      <w:r w:rsidR="003B0E27">
        <w:t>, hatékonyabbá válik.</w:t>
      </w:r>
    </w:p>
    <w:p w14:paraId="6B7B8C63" w14:textId="77777777" w:rsidR="00B74BE9" w:rsidRDefault="005325B2" w:rsidP="00B74BE9">
      <w:pPr>
        <w:pStyle w:val="Kp"/>
      </w:pPr>
      <w:r>
        <w:rPr>
          <w:noProof/>
        </w:rPr>
        <w:drawing>
          <wp:inline distT="0" distB="0" distL="0" distR="0" wp14:anchorId="3E8512DF" wp14:editId="0CC84B19">
            <wp:extent cx="5095875" cy="3093239"/>
            <wp:effectExtent l="0" t="0" r="0" b="0"/>
            <wp:docPr id="1639645109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45109" name="Kép 1" descr="A képen szöveg, képernyőkép, szám, Betűtípus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0144" cy="30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0EB6" w14:textId="0DEB99EF" w:rsidR="00DF3E64" w:rsidRDefault="00000000" w:rsidP="00B74BE9">
      <w:pPr>
        <w:pStyle w:val="Kpalrs"/>
      </w:pPr>
      <w:fldSimple w:instr=" SEQ ábra \* ARABIC ">
        <w:r w:rsidR="00895E7B">
          <w:rPr>
            <w:noProof/>
          </w:rPr>
          <w:t>23</w:t>
        </w:r>
      </w:fldSimple>
      <w:r w:rsidR="00B74BE9">
        <w:t>. ábra Játék adatbázis struktúra</w:t>
      </w:r>
    </w:p>
    <w:p w14:paraId="26172306" w14:textId="38129E28" w:rsidR="00AD51EA" w:rsidRPr="00AD51EA" w:rsidRDefault="00AD51EA" w:rsidP="00AD51EA">
      <w:r>
        <w:t xml:space="preserve">A kártyák és játékosok közötti kapcsolat nem közvetlenül lett kiépítve, hanem egy kéz és asztalt reprezentáló kapcsolótáblán keresztül lettek összekötve. Ennek az az oka, hogy a megvalósított játéknak egyik alapeleme, hogy a körök végén a játékosok </w:t>
      </w:r>
      <w:proofErr w:type="spellStart"/>
      <w:r>
        <w:t>körbeadják</w:t>
      </w:r>
      <w:proofErr w:type="spellEnd"/>
      <w:r>
        <w:t xml:space="preserve"> a kezükben található lapokat. Ez adatbázisban azt jelentené, hogy minden egyes kézben található lapnál le kell cserélni a külső kulcsokat az új játékosokra. Ennek az áthidalására lettek bevezetve a </w:t>
      </w:r>
      <w:r w:rsidR="00E45171">
        <w:t>kapcsoló</w:t>
      </w:r>
      <w:r>
        <w:t xml:space="preserve">táblák. Ezekkel a játékosok egy-egy kapcsolatban állnak, és a körök végén a játékosokon található kezekre mutató kulcsokat </w:t>
      </w:r>
      <w:r>
        <w:lastRenderedPageBreak/>
        <w:t>kell csak cserélgetni. Emellett a kártyák lekérdezését sem lassítja, mivel azokat egy külön kérésben a kéz azonosítójának segítségével kérdezi le.</w:t>
      </w:r>
    </w:p>
    <w:p w14:paraId="1C1CDBB1" w14:textId="5E54D681" w:rsidR="00F54FAC" w:rsidRDefault="00F54FAC" w:rsidP="00F54FAC">
      <w:pPr>
        <w:pStyle w:val="Cmsor3"/>
      </w:pPr>
      <w:bookmarkStart w:id="77" w:name="_Toc153353923"/>
      <w:r>
        <w:t>Üzleti logika</w:t>
      </w:r>
      <w:bookmarkEnd w:id="77"/>
    </w:p>
    <w:p w14:paraId="17423FA8" w14:textId="1941B787" w:rsidR="00CC438B" w:rsidRPr="00CC438B" w:rsidRDefault="00CC438B" w:rsidP="00CC438B">
      <w:r>
        <w:t>A játék logikájának megvalósításánál a legnagyobb akadály a kártyák működésének megvalósítása volt, mivel számos és változatos implementációt igényelnek.</w:t>
      </w:r>
      <w:r w:rsidR="00303E77">
        <w:t xml:space="preserve"> Miattuk is lettek bevezetve a fázisok a játékban, hogy valamilyen rendszerezett logika szerint tudjanak működni.</w:t>
      </w:r>
    </w:p>
    <w:p w14:paraId="57C839CC" w14:textId="2F52AD39" w:rsidR="002A74A2" w:rsidRDefault="00F5159C" w:rsidP="00F5159C">
      <w:pPr>
        <w:pStyle w:val="Cmsor4"/>
      </w:pPr>
      <w:r>
        <w:t>ICardCommand</w:t>
      </w:r>
    </w:p>
    <w:p w14:paraId="730FE191" w14:textId="5304AAAA" w:rsidR="00877879" w:rsidRDefault="00877879" w:rsidP="00877879">
      <w:r>
        <w:t>Fontos szempont volt, hogy a kártyákhoz köthető logikák típustól függetlenül egységesen lehessenek felhasználhatóak.</w:t>
      </w:r>
      <w:r w:rsidR="00477EE4">
        <w:t xml:space="preserve"> Ehhez lett bevezetve egy központi struktúra, ami generikusan megfogalmazza, hogy az egyes események során a kártyákkal mi a teendő. Itt a generikus érték a kártyatípusokat becsomagoló </w:t>
      </w:r>
      <w:proofErr w:type="spellStart"/>
      <w:r w:rsidR="00477EE4">
        <w:t>wrapper</w:t>
      </w:r>
      <w:proofErr w:type="spellEnd"/>
      <w:r w:rsidR="00477EE4">
        <w:t xml:space="preserve"> osztály, aminek a segítségével könnyedén tudunk típustól függően új kártya implementációkat hozzáadni.</w:t>
      </w:r>
    </w:p>
    <w:p w14:paraId="33A3A6B3" w14:textId="53480A9C" w:rsidR="00050766" w:rsidRDefault="00050766" w:rsidP="00877879">
      <w:r>
        <w:t xml:space="preserve">Az ilyen események a körök, menetek vagy játék végén a kiértékelés, vagy a kijátszás </w:t>
      </w:r>
      <w:r w:rsidR="00FF4501">
        <w:t>és</w:t>
      </w:r>
      <w:r>
        <w:t xml:space="preserve"> extra lépés során a típustól függő opcionális implementáció.</w:t>
      </w:r>
      <w:r w:rsidR="00D87F44">
        <w:t xml:space="preserve"> Ezzel a megoldással könnyedén tudjuk meghívni minden kártyára a saját szabályát</w:t>
      </w:r>
      <w:r w:rsidR="00893CEC">
        <w:t xml:space="preserve"> az egyes események során</w:t>
      </w:r>
      <w:r w:rsidR="00D87F44">
        <w:t>.</w:t>
      </w:r>
    </w:p>
    <w:p w14:paraId="42FFC11C" w14:textId="77777777" w:rsidR="00CF16CB" w:rsidRDefault="00CF16CB" w:rsidP="00CF16CB">
      <w:pPr>
        <w:pStyle w:val="Kp"/>
      </w:pPr>
      <w:r>
        <w:rPr>
          <w:noProof/>
        </w:rPr>
        <w:drawing>
          <wp:inline distT="0" distB="0" distL="0" distR="0" wp14:anchorId="63274031" wp14:editId="3D5CA2BA">
            <wp:extent cx="5390176" cy="2514600"/>
            <wp:effectExtent l="0" t="0" r="1270" b="0"/>
            <wp:docPr id="15638994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899408" name="Kép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176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08AED" w14:textId="0AC5400B" w:rsidR="00CF16CB" w:rsidRDefault="00000000" w:rsidP="00CF16CB">
      <w:pPr>
        <w:pStyle w:val="Kpalrs"/>
      </w:pPr>
      <w:fldSimple w:instr=" SEQ ábra \* ARABIC ">
        <w:r w:rsidR="00895E7B">
          <w:rPr>
            <w:noProof/>
          </w:rPr>
          <w:t>24</w:t>
        </w:r>
      </w:fldSimple>
      <w:r w:rsidR="00CF16CB">
        <w:t>. ábra ICardCommand struktúra 3 példával</w:t>
      </w:r>
    </w:p>
    <w:p w14:paraId="20FFF82F" w14:textId="7E486C23" w:rsidR="005C50DB" w:rsidRDefault="00752470" w:rsidP="00877879">
      <w:r>
        <w:t xml:space="preserve">Mivel a kártyák használatakor gyakran vannak olyan esetek, amikor megegyező vagy bizonyos logikával eltérő műveleteket hajtanak végre, ezért pár implementáció különálló segédkomponensekbe lett kihelyezve. Ezeket a komponenseket injektálással </w:t>
      </w:r>
      <w:r>
        <w:lastRenderedPageBreak/>
        <w:t>tudják felhasználni tetszőlegesen az egyes kártya kezelő osztályok</w:t>
      </w:r>
      <w:r w:rsidR="00C513D8">
        <w:t>, így könnyedén bővíthetőek további funkciókkal</w:t>
      </w:r>
      <w:r w:rsidR="00273120">
        <w:t xml:space="preserve"> vagy komponensekkel</w:t>
      </w:r>
      <w:r>
        <w:t>.</w:t>
      </w:r>
      <w:r w:rsidR="0053419D">
        <w:t xml:space="preserve"> Három ilyen segédkomponens van implementálva. Egy, ami egy adott kártyának az asztalra helyezését valósítja meg, egy</w:t>
      </w:r>
      <w:r w:rsidR="00D1735E">
        <w:t>,</w:t>
      </w:r>
      <w:r w:rsidR="0053419D">
        <w:t xml:space="preserve"> ami adott pontot ad hozzá egy játékoshoz, és egy</w:t>
      </w:r>
      <w:r w:rsidR="00D1735E">
        <w:t>,</w:t>
      </w:r>
      <w:r w:rsidR="0053419D">
        <w:t xml:space="preserve"> ami egy paraméterül kapott függvény alapján ad hozzá pontot egy játékoshoz.</w:t>
      </w:r>
      <w:r>
        <w:t xml:space="preserve"> </w:t>
      </w:r>
      <w:r w:rsidR="0068002F">
        <w:t xml:space="preserve">Az olyan kártyáknál, amik ezeken túlmutató komplex logikát igényelnek a </w:t>
      </w:r>
      <w:proofErr w:type="spellStart"/>
      <w:r w:rsidR="00673940">
        <w:t>U</w:t>
      </w:r>
      <w:r w:rsidR="0068002F">
        <w:t>nitOfWork</w:t>
      </w:r>
      <w:proofErr w:type="spellEnd"/>
      <w:r w:rsidR="001031E1">
        <w:t xml:space="preserve"> </w:t>
      </w:r>
      <w:r w:rsidR="0068002F">
        <w:t xml:space="preserve">injektálásával </w:t>
      </w:r>
      <w:r w:rsidR="0069696C">
        <w:t xml:space="preserve">könnyedén meg </w:t>
      </w:r>
      <w:r w:rsidR="0068002F">
        <w:t>tudják valósítani a saját</w:t>
      </w:r>
      <w:r w:rsidR="00595430">
        <w:t xml:space="preserve"> módosító és lekérdező</w:t>
      </w:r>
      <w:r w:rsidR="0068002F">
        <w:t xml:space="preserve"> logikájukat.</w:t>
      </w:r>
    </w:p>
    <w:p w14:paraId="3B5DB17A" w14:textId="46F7EF66" w:rsidR="00F94689" w:rsidRDefault="00F94689" w:rsidP="00877879">
      <w:r>
        <w:t xml:space="preserve">Az asztalra kihelyező </w:t>
      </w:r>
      <w:r w:rsidR="000C21C1">
        <w:t>segéd</w:t>
      </w:r>
      <w:r>
        <w:t>komponens ki lett egészítve egy külön Nigiri típusú kártyák lehelyezésére</w:t>
      </w:r>
      <w:r w:rsidR="00385E8B">
        <w:t xml:space="preserve"> szolgáló</w:t>
      </w:r>
      <w:r>
        <w:t xml:space="preserve"> </w:t>
      </w:r>
      <w:proofErr w:type="spellStart"/>
      <w:r>
        <w:t>AddNigiriToBoard</w:t>
      </w:r>
      <w:proofErr w:type="spellEnd"/>
      <w:r>
        <w:t xml:space="preserve"> függvénnyel, amiket a Nigiri kezelő osztályok használnak fel.</w:t>
      </w:r>
      <w:r w:rsidR="00B578B8">
        <w:t xml:space="preserve"> Ennek az oka, hogy ha egy játékos lerak maga elé egy </w:t>
      </w:r>
      <w:proofErr w:type="spellStart"/>
      <w:r w:rsidR="00B578B8">
        <w:t>Wasabi</w:t>
      </w:r>
      <w:proofErr w:type="spellEnd"/>
      <w:r w:rsidR="00B578B8">
        <w:t xml:space="preserve"> kártyát, akkor a következő Nigiri kártyája dupla annyi pontot ér. Ennek az ellenőrzését és </w:t>
      </w:r>
      <w:r w:rsidR="00880DA3">
        <w:t xml:space="preserve">a lerakott kártyán </w:t>
      </w:r>
      <w:r w:rsidR="0003052E">
        <w:t xml:space="preserve">való </w:t>
      </w:r>
      <w:r w:rsidR="00B578B8">
        <w:t>jelölését hajtja végre külön ebben a függvényben.</w:t>
      </w:r>
    </w:p>
    <w:p w14:paraId="79DEEDC3" w14:textId="36203B79" w:rsidR="00FD45C4" w:rsidRDefault="00FD45C4" w:rsidP="00877879">
      <w:r>
        <w:t xml:space="preserve">Ahhoz, hogy a </w:t>
      </w:r>
      <w:proofErr w:type="spellStart"/>
      <w:r>
        <w:t>wrapper</w:t>
      </w:r>
      <w:proofErr w:type="spellEnd"/>
      <w:r>
        <w:t xml:space="preserve"> osztály segítségével tudjuk </w:t>
      </w:r>
      <w:proofErr w:type="spellStart"/>
      <w:r>
        <w:t>példányosítani</w:t>
      </w:r>
      <w:proofErr w:type="spellEnd"/>
      <w:r>
        <w:t xml:space="preserve"> a kezelő osztályokat, emellé szükség volt egy segédfüggvény implementálására is. Ez a függvény az </w:t>
      </w:r>
      <w:proofErr w:type="spellStart"/>
      <w:r w:rsidRPr="00FD45C4">
        <w:t>IServiceProvider</w:t>
      </w:r>
      <w:r>
        <w:t>en</w:t>
      </w:r>
      <w:proofErr w:type="spellEnd"/>
      <w:r>
        <w:t xml:space="preserve"> fogalmaz</w:t>
      </w:r>
      <w:r w:rsidR="00764A91">
        <w:t>za</w:t>
      </w:r>
      <w:r>
        <w:t xml:space="preserve"> meg </w:t>
      </w:r>
      <w:r w:rsidR="00764A91">
        <w:t xml:space="preserve">a </w:t>
      </w:r>
      <w:proofErr w:type="spellStart"/>
      <w:r w:rsidR="00764A91">
        <w:t>GetCommand</w:t>
      </w:r>
      <w:proofErr w:type="spellEnd"/>
      <w:r>
        <w:t xml:space="preserve"> kérést, ami az alkalmazásba regisztrált osztályok közül generikusan létrehozza a keresett </w:t>
      </w:r>
      <w:r w:rsidR="008027BA">
        <w:t xml:space="preserve">kezelő </w:t>
      </w:r>
      <w:r>
        <w:t>osztályt</w:t>
      </w:r>
      <w:r w:rsidR="00937C08">
        <w:t>, ha létezik</w:t>
      </w:r>
      <w:r>
        <w:t>.</w:t>
      </w:r>
      <w:r w:rsidR="008A0BD2">
        <w:t xml:space="preserve"> </w:t>
      </w:r>
      <w:r w:rsidR="005C0A4B">
        <w:t xml:space="preserve">Ez a segédfüggvény akármelyik parancs során meghívható. </w:t>
      </w:r>
      <w:r w:rsidR="008A0BD2">
        <w:t>Használati példa:</w:t>
      </w:r>
    </w:p>
    <w:p w14:paraId="3A19A2BB" w14:textId="77777777" w:rsidR="008A0BD2" w:rsidRDefault="008A0BD2" w:rsidP="008A0BD2">
      <w:pPr>
        <w:pStyle w:val="Kd"/>
        <w:rPr>
          <w:lang w:eastAsia="hu-HU"/>
        </w:rPr>
      </w:pPr>
      <w:r>
        <w:rPr>
          <w:color w:val="0000FF"/>
          <w:lang w:eastAsia="hu-HU"/>
        </w:rPr>
        <w:t>var</w:t>
      </w:r>
      <w:r>
        <w:rPr>
          <w:lang w:eastAsia="hu-HU"/>
        </w:rPr>
        <w:t xml:space="preserve"> </w:t>
      </w:r>
      <w:proofErr w:type="spellStart"/>
      <w:r>
        <w:rPr>
          <w:lang w:eastAsia="hu-HU"/>
        </w:rPr>
        <w:t>command</w:t>
      </w:r>
      <w:proofErr w:type="spellEnd"/>
      <w:r>
        <w:rPr>
          <w:lang w:eastAsia="hu-HU"/>
        </w:rPr>
        <w:t xml:space="preserve"> = _</w:t>
      </w:r>
      <w:proofErr w:type="spellStart"/>
      <w:r>
        <w:rPr>
          <w:lang w:eastAsia="hu-HU"/>
        </w:rPr>
        <w:t>serviceProvider.GetCommand</w:t>
      </w:r>
      <w:proofErr w:type="spellEnd"/>
      <w:r>
        <w:rPr>
          <w:lang w:eastAsia="hu-HU"/>
        </w:rPr>
        <w:t>(</w:t>
      </w:r>
      <w:proofErr w:type="spellStart"/>
      <w:proofErr w:type="gramStart"/>
      <w:r>
        <w:rPr>
          <w:lang w:eastAsia="hu-HU"/>
        </w:rPr>
        <w:t>card.CardType.GetClass</w:t>
      </w:r>
      <w:proofErr w:type="spellEnd"/>
      <w:proofErr w:type="gramEnd"/>
      <w:r>
        <w:rPr>
          <w:lang w:eastAsia="hu-HU"/>
        </w:rPr>
        <w:t>());</w:t>
      </w:r>
    </w:p>
    <w:p w14:paraId="0484A0E6" w14:textId="77777777" w:rsidR="008A0BD2" w:rsidRDefault="008A0BD2" w:rsidP="008A0BD2">
      <w:pPr>
        <w:pStyle w:val="Kd"/>
        <w:rPr>
          <w:lang w:eastAsia="hu-HU"/>
        </w:rPr>
      </w:pPr>
      <w:proofErr w:type="spellStart"/>
      <w:r>
        <w:rPr>
          <w:color w:val="0000FF"/>
          <w:lang w:eastAsia="hu-HU"/>
        </w:rPr>
        <w:t>if</w:t>
      </w:r>
      <w:proofErr w:type="spellEnd"/>
      <w:r>
        <w:rPr>
          <w:lang w:eastAsia="hu-HU"/>
        </w:rPr>
        <w:t xml:space="preserve"> (</w:t>
      </w:r>
      <w:proofErr w:type="spellStart"/>
      <w:proofErr w:type="gramStart"/>
      <w:r>
        <w:rPr>
          <w:lang w:eastAsia="hu-HU"/>
        </w:rPr>
        <w:t>command</w:t>
      </w:r>
      <w:proofErr w:type="spellEnd"/>
      <w:r>
        <w:rPr>
          <w:lang w:eastAsia="hu-HU"/>
        </w:rPr>
        <w:t xml:space="preserve"> !</w:t>
      </w:r>
      <w:proofErr w:type="gramEnd"/>
      <w:r>
        <w:rPr>
          <w:lang w:eastAsia="hu-HU"/>
        </w:rPr>
        <w:t xml:space="preserve">= </w:t>
      </w:r>
      <w:r>
        <w:rPr>
          <w:color w:val="0000FF"/>
          <w:lang w:eastAsia="hu-HU"/>
        </w:rPr>
        <w:t>null</w:t>
      </w:r>
      <w:r>
        <w:rPr>
          <w:lang w:eastAsia="hu-HU"/>
        </w:rPr>
        <w:t>)</w:t>
      </w:r>
    </w:p>
    <w:p w14:paraId="6F1D5D89" w14:textId="77777777" w:rsidR="008A0BD2" w:rsidRDefault="008A0BD2" w:rsidP="008A0BD2">
      <w:pPr>
        <w:pStyle w:val="Kd"/>
        <w:rPr>
          <w:lang w:eastAsia="hu-HU"/>
        </w:rPr>
      </w:pPr>
      <w:r>
        <w:rPr>
          <w:lang w:eastAsia="hu-HU"/>
        </w:rPr>
        <w:t>{</w:t>
      </w:r>
    </w:p>
    <w:p w14:paraId="549A43A2" w14:textId="77777777" w:rsidR="008A0BD2" w:rsidRDefault="008A0BD2" w:rsidP="008A0BD2">
      <w:pPr>
        <w:pStyle w:val="Kd"/>
        <w:rPr>
          <w:lang w:eastAsia="hu-HU"/>
        </w:rPr>
      </w:pPr>
      <w:r>
        <w:rPr>
          <w:lang w:eastAsia="hu-HU"/>
        </w:rPr>
        <w:t xml:space="preserve">    </w:t>
      </w:r>
      <w:proofErr w:type="spellStart"/>
      <w:r>
        <w:rPr>
          <w:color w:val="0000FF"/>
          <w:lang w:eastAsia="hu-HU"/>
        </w:rPr>
        <w:t>await</w:t>
      </w:r>
      <w:proofErr w:type="spellEnd"/>
      <w:r>
        <w:rPr>
          <w:lang w:eastAsia="hu-HU"/>
        </w:rPr>
        <w:t xml:space="preserve"> </w:t>
      </w:r>
      <w:proofErr w:type="spellStart"/>
      <w:proofErr w:type="gramStart"/>
      <w:r>
        <w:rPr>
          <w:lang w:eastAsia="hu-HU"/>
        </w:rPr>
        <w:t>command.OnEndRound</w:t>
      </w:r>
      <w:proofErr w:type="spellEnd"/>
      <w:proofErr w:type="gramEnd"/>
      <w:r>
        <w:rPr>
          <w:lang w:eastAsia="hu-HU"/>
        </w:rPr>
        <w:t>(</w:t>
      </w:r>
      <w:proofErr w:type="spellStart"/>
      <w:r>
        <w:rPr>
          <w:lang w:eastAsia="hu-HU"/>
        </w:rPr>
        <w:t>card</w:t>
      </w:r>
      <w:proofErr w:type="spellEnd"/>
      <w:r>
        <w:rPr>
          <w:lang w:eastAsia="hu-HU"/>
        </w:rPr>
        <w:t>);</w:t>
      </w:r>
    </w:p>
    <w:p w14:paraId="47800B79" w14:textId="3D218939" w:rsidR="008A0BD2" w:rsidRPr="00877879" w:rsidRDefault="008A0BD2" w:rsidP="008A0BD2">
      <w:pPr>
        <w:pStyle w:val="Kd"/>
      </w:pPr>
      <w:r>
        <w:rPr>
          <w:lang w:eastAsia="hu-HU"/>
        </w:rPr>
        <w:t>}</w:t>
      </w:r>
    </w:p>
    <w:p w14:paraId="166D35BE" w14:textId="5EC91CED" w:rsidR="00CC438B" w:rsidRDefault="002D2D93" w:rsidP="00CC438B">
      <w:pPr>
        <w:pStyle w:val="Cmsor4"/>
      </w:pPr>
      <w:proofErr w:type="spellStart"/>
      <w:r w:rsidRPr="002D2D93">
        <w:t>CardCommandHandler</w:t>
      </w:r>
      <w:proofErr w:type="spellEnd"/>
    </w:p>
    <w:p w14:paraId="47E63404" w14:textId="453FA7C1" w:rsidR="00895895" w:rsidRDefault="002D2D93" w:rsidP="002D2D93">
      <w:r>
        <w:t xml:space="preserve">Feladata a kártyák funkcióinak kezelése. Ebbe beletartozik a kártya kézből lerakása, </w:t>
      </w:r>
      <w:r w:rsidR="008D47DE">
        <w:t xml:space="preserve">vagy </w:t>
      </w:r>
      <w:r>
        <w:t>egy játékos extra lépése vagy annak kihagyása</w:t>
      </w:r>
      <w:r w:rsidR="0077003C">
        <w:t>.</w:t>
      </w:r>
      <w:r w:rsidR="003F62A4">
        <w:t xml:space="preserve"> Egy kártya lerakása során a legtöbb kártya esetén még csak annyi történik, hogy megjelöljük, hogy a kör végén ezt a kártyát fogjuk felfordítani</w:t>
      </w:r>
      <w:r w:rsidR="00110AFB">
        <w:t xml:space="preserve">, és </w:t>
      </w:r>
      <w:proofErr w:type="spellStart"/>
      <w:r w:rsidR="00110AFB">
        <w:t>továbblépünk</w:t>
      </w:r>
      <w:proofErr w:type="spellEnd"/>
      <w:r w:rsidR="00110AFB">
        <w:t xml:space="preserve"> a következőre</w:t>
      </w:r>
      <w:r w:rsidR="003F62A4">
        <w:t>.</w:t>
      </w:r>
    </w:p>
    <w:p w14:paraId="784252E2" w14:textId="3BA3E951" w:rsidR="002D2D93" w:rsidRDefault="003F62A4" w:rsidP="002D2D93">
      <w:r>
        <w:t xml:space="preserve">A kérés során először történik egy validáció, amivel </w:t>
      </w:r>
      <w:proofErr w:type="spellStart"/>
      <w:r>
        <w:t>leellenőrzi</w:t>
      </w:r>
      <w:proofErr w:type="spellEnd"/>
      <w:r>
        <w:t xml:space="preserve">, hogy a megfelelő játékos a </w:t>
      </w:r>
      <w:r w:rsidR="00C9152D">
        <w:t>megfelelő fázisban választott lapot. Ezután megjelöl</w:t>
      </w:r>
      <w:r w:rsidR="00CB1674">
        <w:t>i</w:t>
      </w:r>
      <w:r w:rsidR="003D13F1">
        <w:t xml:space="preserve"> a lapot</w:t>
      </w:r>
      <w:r w:rsidR="00C9152D">
        <w:t>, és felrakj</w:t>
      </w:r>
      <w:r w:rsidR="00CB1674">
        <w:t>a</w:t>
      </w:r>
      <w:r w:rsidR="00C9152D">
        <w:t xml:space="preserve"> az opcionális kapott plusz információkat az </w:t>
      </w:r>
      <w:proofErr w:type="spellStart"/>
      <w:r w:rsidR="00C9152D">
        <w:t>AdditionalInfo</w:t>
      </w:r>
      <w:proofErr w:type="spellEnd"/>
      <w:r w:rsidR="00C9152D">
        <w:t xml:space="preserve"> blokkba, </w:t>
      </w:r>
      <w:r w:rsidR="00CB1674">
        <w:t>végül</w:t>
      </w:r>
      <w:r w:rsidR="00C9152D">
        <w:t xml:space="preserve"> meghívj</w:t>
      </w:r>
      <w:r w:rsidR="00CB1674">
        <w:t>a</w:t>
      </w:r>
      <w:r w:rsidR="00C9152D">
        <w:t xml:space="preserve"> az </w:t>
      </w:r>
      <w:proofErr w:type="spellStart"/>
      <w:r w:rsidR="00C9152D">
        <w:t>OnPlayCard</w:t>
      </w:r>
      <w:proofErr w:type="spellEnd"/>
      <w:r w:rsidR="00C9152D">
        <w:t xml:space="preserve"> függvényt a kártya kezelő osztály</w:t>
      </w:r>
      <w:r w:rsidR="00933AF0">
        <w:t>án</w:t>
      </w:r>
      <w:r w:rsidR="00C9152D">
        <w:t>, ami</w:t>
      </w:r>
      <w:r w:rsidR="000000FE">
        <w:t xml:space="preserve"> többségében opcionális logikát tartalmaz</w:t>
      </w:r>
      <w:r w:rsidR="00C9152D">
        <w:t>.</w:t>
      </w:r>
      <w:r w:rsidR="006E135D">
        <w:t xml:space="preserve"> A kártya kirakása végén kiszámolja, hogy ki a következő játékos. Ilyenkor akár fázist is lép, ha extra lépések köre kezdődne vagy vége van a körnek.</w:t>
      </w:r>
      <w:r w:rsidR="005139DC">
        <w:t xml:space="preserve"> A</w:t>
      </w:r>
      <w:r w:rsidR="00650CC9">
        <w:t xml:space="preserve"> folyamat</w:t>
      </w:r>
      <w:r w:rsidR="005139DC">
        <w:t xml:space="preserve"> legvégén pedig elküldi a szükséges eseményeket a feliratkozói felé.</w:t>
      </w:r>
    </w:p>
    <w:p w14:paraId="75C5BCB3" w14:textId="2ED45804" w:rsidR="00D65C65" w:rsidRDefault="00D65C65" w:rsidP="002D2D93">
      <w:r>
        <w:lastRenderedPageBreak/>
        <w:t xml:space="preserve">Az extra lépések logikája hasonlóan épül fel, mint a kártya kiválasztása. Különbségek vannak a </w:t>
      </w:r>
      <w:proofErr w:type="spellStart"/>
      <w:r>
        <w:t>validált</w:t>
      </w:r>
      <w:proofErr w:type="spellEnd"/>
      <w:r>
        <w:t xml:space="preserve"> fázis és a </w:t>
      </w:r>
      <w:r w:rsidR="006B06E3">
        <w:t xml:space="preserve">kártya </w:t>
      </w:r>
      <w:r>
        <w:t>kezelő osztályon meghívott függvény között.</w:t>
      </w:r>
      <w:r w:rsidR="00953F8C">
        <w:t xml:space="preserve"> A kihagyás funkciója pedig</w:t>
      </w:r>
      <w:r w:rsidR="00E75BED">
        <w:t xml:space="preserve"> az extra</w:t>
      </w:r>
      <w:r w:rsidR="00953F8C">
        <w:t xml:space="preserve"> lépés helyett a validáció után csak a következő játékost keresi meg és állítja be.</w:t>
      </w:r>
    </w:p>
    <w:p w14:paraId="34884E40" w14:textId="1F09ED8B" w:rsidR="000247EC" w:rsidRDefault="000247EC" w:rsidP="000247EC">
      <w:pPr>
        <w:pStyle w:val="Cmsor4"/>
      </w:pPr>
      <w:r w:rsidRPr="000247EC">
        <w:t>GameCommandHandler</w:t>
      </w:r>
    </w:p>
    <w:p w14:paraId="2ABA6058" w14:textId="18A87A71" w:rsidR="00C04019" w:rsidRDefault="009F0DC2" w:rsidP="00C04019">
      <w:r>
        <w:t>Elsődleges feladata a játékok létrehozása és törlése, emellett az egyes fázisok végén a kiértékelések lefolytatása.</w:t>
      </w:r>
      <w:r w:rsidR="00192164">
        <w:t xml:space="preserve"> A játék létrehozása során a kapott pakli típus szerint kever egy paklit és létrehozza a játékosokat. Ezután a kevert pakliból rögtön szétosztja a játékosok között a felső lapokat, a kiegészítő információkkal együtt.</w:t>
      </w:r>
      <w:r w:rsidR="006C514F">
        <w:t xml:space="preserve"> Az egyes játékosokhoz létrehozza az asztalukat, kialakítja a játékosok közötti sorrendet</w:t>
      </w:r>
      <w:r w:rsidR="00B439CC">
        <w:t xml:space="preserve"> és beállítja a kezdő és aktuális azonosítót</w:t>
      </w:r>
      <w:r w:rsidR="006C514F">
        <w:t xml:space="preserve"> a játék elmentése előtt.</w:t>
      </w:r>
      <w:r w:rsidR="005C6622">
        <w:t xml:space="preserve"> A legvégén küld egy jelet a RabbitMQ-n keresztül a </w:t>
      </w:r>
      <w:r w:rsidR="00772F9B">
        <w:t>felhasználó</w:t>
      </w:r>
      <w:r w:rsidR="005C6622">
        <w:t>kezelőnek, hogy a játék elkészült.</w:t>
      </w:r>
    </w:p>
    <w:p w14:paraId="622D8B7E" w14:textId="35FB02C9" w:rsidR="00056261" w:rsidRDefault="00056261" w:rsidP="00C04019">
      <w:r>
        <w:t>Az első kiértékelő parancs a körök végén történik, ahol az egyes játékosok kiválasztott lapjainak a lekezelése történik.</w:t>
      </w:r>
      <w:r w:rsidR="00A84413">
        <w:t xml:space="preserve"> Minden kiválasztott kártyán megtörténik az </w:t>
      </w:r>
      <w:proofErr w:type="spellStart"/>
      <w:r w:rsidR="00A84413">
        <w:t>OnEndTurn</w:t>
      </w:r>
      <w:proofErr w:type="spellEnd"/>
      <w:r w:rsidR="00A84413">
        <w:t xml:space="preserve"> meghívása, ahol a legtöbb kártya az </w:t>
      </w:r>
      <w:proofErr w:type="spellStart"/>
      <w:r w:rsidR="00A84413" w:rsidRPr="00A84413">
        <w:t>ISimpleAddToBoard</w:t>
      </w:r>
      <w:proofErr w:type="spellEnd"/>
      <w:r w:rsidR="00A84413">
        <w:t xml:space="preserve"> egyik függvényét hívja meg.</w:t>
      </w:r>
      <w:r w:rsidR="00294EAD">
        <w:t xml:space="preserve"> Azután, hogy megtörtént az egyes kártyák kiértékelése, a játék leszimulálja a paklik körbeadását a </w:t>
      </w:r>
      <w:proofErr w:type="spellStart"/>
      <w:r w:rsidR="00294EAD">
        <w:t>HandId</w:t>
      </w:r>
      <w:proofErr w:type="spellEnd"/>
      <w:r w:rsidR="00294EAD">
        <w:t xml:space="preserve"> azonosítók lecserélésével.</w:t>
      </w:r>
      <w:r w:rsidR="00D3311C">
        <w:t xml:space="preserve"> Ha ez volt az utolsó kör, </w:t>
      </w:r>
      <w:r w:rsidR="00CB4F8D">
        <w:t>tehát</w:t>
      </w:r>
      <w:r w:rsidR="00D3311C">
        <w:t xml:space="preserve"> nincs </w:t>
      </w:r>
      <w:r w:rsidR="00CB4F8D">
        <w:t xml:space="preserve">több </w:t>
      </w:r>
      <w:r w:rsidR="00D3311C">
        <w:t xml:space="preserve">kártya, amit körbe tudnának adni, akkor pedig átlép a menet végi fázisba, </w:t>
      </w:r>
      <w:r w:rsidR="00E94669">
        <w:t>amir</w:t>
      </w:r>
      <w:r w:rsidR="00D3311C">
        <w:t>ől eseményt is küld.</w:t>
      </w:r>
    </w:p>
    <w:p w14:paraId="0FFF9827" w14:textId="454CB3E6" w:rsidR="00E70E90" w:rsidRDefault="00E70E90" w:rsidP="00C04019">
      <w:r>
        <w:t>A második kiértékelő parancs során veszi az asztalokon megtalálható lapokat, amiknek a már említett kártyakezelő osztályon keresztül kielemzi melyik mennyi pontot ér. Itt az elemzőfüggvények elég komplikáltak tudnak lenni, mivel függhetnek más lapoktól is, legyen az a sajátunk vagy más játékos asztalán.</w:t>
      </w:r>
      <w:r w:rsidR="00697953">
        <w:t xml:space="preserve"> Ezért is segítség a kiemelt </w:t>
      </w:r>
      <w:r w:rsidR="00415A41">
        <w:t xml:space="preserve">kártyakezelő </w:t>
      </w:r>
      <w:r w:rsidR="00697953">
        <w:t>implementáció, mivel letisztult kezelést ad az elemzésnek.</w:t>
      </w:r>
      <w:r w:rsidR="00E147A4">
        <w:t xml:space="preserve"> Az elemzések után letisztítja az asztalokat a desszert típusokon kívül, mivel azok a játék végén pontozódnak.</w:t>
      </w:r>
      <w:r w:rsidR="009C09E6">
        <w:t xml:space="preserve"> Menet végén pedig</w:t>
      </w:r>
      <w:r w:rsidR="005052E4">
        <w:t>,</w:t>
      </w:r>
      <w:r w:rsidR="009C09E6">
        <w:t xml:space="preserve"> ha nem az utolsó menet, akkor </w:t>
      </w:r>
      <w:proofErr w:type="spellStart"/>
      <w:r w:rsidR="009C09E6">
        <w:t>újrakeveri</w:t>
      </w:r>
      <w:proofErr w:type="spellEnd"/>
      <w:r w:rsidR="009C09E6">
        <w:t xml:space="preserve"> a paklit és kiosztja a lapokat, mielőtt </w:t>
      </w:r>
      <w:proofErr w:type="spellStart"/>
      <w:r w:rsidR="009C09E6">
        <w:t>elkezdené</w:t>
      </w:r>
      <w:proofErr w:type="spellEnd"/>
      <w:r w:rsidR="009C09E6">
        <w:t xml:space="preserve"> a következő kört.</w:t>
      </w:r>
      <w:r w:rsidR="005052E4">
        <w:t xml:space="preserve"> Ha az utolsó menet volt, akkor pedig a játék végi fázisba állítva küldi el a megfelelő eseményeket.</w:t>
      </w:r>
    </w:p>
    <w:p w14:paraId="7A01CCEB" w14:textId="579EEE3D" w:rsidR="00975796" w:rsidRDefault="00975796" w:rsidP="00C04019">
      <w:r>
        <w:t>A játék végi elemzés során beszámításra kerülnek a desszert lapok is, és letakarít</w:t>
      </w:r>
      <w:r w:rsidR="00BD15F9">
        <w:t>ásra kerülnek</w:t>
      </w:r>
      <w:r>
        <w:t xml:space="preserve"> az egyes asztalok. Mivel a</w:t>
      </w:r>
      <w:r w:rsidR="00AD1ABE">
        <w:t xml:space="preserve"> korábbi</w:t>
      </w:r>
      <w:r>
        <w:t xml:space="preserve"> pontok fokozatosan kerültek beszámításra</w:t>
      </w:r>
      <w:r w:rsidR="0013076D">
        <w:t xml:space="preserve"> a </w:t>
      </w:r>
      <w:r w:rsidR="00570C16">
        <w:t>menetek</w:t>
      </w:r>
      <w:r w:rsidR="0013076D">
        <w:t xml:space="preserve"> mentén</w:t>
      </w:r>
      <w:r>
        <w:t>, így ezután az egyetlen teendője, hogy átállítsa a fázist az eredmények megjelenítésére.</w:t>
      </w:r>
    </w:p>
    <w:p w14:paraId="0B7F4AAC" w14:textId="44DE8F71" w:rsidR="001460AA" w:rsidRPr="00C04019" w:rsidRDefault="001460AA" w:rsidP="00C04019">
      <w:r>
        <w:lastRenderedPageBreak/>
        <w:t xml:space="preserve">Mindhárom kielemző parancs elején található validáció, amivel kimondja, hogy a köröket kezdő játékosnak kell </w:t>
      </w:r>
      <w:proofErr w:type="spellStart"/>
      <w:r>
        <w:t>továbblépnie</w:t>
      </w:r>
      <w:proofErr w:type="spellEnd"/>
      <w:r>
        <w:t xml:space="preserve"> velük.</w:t>
      </w:r>
      <w:r w:rsidR="00CA181F">
        <w:t xml:space="preserve"> Viszont ez elég kényelmetlen lehet minden alkalommal</w:t>
      </w:r>
      <w:r w:rsidR="00D86314">
        <w:t xml:space="preserve"> egy játékosnak</w:t>
      </w:r>
      <w:r w:rsidR="00CA181F">
        <w:t>, ezért bevezetésre került, hogy ha egy idő után nem lép tovább, akkor a szerver automatikusan elvégzi a Hangfire segítségével.</w:t>
      </w:r>
    </w:p>
    <w:p w14:paraId="2F021D44" w14:textId="1EFB51F9" w:rsidR="000C5E85" w:rsidRDefault="00251577" w:rsidP="000C5E85">
      <w:pPr>
        <w:pStyle w:val="Cmsor4"/>
      </w:pPr>
      <w:r w:rsidRPr="00251577">
        <w:t>GameQueryHandler</w:t>
      </w:r>
    </w:p>
    <w:p w14:paraId="411AF737" w14:textId="33935154" w:rsidR="00BE1A97" w:rsidRPr="00BE1A97" w:rsidRDefault="00BE1A97" w:rsidP="00BE1A97">
      <w:r>
        <w:t>Feladata a játékosoknak a saját játékuk</w:t>
      </w:r>
      <w:r w:rsidR="0035062E">
        <w:t>nak</w:t>
      </w:r>
      <w:r>
        <w:t xml:space="preserve"> és kezüknek a szolgáltatása. A kérések </w:t>
      </w:r>
      <w:proofErr w:type="spellStart"/>
      <w:r>
        <w:t>gyorsítótárazva</w:t>
      </w:r>
      <w:proofErr w:type="spellEnd"/>
      <w:r>
        <w:t xml:space="preserve"> vannak, amiket az események segítségével tart naprakészen.</w:t>
      </w:r>
      <w:r w:rsidR="00C61143">
        <w:t xml:space="preserve"> Mivel a játékosok szabadon megtekinthetik mások asztalait, ezért a játék lekérdezése asztalok kártyáit is tartalmazóan mélyen történik meg.</w:t>
      </w:r>
      <w:r w:rsidR="007A6190">
        <w:t xml:space="preserve"> A kezek lekérdezése viszont külön történik meg, és csak a saját kártyáinkat tartalmazzák, így biztosan csak mi ismerjük a tartalmukat.</w:t>
      </w:r>
    </w:p>
    <w:p w14:paraId="4ACCCB09" w14:textId="1A080AA2" w:rsidR="000C5E85" w:rsidRDefault="00251577" w:rsidP="000C5E85">
      <w:pPr>
        <w:pStyle w:val="Cmsor4"/>
      </w:pPr>
      <w:r w:rsidRPr="00251577">
        <w:t>GameNotificationHandler</w:t>
      </w:r>
    </w:p>
    <w:p w14:paraId="0533679B" w14:textId="675F09F3" w:rsidR="004E736A" w:rsidRPr="004E736A" w:rsidRDefault="004E736A" w:rsidP="004E736A">
      <w:r>
        <w:t>Az osztály egyik feladata, hogy elkapja az egyes játékoknak a frissítési vagy törlési eseményét, amik alapján a gyorsítótár kezelését valósítja meg a játékok azonosítóival címezve.</w:t>
      </w:r>
      <w:r w:rsidR="00E846F9">
        <w:t xml:space="preserve"> Másik feladata, hogy a kiértékelő fázisokba lépésnek az eseményét kapja el. Ezekben létrehoz egy-egy új parancsot, ami a kiértékeléseket imitálja olyan esetekben, amikor a kezdő játékos nem nyomja tovább időben. Ezeket a parancsokat pedig elküldi a Hangfire-</w:t>
      </w:r>
      <w:proofErr w:type="spellStart"/>
      <w:r w:rsidR="00E846F9">
        <w:t>nek</w:t>
      </w:r>
      <w:proofErr w:type="spellEnd"/>
      <w:r w:rsidR="00E846F9">
        <w:t>, hogy hívja meg 30 másodperc múlva.</w:t>
      </w:r>
    </w:p>
    <w:p w14:paraId="2B836896" w14:textId="10CD2D75" w:rsidR="0077003C" w:rsidRDefault="0077003C" w:rsidP="0077003C">
      <w:pPr>
        <w:pStyle w:val="Cmsor4"/>
      </w:pPr>
      <w:r>
        <w:t>Hangfire</w:t>
      </w:r>
    </w:p>
    <w:p w14:paraId="72158480" w14:textId="5462E1E0" w:rsidR="00483234" w:rsidRPr="00483234" w:rsidRDefault="000F103D" w:rsidP="00483234">
      <w:r>
        <w:t xml:space="preserve">Háttérben futó feladatok kezeléséhez az </w:t>
      </w:r>
      <w:proofErr w:type="spellStart"/>
      <w:r>
        <w:t>előzőekből</w:t>
      </w:r>
      <w:proofErr w:type="spellEnd"/>
      <w:r>
        <w:t xml:space="preserve"> fakadóan a Hangfire segédkönyvtár lett bevezetve. Ehhez a komponenshez különálló adatbázis és adminisztrációs </w:t>
      </w:r>
      <w:proofErr w:type="spellStart"/>
      <w:r>
        <w:t>dashboard</w:t>
      </w:r>
      <w:proofErr w:type="spellEnd"/>
      <w:r>
        <w:t xml:space="preserve"> is tartozik a játék kezelő konténeren.</w:t>
      </w:r>
      <w:r w:rsidR="00C231A1">
        <w:t xml:space="preserve"> Lehetőséget ad konkrét időpont szerinti vagy ismétlődő feladatok elvégzésére is, de az alkalmazásban egyedül </w:t>
      </w:r>
      <w:r w:rsidR="001B3EB7">
        <w:t xml:space="preserve">az aktuális időtől </w:t>
      </w:r>
      <w:r w:rsidR="00C231A1">
        <w:t xml:space="preserve">30 másodperc múlva lefutó feladatok elvégzésére volt </w:t>
      </w:r>
      <w:r w:rsidR="008360B4">
        <w:t>ki</w:t>
      </w:r>
      <w:r w:rsidR="00C231A1">
        <w:t>használva.</w:t>
      </w:r>
    </w:p>
    <w:p w14:paraId="484CCA80" w14:textId="77777777" w:rsidR="00EA66EE" w:rsidRDefault="00483234" w:rsidP="00EA66EE">
      <w:pPr>
        <w:pStyle w:val="Kp"/>
      </w:pPr>
      <w:r>
        <w:rPr>
          <w:noProof/>
        </w:rPr>
        <w:drawing>
          <wp:inline distT="0" distB="0" distL="0" distR="0" wp14:anchorId="68344DAC" wp14:editId="6A3CEB5D">
            <wp:extent cx="4962525" cy="1819275"/>
            <wp:effectExtent l="0" t="0" r="9525" b="9525"/>
            <wp:docPr id="26568266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59FE4" w14:textId="023888A5" w:rsidR="00EA66EE" w:rsidRDefault="00000000" w:rsidP="00EA66EE">
      <w:pPr>
        <w:pStyle w:val="Kpalrs"/>
      </w:pPr>
      <w:fldSimple w:instr=" SEQ ábra \* ARABIC ">
        <w:r w:rsidR="00895E7B">
          <w:rPr>
            <w:noProof/>
          </w:rPr>
          <w:t>25</w:t>
        </w:r>
      </w:fldSimple>
      <w:r w:rsidR="00EA66EE">
        <w:t>. ábra Hangfire használata</w:t>
      </w:r>
    </w:p>
    <w:p w14:paraId="2293B061" w14:textId="104D4AAB" w:rsidR="00EA66EE" w:rsidRPr="00EA66EE" w:rsidRDefault="00C92CE3" w:rsidP="00EA66EE">
      <w:r>
        <w:lastRenderedPageBreak/>
        <w:t xml:space="preserve">A Hangfire alapértelmezetten </w:t>
      </w:r>
      <w:r w:rsidR="00255D52">
        <w:t xml:space="preserve">függvények futtatására ad lehetőséget, de az </w:t>
      </w:r>
      <w:r w:rsidR="003B18BC">
        <w:t>kevésbé átlátható</w:t>
      </w:r>
      <w:r w:rsidR="00255D52">
        <w:t xml:space="preserve"> lenne a parancs</w:t>
      </w:r>
      <w:r w:rsidR="00BD76E4">
        <w:t xml:space="preserve"> objektum</w:t>
      </w:r>
      <w:r w:rsidR="00255D52">
        <w:t xml:space="preserve"> alapú implementációk mellett.</w:t>
      </w:r>
      <w:r w:rsidR="000E6B33">
        <w:t xml:space="preserve"> Erre lett bevezetve a </w:t>
      </w:r>
      <w:proofErr w:type="spellStart"/>
      <w:r w:rsidR="000E6B33">
        <w:t>MediatorHangfireBridge</w:t>
      </w:r>
      <w:proofErr w:type="spellEnd"/>
      <w:r w:rsidR="000E6B33">
        <w:t xml:space="preserve"> összekötő struktúra, aminek át tudjuk adni a meghívandó parancso</w:t>
      </w:r>
      <w:r w:rsidR="0000746F">
        <w:t>kat</w:t>
      </w:r>
      <w:r w:rsidR="000E6B33">
        <w:t>.</w:t>
      </w:r>
      <w:r w:rsidR="005D19EB">
        <w:t xml:space="preserve"> Az eseménykezelő osztály egy</w:t>
      </w:r>
      <w:r w:rsidR="007636CB">
        <w:t xml:space="preserve"> </w:t>
      </w:r>
      <w:proofErr w:type="spellStart"/>
      <w:r w:rsidR="007636CB">
        <w:t>MediatorExtensions</w:t>
      </w:r>
      <w:proofErr w:type="spellEnd"/>
      <w:r w:rsidR="005D19EB">
        <w:t xml:space="preserve"> segédfüggvény segítségével indítja el a feladatokat. A parancskezelő ugyanúgy </w:t>
      </w:r>
      <w:r w:rsidR="00191403">
        <w:t>a</w:t>
      </w:r>
      <w:r w:rsidR="005D19EB">
        <w:t xml:space="preserve"> segédfüggvény segítségével keresi ki és állítja le a parancsokat, ha a szerver</w:t>
      </w:r>
      <w:r w:rsidR="00C33941">
        <w:t xml:space="preserve">oldali </w:t>
      </w:r>
      <w:r w:rsidR="00D87C96">
        <w:t xml:space="preserve">időzített </w:t>
      </w:r>
      <w:r w:rsidR="005D19EB">
        <w:t>futtatása előtt a játékos kezdeményez</w:t>
      </w:r>
      <w:r w:rsidR="00F94927">
        <w:t>i a parancs hívását</w:t>
      </w:r>
      <w:r w:rsidR="005D19EB">
        <w:t>.</w:t>
      </w:r>
    </w:p>
    <w:p w14:paraId="5C8D01E5" w14:textId="6A9DC1EC" w:rsidR="0076749F" w:rsidRDefault="0076749F" w:rsidP="0076749F">
      <w:pPr>
        <w:pStyle w:val="Cmsor3"/>
      </w:pPr>
      <w:bookmarkStart w:id="78" w:name="_Toc153353924"/>
      <w:r>
        <w:t>Felület</w:t>
      </w:r>
      <w:bookmarkEnd w:id="78"/>
    </w:p>
    <w:p w14:paraId="75EA56FC" w14:textId="40166055" w:rsidR="002F4066" w:rsidRDefault="002F4066" w:rsidP="002F4066">
      <w:r>
        <w:t>A játék felületének kialakításakor a legfontosabb szempont volt, hogy a játékosok minél könnyebben elérhessék a játék állásáról az információkat.</w:t>
      </w:r>
      <w:r w:rsidR="00CA665E">
        <w:t xml:space="preserve"> Mivel egy webes felületen </w:t>
      </w:r>
      <w:proofErr w:type="spellStart"/>
      <w:r w:rsidR="00CA665E">
        <w:t>limitáltabbak</w:t>
      </w:r>
      <w:proofErr w:type="spellEnd"/>
      <w:r w:rsidR="00CA665E">
        <w:t xml:space="preserve"> a lehetőségek, mint egy kiterített asztalon, így </w:t>
      </w:r>
      <w:r w:rsidR="0016551C">
        <w:t xml:space="preserve">különösebb </w:t>
      </w:r>
      <w:r w:rsidR="00CA665E">
        <w:t>figyel</w:t>
      </w:r>
      <w:r w:rsidR="0016551C">
        <w:t>met</w:t>
      </w:r>
      <w:r w:rsidR="00CA665E">
        <w:t xml:space="preserve"> k</w:t>
      </w:r>
      <w:r w:rsidR="0016551C">
        <w:t>apott, hogy</w:t>
      </w:r>
      <w:r w:rsidR="00CA665E">
        <w:t xml:space="preserve"> hol és mi található meg.</w:t>
      </w:r>
    </w:p>
    <w:p w14:paraId="41907BCA" w14:textId="77777777" w:rsidR="00BE1C4D" w:rsidRDefault="00796845" w:rsidP="00BE1C4D">
      <w:pPr>
        <w:pStyle w:val="Kp"/>
      </w:pPr>
      <w:r>
        <w:rPr>
          <w:noProof/>
        </w:rPr>
        <w:drawing>
          <wp:inline distT="0" distB="0" distL="0" distR="0" wp14:anchorId="36D3BB09" wp14:editId="76BCD936">
            <wp:extent cx="4981575" cy="3924220"/>
            <wp:effectExtent l="0" t="0" r="0" b="635"/>
            <wp:docPr id="1937303455" name="Kép 1" descr="A képen játék látható&#10;&#10;Automatikusan generált leírás alacsony megbízhatóságg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03455" name="Kép 1" descr="A képen játék látható&#10;&#10;Automatikusan generált leírás alacsony megbízhatósággal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5540" cy="395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96FA" w14:textId="4A707D7A" w:rsidR="00BE1C4D" w:rsidRDefault="00000000" w:rsidP="00BE1C4D">
      <w:pPr>
        <w:pStyle w:val="Kpalrs"/>
      </w:pPr>
      <w:fldSimple w:instr=" SEQ ábra \* ARABIC ">
        <w:r w:rsidR="00895E7B">
          <w:rPr>
            <w:noProof/>
          </w:rPr>
          <w:t>26</w:t>
        </w:r>
      </w:fldSimple>
      <w:r w:rsidR="00BE1C4D">
        <w:t>. ábra Játék felülete</w:t>
      </w:r>
    </w:p>
    <w:p w14:paraId="6A169516" w14:textId="658E1535" w:rsidR="00521A55" w:rsidRDefault="00521A55" w:rsidP="00521A55">
      <w:r>
        <w:t>A játék felületének kialakításakor két alkomponens lett bevezetve. Van egy komponens, ami a kártyák megjelenítéséért felel. Mivel egységes</w:t>
      </w:r>
      <w:r w:rsidR="00E330EE">
        <w:t>,</w:t>
      </w:r>
      <w:r w:rsidR="00857D1D">
        <w:t xml:space="preserve"> de komplex</w:t>
      </w:r>
      <w:r>
        <w:t xml:space="preserve"> </w:t>
      </w:r>
      <w:r w:rsidR="00857D1D">
        <w:t>saját</w:t>
      </w:r>
      <w:r>
        <w:t xml:space="preserve"> logikát követel, mint például a pontszámos kártyák különválasztása, ezért jobban megéri őket egységesen külön elemként felhasználni.</w:t>
      </w:r>
    </w:p>
    <w:p w14:paraId="4B14CD6E" w14:textId="6F9F0FEF" w:rsidR="00BE1C4D" w:rsidRDefault="00362F87" w:rsidP="00BE1C4D">
      <w:r>
        <w:lastRenderedPageBreak/>
        <w:t>Ezenkívül külön lett választva a játékosok kezét megvalósító komponens, mivel a háttérlogikája külön lekérdezést igényel, így letisztultabb marad a kialakítás.</w:t>
      </w:r>
      <w:r w:rsidR="00303E03">
        <w:t xml:space="preserve"> A játékosok kezét az oldal alján megjelenő sáv reprezentálja. Itt egymás mellett, lapozhatóan jelennek meg a kártyák, egy </w:t>
      </w:r>
      <w:r w:rsidR="00EE28AB">
        <w:t>alap</w:t>
      </w:r>
      <w:r w:rsidR="00303E03">
        <w:t xml:space="preserve"> animációval kiegészítve.</w:t>
      </w:r>
      <w:r w:rsidR="00664360">
        <w:t xml:space="preserve"> Mivel a kártyák akcióinál gyakran szükség van az asztalra kirakott lapjainkra is, ezért a sáv mellett van két gomb, aminek a segítségével lehet váltogatni a kéz és asztal nézetet, így az akciók során is könnyedén lehet választani kézből és asztalról is.</w:t>
      </w:r>
    </w:p>
    <w:p w14:paraId="4CA5B7D2" w14:textId="09064259" w:rsidR="00FA47EA" w:rsidRDefault="00E632DB" w:rsidP="00BE1C4D">
      <w:r>
        <w:t xml:space="preserve">A kártyák kezelésénél egy segédszolgáltatás feladata, hogy figyelje a játék és a játékos kezének az állását, ami alapján kiszámolja, hogy milyen lépéseket tehet meg a felhasználó. </w:t>
      </w:r>
      <w:r w:rsidR="00EC67FB">
        <w:t>Röviden</w:t>
      </w:r>
      <w:r>
        <w:t xml:space="preserve"> egy bonyolultabb kliensoldali validáció</w:t>
      </w:r>
      <w:r w:rsidR="00CD1590">
        <w:t xml:space="preserve"> központi</w:t>
      </w:r>
      <w:r>
        <w:t xml:space="preserve"> elvégzése.</w:t>
      </w:r>
      <w:r w:rsidR="00F45E2E">
        <w:t xml:space="preserve"> Ennek az eredményeként jelenik meg a pálya egyes részei külön megvilágított stílussal, jelezve a felhasználónak</w:t>
      </w:r>
      <w:r w:rsidR="004C7785">
        <w:t>,</w:t>
      </w:r>
      <w:r w:rsidR="00F45E2E">
        <w:t xml:space="preserve"> hogy ezt és ezt tudja megtenni.</w:t>
      </w:r>
      <w:r w:rsidR="004C7785">
        <w:t xml:space="preserve"> Ez azoknál az eseteknél is hasznos, amikor egyes kártyák akciói bonyolultabb kliensoldali logikát igényelnek.</w:t>
      </w:r>
      <w:r w:rsidR="00705F02">
        <w:t xml:space="preserve"> Például lerakáskor választani </w:t>
      </w:r>
      <w:r w:rsidR="00B903E6">
        <w:t xml:space="preserve">kell </w:t>
      </w:r>
      <w:r w:rsidR="00705F02">
        <w:t>egy lapot az asztalról, amit lemásoljon, vagy extra lépés során ki</w:t>
      </w:r>
      <w:r w:rsidR="00B903E6">
        <w:t xml:space="preserve"> kell </w:t>
      </w:r>
      <w:r w:rsidR="00705F02">
        <w:t>cserélni egy lappal a kézből.</w:t>
      </w:r>
      <w:r w:rsidR="004F01D1">
        <w:t xml:space="preserve"> Ezek használatára a plusz stílussal ad útmutatót a játékosnak</w:t>
      </w:r>
      <w:r w:rsidR="00492C28">
        <w:t>, így kevés ismerettel is gyorsan ki lehet igazodni</w:t>
      </w:r>
      <w:r w:rsidR="004F01D1">
        <w:t>.</w:t>
      </w:r>
    </w:p>
    <w:p w14:paraId="64C196F7" w14:textId="4654DFBF" w:rsidR="007201BA" w:rsidRDefault="00BF4D7F" w:rsidP="00BE1C4D">
      <w:r>
        <w:t>A kéz felett található a játéktér. Tetején</w:t>
      </w:r>
      <w:r w:rsidR="00C74A49">
        <w:t>, a barát ikonnal egyvonalban</w:t>
      </w:r>
      <w:r>
        <w:t xml:space="preserve"> mutatja az aktuális menetet és fázist</w:t>
      </w:r>
      <w:r w:rsidR="00C74A49">
        <w:t>.</w:t>
      </w:r>
      <w:r w:rsidR="0041578C">
        <w:t xml:space="preserve"> A felső sáv és a kéz között található maga a játék.</w:t>
      </w:r>
      <w:r w:rsidR="00355611">
        <w:t xml:space="preserve"> Ezen a területen jobboldalt egy görgethető listában vannak összeszedve a játékosok a kezdőbetűjükkel és profilképükkel megkülönböztetve.</w:t>
      </w:r>
      <w:r w:rsidR="006E7946">
        <w:t xml:space="preserve"> Ezen a listán egy játékost kiválasztva jelenik meg középen az adott játékos asztala. Ezáltal az egyes játékosok asztalait a játékosok szerint tudjuk böngészni.</w:t>
      </w:r>
      <w:r w:rsidR="003A5E08">
        <w:t xml:space="preserve"> Az egyes játékosok gombjai alatt emellett azt is látjuk, hogy az adott játékos eddig mennyi pontot gyűjtött össze.</w:t>
      </w:r>
    </w:p>
    <w:p w14:paraId="78F3807E" w14:textId="77FE3696" w:rsidR="003C3107" w:rsidRDefault="003C3107" w:rsidP="00BE1C4D">
      <w:r>
        <w:t xml:space="preserve">A játék során az asztal frissítésének eseményét </w:t>
      </w:r>
      <w:r w:rsidR="003146DF">
        <w:t xml:space="preserve">a szervertől </w:t>
      </w:r>
      <w:r>
        <w:t xml:space="preserve">elkapva módosul a tábla. Ilyenkor gyakran változik az aktuális játékos is, ezért, hogy kicsit gyorsabbnak tűnjön a játék, egy egyszerű animáció is be van vezetve, ami </w:t>
      </w:r>
      <w:r w:rsidR="00424904">
        <w:t xml:space="preserve">leszimulálja </w:t>
      </w:r>
      <w:r>
        <w:t>a játékosok sorrendjé</w:t>
      </w:r>
      <w:r w:rsidR="00424904">
        <w:t>nek az újra rendezését</w:t>
      </w:r>
      <w:r>
        <w:t xml:space="preserve">, </w:t>
      </w:r>
      <w:r w:rsidR="00424904">
        <w:t>amivel</w:t>
      </w:r>
      <w:r>
        <w:t xml:space="preserve"> mindig az aktuális van legfelül. Emellett át is rakja az aktívan megtekintett játékos</w:t>
      </w:r>
      <w:r w:rsidR="00577E55">
        <w:t xml:space="preserve"> tábláját</w:t>
      </w:r>
      <w:r>
        <w:t xml:space="preserve"> az aktuálisra.</w:t>
      </w:r>
      <w:r w:rsidR="008627D6">
        <w:t xml:space="preserve"> Ilyenkor az egyes játékosok a saját lapuknak a listáját is frissítik, ami egy becsúszó</w:t>
      </w:r>
      <w:r w:rsidR="004D4FBA">
        <w:t xml:space="preserve"> fokozatosan</w:t>
      </w:r>
      <w:r w:rsidR="008627D6">
        <w:t xml:space="preserve"> késleltetett animációt kapott.</w:t>
      </w:r>
      <w:r w:rsidR="000E06E1">
        <w:t xml:space="preserve"> Tehát az asztal állását közösen kapják meg az eseményen keresztül, de a kezük tartalmát önmaguknak frissítik a játékosok.</w:t>
      </w:r>
    </w:p>
    <w:p w14:paraId="122C34A1" w14:textId="4A97E4AA" w:rsidR="00E762AE" w:rsidRPr="00BE1C4D" w:rsidRDefault="003A5E08" w:rsidP="00BE1C4D">
      <w:r>
        <w:t>A játék végén</w:t>
      </w:r>
      <w:r w:rsidR="00734477">
        <w:t xml:space="preserve"> az eredmények fázisban a kiürített játék felett egy összesítő eredménytáblát </w:t>
      </w:r>
      <w:r w:rsidR="00232299">
        <w:t>jelenít meg</w:t>
      </w:r>
      <w:r w:rsidR="00734477">
        <w:t xml:space="preserve"> a játékosok</w:t>
      </w:r>
      <w:r w:rsidR="00232299">
        <w:t>nak</w:t>
      </w:r>
      <w:r w:rsidR="00734477">
        <w:t>, ahol</w:t>
      </w:r>
      <w:r w:rsidR="00232299">
        <w:t xml:space="preserve"> a helyezéseket és pontokat látják, és</w:t>
      </w:r>
      <w:r w:rsidR="00734477">
        <w:t xml:space="preserve"> a </w:t>
      </w:r>
      <w:r w:rsidR="00734477">
        <w:lastRenderedPageBreak/>
        <w:t>tulajdonosnak van joga a végső törlés</w:t>
      </w:r>
      <w:r w:rsidR="009B32C7">
        <w:t>é</w:t>
      </w:r>
      <w:r w:rsidR="00734477">
        <w:t>re.</w:t>
      </w:r>
      <w:r w:rsidR="004F72F4">
        <w:t xml:space="preserve"> Magát a játékot akármikor tudja </w:t>
      </w:r>
      <w:r w:rsidR="00477424">
        <w:t>a tulajdonos</w:t>
      </w:r>
      <w:r w:rsidR="004F72F4">
        <w:t xml:space="preserve"> törölni, de akkor nem számít bele</w:t>
      </w:r>
      <w:r w:rsidR="00B1183C">
        <w:t xml:space="preserve"> a játék</w:t>
      </w:r>
      <w:r w:rsidR="004F72F4">
        <w:t xml:space="preserve"> az egyes játékosok pontjai </w:t>
      </w:r>
      <w:r w:rsidR="001A7410">
        <w:t xml:space="preserve">és előzményei </w:t>
      </w:r>
      <w:r w:rsidR="004F72F4">
        <w:t>közé.</w:t>
      </w:r>
    </w:p>
    <w:p w14:paraId="7FF49657" w14:textId="77777777" w:rsidR="005C1D4F" w:rsidRDefault="00DF3E64" w:rsidP="005C1D4F">
      <w:pPr>
        <w:pStyle w:val="Cmsor2"/>
      </w:pPr>
      <w:bookmarkStart w:id="79" w:name="_Toc153353925"/>
      <w:r>
        <w:t>Tesztelés</w:t>
      </w:r>
      <w:bookmarkEnd w:id="79"/>
    </w:p>
    <w:p w14:paraId="153FE1ED" w14:textId="7506925A" w:rsidR="003B00F7" w:rsidRDefault="003B00F7" w:rsidP="003B00F7">
      <w:pPr>
        <w:pStyle w:val="Cmsor3"/>
      </w:pPr>
      <w:bookmarkStart w:id="80" w:name="_Toc153353926"/>
      <w:r>
        <w:t>Unit tesztek</w:t>
      </w:r>
      <w:bookmarkEnd w:id="80"/>
    </w:p>
    <w:p w14:paraId="6A671061" w14:textId="6F668C1B" w:rsidR="00B23404" w:rsidRPr="00B23404" w:rsidRDefault="009F2FE1" w:rsidP="00B23404">
      <w:r>
        <w:t>A szerver konténereihez unit tesztek is elkészültek, amik különálló projektekként lettek létrehozva az egyes konténerek mentén.</w:t>
      </w:r>
      <w:r w:rsidR="00532D5F">
        <w:t xml:space="preserve"> Az elsődleges feladatuk az üzleti logika tesztelése volt, így a Repository komponensek használata a </w:t>
      </w:r>
      <w:proofErr w:type="spellStart"/>
      <w:r w:rsidR="00532D5F">
        <w:t>Moq</w:t>
      </w:r>
      <w:proofErr w:type="spellEnd"/>
      <w:r w:rsidR="00532D5F">
        <w:t xml:space="preserve"> segédkönyvtár segítségével lettek helyettesítve.</w:t>
      </w:r>
      <w:r w:rsidR="00E42488">
        <w:t xml:space="preserve"> Potenciálisan hosszan lehetne tesztelni az elkészült alkalmazást, de a projektnek nem fő témája a tesztelés, így csak részlegesen készült el. Tesztelve lettek a felhasználókezelő parancsok és a kártya kezelő osztályok.</w:t>
      </w:r>
    </w:p>
    <w:p w14:paraId="09041B84" w14:textId="386C3A83" w:rsidR="003B00F7" w:rsidRDefault="003B00F7" w:rsidP="003B00F7">
      <w:pPr>
        <w:pStyle w:val="Cmsor3"/>
      </w:pPr>
      <w:bookmarkStart w:id="81" w:name="_Toc153353927"/>
      <w:r>
        <w:t>E2E tesztek</w:t>
      </w:r>
      <w:bookmarkEnd w:id="81"/>
    </w:p>
    <w:p w14:paraId="1AEB4457" w14:textId="50A17870" w:rsidR="00B23404" w:rsidRDefault="002933D4" w:rsidP="00B23404">
      <w:r>
        <w:t>End-</w:t>
      </w:r>
      <w:proofErr w:type="spellStart"/>
      <w:r>
        <w:t>to</w:t>
      </w:r>
      <w:proofErr w:type="spellEnd"/>
      <w:r>
        <w:t xml:space="preserve">-end tesztek segítségével lett letesztelve a kliensoldali alkalmazás, ami a </w:t>
      </w:r>
      <w:proofErr w:type="spellStart"/>
      <w:r>
        <w:t>Cypress</w:t>
      </w:r>
      <w:proofErr w:type="spellEnd"/>
      <w:r>
        <w:t xml:space="preserve"> alapú tesztek során egy felhasználó lépéseit szimulálja le.</w:t>
      </w:r>
      <w:r w:rsidR="007D43EA">
        <w:t xml:space="preserve"> Az alkalmazásban részletesen le lettek tesztelve a felhasználói funkciók és a várótermek kezelése.</w:t>
      </w:r>
    </w:p>
    <w:p w14:paraId="5498F95A" w14:textId="71042283" w:rsidR="0023268F" w:rsidRDefault="0023268F" w:rsidP="00B23404">
      <w:r>
        <w:t>A tesztek kialakításához 3 kiegészítő függvény lett kialakítva. Két függvény, ami a bejelentkezés és regisztráció elküldését valósítja meg a kliensoldalt megkerülve, így annak tesztelése nélkül is tökéletesen lefut. Egy további függvény valósult meg a tesztadatok generálására.</w:t>
      </w:r>
      <w:r w:rsidR="0045457F">
        <w:t xml:space="preserve"> Ebben a függvényben vesz egy </w:t>
      </w:r>
      <w:proofErr w:type="spellStart"/>
      <w:r w:rsidR="0045457F">
        <w:t>fixture</w:t>
      </w:r>
      <w:proofErr w:type="spellEnd"/>
      <w:r w:rsidR="0045457F">
        <w:t xml:space="preserve"> fájlt, és annak a tartalmát felülírja a szükséges értékekkel, amiknek a végére random generált azonosítót helyez el.</w:t>
      </w:r>
      <w:r w:rsidR="009408D2">
        <w:t xml:space="preserve"> Ezáltal mindig egyedi felhasználókkal és várótermekkel tesztel</w:t>
      </w:r>
      <w:r w:rsidR="00884AC3">
        <w:t>.</w:t>
      </w:r>
      <w:r w:rsidR="009408D2">
        <w:t xml:space="preserve"> </w:t>
      </w:r>
      <w:r w:rsidR="00884AC3">
        <w:t>Ez azt jelenti, hogy</w:t>
      </w:r>
      <w:r w:rsidR="009408D2">
        <w:t xml:space="preserve"> nem fordulhat elő, hogy a</w:t>
      </w:r>
      <w:r w:rsidR="00884AC3">
        <w:t>z egyes elindított</w:t>
      </w:r>
      <w:r w:rsidR="009408D2">
        <w:t xml:space="preserve"> teszte</w:t>
      </w:r>
      <w:r w:rsidR="00884AC3">
        <w:t>lések</w:t>
      </w:r>
      <w:r w:rsidR="009408D2">
        <w:t xml:space="preserve"> összecsúsznak.</w:t>
      </w:r>
      <w:r w:rsidR="004A39C0">
        <w:t xml:space="preserve"> Ezt a generálást elvégzi a teszt egységek </w:t>
      </w:r>
      <w:proofErr w:type="spellStart"/>
      <w:r w:rsidR="004A39C0">
        <w:t>before</w:t>
      </w:r>
      <w:proofErr w:type="spellEnd"/>
      <w:r w:rsidR="004A39C0">
        <w:t xml:space="preserve"> blokkjában, tehát egységekként egyszer kell megtörténnie.</w:t>
      </w:r>
    </w:p>
    <w:p w14:paraId="51AAF1DF" w14:textId="74623AF5" w:rsidR="00983263" w:rsidRDefault="004A42CE" w:rsidP="00B23404">
      <w:r>
        <w:t>A felhasználói tesztek során le lett tesztelve a belépési és regisztrációs felületének használata. A tesztek részletesen körbejárták az egyes validációs lehetőségeket és potenciális elkövethető hibákat.</w:t>
      </w:r>
      <w:r w:rsidR="00B4533F">
        <w:t xml:space="preserve"> Mivel a tesztelés során létrehoz több felhasználót is, ezért a végén minden esetben elvégzi </w:t>
      </w:r>
      <w:r w:rsidR="00BA5F13">
        <w:t>ezeknek a törlését, letakarítását.</w:t>
      </w:r>
    </w:p>
    <w:p w14:paraId="11B863E1" w14:textId="243C5BAD" w:rsidR="00E77A0E" w:rsidRPr="00B23404" w:rsidRDefault="001E3293" w:rsidP="00B23404">
      <w:r>
        <w:t>A várótermek tesztelésénél a kezelésüknek az alapvető logikája lett megvizsgálva. Tehát a termeknek a készítése, csatlakozása vagy elhagyásának és törlésének a variációi.</w:t>
      </w:r>
      <w:r w:rsidR="0085298D">
        <w:t xml:space="preserve"> Mivel nem a felhasználókat teszteli, ezért a </w:t>
      </w:r>
      <w:proofErr w:type="spellStart"/>
      <w:r w:rsidR="0085298D">
        <w:t>before</w:t>
      </w:r>
      <w:proofErr w:type="spellEnd"/>
      <w:r w:rsidR="0085298D">
        <w:t xml:space="preserve"> blokkban előkészíti előre a teszteléshez használható felhasználókat, amiket az egység lefutásának a végén töröl is.</w:t>
      </w:r>
    </w:p>
    <w:p w14:paraId="0F325409" w14:textId="4B470E18" w:rsidR="00D20E09" w:rsidRDefault="00D20E09" w:rsidP="005C1D4F">
      <w:pPr>
        <w:pStyle w:val="Cmsor1"/>
      </w:pPr>
      <w:bookmarkStart w:id="82" w:name="_Toc153353928"/>
      <w:r>
        <w:lastRenderedPageBreak/>
        <w:t>Összefoglaló</w:t>
      </w:r>
      <w:bookmarkEnd w:id="82"/>
    </w:p>
    <w:p w14:paraId="0781096E" w14:textId="10DD1B0D" w:rsidR="00BF72A3" w:rsidRDefault="00BF72A3" w:rsidP="00BF72A3">
      <w:r>
        <w:t>A diplomaterv elkészítése során megvalósítottam egy nagyobb projekt implementációját, ami nemcsak funkciókban, de technológiákban is gazdag volt.</w:t>
      </w:r>
      <w:r w:rsidR="00D10C34">
        <w:t xml:space="preserve"> Az így elkészült szoftver nemcsak funkcióknak és technológiáknak is gazdag listáját valósította meg.</w:t>
      </w:r>
      <w:r w:rsidR="00BA67DA">
        <w:t xml:space="preserve"> A fejlesztés során mélyebb ismeretet sajátíthattam el olyan technológiákban és módszerekben, amikben vagy volt korábbi projekten szerzett tapasztalatom, vagy a diplomaterv során találtam és ismertem meg.</w:t>
      </w:r>
      <w:r w:rsidR="002537FB">
        <w:t xml:space="preserve"> Ezáltal az architektúra és az egyes tervezési minták használata során is nagy befolyása volt a korábbi munkáimnak és önálló kutatásaimnak.</w:t>
      </w:r>
    </w:p>
    <w:p w14:paraId="60028ABF" w14:textId="1F24B083" w:rsidR="009E61FE" w:rsidRDefault="008A4F23" w:rsidP="00BF72A3">
      <w:r>
        <w:t>Az alkalmazás kialakításában nagy szerepe volt magának a tervezési fázisnak is.</w:t>
      </w:r>
      <w:r w:rsidR="009E61FE">
        <w:t xml:space="preserve"> A dolgozat témája magának a játéknak a megvalósítására koncentrált, így a segédfunkciók és a hozzájuk köthető konténerek kialakítása nagyban saját ötleteim </w:t>
      </w:r>
      <w:r w:rsidR="00967DF5">
        <w:t>alapján lettek implementálva.</w:t>
      </w:r>
      <w:r w:rsidR="009E61FE">
        <w:t xml:space="preserve"> </w:t>
      </w:r>
      <w:r w:rsidR="007D405D">
        <w:t xml:space="preserve">Itt arra figyeltem, hogy a felhasználói élményt milyen funkciók tudják növelni, </w:t>
      </w:r>
      <w:r w:rsidR="002E7A99">
        <w:t>emellett milyen funkciók bevezetésével használhatóak fel változatos technológiák és tervezési minták.</w:t>
      </w:r>
    </w:p>
    <w:p w14:paraId="599733C0" w14:textId="0379A8F2" w:rsidR="003D74EC" w:rsidRDefault="003D74EC" w:rsidP="00D3333C">
      <w:r>
        <w:t>A legnagyobb hangsúly a játék logikai elemein volt, ami egy komplex megoldást igényelt.</w:t>
      </w:r>
      <w:r w:rsidR="00FC1E7A">
        <w:t xml:space="preserve"> A megvalósításukban megpróbáltam egy hatékony és átlátható struktúrát kialakítani az általam ismert tervezési minták felhasználásával.</w:t>
      </w:r>
      <w:r w:rsidR="00633EC3">
        <w:t xml:space="preserve"> Fontos volt az implementációban, hogy olyan szerkezet készüljön el, ami a jövőben könnyedén bővíthető további kártyákkal és </w:t>
      </w:r>
      <w:r w:rsidR="009049EA">
        <w:t>azoknak a logikájával</w:t>
      </w:r>
      <w:r w:rsidR="00633EC3">
        <w:t>.</w:t>
      </w:r>
    </w:p>
    <w:p w14:paraId="29E9DC37" w14:textId="77777777" w:rsidR="006331A8" w:rsidRDefault="0025728B" w:rsidP="00D3333C">
      <w:r>
        <w:t xml:space="preserve">A projekt komplexitásából adódik, hogy az elkészült funkcióknak szerteágazó továbbfejlesztési lehetőségei vannak. A felhasználókezelés komplexitása és hatékonysága is tud növekedni. Emellett a barátkezelés is csak segédfunkcióként készült el, amin </w:t>
      </w:r>
      <w:r w:rsidR="00A1505B">
        <w:t>van</w:t>
      </w:r>
      <w:r w:rsidR="00B07FCD">
        <w:t xml:space="preserve"> tovább</w:t>
      </w:r>
      <w:r w:rsidR="00A1505B">
        <w:t>fejleszt</w:t>
      </w:r>
      <w:r w:rsidR="00B07FCD">
        <w:t>ési lehetőség, mint</w:t>
      </w:r>
      <w:r w:rsidR="00A1505B">
        <w:t xml:space="preserve"> </w:t>
      </w:r>
      <w:r w:rsidR="00B07FCD">
        <w:t>p</w:t>
      </w:r>
      <w:r w:rsidR="00A1505B">
        <w:t>éldául chat lehetőség vagy váróterem integráció</w:t>
      </w:r>
      <w:r w:rsidR="0069298E">
        <w:t xml:space="preserve"> kialakítása</w:t>
      </w:r>
      <w:r w:rsidR="00A1505B">
        <w:t>.</w:t>
      </w:r>
      <w:r w:rsidR="00A941AF">
        <w:t xml:space="preserve"> Bolt funkcionalitása fejlődhet akár valódi pénz kezelése vagy a kínálat bővítésének az irányába is.</w:t>
      </w:r>
      <w:r w:rsidR="00047498">
        <w:t xml:space="preserve"> </w:t>
      </w:r>
    </w:p>
    <w:p w14:paraId="19B446C3" w14:textId="5E5E9DFF" w:rsidR="006C03AA" w:rsidRPr="00D3333C" w:rsidRDefault="00047498" w:rsidP="00D3333C">
      <w:r>
        <w:t>A várótermeknek is növelhető a hatékonysága. Funkciókban például a pakliválasztás bonyolítása</w:t>
      </w:r>
      <w:r w:rsidR="00F437EA">
        <w:t>,</w:t>
      </w:r>
      <w:r>
        <w:t xml:space="preserve"> bevonva a többi játékost, vagy kevés játékos esetén más termekkel összevont keresés</w:t>
      </w:r>
      <w:r w:rsidR="00FF376B">
        <w:t xml:space="preserve"> megvalósítása</w:t>
      </w:r>
      <w:r>
        <w:t xml:space="preserve">. A játék </w:t>
      </w:r>
      <w:r w:rsidR="00B32567">
        <w:t>implementációja</w:t>
      </w:r>
      <w:r>
        <w:t xml:space="preserve"> is sok további lehetőséget ad. Bevezethető lenne játékon belüli csevegés, időkorlátok kezelése vagy mesterséges intelligencia alapú belső</w:t>
      </w:r>
      <w:r w:rsidR="00BE5010">
        <w:t xml:space="preserve"> automata</w:t>
      </w:r>
      <w:r>
        <w:t xml:space="preserve"> játékosok használatának lehetősége</w:t>
      </w:r>
      <w:r w:rsidR="00576B95">
        <w:t xml:space="preserve"> is</w:t>
      </w:r>
      <w:r>
        <w:t>.</w:t>
      </w:r>
    </w:p>
    <w:p w14:paraId="2FE91365" w14:textId="12475142" w:rsidR="00D20E09" w:rsidRDefault="000750E3" w:rsidP="000750E3">
      <w:pPr>
        <w:pStyle w:val="Cmsor1"/>
      </w:pPr>
      <w:bookmarkStart w:id="83" w:name="_Toc153353929"/>
      <w:r>
        <w:lastRenderedPageBreak/>
        <w:t>Irodalomjegyzék</w:t>
      </w:r>
      <w:bookmarkEnd w:id="83"/>
    </w:p>
    <w:p w14:paraId="7169F18C" w14:textId="52E577E6" w:rsidR="00225EBC" w:rsidRDefault="00F82CE4" w:rsidP="008D37F1">
      <w:pPr>
        <w:pStyle w:val="Irodalomjegyzksor"/>
        <w:rPr>
          <w:rStyle w:val="Irodalomjegyzkforrs"/>
        </w:rPr>
      </w:pPr>
      <w:bookmarkStart w:id="84" w:name="_Ref147666209"/>
      <w:r>
        <w:rPr>
          <w:rStyle w:val="Irodalomjegyzkforrs"/>
        </w:rPr>
        <w:t>Docker alapozó</w:t>
      </w:r>
      <w:r w:rsidR="00021AD6">
        <w:rPr>
          <w:rStyle w:val="Irodalomjegyzkforrs"/>
        </w:rPr>
        <w:t xml:space="preserve"> [Online]</w:t>
      </w:r>
      <w:r>
        <w:rPr>
          <w:rStyle w:val="Irodalomjegyzkforrs"/>
        </w:rPr>
        <w:t>:</w:t>
      </w:r>
      <w:r>
        <w:rPr>
          <w:rStyle w:val="Irodalomjegyzkforrs"/>
        </w:rPr>
        <w:br/>
      </w:r>
      <w:hyperlink r:id="rId37" w:history="1">
        <w:r w:rsidR="006D2965" w:rsidRPr="00F82CE4">
          <w:rPr>
            <w:rStyle w:val="Hiperhivatkozs"/>
          </w:rPr>
          <w:t>https://thebojda.medium.com/docker-alapoz%C3%B3-b8efb6aa68e9</w:t>
        </w:r>
      </w:hyperlink>
      <w:bookmarkEnd w:id="84"/>
    </w:p>
    <w:p w14:paraId="17F89174" w14:textId="0AA7C135" w:rsidR="008C401C" w:rsidRDefault="008C401C" w:rsidP="008D37F1">
      <w:pPr>
        <w:pStyle w:val="Irodalomjegyzksor"/>
        <w:rPr>
          <w:rStyle w:val="Irodalomjegyzkforrs"/>
        </w:rPr>
      </w:pPr>
      <w:bookmarkStart w:id="85" w:name="_Ref147688370"/>
      <w:r>
        <w:rPr>
          <w:rStyle w:val="Irodalomjegyzkforrs"/>
        </w:rPr>
        <w:t>ASP.NET CORE dokumentáció [Online]:</w:t>
      </w:r>
      <w:r>
        <w:rPr>
          <w:rStyle w:val="Irodalomjegyzkforrs"/>
        </w:rPr>
        <w:br/>
      </w:r>
      <w:hyperlink r:id="rId38" w:history="1">
        <w:r w:rsidRPr="008C401C">
          <w:rPr>
            <w:rStyle w:val="Hiperhivatkozs"/>
          </w:rPr>
          <w:t>https://learn.microsoft.com/en-us/aspnet/core/?view=aspnetcore-7.0</w:t>
        </w:r>
      </w:hyperlink>
      <w:bookmarkEnd w:id="85"/>
    </w:p>
    <w:p w14:paraId="2BE4714D" w14:textId="69B53CB1" w:rsidR="008C401C" w:rsidRDefault="00443DB1" w:rsidP="008D37F1">
      <w:pPr>
        <w:pStyle w:val="Irodalomjegyzksor"/>
        <w:rPr>
          <w:rStyle w:val="Irodalomjegyzkforrs"/>
        </w:rPr>
      </w:pPr>
      <w:bookmarkStart w:id="86" w:name="_Ref147691824"/>
      <w:r>
        <w:rPr>
          <w:rStyle w:val="Irodalomjegyzkforrs"/>
        </w:rPr>
        <w:t>Ocelot dokumentáció [Online]:</w:t>
      </w:r>
      <w:r>
        <w:rPr>
          <w:rStyle w:val="Irodalomjegyzkforrs"/>
        </w:rPr>
        <w:br/>
      </w:r>
      <w:hyperlink r:id="rId39" w:history="1">
        <w:r w:rsidRPr="00443DB1">
          <w:rPr>
            <w:rStyle w:val="Hiperhivatkozs"/>
          </w:rPr>
          <w:t>https://ocelot.readthedocs.io/en/latest/index.html</w:t>
        </w:r>
      </w:hyperlink>
      <w:bookmarkEnd w:id="86"/>
    </w:p>
    <w:p w14:paraId="7F4754E1" w14:textId="031BDA72" w:rsidR="00EA17B8" w:rsidRDefault="000A4586" w:rsidP="008D37F1">
      <w:pPr>
        <w:pStyle w:val="Irodalomjegyzksor"/>
        <w:rPr>
          <w:rStyle w:val="Irodalomjegyzkforrs"/>
        </w:rPr>
      </w:pPr>
      <w:bookmarkStart w:id="87" w:name="_Ref147702250"/>
      <w:r>
        <w:rPr>
          <w:rStyle w:val="Irodalomjegyzkforrs"/>
        </w:rPr>
        <w:t>MediatR wiki [Online]:</w:t>
      </w:r>
      <w:r>
        <w:rPr>
          <w:rStyle w:val="Irodalomjegyzkforrs"/>
        </w:rPr>
        <w:br/>
      </w:r>
      <w:hyperlink r:id="rId40" w:history="1">
        <w:r w:rsidRPr="000A4586">
          <w:rPr>
            <w:rStyle w:val="Hiperhivatkozs"/>
          </w:rPr>
          <w:t>https://github.com/jbogard/MediatR/wiki</w:t>
        </w:r>
      </w:hyperlink>
      <w:bookmarkEnd w:id="87"/>
    </w:p>
    <w:p w14:paraId="61B9E8F4" w14:textId="3F864F70" w:rsidR="000A4586" w:rsidRDefault="00C06E89" w:rsidP="008D37F1">
      <w:pPr>
        <w:pStyle w:val="Irodalomjegyzksor"/>
        <w:rPr>
          <w:rStyle w:val="Irodalomjegyzkforrs"/>
        </w:rPr>
      </w:pPr>
      <w:bookmarkStart w:id="88" w:name="_Ref147766104"/>
      <w:r>
        <w:rPr>
          <w:rStyle w:val="Irodalomjegyzkforrs"/>
        </w:rPr>
        <w:t>SignalR dokumentáció [Online]:</w:t>
      </w:r>
      <w:r>
        <w:rPr>
          <w:rStyle w:val="Irodalomjegyzkforrs"/>
        </w:rPr>
        <w:br/>
      </w:r>
      <w:hyperlink r:id="rId41" w:history="1">
        <w:r w:rsidRPr="00C06E89">
          <w:rPr>
            <w:rStyle w:val="Hiperhivatkozs"/>
          </w:rPr>
          <w:t>https://learn.microsoft.com/hu-hu/aspnet/core/signalr/introduction?view=aspnetcore-7.0&amp;WT.mc_id=dotnet-35129-website</w:t>
        </w:r>
      </w:hyperlink>
      <w:bookmarkEnd w:id="88"/>
    </w:p>
    <w:p w14:paraId="7AD44333" w14:textId="49D49A64" w:rsidR="00C06E89" w:rsidRDefault="00742723" w:rsidP="008D37F1">
      <w:pPr>
        <w:pStyle w:val="Irodalomjegyzksor"/>
        <w:rPr>
          <w:rStyle w:val="Irodalomjegyzkforrs"/>
        </w:rPr>
      </w:pPr>
      <w:bookmarkStart w:id="89" w:name="_Ref147772922"/>
      <w:r>
        <w:rPr>
          <w:rStyle w:val="Irodalomjegyzkforrs"/>
        </w:rPr>
        <w:t>Redis dokumentáció [Online]:</w:t>
      </w:r>
      <w:r>
        <w:rPr>
          <w:rStyle w:val="Irodalomjegyzkforrs"/>
        </w:rPr>
        <w:br/>
      </w:r>
      <w:hyperlink r:id="rId42" w:history="1">
        <w:r w:rsidRPr="00742723">
          <w:rPr>
            <w:rStyle w:val="Hiperhivatkozs"/>
          </w:rPr>
          <w:t>https://redis.io/docs/</w:t>
        </w:r>
      </w:hyperlink>
      <w:bookmarkEnd w:id="89"/>
    </w:p>
    <w:p w14:paraId="251CE265" w14:textId="7886E11E" w:rsidR="00742723" w:rsidRDefault="009671EF" w:rsidP="008D37F1">
      <w:pPr>
        <w:pStyle w:val="Irodalomjegyzksor"/>
        <w:rPr>
          <w:rStyle w:val="Irodalomjegyzkforrs"/>
        </w:rPr>
      </w:pPr>
      <w:bookmarkStart w:id="90" w:name="_Ref147775285"/>
      <w:r>
        <w:rPr>
          <w:rStyle w:val="Irodalomjegyzkforrs"/>
        </w:rPr>
        <w:t>RabbitMQ dokumentáció [Online]:</w:t>
      </w:r>
      <w:r>
        <w:rPr>
          <w:rStyle w:val="Irodalomjegyzkforrs"/>
        </w:rPr>
        <w:br/>
      </w:r>
      <w:hyperlink r:id="rId43" w:history="1">
        <w:r w:rsidRPr="009671EF">
          <w:rPr>
            <w:rStyle w:val="Hiperhivatkozs"/>
          </w:rPr>
          <w:t>https://www.rabbitmq.com/documentation.html</w:t>
        </w:r>
      </w:hyperlink>
      <w:bookmarkEnd w:id="90"/>
    </w:p>
    <w:p w14:paraId="66554FFD" w14:textId="4016AA1C" w:rsidR="009671EF" w:rsidRPr="003F780D" w:rsidRDefault="001431A7" w:rsidP="008D37F1">
      <w:pPr>
        <w:pStyle w:val="Irodalomjegyzksor"/>
        <w:rPr>
          <w:rStyle w:val="Hiperhivatkozs"/>
          <w:i/>
          <w:color w:val="auto"/>
          <w:u w:val="none"/>
        </w:rPr>
      </w:pPr>
      <w:bookmarkStart w:id="91" w:name="_Ref147776572"/>
      <w:r>
        <w:rPr>
          <w:rStyle w:val="Irodalomjegyzkforrs"/>
        </w:rPr>
        <w:t>IdentityServer4 dokumentáció [Online]:</w:t>
      </w:r>
      <w:r>
        <w:rPr>
          <w:rStyle w:val="Irodalomjegyzkforrs"/>
        </w:rPr>
        <w:br/>
      </w:r>
      <w:hyperlink r:id="rId44" w:history="1">
        <w:r w:rsidRPr="001431A7">
          <w:rPr>
            <w:rStyle w:val="Hiperhivatkozs"/>
          </w:rPr>
          <w:t>https://identityserver4.readthedocs.io/en/latest/</w:t>
        </w:r>
      </w:hyperlink>
      <w:bookmarkEnd w:id="91"/>
    </w:p>
    <w:p w14:paraId="01258089" w14:textId="38CBE69E" w:rsidR="003F780D" w:rsidRPr="00F34FFF" w:rsidRDefault="003F780D" w:rsidP="008D37F1">
      <w:pPr>
        <w:pStyle w:val="Irodalomjegyzksor"/>
        <w:rPr>
          <w:rStyle w:val="Hiperhivatkozs"/>
          <w:i/>
          <w:color w:val="auto"/>
          <w:u w:val="none"/>
        </w:rPr>
      </w:pPr>
      <w:bookmarkStart w:id="92" w:name="_Ref148553391"/>
      <w:r>
        <w:rPr>
          <w:rStyle w:val="Irodalomjegyzkforrs"/>
        </w:rPr>
        <w:t>Hangfire dokumentáció [Online]:</w:t>
      </w:r>
      <w:r>
        <w:rPr>
          <w:rStyle w:val="Irodalomjegyzkforrs"/>
        </w:rPr>
        <w:br/>
      </w:r>
      <w:hyperlink r:id="rId45" w:history="1">
        <w:r w:rsidRPr="003F780D">
          <w:rPr>
            <w:rStyle w:val="Hiperhivatkozs"/>
            <w:iCs/>
          </w:rPr>
          <w:t>https://docs.hangfire.io/en/latest/</w:t>
        </w:r>
      </w:hyperlink>
      <w:bookmarkEnd w:id="92"/>
    </w:p>
    <w:p w14:paraId="502F278E" w14:textId="7350EA4E" w:rsidR="00F34FFF" w:rsidRPr="00083AFC" w:rsidRDefault="00F34FFF" w:rsidP="008D37F1">
      <w:pPr>
        <w:pStyle w:val="Irodalomjegyzksor"/>
        <w:rPr>
          <w:rStyle w:val="Hiperhivatkozs"/>
          <w:i/>
          <w:color w:val="auto"/>
          <w:u w:val="none"/>
        </w:rPr>
      </w:pPr>
      <w:bookmarkStart w:id="93" w:name="_Ref147818657"/>
      <w:r>
        <w:rPr>
          <w:rStyle w:val="Irodalomjegyzkforrs"/>
        </w:rPr>
        <w:t>Angular Material dokumentáció [Online]:</w:t>
      </w:r>
      <w:r>
        <w:rPr>
          <w:rStyle w:val="Irodalomjegyzkforrs"/>
        </w:rPr>
        <w:br/>
      </w:r>
      <w:hyperlink r:id="rId46" w:history="1">
        <w:r w:rsidRPr="00F34FFF">
          <w:rPr>
            <w:rStyle w:val="Hiperhivatkozs"/>
          </w:rPr>
          <w:t>https://material.angular.io/</w:t>
        </w:r>
      </w:hyperlink>
      <w:bookmarkEnd w:id="93"/>
    </w:p>
    <w:p w14:paraId="1324505F" w14:textId="27DC8159" w:rsidR="00083AFC" w:rsidRPr="000F60AF" w:rsidRDefault="00083AFC" w:rsidP="008D37F1">
      <w:pPr>
        <w:pStyle w:val="Irodalomjegyzksor"/>
        <w:rPr>
          <w:rStyle w:val="Hiperhivatkozs"/>
          <w:i/>
          <w:color w:val="auto"/>
          <w:u w:val="none"/>
        </w:rPr>
      </w:pPr>
      <w:bookmarkStart w:id="94" w:name="_Ref147924901"/>
      <w:r>
        <w:rPr>
          <w:rStyle w:val="Irodalomjegyzkforrs"/>
        </w:rPr>
        <w:t>NGX-Translate dokumentáció [Online]:</w:t>
      </w:r>
      <w:r>
        <w:rPr>
          <w:rStyle w:val="Irodalomjegyzkforrs"/>
        </w:rPr>
        <w:br/>
      </w:r>
      <w:hyperlink r:id="rId47" w:history="1">
        <w:r w:rsidRPr="00083AFC">
          <w:rPr>
            <w:rStyle w:val="Hiperhivatkozs"/>
          </w:rPr>
          <w:t>https://github.com/ngx-translate/core</w:t>
        </w:r>
      </w:hyperlink>
      <w:bookmarkEnd w:id="94"/>
    </w:p>
    <w:p w14:paraId="530698C5" w14:textId="206130D6" w:rsidR="000F60AF" w:rsidRPr="00DB4D20" w:rsidRDefault="000F60AF" w:rsidP="008D37F1">
      <w:pPr>
        <w:pStyle w:val="Irodalomjegyzksor"/>
        <w:rPr>
          <w:rStyle w:val="Hiperhivatkozs"/>
          <w:i/>
          <w:color w:val="auto"/>
          <w:u w:val="none"/>
        </w:rPr>
      </w:pPr>
      <w:bookmarkStart w:id="95" w:name="_Ref148907173"/>
      <w:r>
        <w:rPr>
          <w:rStyle w:val="Irodalomjegyzkforrs"/>
        </w:rPr>
        <w:t>Cypress dokumentáció [Online]:</w:t>
      </w:r>
      <w:r>
        <w:rPr>
          <w:rStyle w:val="Irodalomjegyzkforrs"/>
        </w:rPr>
        <w:br/>
      </w:r>
      <w:hyperlink r:id="rId48" w:history="1">
        <w:r w:rsidRPr="000F60AF">
          <w:rPr>
            <w:rStyle w:val="Hiperhivatkozs"/>
          </w:rPr>
          <w:t>https://docs.cypress.io/guides/overview/why-cypress</w:t>
        </w:r>
      </w:hyperlink>
      <w:bookmarkEnd w:id="95"/>
    </w:p>
    <w:p w14:paraId="654B4F23" w14:textId="2D57863B" w:rsidR="00DB4D20" w:rsidRPr="006D2965" w:rsidRDefault="00DB4D20" w:rsidP="008D37F1">
      <w:pPr>
        <w:pStyle w:val="Irodalomjegyzksor"/>
        <w:rPr>
          <w:rStyle w:val="Irodalomjegyzkforrs"/>
        </w:rPr>
      </w:pPr>
      <w:bookmarkStart w:id="96" w:name="_Ref153353841"/>
      <w:r>
        <w:rPr>
          <w:rStyle w:val="Irodalomjegyzkforrs"/>
        </w:rPr>
        <w:t>Sushi Go Party társasjáték kellékei és szabályzata</w:t>
      </w:r>
      <w:bookmarkEnd w:id="96"/>
    </w:p>
    <w:p w14:paraId="7D9FC970" w14:textId="5D21167F" w:rsidR="00B50CAA" w:rsidRDefault="00D41522" w:rsidP="00D41522">
      <w:pPr>
        <w:pStyle w:val="Cmsor1"/>
      </w:pPr>
      <w:bookmarkStart w:id="97" w:name="_Toc153353930"/>
      <w:r>
        <w:lastRenderedPageBreak/>
        <w:t>Függelék</w:t>
      </w:r>
      <w:bookmarkEnd w:id="97"/>
    </w:p>
    <w:p w14:paraId="742E6CB8" w14:textId="77777777" w:rsidR="00691D0C" w:rsidRDefault="0089517D" w:rsidP="00691D0C">
      <w:pPr>
        <w:pStyle w:val="Kp"/>
      </w:pPr>
      <w:r>
        <w:rPr>
          <w:noProof/>
        </w:rPr>
        <w:drawing>
          <wp:inline distT="0" distB="0" distL="0" distR="0" wp14:anchorId="013E54C9" wp14:editId="0461633E">
            <wp:extent cx="5400040" cy="2294890"/>
            <wp:effectExtent l="0" t="0" r="0" b="0"/>
            <wp:docPr id="431981705" name="Kép 1" descr="A képen képernyőkép, félkarú rabló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81705" name="Kép 1" descr="A képen képernyőkép, félkarú rabló látható&#10;&#10;Automatikusan generált leírás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663D" w14:textId="0E2B8E01" w:rsidR="00A4275B" w:rsidRDefault="00000000" w:rsidP="00691D0C">
      <w:pPr>
        <w:pStyle w:val="Kpalrs"/>
      </w:pPr>
      <w:fldSimple w:instr=" SEQ ábra \* ARABIC ">
        <w:r w:rsidR="00895E7B">
          <w:rPr>
            <w:noProof/>
          </w:rPr>
          <w:t>27</w:t>
        </w:r>
      </w:fldSimple>
      <w:r w:rsidR="00691D0C">
        <w:t>. ábra Felhasznált kártyák</w:t>
      </w:r>
    </w:p>
    <w:p w14:paraId="383D02B9" w14:textId="77777777" w:rsidR="00597CEE" w:rsidRDefault="003A1AEC" w:rsidP="00597CEE">
      <w:pPr>
        <w:pStyle w:val="Kp"/>
      </w:pPr>
      <w:r>
        <w:rPr>
          <w:noProof/>
        </w:rPr>
        <w:drawing>
          <wp:inline distT="0" distB="0" distL="0" distR="0" wp14:anchorId="221D4273" wp14:editId="2682228E">
            <wp:extent cx="5400040" cy="749935"/>
            <wp:effectExtent l="0" t="0" r="0" b="0"/>
            <wp:docPr id="655723319" name="Kép 1" descr="A képen gyümölcs, étel, zöldsé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23319" name="Kép 1" descr="A képen gyümölcs, étel, zöldség látható&#10;&#10;Automatikusan generált leírás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3B9F" w14:textId="7FDE4CEA" w:rsidR="003A1AEC" w:rsidRDefault="00000000" w:rsidP="00597CEE">
      <w:pPr>
        <w:pStyle w:val="Kpalrs"/>
      </w:pPr>
      <w:fldSimple w:instr=" SEQ ábra \* ARABIC ">
        <w:r w:rsidR="00895E7B">
          <w:rPr>
            <w:noProof/>
          </w:rPr>
          <w:t>28</w:t>
        </w:r>
      </w:fldSimple>
      <w:r w:rsidR="00597CEE">
        <w:t>. ábra Felhasznált paklik</w:t>
      </w:r>
    </w:p>
    <w:p w14:paraId="50A89788" w14:textId="77777777" w:rsidR="00F10DD7" w:rsidRDefault="00F10DD7" w:rsidP="00F10DD7">
      <w:pPr>
        <w:pStyle w:val="Kp"/>
      </w:pPr>
      <w:r>
        <w:rPr>
          <w:noProof/>
        </w:rPr>
        <w:drawing>
          <wp:inline distT="0" distB="0" distL="0" distR="0" wp14:anchorId="1BFEC390" wp14:editId="45724F09">
            <wp:extent cx="5400040" cy="1427480"/>
            <wp:effectExtent l="0" t="0" r="0" b="1270"/>
            <wp:docPr id="1409938137" name="Kép 1" descr="A képen képernyőkép, szöveg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38137" name="Kép 1" descr="A képen képernyőkép, szöveg, szoftver, Számítógépes ikon látható&#10;&#10;Automatikusan generált leírás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54C5" w14:textId="46B1F00E" w:rsidR="00F10DD7" w:rsidRPr="00F10DD7" w:rsidRDefault="00000000" w:rsidP="00F10DD7">
      <w:pPr>
        <w:pStyle w:val="Kpalrs"/>
      </w:pPr>
      <w:fldSimple w:instr=" SEQ ábra \* ARABIC ">
        <w:r w:rsidR="00895E7B">
          <w:rPr>
            <w:noProof/>
          </w:rPr>
          <w:t>29</w:t>
        </w:r>
      </w:fldSimple>
      <w:r w:rsidR="00F10DD7">
        <w:t xml:space="preserve">. ábra </w:t>
      </w:r>
      <w:proofErr w:type="spellStart"/>
      <w:r w:rsidR="00F10DD7">
        <w:t>Cypress</w:t>
      </w:r>
      <w:proofErr w:type="spellEnd"/>
      <w:r w:rsidR="00F10DD7">
        <w:t xml:space="preserve"> </w:t>
      </w:r>
      <w:proofErr w:type="spellStart"/>
      <w:r w:rsidR="00F10DD7">
        <w:t>Cloud</w:t>
      </w:r>
      <w:proofErr w:type="spellEnd"/>
      <w:r w:rsidR="00F10DD7">
        <w:t xml:space="preserve"> felület</w:t>
      </w:r>
    </w:p>
    <w:sectPr w:rsidR="00F10DD7" w:rsidRPr="00F10DD7" w:rsidSect="00D23BFC">
      <w:headerReference w:type="even" r:id="rId52"/>
      <w:footerReference w:type="default" r:id="rId53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DCB533" w14:textId="77777777" w:rsidR="00761A6E" w:rsidRDefault="00761A6E">
      <w:r>
        <w:separator/>
      </w:r>
    </w:p>
  </w:endnote>
  <w:endnote w:type="continuationSeparator" w:id="0">
    <w:p w14:paraId="09E61FE3" w14:textId="77777777" w:rsidR="00761A6E" w:rsidRDefault="00761A6E">
      <w:r>
        <w:continuationSeparator/>
      </w:r>
    </w:p>
  </w:endnote>
  <w:endnote w:type="continuationNotice" w:id="1">
    <w:p w14:paraId="37C1EBC1" w14:textId="77777777" w:rsidR="00761A6E" w:rsidRDefault="00761A6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6ACE6" w14:textId="77777777" w:rsidR="009B2EED" w:rsidRDefault="009B2EE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7C728" w14:textId="77777777" w:rsidR="009B2EED" w:rsidRDefault="009B2EE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3E2ECB">
      <w:rPr>
        <w:rStyle w:val="Oldalszm"/>
        <w:noProof/>
      </w:rPr>
      <w:t>27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C7C767" w14:textId="77777777" w:rsidR="00761A6E" w:rsidRDefault="00761A6E">
      <w:r>
        <w:separator/>
      </w:r>
    </w:p>
  </w:footnote>
  <w:footnote w:type="continuationSeparator" w:id="0">
    <w:p w14:paraId="558FF7FC" w14:textId="77777777" w:rsidR="00761A6E" w:rsidRDefault="00761A6E">
      <w:r>
        <w:continuationSeparator/>
      </w:r>
    </w:p>
  </w:footnote>
  <w:footnote w:type="continuationNotice" w:id="1">
    <w:p w14:paraId="3ED7AF28" w14:textId="77777777" w:rsidR="00761A6E" w:rsidRDefault="00761A6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6DC4B" w14:textId="77777777" w:rsidR="009B2EED" w:rsidRDefault="009B2EED"/>
  <w:p w14:paraId="2C6DFBBE" w14:textId="77777777" w:rsidR="009B2EED" w:rsidRDefault="009B2EED"/>
  <w:p w14:paraId="125F8157" w14:textId="77777777" w:rsidR="009B2EED" w:rsidRDefault="009B2E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62A82658"/>
    <w:lvl w:ilvl="0" w:tplc="530C8C78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5EE0508"/>
    <w:multiLevelType w:val="multilevel"/>
    <w:tmpl w:val="418E4214"/>
    <w:numStyleLink w:val="tmutatszmozottlista"/>
  </w:abstractNum>
  <w:abstractNum w:abstractNumId="14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99C3B84"/>
    <w:multiLevelType w:val="multilevel"/>
    <w:tmpl w:val="C3565810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6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429743235">
    <w:abstractNumId w:val="10"/>
  </w:num>
  <w:num w:numId="2" w16cid:durableId="684940719">
    <w:abstractNumId w:val="25"/>
  </w:num>
  <w:num w:numId="3" w16cid:durableId="755830951">
    <w:abstractNumId w:val="14"/>
  </w:num>
  <w:num w:numId="4" w16cid:durableId="1564948798">
    <w:abstractNumId w:val="20"/>
  </w:num>
  <w:num w:numId="5" w16cid:durableId="890581722">
    <w:abstractNumId w:val="21"/>
  </w:num>
  <w:num w:numId="6" w16cid:durableId="1490366699">
    <w:abstractNumId w:val="22"/>
  </w:num>
  <w:num w:numId="7" w16cid:durableId="279457312">
    <w:abstractNumId w:val="17"/>
  </w:num>
  <w:num w:numId="8" w16cid:durableId="357775144">
    <w:abstractNumId w:val="13"/>
  </w:num>
  <w:num w:numId="9" w16cid:durableId="1362971368">
    <w:abstractNumId w:val="18"/>
  </w:num>
  <w:num w:numId="10" w16cid:durableId="198671224">
    <w:abstractNumId w:val="26"/>
  </w:num>
  <w:num w:numId="11" w16cid:durableId="2058816965">
    <w:abstractNumId w:val="19"/>
  </w:num>
  <w:num w:numId="12" w16cid:durableId="1878859575">
    <w:abstractNumId w:val="24"/>
  </w:num>
  <w:num w:numId="13" w16cid:durableId="445273720">
    <w:abstractNumId w:val="9"/>
  </w:num>
  <w:num w:numId="14" w16cid:durableId="932864230">
    <w:abstractNumId w:val="7"/>
  </w:num>
  <w:num w:numId="15" w16cid:durableId="2131588389">
    <w:abstractNumId w:val="6"/>
  </w:num>
  <w:num w:numId="16" w16cid:durableId="663900078">
    <w:abstractNumId w:val="5"/>
  </w:num>
  <w:num w:numId="17" w16cid:durableId="217396943">
    <w:abstractNumId w:val="4"/>
  </w:num>
  <w:num w:numId="18" w16cid:durableId="191114814">
    <w:abstractNumId w:val="8"/>
  </w:num>
  <w:num w:numId="19" w16cid:durableId="233708713">
    <w:abstractNumId w:val="3"/>
  </w:num>
  <w:num w:numId="20" w16cid:durableId="1469973315">
    <w:abstractNumId w:val="2"/>
  </w:num>
  <w:num w:numId="21" w16cid:durableId="1583640420">
    <w:abstractNumId w:val="1"/>
  </w:num>
  <w:num w:numId="22" w16cid:durableId="1917477314">
    <w:abstractNumId w:val="0"/>
  </w:num>
  <w:num w:numId="23" w16cid:durableId="557471692">
    <w:abstractNumId w:val="11"/>
  </w:num>
  <w:num w:numId="24" w16cid:durableId="569312856">
    <w:abstractNumId w:val="16"/>
  </w:num>
  <w:num w:numId="25" w16cid:durableId="1524517748">
    <w:abstractNumId w:val="12"/>
  </w:num>
  <w:num w:numId="26" w16cid:durableId="1222714051">
    <w:abstractNumId w:val="15"/>
  </w:num>
  <w:num w:numId="27" w16cid:durableId="1963030671">
    <w:abstractNumId w:val="2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AA"/>
    <w:rsid w:val="000000FE"/>
    <w:rsid w:val="00001315"/>
    <w:rsid w:val="00001F5C"/>
    <w:rsid w:val="000062F4"/>
    <w:rsid w:val="00006A43"/>
    <w:rsid w:val="0000707C"/>
    <w:rsid w:val="0000746F"/>
    <w:rsid w:val="00007602"/>
    <w:rsid w:val="000108CA"/>
    <w:rsid w:val="000111E7"/>
    <w:rsid w:val="0001192F"/>
    <w:rsid w:val="000147C4"/>
    <w:rsid w:val="00014ED4"/>
    <w:rsid w:val="00015972"/>
    <w:rsid w:val="000179E7"/>
    <w:rsid w:val="00021AD6"/>
    <w:rsid w:val="00022632"/>
    <w:rsid w:val="000226A8"/>
    <w:rsid w:val="0002332E"/>
    <w:rsid w:val="000239D6"/>
    <w:rsid w:val="000243A1"/>
    <w:rsid w:val="000247EC"/>
    <w:rsid w:val="0002678D"/>
    <w:rsid w:val="0003052E"/>
    <w:rsid w:val="00030938"/>
    <w:rsid w:val="00032C96"/>
    <w:rsid w:val="0003623B"/>
    <w:rsid w:val="000374FD"/>
    <w:rsid w:val="000407B7"/>
    <w:rsid w:val="00042BDF"/>
    <w:rsid w:val="000461A5"/>
    <w:rsid w:val="0004631C"/>
    <w:rsid w:val="00047498"/>
    <w:rsid w:val="000475F4"/>
    <w:rsid w:val="00047B49"/>
    <w:rsid w:val="00050766"/>
    <w:rsid w:val="00051C39"/>
    <w:rsid w:val="00053021"/>
    <w:rsid w:val="000549C1"/>
    <w:rsid w:val="00056261"/>
    <w:rsid w:val="00057762"/>
    <w:rsid w:val="00060853"/>
    <w:rsid w:val="00061852"/>
    <w:rsid w:val="000618E5"/>
    <w:rsid w:val="000664D0"/>
    <w:rsid w:val="00066D23"/>
    <w:rsid w:val="00066EE6"/>
    <w:rsid w:val="000672E4"/>
    <w:rsid w:val="00067D2C"/>
    <w:rsid w:val="000729AB"/>
    <w:rsid w:val="00073BB1"/>
    <w:rsid w:val="00073F29"/>
    <w:rsid w:val="00073F2B"/>
    <w:rsid w:val="000750E3"/>
    <w:rsid w:val="000751A1"/>
    <w:rsid w:val="000754CD"/>
    <w:rsid w:val="000758BE"/>
    <w:rsid w:val="000759F3"/>
    <w:rsid w:val="0007703F"/>
    <w:rsid w:val="00077581"/>
    <w:rsid w:val="000775E8"/>
    <w:rsid w:val="0008029D"/>
    <w:rsid w:val="000805C6"/>
    <w:rsid w:val="00082935"/>
    <w:rsid w:val="00082E10"/>
    <w:rsid w:val="00082F44"/>
    <w:rsid w:val="00083995"/>
    <w:rsid w:val="00083AFC"/>
    <w:rsid w:val="00084DCA"/>
    <w:rsid w:val="000857C4"/>
    <w:rsid w:val="000868B0"/>
    <w:rsid w:val="00086C1F"/>
    <w:rsid w:val="00087013"/>
    <w:rsid w:val="0008747C"/>
    <w:rsid w:val="000906FA"/>
    <w:rsid w:val="00093AB4"/>
    <w:rsid w:val="00095100"/>
    <w:rsid w:val="000A003A"/>
    <w:rsid w:val="000A0894"/>
    <w:rsid w:val="000A184A"/>
    <w:rsid w:val="000A296C"/>
    <w:rsid w:val="000A2A37"/>
    <w:rsid w:val="000A3186"/>
    <w:rsid w:val="000A3449"/>
    <w:rsid w:val="000A3B32"/>
    <w:rsid w:val="000A4586"/>
    <w:rsid w:val="000A7483"/>
    <w:rsid w:val="000A7575"/>
    <w:rsid w:val="000A795A"/>
    <w:rsid w:val="000A7A5F"/>
    <w:rsid w:val="000B00F9"/>
    <w:rsid w:val="000B1097"/>
    <w:rsid w:val="000B1ECB"/>
    <w:rsid w:val="000B2860"/>
    <w:rsid w:val="000B4DA3"/>
    <w:rsid w:val="000B53E0"/>
    <w:rsid w:val="000B5BEE"/>
    <w:rsid w:val="000B6D2B"/>
    <w:rsid w:val="000B708D"/>
    <w:rsid w:val="000C0586"/>
    <w:rsid w:val="000C1ED2"/>
    <w:rsid w:val="000C1F96"/>
    <w:rsid w:val="000C21C1"/>
    <w:rsid w:val="000C2F86"/>
    <w:rsid w:val="000C3405"/>
    <w:rsid w:val="000C3A8F"/>
    <w:rsid w:val="000C3F94"/>
    <w:rsid w:val="000C4020"/>
    <w:rsid w:val="000C454E"/>
    <w:rsid w:val="000C5E85"/>
    <w:rsid w:val="000C7B33"/>
    <w:rsid w:val="000D0263"/>
    <w:rsid w:val="000D069B"/>
    <w:rsid w:val="000D0D9E"/>
    <w:rsid w:val="000D1190"/>
    <w:rsid w:val="000D1537"/>
    <w:rsid w:val="000D1B89"/>
    <w:rsid w:val="000D2075"/>
    <w:rsid w:val="000D3F56"/>
    <w:rsid w:val="000D441B"/>
    <w:rsid w:val="000D4AF5"/>
    <w:rsid w:val="000D5D9F"/>
    <w:rsid w:val="000E06E1"/>
    <w:rsid w:val="000E0CC3"/>
    <w:rsid w:val="000E20CD"/>
    <w:rsid w:val="000E231E"/>
    <w:rsid w:val="000E2D51"/>
    <w:rsid w:val="000E3EF0"/>
    <w:rsid w:val="000E6B33"/>
    <w:rsid w:val="000F103D"/>
    <w:rsid w:val="000F23F3"/>
    <w:rsid w:val="000F33B2"/>
    <w:rsid w:val="000F3EA7"/>
    <w:rsid w:val="000F474E"/>
    <w:rsid w:val="000F4BAD"/>
    <w:rsid w:val="000F4F40"/>
    <w:rsid w:val="000F60AF"/>
    <w:rsid w:val="000F6C54"/>
    <w:rsid w:val="000F6FD5"/>
    <w:rsid w:val="000F74FE"/>
    <w:rsid w:val="0010046E"/>
    <w:rsid w:val="00101C74"/>
    <w:rsid w:val="001031E1"/>
    <w:rsid w:val="00103421"/>
    <w:rsid w:val="001036ED"/>
    <w:rsid w:val="00104488"/>
    <w:rsid w:val="00104C05"/>
    <w:rsid w:val="00104C11"/>
    <w:rsid w:val="00105C34"/>
    <w:rsid w:val="001066EA"/>
    <w:rsid w:val="001067DA"/>
    <w:rsid w:val="00106AC0"/>
    <w:rsid w:val="001079DE"/>
    <w:rsid w:val="00110AFB"/>
    <w:rsid w:val="00111B3C"/>
    <w:rsid w:val="001134F1"/>
    <w:rsid w:val="0011671B"/>
    <w:rsid w:val="00120C0C"/>
    <w:rsid w:val="00121AD6"/>
    <w:rsid w:val="001234B2"/>
    <w:rsid w:val="00126637"/>
    <w:rsid w:val="0012663C"/>
    <w:rsid w:val="00126F0B"/>
    <w:rsid w:val="00127357"/>
    <w:rsid w:val="00127CBA"/>
    <w:rsid w:val="0013076D"/>
    <w:rsid w:val="00131089"/>
    <w:rsid w:val="001310CC"/>
    <w:rsid w:val="00131CB7"/>
    <w:rsid w:val="001328F0"/>
    <w:rsid w:val="0013373F"/>
    <w:rsid w:val="00133EED"/>
    <w:rsid w:val="00134F19"/>
    <w:rsid w:val="00134F4E"/>
    <w:rsid w:val="001367E4"/>
    <w:rsid w:val="0014000C"/>
    <w:rsid w:val="00140C77"/>
    <w:rsid w:val="00142FED"/>
    <w:rsid w:val="001431A7"/>
    <w:rsid w:val="001460AA"/>
    <w:rsid w:val="00150A02"/>
    <w:rsid w:val="001522F2"/>
    <w:rsid w:val="00152492"/>
    <w:rsid w:val="00153800"/>
    <w:rsid w:val="00153D07"/>
    <w:rsid w:val="00154D09"/>
    <w:rsid w:val="00156E4B"/>
    <w:rsid w:val="001613AA"/>
    <w:rsid w:val="00162CF4"/>
    <w:rsid w:val="0016329B"/>
    <w:rsid w:val="0016551C"/>
    <w:rsid w:val="00167622"/>
    <w:rsid w:val="00167724"/>
    <w:rsid w:val="00171054"/>
    <w:rsid w:val="0017201E"/>
    <w:rsid w:val="00172F86"/>
    <w:rsid w:val="00173208"/>
    <w:rsid w:val="00173477"/>
    <w:rsid w:val="001755E4"/>
    <w:rsid w:val="00177D1A"/>
    <w:rsid w:val="00177E1C"/>
    <w:rsid w:val="00181EF0"/>
    <w:rsid w:val="00186933"/>
    <w:rsid w:val="00187809"/>
    <w:rsid w:val="00191403"/>
    <w:rsid w:val="00192164"/>
    <w:rsid w:val="0019318F"/>
    <w:rsid w:val="001932F5"/>
    <w:rsid w:val="0019483D"/>
    <w:rsid w:val="00194CD7"/>
    <w:rsid w:val="00194D6C"/>
    <w:rsid w:val="00195853"/>
    <w:rsid w:val="001963A9"/>
    <w:rsid w:val="0019697B"/>
    <w:rsid w:val="0019749F"/>
    <w:rsid w:val="001A032D"/>
    <w:rsid w:val="001A042D"/>
    <w:rsid w:val="001A0778"/>
    <w:rsid w:val="001A1251"/>
    <w:rsid w:val="001A20B9"/>
    <w:rsid w:val="001A38F6"/>
    <w:rsid w:val="001A45F0"/>
    <w:rsid w:val="001A57BC"/>
    <w:rsid w:val="001A7275"/>
    <w:rsid w:val="001A72BD"/>
    <w:rsid w:val="001A73C9"/>
    <w:rsid w:val="001A7410"/>
    <w:rsid w:val="001B00D7"/>
    <w:rsid w:val="001B0AF8"/>
    <w:rsid w:val="001B36F2"/>
    <w:rsid w:val="001B3EB7"/>
    <w:rsid w:val="001B4B0F"/>
    <w:rsid w:val="001B6378"/>
    <w:rsid w:val="001C16F3"/>
    <w:rsid w:val="001C5047"/>
    <w:rsid w:val="001C5804"/>
    <w:rsid w:val="001C5C04"/>
    <w:rsid w:val="001C61E4"/>
    <w:rsid w:val="001C636C"/>
    <w:rsid w:val="001D085A"/>
    <w:rsid w:val="001D1D62"/>
    <w:rsid w:val="001D1D83"/>
    <w:rsid w:val="001D219C"/>
    <w:rsid w:val="001D2B46"/>
    <w:rsid w:val="001D2B65"/>
    <w:rsid w:val="001D33F1"/>
    <w:rsid w:val="001D370D"/>
    <w:rsid w:val="001D3A0C"/>
    <w:rsid w:val="001D48C9"/>
    <w:rsid w:val="001D5462"/>
    <w:rsid w:val="001D6C01"/>
    <w:rsid w:val="001D7131"/>
    <w:rsid w:val="001D7372"/>
    <w:rsid w:val="001E015C"/>
    <w:rsid w:val="001E2379"/>
    <w:rsid w:val="001E3293"/>
    <w:rsid w:val="001E4344"/>
    <w:rsid w:val="001E511D"/>
    <w:rsid w:val="001E58AE"/>
    <w:rsid w:val="001E5988"/>
    <w:rsid w:val="001E63CD"/>
    <w:rsid w:val="001E7042"/>
    <w:rsid w:val="001E7466"/>
    <w:rsid w:val="001F152D"/>
    <w:rsid w:val="001F17AB"/>
    <w:rsid w:val="001F2EDA"/>
    <w:rsid w:val="001F36F4"/>
    <w:rsid w:val="001F3ADE"/>
    <w:rsid w:val="001F421E"/>
    <w:rsid w:val="001F6A49"/>
    <w:rsid w:val="001F6BA2"/>
    <w:rsid w:val="001F7A8B"/>
    <w:rsid w:val="0020068C"/>
    <w:rsid w:val="002027A7"/>
    <w:rsid w:val="00203E00"/>
    <w:rsid w:val="002048A8"/>
    <w:rsid w:val="002049F1"/>
    <w:rsid w:val="002055CE"/>
    <w:rsid w:val="00205B5A"/>
    <w:rsid w:val="0021023C"/>
    <w:rsid w:val="002102C3"/>
    <w:rsid w:val="00210DC2"/>
    <w:rsid w:val="002114F2"/>
    <w:rsid w:val="002117C0"/>
    <w:rsid w:val="0021183B"/>
    <w:rsid w:val="00211D57"/>
    <w:rsid w:val="00211FA7"/>
    <w:rsid w:val="00212C67"/>
    <w:rsid w:val="0021383E"/>
    <w:rsid w:val="002152B3"/>
    <w:rsid w:val="0021564E"/>
    <w:rsid w:val="00215EEE"/>
    <w:rsid w:val="002163B5"/>
    <w:rsid w:val="00217339"/>
    <w:rsid w:val="00217600"/>
    <w:rsid w:val="0022124D"/>
    <w:rsid w:val="00221E82"/>
    <w:rsid w:val="00223108"/>
    <w:rsid w:val="00225EBC"/>
    <w:rsid w:val="00225F65"/>
    <w:rsid w:val="002264BE"/>
    <w:rsid w:val="00227347"/>
    <w:rsid w:val="00232299"/>
    <w:rsid w:val="0023268F"/>
    <w:rsid w:val="00233CED"/>
    <w:rsid w:val="002349C2"/>
    <w:rsid w:val="0023501D"/>
    <w:rsid w:val="00235223"/>
    <w:rsid w:val="0023613E"/>
    <w:rsid w:val="00236E79"/>
    <w:rsid w:val="002376B3"/>
    <w:rsid w:val="002376D9"/>
    <w:rsid w:val="00237735"/>
    <w:rsid w:val="00240175"/>
    <w:rsid w:val="002404A7"/>
    <w:rsid w:val="00241835"/>
    <w:rsid w:val="00246081"/>
    <w:rsid w:val="00246311"/>
    <w:rsid w:val="00247276"/>
    <w:rsid w:val="002474BE"/>
    <w:rsid w:val="00251577"/>
    <w:rsid w:val="00251678"/>
    <w:rsid w:val="002517C0"/>
    <w:rsid w:val="002537FB"/>
    <w:rsid w:val="0025467F"/>
    <w:rsid w:val="00255196"/>
    <w:rsid w:val="00255357"/>
    <w:rsid w:val="002557F3"/>
    <w:rsid w:val="00255D52"/>
    <w:rsid w:val="00256049"/>
    <w:rsid w:val="00256298"/>
    <w:rsid w:val="0025728B"/>
    <w:rsid w:val="002601D4"/>
    <w:rsid w:val="0026277B"/>
    <w:rsid w:val="002629A8"/>
    <w:rsid w:val="00262A05"/>
    <w:rsid w:val="00262D48"/>
    <w:rsid w:val="0026308F"/>
    <w:rsid w:val="00263B11"/>
    <w:rsid w:val="0026615A"/>
    <w:rsid w:val="00266CF6"/>
    <w:rsid w:val="002674BF"/>
    <w:rsid w:val="00267677"/>
    <w:rsid w:val="00267A47"/>
    <w:rsid w:val="00270388"/>
    <w:rsid w:val="0027062F"/>
    <w:rsid w:val="002714A0"/>
    <w:rsid w:val="002724C4"/>
    <w:rsid w:val="00273120"/>
    <w:rsid w:val="00274CF9"/>
    <w:rsid w:val="002754F8"/>
    <w:rsid w:val="00276A70"/>
    <w:rsid w:val="00282536"/>
    <w:rsid w:val="00283C25"/>
    <w:rsid w:val="00283FED"/>
    <w:rsid w:val="002841A3"/>
    <w:rsid w:val="002841F9"/>
    <w:rsid w:val="00284FD7"/>
    <w:rsid w:val="0028639F"/>
    <w:rsid w:val="0029042F"/>
    <w:rsid w:val="002906D4"/>
    <w:rsid w:val="00290EBB"/>
    <w:rsid w:val="00290EE7"/>
    <w:rsid w:val="00290FD2"/>
    <w:rsid w:val="002912A1"/>
    <w:rsid w:val="00291CD2"/>
    <w:rsid w:val="002933D4"/>
    <w:rsid w:val="00293420"/>
    <w:rsid w:val="002942F9"/>
    <w:rsid w:val="00294EAD"/>
    <w:rsid w:val="00295052"/>
    <w:rsid w:val="0029686D"/>
    <w:rsid w:val="00297697"/>
    <w:rsid w:val="00297ABC"/>
    <w:rsid w:val="002A1B79"/>
    <w:rsid w:val="002A40B8"/>
    <w:rsid w:val="002A4D76"/>
    <w:rsid w:val="002A5075"/>
    <w:rsid w:val="002A5B2A"/>
    <w:rsid w:val="002A71F4"/>
    <w:rsid w:val="002A74A2"/>
    <w:rsid w:val="002B0E69"/>
    <w:rsid w:val="002B1909"/>
    <w:rsid w:val="002B2BCB"/>
    <w:rsid w:val="002B45A3"/>
    <w:rsid w:val="002B5F7A"/>
    <w:rsid w:val="002B666C"/>
    <w:rsid w:val="002B71CD"/>
    <w:rsid w:val="002C1A09"/>
    <w:rsid w:val="002C1EED"/>
    <w:rsid w:val="002C2131"/>
    <w:rsid w:val="002C24CC"/>
    <w:rsid w:val="002C33FD"/>
    <w:rsid w:val="002C3534"/>
    <w:rsid w:val="002C6617"/>
    <w:rsid w:val="002C6678"/>
    <w:rsid w:val="002C6798"/>
    <w:rsid w:val="002C697E"/>
    <w:rsid w:val="002C7C62"/>
    <w:rsid w:val="002D0392"/>
    <w:rsid w:val="002D0621"/>
    <w:rsid w:val="002D2560"/>
    <w:rsid w:val="002D2C06"/>
    <w:rsid w:val="002D2D93"/>
    <w:rsid w:val="002D3031"/>
    <w:rsid w:val="002D423A"/>
    <w:rsid w:val="002D4CE2"/>
    <w:rsid w:val="002D55E5"/>
    <w:rsid w:val="002D6BCD"/>
    <w:rsid w:val="002D6D89"/>
    <w:rsid w:val="002D7070"/>
    <w:rsid w:val="002D7DA9"/>
    <w:rsid w:val="002E022F"/>
    <w:rsid w:val="002E0564"/>
    <w:rsid w:val="002E132A"/>
    <w:rsid w:val="002E176E"/>
    <w:rsid w:val="002E1D2A"/>
    <w:rsid w:val="002E3A2E"/>
    <w:rsid w:val="002E44EF"/>
    <w:rsid w:val="002E612B"/>
    <w:rsid w:val="002E7A99"/>
    <w:rsid w:val="002F03A3"/>
    <w:rsid w:val="002F0EB7"/>
    <w:rsid w:val="002F4066"/>
    <w:rsid w:val="002F407C"/>
    <w:rsid w:val="002F469E"/>
    <w:rsid w:val="002F5C94"/>
    <w:rsid w:val="002F7F34"/>
    <w:rsid w:val="00300118"/>
    <w:rsid w:val="00300267"/>
    <w:rsid w:val="00301B3A"/>
    <w:rsid w:val="00302602"/>
    <w:rsid w:val="0030264E"/>
    <w:rsid w:val="00302A96"/>
    <w:rsid w:val="00302BB3"/>
    <w:rsid w:val="00303E03"/>
    <w:rsid w:val="00303E77"/>
    <w:rsid w:val="00304E7C"/>
    <w:rsid w:val="0030545B"/>
    <w:rsid w:val="00305E08"/>
    <w:rsid w:val="00306FC5"/>
    <w:rsid w:val="00307EB9"/>
    <w:rsid w:val="00312A6D"/>
    <w:rsid w:val="00313013"/>
    <w:rsid w:val="0031333F"/>
    <w:rsid w:val="00314485"/>
    <w:rsid w:val="003146DF"/>
    <w:rsid w:val="00314F0E"/>
    <w:rsid w:val="00315E78"/>
    <w:rsid w:val="00317307"/>
    <w:rsid w:val="0032034E"/>
    <w:rsid w:val="0032200A"/>
    <w:rsid w:val="003231CA"/>
    <w:rsid w:val="00323399"/>
    <w:rsid w:val="0032400D"/>
    <w:rsid w:val="0032465E"/>
    <w:rsid w:val="0032750A"/>
    <w:rsid w:val="00330994"/>
    <w:rsid w:val="00332E15"/>
    <w:rsid w:val="00332E89"/>
    <w:rsid w:val="003335B4"/>
    <w:rsid w:val="00334641"/>
    <w:rsid w:val="00335CB5"/>
    <w:rsid w:val="0034134D"/>
    <w:rsid w:val="0034271E"/>
    <w:rsid w:val="003429B4"/>
    <w:rsid w:val="00344E1F"/>
    <w:rsid w:val="0034534B"/>
    <w:rsid w:val="00347918"/>
    <w:rsid w:val="00347CDC"/>
    <w:rsid w:val="003500D5"/>
    <w:rsid w:val="0035062E"/>
    <w:rsid w:val="00350AEC"/>
    <w:rsid w:val="003511BA"/>
    <w:rsid w:val="00351A54"/>
    <w:rsid w:val="00354FC9"/>
    <w:rsid w:val="0035501B"/>
    <w:rsid w:val="00355611"/>
    <w:rsid w:val="003568DE"/>
    <w:rsid w:val="0035787C"/>
    <w:rsid w:val="003601B5"/>
    <w:rsid w:val="00361FDC"/>
    <w:rsid w:val="00362B42"/>
    <w:rsid w:val="00362F87"/>
    <w:rsid w:val="00363A3A"/>
    <w:rsid w:val="00363CEB"/>
    <w:rsid w:val="0036400C"/>
    <w:rsid w:val="00364261"/>
    <w:rsid w:val="00366867"/>
    <w:rsid w:val="0037051C"/>
    <w:rsid w:val="003705C7"/>
    <w:rsid w:val="00371B2D"/>
    <w:rsid w:val="00372B87"/>
    <w:rsid w:val="0037381F"/>
    <w:rsid w:val="003742EC"/>
    <w:rsid w:val="0037652C"/>
    <w:rsid w:val="00376F1E"/>
    <w:rsid w:val="00381345"/>
    <w:rsid w:val="00382B11"/>
    <w:rsid w:val="00382F41"/>
    <w:rsid w:val="00383290"/>
    <w:rsid w:val="00383CDC"/>
    <w:rsid w:val="003840E1"/>
    <w:rsid w:val="00385E8B"/>
    <w:rsid w:val="00385F4C"/>
    <w:rsid w:val="00386152"/>
    <w:rsid w:val="003865B4"/>
    <w:rsid w:val="003866E4"/>
    <w:rsid w:val="003869EF"/>
    <w:rsid w:val="00387627"/>
    <w:rsid w:val="00391552"/>
    <w:rsid w:val="003928B4"/>
    <w:rsid w:val="003929D4"/>
    <w:rsid w:val="00393AEB"/>
    <w:rsid w:val="00394489"/>
    <w:rsid w:val="00395086"/>
    <w:rsid w:val="003A1AEC"/>
    <w:rsid w:val="003A20AB"/>
    <w:rsid w:val="003A4CDB"/>
    <w:rsid w:val="003A5E08"/>
    <w:rsid w:val="003A62ED"/>
    <w:rsid w:val="003A7C44"/>
    <w:rsid w:val="003B0009"/>
    <w:rsid w:val="003B00F7"/>
    <w:rsid w:val="003B056A"/>
    <w:rsid w:val="003B0E27"/>
    <w:rsid w:val="003B18BC"/>
    <w:rsid w:val="003B1B74"/>
    <w:rsid w:val="003B2C09"/>
    <w:rsid w:val="003B4531"/>
    <w:rsid w:val="003B4D9F"/>
    <w:rsid w:val="003B545E"/>
    <w:rsid w:val="003B54F4"/>
    <w:rsid w:val="003B77D0"/>
    <w:rsid w:val="003C005F"/>
    <w:rsid w:val="003C1079"/>
    <w:rsid w:val="003C10BB"/>
    <w:rsid w:val="003C2A94"/>
    <w:rsid w:val="003C3107"/>
    <w:rsid w:val="003C35D5"/>
    <w:rsid w:val="003C369D"/>
    <w:rsid w:val="003C36B7"/>
    <w:rsid w:val="003C3B98"/>
    <w:rsid w:val="003C4685"/>
    <w:rsid w:val="003C63A1"/>
    <w:rsid w:val="003C75B6"/>
    <w:rsid w:val="003C76ED"/>
    <w:rsid w:val="003D0F2B"/>
    <w:rsid w:val="003D13F1"/>
    <w:rsid w:val="003D1F7D"/>
    <w:rsid w:val="003D236F"/>
    <w:rsid w:val="003D254B"/>
    <w:rsid w:val="003D49F0"/>
    <w:rsid w:val="003D4EDA"/>
    <w:rsid w:val="003D63E1"/>
    <w:rsid w:val="003D74EC"/>
    <w:rsid w:val="003E1070"/>
    <w:rsid w:val="003E1B69"/>
    <w:rsid w:val="003E2102"/>
    <w:rsid w:val="003E2766"/>
    <w:rsid w:val="003E2ECB"/>
    <w:rsid w:val="003E4022"/>
    <w:rsid w:val="003E5DFD"/>
    <w:rsid w:val="003E603A"/>
    <w:rsid w:val="003E6E39"/>
    <w:rsid w:val="003E70B1"/>
    <w:rsid w:val="003E76D4"/>
    <w:rsid w:val="003E7BAE"/>
    <w:rsid w:val="003E7BD5"/>
    <w:rsid w:val="003F3F59"/>
    <w:rsid w:val="003F4FDB"/>
    <w:rsid w:val="003F5425"/>
    <w:rsid w:val="003F60E3"/>
    <w:rsid w:val="003F62A4"/>
    <w:rsid w:val="003F6F8C"/>
    <w:rsid w:val="003F780D"/>
    <w:rsid w:val="00400422"/>
    <w:rsid w:val="00404BEF"/>
    <w:rsid w:val="00406BF4"/>
    <w:rsid w:val="0041002B"/>
    <w:rsid w:val="00410924"/>
    <w:rsid w:val="00414ABA"/>
    <w:rsid w:val="0041511A"/>
    <w:rsid w:val="004155A0"/>
    <w:rsid w:val="0041578C"/>
    <w:rsid w:val="00415A41"/>
    <w:rsid w:val="00416BC0"/>
    <w:rsid w:val="00422BE7"/>
    <w:rsid w:val="00424904"/>
    <w:rsid w:val="00426D18"/>
    <w:rsid w:val="00432E13"/>
    <w:rsid w:val="0043771C"/>
    <w:rsid w:val="0044183E"/>
    <w:rsid w:val="00442B28"/>
    <w:rsid w:val="00443DB1"/>
    <w:rsid w:val="004444AC"/>
    <w:rsid w:val="00445E6F"/>
    <w:rsid w:val="004475DC"/>
    <w:rsid w:val="00452F28"/>
    <w:rsid w:val="004532B4"/>
    <w:rsid w:val="00454169"/>
    <w:rsid w:val="0045457F"/>
    <w:rsid w:val="0045559F"/>
    <w:rsid w:val="00456B24"/>
    <w:rsid w:val="00457CBE"/>
    <w:rsid w:val="00461093"/>
    <w:rsid w:val="004632E0"/>
    <w:rsid w:val="00463BC0"/>
    <w:rsid w:val="004644DD"/>
    <w:rsid w:val="0046678D"/>
    <w:rsid w:val="00467CCC"/>
    <w:rsid w:val="004717EE"/>
    <w:rsid w:val="00471D5A"/>
    <w:rsid w:val="00472754"/>
    <w:rsid w:val="0047276A"/>
    <w:rsid w:val="004732FA"/>
    <w:rsid w:val="0047476C"/>
    <w:rsid w:val="00474908"/>
    <w:rsid w:val="004773A7"/>
    <w:rsid w:val="00477424"/>
    <w:rsid w:val="00477D46"/>
    <w:rsid w:val="00477EE4"/>
    <w:rsid w:val="00480CD6"/>
    <w:rsid w:val="00480EB4"/>
    <w:rsid w:val="00481B31"/>
    <w:rsid w:val="004823D7"/>
    <w:rsid w:val="0048268E"/>
    <w:rsid w:val="00483234"/>
    <w:rsid w:val="0048395A"/>
    <w:rsid w:val="004848BE"/>
    <w:rsid w:val="004851C7"/>
    <w:rsid w:val="004852E7"/>
    <w:rsid w:val="00485A9F"/>
    <w:rsid w:val="00485F1C"/>
    <w:rsid w:val="0048784F"/>
    <w:rsid w:val="00491D1C"/>
    <w:rsid w:val="00492C28"/>
    <w:rsid w:val="0049358C"/>
    <w:rsid w:val="00495C56"/>
    <w:rsid w:val="004963F6"/>
    <w:rsid w:val="004A292D"/>
    <w:rsid w:val="004A3197"/>
    <w:rsid w:val="004A39C0"/>
    <w:rsid w:val="004A42CE"/>
    <w:rsid w:val="004B03C0"/>
    <w:rsid w:val="004B0E87"/>
    <w:rsid w:val="004B194F"/>
    <w:rsid w:val="004B1AEB"/>
    <w:rsid w:val="004B24FC"/>
    <w:rsid w:val="004B3B03"/>
    <w:rsid w:val="004B5CB3"/>
    <w:rsid w:val="004B799D"/>
    <w:rsid w:val="004C14B5"/>
    <w:rsid w:val="004C2885"/>
    <w:rsid w:val="004C31D2"/>
    <w:rsid w:val="004C4B6C"/>
    <w:rsid w:val="004C4C65"/>
    <w:rsid w:val="004C5DFD"/>
    <w:rsid w:val="004C610C"/>
    <w:rsid w:val="004C70FC"/>
    <w:rsid w:val="004C7785"/>
    <w:rsid w:val="004D0902"/>
    <w:rsid w:val="004D1414"/>
    <w:rsid w:val="004D25B6"/>
    <w:rsid w:val="004D3A34"/>
    <w:rsid w:val="004D3B83"/>
    <w:rsid w:val="004D3F88"/>
    <w:rsid w:val="004D4FBA"/>
    <w:rsid w:val="004D510E"/>
    <w:rsid w:val="004D6626"/>
    <w:rsid w:val="004D727E"/>
    <w:rsid w:val="004E016E"/>
    <w:rsid w:val="004E11FA"/>
    <w:rsid w:val="004E318A"/>
    <w:rsid w:val="004E3198"/>
    <w:rsid w:val="004E45BF"/>
    <w:rsid w:val="004E52DE"/>
    <w:rsid w:val="004E5C7D"/>
    <w:rsid w:val="004E5D19"/>
    <w:rsid w:val="004E6927"/>
    <w:rsid w:val="004E7359"/>
    <w:rsid w:val="004E736A"/>
    <w:rsid w:val="004F01A0"/>
    <w:rsid w:val="004F01D1"/>
    <w:rsid w:val="004F23A0"/>
    <w:rsid w:val="004F5318"/>
    <w:rsid w:val="004F5EB4"/>
    <w:rsid w:val="004F69B4"/>
    <w:rsid w:val="004F72F4"/>
    <w:rsid w:val="00500A28"/>
    <w:rsid w:val="00502632"/>
    <w:rsid w:val="00502A30"/>
    <w:rsid w:val="005052E4"/>
    <w:rsid w:val="005139DC"/>
    <w:rsid w:val="00515B46"/>
    <w:rsid w:val="00515E07"/>
    <w:rsid w:val="0051621E"/>
    <w:rsid w:val="00517079"/>
    <w:rsid w:val="005174C1"/>
    <w:rsid w:val="00521A55"/>
    <w:rsid w:val="005221A6"/>
    <w:rsid w:val="005225A0"/>
    <w:rsid w:val="00522EBD"/>
    <w:rsid w:val="0052338C"/>
    <w:rsid w:val="0052393D"/>
    <w:rsid w:val="00523C36"/>
    <w:rsid w:val="00525772"/>
    <w:rsid w:val="00526312"/>
    <w:rsid w:val="00526A1B"/>
    <w:rsid w:val="005302FB"/>
    <w:rsid w:val="005325B2"/>
    <w:rsid w:val="00532D5F"/>
    <w:rsid w:val="005334AD"/>
    <w:rsid w:val="0053353B"/>
    <w:rsid w:val="00533D1C"/>
    <w:rsid w:val="00533DDD"/>
    <w:rsid w:val="0053419D"/>
    <w:rsid w:val="0053540C"/>
    <w:rsid w:val="005371EB"/>
    <w:rsid w:val="0053793C"/>
    <w:rsid w:val="005401E8"/>
    <w:rsid w:val="0054025D"/>
    <w:rsid w:val="00543094"/>
    <w:rsid w:val="00545D55"/>
    <w:rsid w:val="005469BA"/>
    <w:rsid w:val="005469F4"/>
    <w:rsid w:val="00547BB7"/>
    <w:rsid w:val="0055005B"/>
    <w:rsid w:val="00550AE6"/>
    <w:rsid w:val="00551617"/>
    <w:rsid w:val="00551B34"/>
    <w:rsid w:val="005524FC"/>
    <w:rsid w:val="00554405"/>
    <w:rsid w:val="00555339"/>
    <w:rsid w:val="00555380"/>
    <w:rsid w:val="00555867"/>
    <w:rsid w:val="00557033"/>
    <w:rsid w:val="0055782F"/>
    <w:rsid w:val="0056318A"/>
    <w:rsid w:val="00563944"/>
    <w:rsid w:val="00566157"/>
    <w:rsid w:val="005665D0"/>
    <w:rsid w:val="00566A0F"/>
    <w:rsid w:val="00566BE8"/>
    <w:rsid w:val="00566F59"/>
    <w:rsid w:val="0057078A"/>
    <w:rsid w:val="00570C16"/>
    <w:rsid w:val="00570D18"/>
    <w:rsid w:val="00572584"/>
    <w:rsid w:val="00572D1B"/>
    <w:rsid w:val="00573074"/>
    <w:rsid w:val="00573F37"/>
    <w:rsid w:val="00574928"/>
    <w:rsid w:val="00575D56"/>
    <w:rsid w:val="00576495"/>
    <w:rsid w:val="00576B95"/>
    <w:rsid w:val="00577D39"/>
    <w:rsid w:val="00577E08"/>
    <w:rsid w:val="00577E55"/>
    <w:rsid w:val="005802B1"/>
    <w:rsid w:val="005825FE"/>
    <w:rsid w:val="00582C25"/>
    <w:rsid w:val="00583962"/>
    <w:rsid w:val="005854E0"/>
    <w:rsid w:val="00587E3D"/>
    <w:rsid w:val="00591A59"/>
    <w:rsid w:val="005928C5"/>
    <w:rsid w:val="00592C61"/>
    <w:rsid w:val="00592D41"/>
    <w:rsid w:val="00594D8F"/>
    <w:rsid w:val="0059527F"/>
    <w:rsid w:val="00595430"/>
    <w:rsid w:val="00596E35"/>
    <w:rsid w:val="005975A9"/>
    <w:rsid w:val="00597676"/>
    <w:rsid w:val="00597CEE"/>
    <w:rsid w:val="005A08C3"/>
    <w:rsid w:val="005A11DC"/>
    <w:rsid w:val="005A17FE"/>
    <w:rsid w:val="005A1B8C"/>
    <w:rsid w:val="005A2CEC"/>
    <w:rsid w:val="005A3752"/>
    <w:rsid w:val="005A393D"/>
    <w:rsid w:val="005A45E5"/>
    <w:rsid w:val="005B17C6"/>
    <w:rsid w:val="005B25D3"/>
    <w:rsid w:val="005B29D4"/>
    <w:rsid w:val="005B4C1D"/>
    <w:rsid w:val="005B636E"/>
    <w:rsid w:val="005B68E0"/>
    <w:rsid w:val="005B6E75"/>
    <w:rsid w:val="005B76CD"/>
    <w:rsid w:val="005B7998"/>
    <w:rsid w:val="005C04FB"/>
    <w:rsid w:val="005C0A4B"/>
    <w:rsid w:val="005C0FFF"/>
    <w:rsid w:val="005C1A77"/>
    <w:rsid w:val="005C1D4F"/>
    <w:rsid w:val="005C1FF1"/>
    <w:rsid w:val="005C247F"/>
    <w:rsid w:val="005C26A4"/>
    <w:rsid w:val="005C2B9D"/>
    <w:rsid w:val="005C44A9"/>
    <w:rsid w:val="005C50DB"/>
    <w:rsid w:val="005C558A"/>
    <w:rsid w:val="005C6544"/>
    <w:rsid w:val="005C6622"/>
    <w:rsid w:val="005C6B80"/>
    <w:rsid w:val="005C71EE"/>
    <w:rsid w:val="005D018A"/>
    <w:rsid w:val="005D0246"/>
    <w:rsid w:val="005D05E0"/>
    <w:rsid w:val="005D1974"/>
    <w:rsid w:val="005D19EB"/>
    <w:rsid w:val="005D3443"/>
    <w:rsid w:val="005D3DE7"/>
    <w:rsid w:val="005D7AA0"/>
    <w:rsid w:val="005E01E0"/>
    <w:rsid w:val="005E0533"/>
    <w:rsid w:val="005E275C"/>
    <w:rsid w:val="005E345B"/>
    <w:rsid w:val="005E6872"/>
    <w:rsid w:val="005E6998"/>
    <w:rsid w:val="005E6C40"/>
    <w:rsid w:val="005E71D7"/>
    <w:rsid w:val="005E79F4"/>
    <w:rsid w:val="005F09B4"/>
    <w:rsid w:val="005F1197"/>
    <w:rsid w:val="005F1C91"/>
    <w:rsid w:val="005F36BB"/>
    <w:rsid w:val="005F46BE"/>
    <w:rsid w:val="005F7B83"/>
    <w:rsid w:val="00602500"/>
    <w:rsid w:val="00602CCC"/>
    <w:rsid w:val="006034C7"/>
    <w:rsid w:val="00604E1B"/>
    <w:rsid w:val="006053BD"/>
    <w:rsid w:val="00605B6A"/>
    <w:rsid w:val="00605C3D"/>
    <w:rsid w:val="00606BFC"/>
    <w:rsid w:val="006126E7"/>
    <w:rsid w:val="00614F8F"/>
    <w:rsid w:val="00615305"/>
    <w:rsid w:val="006159E3"/>
    <w:rsid w:val="00620F6A"/>
    <w:rsid w:val="0062185B"/>
    <w:rsid w:val="00623F02"/>
    <w:rsid w:val="00624295"/>
    <w:rsid w:val="00624B17"/>
    <w:rsid w:val="00625AC3"/>
    <w:rsid w:val="006303C9"/>
    <w:rsid w:val="00630A92"/>
    <w:rsid w:val="0063149A"/>
    <w:rsid w:val="006315FB"/>
    <w:rsid w:val="006316DA"/>
    <w:rsid w:val="006331A8"/>
    <w:rsid w:val="0063346E"/>
    <w:rsid w:val="00633EC3"/>
    <w:rsid w:val="0063571A"/>
    <w:rsid w:val="0063585C"/>
    <w:rsid w:val="00636020"/>
    <w:rsid w:val="00636980"/>
    <w:rsid w:val="00636B61"/>
    <w:rsid w:val="00636C8C"/>
    <w:rsid w:val="00637D29"/>
    <w:rsid w:val="00640B27"/>
    <w:rsid w:val="00640ED0"/>
    <w:rsid w:val="00641018"/>
    <w:rsid w:val="00642163"/>
    <w:rsid w:val="006435E4"/>
    <w:rsid w:val="0064473D"/>
    <w:rsid w:val="006452FF"/>
    <w:rsid w:val="006459E6"/>
    <w:rsid w:val="006459F2"/>
    <w:rsid w:val="00647659"/>
    <w:rsid w:val="00650797"/>
    <w:rsid w:val="00650C7C"/>
    <w:rsid w:val="00650CC9"/>
    <w:rsid w:val="00651452"/>
    <w:rsid w:val="00652BB5"/>
    <w:rsid w:val="00653BB1"/>
    <w:rsid w:val="006547F1"/>
    <w:rsid w:val="006549BC"/>
    <w:rsid w:val="006571A8"/>
    <w:rsid w:val="006605C0"/>
    <w:rsid w:val="00662596"/>
    <w:rsid w:val="00664247"/>
    <w:rsid w:val="00664360"/>
    <w:rsid w:val="00664A64"/>
    <w:rsid w:val="00670886"/>
    <w:rsid w:val="006721E7"/>
    <w:rsid w:val="0067231D"/>
    <w:rsid w:val="006732B5"/>
    <w:rsid w:val="00673940"/>
    <w:rsid w:val="00674B6E"/>
    <w:rsid w:val="00675281"/>
    <w:rsid w:val="00676A5A"/>
    <w:rsid w:val="00677E8D"/>
    <w:rsid w:val="0068002F"/>
    <w:rsid w:val="0068042D"/>
    <w:rsid w:val="00681339"/>
    <w:rsid w:val="00681E99"/>
    <w:rsid w:val="006842F3"/>
    <w:rsid w:val="00686EAE"/>
    <w:rsid w:val="0069167C"/>
    <w:rsid w:val="00691D0C"/>
    <w:rsid w:val="00692605"/>
    <w:rsid w:val="0069298E"/>
    <w:rsid w:val="00692A78"/>
    <w:rsid w:val="006956AD"/>
    <w:rsid w:val="0069696C"/>
    <w:rsid w:val="00697953"/>
    <w:rsid w:val="00697C84"/>
    <w:rsid w:val="006A153B"/>
    <w:rsid w:val="006A1580"/>
    <w:rsid w:val="006A1698"/>
    <w:rsid w:val="006A17E5"/>
    <w:rsid w:val="006A1B7F"/>
    <w:rsid w:val="006A289A"/>
    <w:rsid w:val="006A345A"/>
    <w:rsid w:val="006A39BC"/>
    <w:rsid w:val="006A4CF4"/>
    <w:rsid w:val="006A5760"/>
    <w:rsid w:val="006A7103"/>
    <w:rsid w:val="006A72EA"/>
    <w:rsid w:val="006A731D"/>
    <w:rsid w:val="006B06E3"/>
    <w:rsid w:val="006B0850"/>
    <w:rsid w:val="006B2052"/>
    <w:rsid w:val="006B43EF"/>
    <w:rsid w:val="006B6CD1"/>
    <w:rsid w:val="006B7AB2"/>
    <w:rsid w:val="006C03AA"/>
    <w:rsid w:val="006C0EDA"/>
    <w:rsid w:val="006C183E"/>
    <w:rsid w:val="006C3330"/>
    <w:rsid w:val="006C4E3A"/>
    <w:rsid w:val="006C514F"/>
    <w:rsid w:val="006C60C0"/>
    <w:rsid w:val="006C7BE3"/>
    <w:rsid w:val="006D00AD"/>
    <w:rsid w:val="006D0660"/>
    <w:rsid w:val="006D0C9D"/>
    <w:rsid w:val="006D0CA5"/>
    <w:rsid w:val="006D2965"/>
    <w:rsid w:val="006D2A41"/>
    <w:rsid w:val="006D338C"/>
    <w:rsid w:val="006D5216"/>
    <w:rsid w:val="006D553B"/>
    <w:rsid w:val="006E0F22"/>
    <w:rsid w:val="006E135D"/>
    <w:rsid w:val="006E233C"/>
    <w:rsid w:val="006E3115"/>
    <w:rsid w:val="006E3213"/>
    <w:rsid w:val="006E4E19"/>
    <w:rsid w:val="006E7946"/>
    <w:rsid w:val="006F2A36"/>
    <w:rsid w:val="006F3C8A"/>
    <w:rsid w:val="006F3F89"/>
    <w:rsid w:val="006F4405"/>
    <w:rsid w:val="006F4415"/>
    <w:rsid w:val="006F512E"/>
    <w:rsid w:val="006F7073"/>
    <w:rsid w:val="00700458"/>
    <w:rsid w:val="00700E3A"/>
    <w:rsid w:val="00702E6E"/>
    <w:rsid w:val="00705076"/>
    <w:rsid w:val="007051F9"/>
    <w:rsid w:val="007055D3"/>
    <w:rsid w:val="00705F02"/>
    <w:rsid w:val="00706137"/>
    <w:rsid w:val="0070636C"/>
    <w:rsid w:val="00710F26"/>
    <w:rsid w:val="00712F38"/>
    <w:rsid w:val="007145A6"/>
    <w:rsid w:val="00714D3A"/>
    <w:rsid w:val="00714E2C"/>
    <w:rsid w:val="0071527D"/>
    <w:rsid w:val="007162F4"/>
    <w:rsid w:val="007168FA"/>
    <w:rsid w:val="00716A1B"/>
    <w:rsid w:val="00717717"/>
    <w:rsid w:val="00717E39"/>
    <w:rsid w:val="007201BA"/>
    <w:rsid w:val="00720FD3"/>
    <w:rsid w:val="0072105C"/>
    <w:rsid w:val="007212D0"/>
    <w:rsid w:val="007215BB"/>
    <w:rsid w:val="007218A7"/>
    <w:rsid w:val="00722BAD"/>
    <w:rsid w:val="007261E0"/>
    <w:rsid w:val="00726A19"/>
    <w:rsid w:val="00730513"/>
    <w:rsid w:val="00730B3C"/>
    <w:rsid w:val="00731819"/>
    <w:rsid w:val="00732509"/>
    <w:rsid w:val="00732799"/>
    <w:rsid w:val="007339B1"/>
    <w:rsid w:val="00734477"/>
    <w:rsid w:val="0073478A"/>
    <w:rsid w:val="00735B8E"/>
    <w:rsid w:val="00736A4C"/>
    <w:rsid w:val="00741C10"/>
    <w:rsid w:val="00742723"/>
    <w:rsid w:val="00745324"/>
    <w:rsid w:val="007476D0"/>
    <w:rsid w:val="00752470"/>
    <w:rsid w:val="00752501"/>
    <w:rsid w:val="00752F87"/>
    <w:rsid w:val="00753BB8"/>
    <w:rsid w:val="00753E05"/>
    <w:rsid w:val="00753F9C"/>
    <w:rsid w:val="007543FD"/>
    <w:rsid w:val="00756D62"/>
    <w:rsid w:val="00757BD5"/>
    <w:rsid w:val="00761A6D"/>
    <w:rsid w:val="00761A6E"/>
    <w:rsid w:val="00762309"/>
    <w:rsid w:val="00762E9E"/>
    <w:rsid w:val="007636CB"/>
    <w:rsid w:val="00763A32"/>
    <w:rsid w:val="00764A91"/>
    <w:rsid w:val="00766637"/>
    <w:rsid w:val="0076749F"/>
    <w:rsid w:val="007679C5"/>
    <w:rsid w:val="0077003C"/>
    <w:rsid w:val="00771F02"/>
    <w:rsid w:val="0077219F"/>
    <w:rsid w:val="00772F9B"/>
    <w:rsid w:val="00773148"/>
    <w:rsid w:val="00780B1C"/>
    <w:rsid w:val="007818B1"/>
    <w:rsid w:val="007819EE"/>
    <w:rsid w:val="007821C3"/>
    <w:rsid w:val="00782CC0"/>
    <w:rsid w:val="0078391A"/>
    <w:rsid w:val="0078491B"/>
    <w:rsid w:val="0078659A"/>
    <w:rsid w:val="007873D0"/>
    <w:rsid w:val="00792909"/>
    <w:rsid w:val="00794E01"/>
    <w:rsid w:val="00795FCA"/>
    <w:rsid w:val="007961FE"/>
    <w:rsid w:val="007963F4"/>
    <w:rsid w:val="00796845"/>
    <w:rsid w:val="00796BAC"/>
    <w:rsid w:val="007A032F"/>
    <w:rsid w:val="007A078B"/>
    <w:rsid w:val="007A1D12"/>
    <w:rsid w:val="007A5275"/>
    <w:rsid w:val="007A548D"/>
    <w:rsid w:val="007A610C"/>
    <w:rsid w:val="007A6190"/>
    <w:rsid w:val="007A795A"/>
    <w:rsid w:val="007B064F"/>
    <w:rsid w:val="007B0A87"/>
    <w:rsid w:val="007B143F"/>
    <w:rsid w:val="007B1EC3"/>
    <w:rsid w:val="007B3662"/>
    <w:rsid w:val="007B422E"/>
    <w:rsid w:val="007B446B"/>
    <w:rsid w:val="007B4B61"/>
    <w:rsid w:val="007B5CF7"/>
    <w:rsid w:val="007B6E01"/>
    <w:rsid w:val="007B7F97"/>
    <w:rsid w:val="007C06DA"/>
    <w:rsid w:val="007C4850"/>
    <w:rsid w:val="007C5BC1"/>
    <w:rsid w:val="007C6A98"/>
    <w:rsid w:val="007C7773"/>
    <w:rsid w:val="007D054A"/>
    <w:rsid w:val="007D0625"/>
    <w:rsid w:val="007D1A54"/>
    <w:rsid w:val="007D1E5B"/>
    <w:rsid w:val="007D405D"/>
    <w:rsid w:val="007D43EA"/>
    <w:rsid w:val="007D718B"/>
    <w:rsid w:val="007E1E11"/>
    <w:rsid w:val="007E239C"/>
    <w:rsid w:val="007E2F3E"/>
    <w:rsid w:val="007E3099"/>
    <w:rsid w:val="007E3107"/>
    <w:rsid w:val="007E4830"/>
    <w:rsid w:val="007E4A0A"/>
    <w:rsid w:val="007E581C"/>
    <w:rsid w:val="007F0057"/>
    <w:rsid w:val="007F049A"/>
    <w:rsid w:val="007F0741"/>
    <w:rsid w:val="007F26BE"/>
    <w:rsid w:val="007F2D0F"/>
    <w:rsid w:val="007F3E5F"/>
    <w:rsid w:val="007F41CD"/>
    <w:rsid w:val="007F5E23"/>
    <w:rsid w:val="007F6628"/>
    <w:rsid w:val="007F6A4A"/>
    <w:rsid w:val="007F7018"/>
    <w:rsid w:val="00800389"/>
    <w:rsid w:val="00800F5E"/>
    <w:rsid w:val="00801945"/>
    <w:rsid w:val="008027BA"/>
    <w:rsid w:val="00802801"/>
    <w:rsid w:val="00804867"/>
    <w:rsid w:val="00804F6A"/>
    <w:rsid w:val="00806E13"/>
    <w:rsid w:val="00813210"/>
    <w:rsid w:val="00815226"/>
    <w:rsid w:val="008157BD"/>
    <w:rsid w:val="00815FCC"/>
    <w:rsid w:val="00816BCB"/>
    <w:rsid w:val="0081727F"/>
    <w:rsid w:val="00817479"/>
    <w:rsid w:val="00817926"/>
    <w:rsid w:val="008179C6"/>
    <w:rsid w:val="00820A82"/>
    <w:rsid w:val="00821BC5"/>
    <w:rsid w:val="00821BF1"/>
    <w:rsid w:val="00822A57"/>
    <w:rsid w:val="0082413F"/>
    <w:rsid w:val="00824490"/>
    <w:rsid w:val="0082636A"/>
    <w:rsid w:val="00827E7D"/>
    <w:rsid w:val="00830CA3"/>
    <w:rsid w:val="00833466"/>
    <w:rsid w:val="0083384F"/>
    <w:rsid w:val="0083412B"/>
    <w:rsid w:val="00834C17"/>
    <w:rsid w:val="00834F60"/>
    <w:rsid w:val="0083543E"/>
    <w:rsid w:val="00835CC8"/>
    <w:rsid w:val="008360B4"/>
    <w:rsid w:val="00836287"/>
    <w:rsid w:val="00836730"/>
    <w:rsid w:val="00837808"/>
    <w:rsid w:val="00837AAB"/>
    <w:rsid w:val="00837FCC"/>
    <w:rsid w:val="0084010F"/>
    <w:rsid w:val="00841723"/>
    <w:rsid w:val="00842D62"/>
    <w:rsid w:val="00843159"/>
    <w:rsid w:val="00845D14"/>
    <w:rsid w:val="00850600"/>
    <w:rsid w:val="00850A79"/>
    <w:rsid w:val="008511F0"/>
    <w:rsid w:val="00851FE2"/>
    <w:rsid w:val="0085298D"/>
    <w:rsid w:val="00852E24"/>
    <w:rsid w:val="0085407E"/>
    <w:rsid w:val="00854BDC"/>
    <w:rsid w:val="008568AE"/>
    <w:rsid w:val="00857D17"/>
    <w:rsid w:val="00857D1D"/>
    <w:rsid w:val="00860388"/>
    <w:rsid w:val="00861CC9"/>
    <w:rsid w:val="008627D6"/>
    <w:rsid w:val="00865A59"/>
    <w:rsid w:val="0086755E"/>
    <w:rsid w:val="00867752"/>
    <w:rsid w:val="008735AA"/>
    <w:rsid w:val="00874A4F"/>
    <w:rsid w:val="0087505F"/>
    <w:rsid w:val="00875E71"/>
    <w:rsid w:val="008761AF"/>
    <w:rsid w:val="00877820"/>
    <w:rsid w:val="0087782B"/>
    <w:rsid w:val="00877879"/>
    <w:rsid w:val="00880189"/>
    <w:rsid w:val="00880DA3"/>
    <w:rsid w:val="00882933"/>
    <w:rsid w:val="0088377F"/>
    <w:rsid w:val="008841C1"/>
    <w:rsid w:val="00884AC3"/>
    <w:rsid w:val="00884FD3"/>
    <w:rsid w:val="008867BA"/>
    <w:rsid w:val="00886C76"/>
    <w:rsid w:val="00886EF5"/>
    <w:rsid w:val="00892640"/>
    <w:rsid w:val="00893CEC"/>
    <w:rsid w:val="008948AD"/>
    <w:rsid w:val="0089517D"/>
    <w:rsid w:val="00895895"/>
    <w:rsid w:val="00895A1F"/>
    <w:rsid w:val="00895E7B"/>
    <w:rsid w:val="00897FA9"/>
    <w:rsid w:val="008A0BD2"/>
    <w:rsid w:val="008A1793"/>
    <w:rsid w:val="008A3762"/>
    <w:rsid w:val="008A4F23"/>
    <w:rsid w:val="008A6841"/>
    <w:rsid w:val="008B0330"/>
    <w:rsid w:val="008B193A"/>
    <w:rsid w:val="008B2BBD"/>
    <w:rsid w:val="008B5A09"/>
    <w:rsid w:val="008C1C5F"/>
    <w:rsid w:val="008C2067"/>
    <w:rsid w:val="008C37A2"/>
    <w:rsid w:val="008C401C"/>
    <w:rsid w:val="008C4A19"/>
    <w:rsid w:val="008C5682"/>
    <w:rsid w:val="008C6ECF"/>
    <w:rsid w:val="008C7673"/>
    <w:rsid w:val="008D0553"/>
    <w:rsid w:val="008D194D"/>
    <w:rsid w:val="008D2266"/>
    <w:rsid w:val="008D29E0"/>
    <w:rsid w:val="008D306A"/>
    <w:rsid w:val="008D37F1"/>
    <w:rsid w:val="008D433B"/>
    <w:rsid w:val="008D47DE"/>
    <w:rsid w:val="008D4872"/>
    <w:rsid w:val="008D672A"/>
    <w:rsid w:val="008E0887"/>
    <w:rsid w:val="008E24CD"/>
    <w:rsid w:val="008E356C"/>
    <w:rsid w:val="008E3F60"/>
    <w:rsid w:val="008E49EC"/>
    <w:rsid w:val="008E5D5A"/>
    <w:rsid w:val="008E60C2"/>
    <w:rsid w:val="008E7228"/>
    <w:rsid w:val="008F286E"/>
    <w:rsid w:val="008F5B11"/>
    <w:rsid w:val="008F6797"/>
    <w:rsid w:val="008F67CF"/>
    <w:rsid w:val="008F6BED"/>
    <w:rsid w:val="008F7B36"/>
    <w:rsid w:val="008F7E81"/>
    <w:rsid w:val="009001E6"/>
    <w:rsid w:val="00903114"/>
    <w:rsid w:val="00904645"/>
    <w:rsid w:val="009049EA"/>
    <w:rsid w:val="0090541F"/>
    <w:rsid w:val="009067FC"/>
    <w:rsid w:val="00907985"/>
    <w:rsid w:val="00910171"/>
    <w:rsid w:val="00911AEB"/>
    <w:rsid w:val="00913073"/>
    <w:rsid w:val="00914E6E"/>
    <w:rsid w:val="00916182"/>
    <w:rsid w:val="009167BB"/>
    <w:rsid w:val="00917FB5"/>
    <w:rsid w:val="00922A11"/>
    <w:rsid w:val="00924F7F"/>
    <w:rsid w:val="00926561"/>
    <w:rsid w:val="009267E2"/>
    <w:rsid w:val="00930430"/>
    <w:rsid w:val="00930538"/>
    <w:rsid w:val="0093141C"/>
    <w:rsid w:val="009339C2"/>
    <w:rsid w:val="00933AF0"/>
    <w:rsid w:val="009342AB"/>
    <w:rsid w:val="009346D4"/>
    <w:rsid w:val="00934C8E"/>
    <w:rsid w:val="00936C27"/>
    <w:rsid w:val="009371BF"/>
    <w:rsid w:val="0093757B"/>
    <w:rsid w:val="00937C08"/>
    <w:rsid w:val="009406F2"/>
    <w:rsid w:val="009408D2"/>
    <w:rsid w:val="00940CB1"/>
    <w:rsid w:val="009414B5"/>
    <w:rsid w:val="00944199"/>
    <w:rsid w:val="009449AC"/>
    <w:rsid w:val="00944A45"/>
    <w:rsid w:val="00946B88"/>
    <w:rsid w:val="00947802"/>
    <w:rsid w:val="00947A8A"/>
    <w:rsid w:val="009509EF"/>
    <w:rsid w:val="00950CD2"/>
    <w:rsid w:val="0095278B"/>
    <w:rsid w:val="00953A1E"/>
    <w:rsid w:val="00953B7A"/>
    <w:rsid w:val="00953F8C"/>
    <w:rsid w:val="00954101"/>
    <w:rsid w:val="00955561"/>
    <w:rsid w:val="0095582B"/>
    <w:rsid w:val="00956BD1"/>
    <w:rsid w:val="00960938"/>
    <w:rsid w:val="00960CB7"/>
    <w:rsid w:val="00963353"/>
    <w:rsid w:val="00964482"/>
    <w:rsid w:val="00964522"/>
    <w:rsid w:val="00966762"/>
    <w:rsid w:val="009671EF"/>
    <w:rsid w:val="00967DF5"/>
    <w:rsid w:val="00970064"/>
    <w:rsid w:val="009721BA"/>
    <w:rsid w:val="00972D35"/>
    <w:rsid w:val="00972FA5"/>
    <w:rsid w:val="009741F1"/>
    <w:rsid w:val="00975796"/>
    <w:rsid w:val="009768C8"/>
    <w:rsid w:val="00977C12"/>
    <w:rsid w:val="00980E2C"/>
    <w:rsid w:val="00981EEC"/>
    <w:rsid w:val="00981F2D"/>
    <w:rsid w:val="0098266F"/>
    <w:rsid w:val="00982DA7"/>
    <w:rsid w:val="00983263"/>
    <w:rsid w:val="009849D5"/>
    <w:rsid w:val="0098532E"/>
    <w:rsid w:val="009854CA"/>
    <w:rsid w:val="00986003"/>
    <w:rsid w:val="009860A5"/>
    <w:rsid w:val="009863E3"/>
    <w:rsid w:val="009865AC"/>
    <w:rsid w:val="0099047F"/>
    <w:rsid w:val="009919BC"/>
    <w:rsid w:val="00991B4E"/>
    <w:rsid w:val="00995216"/>
    <w:rsid w:val="009952E9"/>
    <w:rsid w:val="00996F30"/>
    <w:rsid w:val="00997849"/>
    <w:rsid w:val="0099786C"/>
    <w:rsid w:val="009A0112"/>
    <w:rsid w:val="009A1E07"/>
    <w:rsid w:val="009A29CF"/>
    <w:rsid w:val="009A3386"/>
    <w:rsid w:val="009A34C5"/>
    <w:rsid w:val="009A3DD7"/>
    <w:rsid w:val="009A54B2"/>
    <w:rsid w:val="009A6640"/>
    <w:rsid w:val="009A6EA0"/>
    <w:rsid w:val="009A7C17"/>
    <w:rsid w:val="009A7E86"/>
    <w:rsid w:val="009B11B6"/>
    <w:rsid w:val="009B1443"/>
    <w:rsid w:val="009B1AB8"/>
    <w:rsid w:val="009B288A"/>
    <w:rsid w:val="009B2EED"/>
    <w:rsid w:val="009B3090"/>
    <w:rsid w:val="009B32C7"/>
    <w:rsid w:val="009B35C3"/>
    <w:rsid w:val="009B4D2B"/>
    <w:rsid w:val="009B4E59"/>
    <w:rsid w:val="009B54CE"/>
    <w:rsid w:val="009B57AC"/>
    <w:rsid w:val="009B5F6E"/>
    <w:rsid w:val="009B7920"/>
    <w:rsid w:val="009C09E6"/>
    <w:rsid w:val="009C0F5B"/>
    <w:rsid w:val="009C1C93"/>
    <w:rsid w:val="009C3A6F"/>
    <w:rsid w:val="009C51F7"/>
    <w:rsid w:val="009C79C6"/>
    <w:rsid w:val="009D03F8"/>
    <w:rsid w:val="009D25D2"/>
    <w:rsid w:val="009D2FD8"/>
    <w:rsid w:val="009D49AE"/>
    <w:rsid w:val="009D4FC2"/>
    <w:rsid w:val="009D6BA7"/>
    <w:rsid w:val="009E0F5A"/>
    <w:rsid w:val="009E20FF"/>
    <w:rsid w:val="009E40EB"/>
    <w:rsid w:val="009E4543"/>
    <w:rsid w:val="009E460E"/>
    <w:rsid w:val="009E463C"/>
    <w:rsid w:val="009E4D11"/>
    <w:rsid w:val="009E4F1A"/>
    <w:rsid w:val="009E4FE4"/>
    <w:rsid w:val="009E525D"/>
    <w:rsid w:val="009E5BE7"/>
    <w:rsid w:val="009E61FE"/>
    <w:rsid w:val="009E657D"/>
    <w:rsid w:val="009E6CEA"/>
    <w:rsid w:val="009F0DC2"/>
    <w:rsid w:val="009F11C9"/>
    <w:rsid w:val="009F1B4E"/>
    <w:rsid w:val="009F1BD7"/>
    <w:rsid w:val="009F21B7"/>
    <w:rsid w:val="009F294F"/>
    <w:rsid w:val="009F2F6E"/>
    <w:rsid w:val="009F2FE1"/>
    <w:rsid w:val="009F3031"/>
    <w:rsid w:val="009F3884"/>
    <w:rsid w:val="009F3AA3"/>
    <w:rsid w:val="009F434E"/>
    <w:rsid w:val="009F644A"/>
    <w:rsid w:val="009F65DD"/>
    <w:rsid w:val="009F7647"/>
    <w:rsid w:val="009F7932"/>
    <w:rsid w:val="009F7C87"/>
    <w:rsid w:val="00A010B1"/>
    <w:rsid w:val="00A0268C"/>
    <w:rsid w:val="00A03C91"/>
    <w:rsid w:val="00A06A5A"/>
    <w:rsid w:val="00A074C7"/>
    <w:rsid w:val="00A075AA"/>
    <w:rsid w:val="00A07794"/>
    <w:rsid w:val="00A100BE"/>
    <w:rsid w:val="00A10409"/>
    <w:rsid w:val="00A10606"/>
    <w:rsid w:val="00A111BA"/>
    <w:rsid w:val="00A12E97"/>
    <w:rsid w:val="00A13E41"/>
    <w:rsid w:val="00A1408F"/>
    <w:rsid w:val="00A1505B"/>
    <w:rsid w:val="00A1675D"/>
    <w:rsid w:val="00A210C6"/>
    <w:rsid w:val="00A23B56"/>
    <w:rsid w:val="00A23C5F"/>
    <w:rsid w:val="00A23DFD"/>
    <w:rsid w:val="00A25D84"/>
    <w:rsid w:val="00A2677D"/>
    <w:rsid w:val="00A27378"/>
    <w:rsid w:val="00A30E74"/>
    <w:rsid w:val="00A32134"/>
    <w:rsid w:val="00A3233C"/>
    <w:rsid w:val="00A34DC4"/>
    <w:rsid w:val="00A358FA"/>
    <w:rsid w:val="00A36F52"/>
    <w:rsid w:val="00A41B1C"/>
    <w:rsid w:val="00A4275B"/>
    <w:rsid w:val="00A43449"/>
    <w:rsid w:val="00A43464"/>
    <w:rsid w:val="00A43E51"/>
    <w:rsid w:val="00A440AB"/>
    <w:rsid w:val="00A457A6"/>
    <w:rsid w:val="00A5157B"/>
    <w:rsid w:val="00A51E63"/>
    <w:rsid w:val="00A538FD"/>
    <w:rsid w:val="00A5395B"/>
    <w:rsid w:val="00A54997"/>
    <w:rsid w:val="00A54BE8"/>
    <w:rsid w:val="00A54E51"/>
    <w:rsid w:val="00A552AD"/>
    <w:rsid w:val="00A5567B"/>
    <w:rsid w:val="00A56581"/>
    <w:rsid w:val="00A57D8F"/>
    <w:rsid w:val="00A60C49"/>
    <w:rsid w:val="00A62D37"/>
    <w:rsid w:val="00A638EB"/>
    <w:rsid w:val="00A70340"/>
    <w:rsid w:val="00A70ABD"/>
    <w:rsid w:val="00A71C12"/>
    <w:rsid w:val="00A74193"/>
    <w:rsid w:val="00A742DF"/>
    <w:rsid w:val="00A7442A"/>
    <w:rsid w:val="00A7498D"/>
    <w:rsid w:val="00A74FE1"/>
    <w:rsid w:val="00A752A9"/>
    <w:rsid w:val="00A770E6"/>
    <w:rsid w:val="00A77AB9"/>
    <w:rsid w:val="00A801CD"/>
    <w:rsid w:val="00A836FE"/>
    <w:rsid w:val="00A84413"/>
    <w:rsid w:val="00A857D8"/>
    <w:rsid w:val="00A9118D"/>
    <w:rsid w:val="00A91663"/>
    <w:rsid w:val="00A91D00"/>
    <w:rsid w:val="00A92D66"/>
    <w:rsid w:val="00A93692"/>
    <w:rsid w:val="00A941AF"/>
    <w:rsid w:val="00A94F7E"/>
    <w:rsid w:val="00A95C84"/>
    <w:rsid w:val="00A96256"/>
    <w:rsid w:val="00A967C0"/>
    <w:rsid w:val="00A9757F"/>
    <w:rsid w:val="00A97FDD"/>
    <w:rsid w:val="00AA077E"/>
    <w:rsid w:val="00AA297F"/>
    <w:rsid w:val="00AA2E89"/>
    <w:rsid w:val="00AA3DF7"/>
    <w:rsid w:val="00AA428A"/>
    <w:rsid w:val="00AA495C"/>
    <w:rsid w:val="00AA57BF"/>
    <w:rsid w:val="00AA5A93"/>
    <w:rsid w:val="00AA61A0"/>
    <w:rsid w:val="00AA6AF9"/>
    <w:rsid w:val="00AB103F"/>
    <w:rsid w:val="00AB13D3"/>
    <w:rsid w:val="00AB1971"/>
    <w:rsid w:val="00AB2DD5"/>
    <w:rsid w:val="00AB45E8"/>
    <w:rsid w:val="00AB511F"/>
    <w:rsid w:val="00AB5437"/>
    <w:rsid w:val="00AB5B97"/>
    <w:rsid w:val="00AB6DB9"/>
    <w:rsid w:val="00AB7BB2"/>
    <w:rsid w:val="00AC12CF"/>
    <w:rsid w:val="00AC1EBD"/>
    <w:rsid w:val="00AC2183"/>
    <w:rsid w:val="00AC339D"/>
    <w:rsid w:val="00AC3610"/>
    <w:rsid w:val="00AC4A2C"/>
    <w:rsid w:val="00AC71F5"/>
    <w:rsid w:val="00AC75E7"/>
    <w:rsid w:val="00AC7CCA"/>
    <w:rsid w:val="00AD1ABE"/>
    <w:rsid w:val="00AD25FF"/>
    <w:rsid w:val="00AD4986"/>
    <w:rsid w:val="00AD4F16"/>
    <w:rsid w:val="00AD51EA"/>
    <w:rsid w:val="00AD6A01"/>
    <w:rsid w:val="00AE05C4"/>
    <w:rsid w:val="00AE1C19"/>
    <w:rsid w:val="00AE1C6D"/>
    <w:rsid w:val="00AE27D5"/>
    <w:rsid w:val="00AE286D"/>
    <w:rsid w:val="00AE297A"/>
    <w:rsid w:val="00AE34C6"/>
    <w:rsid w:val="00AE357C"/>
    <w:rsid w:val="00AE5F8B"/>
    <w:rsid w:val="00AE6BA2"/>
    <w:rsid w:val="00AF04D7"/>
    <w:rsid w:val="00AF13D4"/>
    <w:rsid w:val="00AF1E13"/>
    <w:rsid w:val="00AF32A6"/>
    <w:rsid w:val="00AF380F"/>
    <w:rsid w:val="00AF4590"/>
    <w:rsid w:val="00AF5023"/>
    <w:rsid w:val="00AF50B6"/>
    <w:rsid w:val="00AF5121"/>
    <w:rsid w:val="00AF7E63"/>
    <w:rsid w:val="00B0180E"/>
    <w:rsid w:val="00B025D9"/>
    <w:rsid w:val="00B03774"/>
    <w:rsid w:val="00B04F7B"/>
    <w:rsid w:val="00B05AE2"/>
    <w:rsid w:val="00B05B14"/>
    <w:rsid w:val="00B06A7A"/>
    <w:rsid w:val="00B074EA"/>
    <w:rsid w:val="00B078D1"/>
    <w:rsid w:val="00B07FCD"/>
    <w:rsid w:val="00B10C6D"/>
    <w:rsid w:val="00B1183C"/>
    <w:rsid w:val="00B13246"/>
    <w:rsid w:val="00B13451"/>
    <w:rsid w:val="00B13FD0"/>
    <w:rsid w:val="00B17825"/>
    <w:rsid w:val="00B21185"/>
    <w:rsid w:val="00B23404"/>
    <w:rsid w:val="00B2366A"/>
    <w:rsid w:val="00B26274"/>
    <w:rsid w:val="00B26BFC"/>
    <w:rsid w:val="00B32567"/>
    <w:rsid w:val="00B33304"/>
    <w:rsid w:val="00B34A2C"/>
    <w:rsid w:val="00B35021"/>
    <w:rsid w:val="00B35919"/>
    <w:rsid w:val="00B35E48"/>
    <w:rsid w:val="00B36319"/>
    <w:rsid w:val="00B36E93"/>
    <w:rsid w:val="00B370C5"/>
    <w:rsid w:val="00B40AD2"/>
    <w:rsid w:val="00B4104A"/>
    <w:rsid w:val="00B41357"/>
    <w:rsid w:val="00B439CC"/>
    <w:rsid w:val="00B4533F"/>
    <w:rsid w:val="00B45398"/>
    <w:rsid w:val="00B4624E"/>
    <w:rsid w:val="00B47EDC"/>
    <w:rsid w:val="00B502F3"/>
    <w:rsid w:val="00B507C7"/>
    <w:rsid w:val="00B5092A"/>
    <w:rsid w:val="00B50CAA"/>
    <w:rsid w:val="00B51566"/>
    <w:rsid w:val="00B51BEC"/>
    <w:rsid w:val="00B51BF0"/>
    <w:rsid w:val="00B521E3"/>
    <w:rsid w:val="00B52368"/>
    <w:rsid w:val="00B52EED"/>
    <w:rsid w:val="00B53A4F"/>
    <w:rsid w:val="00B546B8"/>
    <w:rsid w:val="00B546CE"/>
    <w:rsid w:val="00B54DF3"/>
    <w:rsid w:val="00B55315"/>
    <w:rsid w:val="00B56D90"/>
    <w:rsid w:val="00B578B8"/>
    <w:rsid w:val="00B57F27"/>
    <w:rsid w:val="00B607A5"/>
    <w:rsid w:val="00B60882"/>
    <w:rsid w:val="00B61BFB"/>
    <w:rsid w:val="00B62F1D"/>
    <w:rsid w:val="00B65805"/>
    <w:rsid w:val="00B70A8F"/>
    <w:rsid w:val="00B716F0"/>
    <w:rsid w:val="00B72DC8"/>
    <w:rsid w:val="00B735A7"/>
    <w:rsid w:val="00B74198"/>
    <w:rsid w:val="00B7430F"/>
    <w:rsid w:val="00B74997"/>
    <w:rsid w:val="00B74BE9"/>
    <w:rsid w:val="00B772AE"/>
    <w:rsid w:val="00B81E0E"/>
    <w:rsid w:val="00B83156"/>
    <w:rsid w:val="00B866D6"/>
    <w:rsid w:val="00B867F6"/>
    <w:rsid w:val="00B903E6"/>
    <w:rsid w:val="00B90CED"/>
    <w:rsid w:val="00B9113D"/>
    <w:rsid w:val="00B92865"/>
    <w:rsid w:val="00B92B80"/>
    <w:rsid w:val="00B92E1A"/>
    <w:rsid w:val="00B94636"/>
    <w:rsid w:val="00B955A7"/>
    <w:rsid w:val="00B95E6A"/>
    <w:rsid w:val="00B95F02"/>
    <w:rsid w:val="00B96880"/>
    <w:rsid w:val="00B96881"/>
    <w:rsid w:val="00B96982"/>
    <w:rsid w:val="00BA09A4"/>
    <w:rsid w:val="00BA0E0C"/>
    <w:rsid w:val="00BA24DC"/>
    <w:rsid w:val="00BA5532"/>
    <w:rsid w:val="00BA5F13"/>
    <w:rsid w:val="00BA67DA"/>
    <w:rsid w:val="00BA6BB7"/>
    <w:rsid w:val="00BA6FC5"/>
    <w:rsid w:val="00BA7437"/>
    <w:rsid w:val="00BA75BF"/>
    <w:rsid w:val="00BB0479"/>
    <w:rsid w:val="00BB0D84"/>
    <w:rsid w:val="00BB2273"/>
    <w:rsid w:val="00BB313E"/>
    <w:rsid w:val="00BB3519"/>
    <w:rsid w:val="00BB35E1"/>
    <w:rsid w:val="00BB3AF4"/>
    <w:rsid w:val="00BB4404"/>
    <w:rsid w:val="00BB5199"/>
    <w:rsid w:val="00BB78EB"/>
    <w:rsid w:val="00BB7DB2"/>
    <w:rsid w:val="00BC1415"/>
    <w:rsid w:val="00BC16E8"/>
    <w:rsid w:val="00BC2642"/>
    <w:rsid w:val="00BC2CE5"/>
    <w:rsid w:val="00BC40E3"/>
    <w:rsid w:val="00BC48E9"/>
    <w:rsid w:val="00BC5898"/>
    <w:rsid w:val="00BC5E32"/>
    <w:rsid w:val="00BC6BDA"/>
    <w:rsid w:val="00BC73A3"/>
    <w:rsid w:val="00BC748B"/>
    <w:rsid w:val="00BC7C8D"/>
    <w:rsid w:val="00BD15F9"/>
    <w:rsid w:val="00BD2321"/>
    <w:rsid w:val="00BD29BF"/>
    <w:rsid w:val="00BD461E"/>
    <w:rsid w:val="00BD593C"/>
    <w:rsid w:val="00BD6A56"/>
    <w:rsid w:val="00BD6C36"/>
    <w:rsid w:val="00BD76E4"/>
    <w:rsid w:val="00BD7C6B"/>
    <w:rsid w:val="00BE013F"/>
    <w:rsid w:val="00BE1241"/>
    <w:rsid w:val="00BE1A97"/>
    <w:rsid w:val="00BE1C4D"/>
    <w:rsid w:val="00BE35D6"/>
    <w:rsid w:val="00BE4F03"/>
    <w:rsid w:val="00BE5010"/>
    <w:rsid w:val="00BF01FA"/>
    <w:rsid w:val="00BF05F8"/>
    <w:rsid w:val="00BF0FB9"/>
    <w:rsid w:val="00BF1939"/>
    <w:rsid w:val="00BF19EF"/>
    <w:rsid w:val="00BF23A4"/>
    <w:rsid w:val="00BF3EB8"/>
    <w:rsid w:val="00BF4D7F"/>
    <w:rsid w:val="00BF4F37"/>
    <w:rsid w:val="00BF72A3"/>
    <w:rsid w:val="00BF73E9"/>
    <w:rsid w:val="00BF7640"/>
    <w:rsid w:val="00BF7CB6"/>
    <w:rsid w:val="00C00B37"/>
    <w:rsid w:val="00C00B3C"/>
    <w:rsid w:val="00C01564"/>
    <w:rsid w:val="00C03042"/>
    <w:rsid w:val="00C03597"/>
    <w:rsid w:val="00C03FEB"/>
    <w:rsid w:val="00C04019"/>
    <w:rsid w:val="00C04B80"/>
    <w:rsid w:val="00C06E89"/>
    <w:rsid w:val="00C071CD"/>
    <w:rsid w:val="00C104AB"/>
    <w:rsid w:val="00C14871"/>
    <w:rsid w:val="00C16FC1"/>
    <w:rsid w:val="00C21461"/>
    <w:rsid w:val="00C2251D"/>
    <w:rsid w:val="00C231A1"/>
    <w:rsid w:val="00C23564"/>
    <w:rsid w:val="00C246DB"/>
    <w:rsid w:val="00C24A70"/>
    <w:rsid w:val="00C24ED1"/>
    <w:rsid w:val="00C25A02"/>
    <w:rsid w:val="00C25DEB"/>
    <w:rsid w:val="00C2686E"/>
    <w:rsid w:val="00C27EFD"/>
    <w:rsid w:val="00C3022E"/>
    <w:rsid w:val="00C30C03"/>
    <w:rsid w:val="00C31260"/>
    <w:rsid w:val="00C31519"/>
    <w:rsid w:val="00C31A93"/>
    <w:rsid w:val="00C32C4A"/>
    <w:rsid w:val="00C32E8E"/>
    <w:rsid w:val="00C33941"/>
    <w:rsid w:val="00C33F75"/>
    <w:rsid w:val="00C351B7"/>
    <w:rsid w:val="00C35DF0"/>
    <w:rsid w:val="00C36FE1"/>
    <w:rsid w:val="00C3775E"/>
    <w:rsid w:val="00C37909"/>
    <w:rsid w:val="00C4112E"/>
    <w:rsid w:val="00C4401C"/>
    <w:rsid w:val="00C47A08"/>
    <w:rsid w:val="00C513D8"/>
    <w:rsid w:val="00C5199A"/>
    <w:rsid w:val="00C52B4E"/>
    <w:rsid w:val="00C53C7D"/>
    <w:rsid w:val="00C53F92"/>
    <w:rsid w:val="00C54DB3"/>
    <w:rsid w:val="00C61143"/>
    <w:rsid w:val="00C61C40"/>
    <w:rsid w:val="00C66792"/>
    <w:rsid w:val="00C66798"/>
    <w:rsid w:val="00C66E48"/>
    <w:rsid w:val="00C67000"/>
    <w:rsid w:val="00C67297"/>
    <w:rsid w:val="00C6769D"/>
    <w:rsid w:val="00C73DEE"/>
    <w:rsid w:val="00C73E00"/>
    <w:rsid w:val="00C74A49"/>
    <w:rsid w:val="00C75CED"/>
    <w:rsid w:val="00C76126"/>
    <w:rsid w:val="00C761CE"/>
    <w:rsid w:val="00C77CD5"/>
    <w:rsid w:val="00C77E05"/>
    <w:rsid w:val="00C80525"/>
    <w:rsid w:val="00C8272D"/>
    <w:rsid w:val="00C84679"/>
    <w:rsid w:val="00C8608C"/>
    <w:rsid w:val="00C86633"/>
    <w:rsid w:val="00C9129C"/>
    <w:rsid w:val="00C9152D"/>
    <w:rsid w:val="00C9282D"/>
    <w:rsid w:val="00C92A87"/>
    <w:rsid w:val="00C92CE3"/>
    <w:rsid w:val="00C93404"/>
    <w:rsid w:val="00C93AD6"/>
    <w:rsid w:val="00C941F4"/>
    <w:rsid w:val="00C94815"/>
    <w:rsid w:val="00CA181F"/>
    <w:rsid w:val="00CA1F09"/>
    <w:rsid w:val="00CA20D8"/>
    <w:rsid w:val="00CA3E68"/>
    <w:rsid w:val="00CA5D5C"/>
    <w:rsid w:val="00CA665E"/>
    <w:rsid w:val="00CB0B41"/>
    <w:rsid w:val="00CB1674"/>
    <w:rsid w:val="00CB2401"/>
    <w:rsid w:val="00CB26B6"/>
    <w:rsid w:val="00CB46C9"/>
    <w:rsid w:val="00CB4F8D"/>
    <w:rsid w:val="00CB5AB0"/>
    <w:rsid w:val="00CB5C1E"/>
    <w:rsid w:val="00CB64A8"/>
    <w:rsid w:val="00CB7931"/>
    <w:rsid w:val="00CB7D78"/>
    <w:rsid w:val="00CC01FC"/>
    <w:rsid w:val="00CC2118"/>
    <w:rsid w:val="00CC2C0F"/>
    <w:rsid w:val="00CC3AFD"/>
    <w:rsid w:val="00CC438B"/>
    <w:rsid w:val="00CC6AB6"/>
    <w:rsid w:val="00CC7259"/>
    <w:rsid w:val="00CC7CCD"/>
    <w:rsid w:val="00CD0434"/>
    <w:rsid w:val="00CD1590"/>
    <w:rsid w:val="00CD1CD8"/>
    <w:rsid w:val="00CD34EF"/>
    <w:rsid w:val="00CD3EA7"/>
    <w:rsid w:val="00CD49C1"/>
    <w:rsid w:val="00CD4A96"/>
    <w:rsid w:val="00CD5307"/>
    <w:rsid w:val="00CD69F3"/>
    <w:rsid w:val="00CE0F55"/>
    <w:rsid w:val="00CE1464"/>
    <w:rsid w:val="00CE1BDE"/>
    <w:rsid w:val="00CE1EC0"/>
    <w:rsid w:val="00CE2551"/>
    <w:rsid w:val="00CE6BDD"/>
    <w:rsid w:val="00CE729D"/>
    <w:rsid w:val="00CF0446"/>
    <w:rsid w:val="00CF0A6D"/>
    <w:rsid w:val="00CF0C53"/>
    <w:rsid w:val="00CF13DD"/>
    <w:rsid w:val="00CF16CB"/>
    <w:rsid w:val="00CF1C11"/>
    <w:rsid w:val="00CF5A7B"/>
    <w:rsid w:val="00CF5B81"/>
    <w:rsid w:val="00CF7223"/>
    <w:rsid w:val="00CF7785"/>
    <w:rsid w:val="00CF7801"/>
    <w:rsid w:val="00CF7D54"/>
    <w:rsid w:val="00D00F99"/>
    <w:rsid w:val="00D023A4"/>
    <w:rsid w:val="00D0316A"/>
    <w:rsid w:val="00D03714"/>
    <w:rsid w:val="00D045FA"/>
    <w:rsid w:val="00D04C2F"/>
    <w:rsid w:val="00D0510D"/>
    <w:rsid w:val="00D05A1B"/>
    <w:rsid w:val="00D05A8D"/>
    <w:rsid w:val="00D05CDD"/>
    <w:rsid w:val="00D062E5"/>
    <w:rsid w:val="00D06EEF"/>
    <w:rsid w:val="00D07140"/>
    <w:rsid w:val="00D07335"/>
    <w:rsid w:val="00D107F9"/>
    <w:rsid w:val="00D10BFF"/>
    <w:rsid w:val="00D10C34"/>
    <w:rsid w:val="00D11171"/>
    <w:rsid w:val="00D11587"/>
    <w:rsid w:val="00D11C33"/>
    <w:rsid w:val="00D1216F"/>
    <w:rsid w:val="00D12DDE"/>
    <w:rsid w:val="00D13BC1"/>
    <w:rsid w:val="00D14DE7"/>
    <w:rsid w:val="00D157E7"/>
    <w:rsid w:val="00D15F8D"/>
    <w:rsid w:val="00D1632F"/>
    <w:rsid w:val="00D17288"/>
    <w:rsid w:val="00D1735B"/>
    <w:rsid w:val="00D1735E"/>
    <w:rsid w:val="00D20E09"/>
    <w:rsid w:val="00D22B3E"/>
    <w:rsid w:val="00D23562"/>
    <w:rsid w:val="00D23BFC"/>
    <w:rsid w:val="00D248E3"/>
    <w:rsid w:val="00D25A8A"/>
    <w:rsid w:val="00D314F9"/>
    <w:rsid w:val="00D3212E"/>
    <w:rsid w:val="00D32304"/>
    <w:rsid w:val="00D327EF"/>
    <w:rsid w:val="00D3311C"/>
    <w:rsid w:val="00D3333C"/>
    <w:rsid w:val="00D3362E"/>
    <w:rsid w:val="00D336D4"/>
    <w:rsid w:val="00D36828"/>
    <w:rsid w:val="00D37692"/>
    <w:rsid w:val="00D37EC8"/>
    <w:rsid w:val="00D414D4"/>
    <w:rsid w:val="00D41522"/>
    <w:rsid w:val="00D429F2"/>
    <w:rsid w:val="00D436E1"/>
    <w:rsid w:val="00D445C7"/>
    <w:rsid w:val="00D455B6"/>
    <w:rsid w:val="00D45B17"/>
    <w:rsid w:val="00D475DF"/>
    <w:rsid w:val="00D4781A"/>
    <w:rsid w:val="00D509F4"/>
    <w:rsid w:val="00D5106B"/>
    <w:rsid w:val="00D518BA"/>
    <w:rsid w:val="00D51E8F"/>
    <w:rsid w:val="00D53F5A"/>
    <w:rsid w:val="00D54CC9"/>
    <w:rsid w:val="00D55C5F"/>
    <w:rsid w:val="00D5640F"/>
    <w:rsid w:val="00D574AF"/>
    <w:rsid w:val="00D600B0"/>
    <w:rsid w:val="00D613B9"/>
    <w:rsid w:val="00D62494"/>
    <w:rsid w:val="00D63565"/>
    <w:rsid w:val="00D64002"/>
    <w:rsid w:val="00D65C65"/>
    <w:rsid w:val="00D67087"/>
    <w:rsid w:val="00D71174"/>
    <w:rsid w:val="00D714BD"/>
    <w:rsid w:val="00D715A4"/>
    <w:rsid w:val="00D73775"/>
    <w:rsid w:val="00D738D2"/>
    <w:rsid w:val="00D74566"/>
    <w:rsid w:val="00D747A1"/>
    <w:rsid w:val="00D757ED"/>
    <w:rsid w:val="00D7657A"/>
    <w:rsid w:val="00D76A87"/>
    <w:rsid w:val="00D771B8"/>
    <w:rsid w:val="00D77F22"/>
    <w:rsid w:val="00D80E36"/>
    <w:rsid w:val="00D81927"/>
    <w:rsid w:val="00D82885"/>
    <w:rsid w:val="00D82F26"/>
    <w:rsid w:val="00D83048"/>
    <w:rsid w:val="00D844FB"/>
    <w:rsid w:val="00D85D90"/>
    <w:rsid w:val="00D8618A"/>
    <w:rsid w:val="00D86314"/>
    <w:rsid w:val="00D863B4"/>
    <w:rsid w:val="00D86E08"/>
    <w:rsid w:val="00D877E5"/>
    <w:rsid w:val="00D87C96"/>
    <w:rsid w:val="00D87F44"/>
    <w:rsid w:val="00D902A0"/>
    <w:rsid w:val="00D95E2C"/>
    <w:rsid w:val="00D9641F"/>
    <w:rsid w:val="00D96F2C"/>
    <w:rsid w:val="00DA164A"/>
    <w:rsid w:val="00DA26CB"/>
    <w:rsid w:val="00DA5D2D"/>
    <w:rsid w:val="00DB1B65"/>
    <w:rsid w:val="00DB2D52"/>
    <w:rsid w:val="00DB3598"/>
    <w:rsid w:val="00DB4463"/>
    <w:rsid w:val="00DB46BC"/>
    <w:rsid w:val="00DB4D20"/>
    <w:rsid w:val="00DB562C"/>
    <w:rsid w:val="00DB605C"/>
    <w:rsid w:val="00DB6BAE"/>
    <w:rsid w:val="00DB6D61"/>
    <w:rsid w:val="00DB7FC0"/>
    <w:rsid w:val="00DC0093"/>
    <w:rsid w:val="00DC1215"/>
    <w:rsid w:val="00DC2AB4"/>
    <w:rsid w:val="00DC2E5A"/>
    <w:rsid w:val="00DC4AE5"/>
    <w:rsid w:val="00DC5AA0"/>
    <w:rsid w:val="00DC607E"/>
    <w:rsid w:val="00DC61BC"/>
    <w:rsid w:val="00DC7290"/>
    <w:rsid w:val="00DC78D9"/>
    <w:rsid w:val="00DD3CF7"/>
    <w:rsid w:val="00DD4200"/>
    <w:rsid w:val="00DD493F"/>
    <w:rsid w:val="00DD6A58"/>
    <w:rsid w:val="00DD7435"/>
    <w:rsid w:val="00DD7AD7"/>
    <w:rsid w:val="00DD7FD9"/>
    <w:rsid w:val="00DE1A46"/>
    <w:rsid w:val="00DE3540"/>
    <w:rsid w:val="00DE39F9"/>
    <w:rsid w:val="00DE40AF"/>
    <w:rsid w:val="00DE6239"/>
    <w:rsid w:val="00DE6438"/>
    <w:rsid w:val="00DF020A"/>
    <w:rsid w:val="00DF1247"/>
    <w:rsid w:val="00DF174F"/>
    <w:rsid w:val="00DF3E64"/>
    <w:rsid w:val="00DF6676"/>
    <w:rsid w:val="00DF7E1B"/>
    <w:rsid w:val="00E00E15"/>
    <w:rsid w:val="00E012BE"/>
    <w:rsid w:val="00E014B0"/>
    <w:rsid w:val="00E02BF9"/>
    <w:rsid w:val="00E030CB"/>
    <w:rsid w:val="00E03AC2"/>
    <w:rsid w:val="00E048C1"/>
    <w:rsid w:val="00E0519E"/>
    <w:rsid w:val="00E05F76"/>
    <w:rsid w:val="00E0603B"/>
    <w:rsid w:val="00E06D8B"/>
    <w:rsid w:val="00E071A6"/>
    <w:rsid w:val="00E07793"/>
    <w:rsid w:val="00E07EE4"/>
    <w:rsid w:val="00E10790"/>
    <w:rsid w:val="00E11845"/>
    <w:rsid w:val="00E11C13"/>
    <w:rsid w:val="00E12F95"/>
    <w:rsid w:val="00E135FE"/>
    <w:rsid w:val="00E13F41"/>
    <w:rsid w:val="00E147A4"/>
    <w:rsid w:val="00E15658"/>
    <w:rsid w:val="00E20536"/>
    <w:rsid w:val="00E224E8"/>
    <w:rsid w:val="00E23392"/>
    <w:rsid w:val="00E23631"/>
    <w:rsid w:val="00E24785"/>
    <w:rsid w:val="00E250A4"/>
    <w:rsid w:val="00E25BAB"/>
    <w:rsid w:val="00E27E2A"/>
    <w:rsid w:val="00E30036"/>
    <w:rsid w:val="00E31A54"/>
    <w:rsid w:val="00E31E32"/>
    <w:rsid w:val="00E32908"/>
    <w:rsid w:val="00E32AC3"/>
    <w:rsid w:val="00E330EE"/>
    <w:rsid w:val="00E33B19"/>
    <w:rsid w:val="00E33BAF"/>
    <w:rsid w:val="00E34209"/>
    <w:rsid w:val="00E345A7"/>
    <w:rsid w:val="00E36DC9"/>
    <w:rsid w:val="00E36F89"/>
    <w:rsid w:val="00E37151"/>
    <w:rsid w:val="00E402F5"/>
    <w:rsid w:val="00E409EA"/>
    <w:rsid w:val="00E416D8"/>
    <w:rsid w:val="00E420EB"/>
    <w:rsid w:val="00E42488"/>
    <w:rsid w:val="00E42F0D"/>
    <w:rsid w:val="00E45171"/>
    <w:rsid w:val="00E45619"/>
    <w:rsid w:val="00E4570A"/>
    <w:rsid w:val="00E512A8"/>
    <w:rsid w:val="00E5532E"/>
    <w:rsid w:val="00E55A49"/>
    <w:rsid w:val="00E55AFE"/>
    <w:rsid w:val="00E55D32"/>
    <w:rsid w:val="00E61273"/>
    <w:rsid w:val="00E61449"/>
    <w:rsid w:val="00E614EE"/>
    <w:rsid w:val="00E61D72"/>
    <w:rsid w:val="00E61D7D"/>
    <w:rsid w:val="00E62629"/>
    <w:rsid w:val="00E62F1C"/>
    <w:rsid w:val="00E62FB6"/>
    <w:rsid w:val="00E632DB"/>
    <w:rsid w:val="00E63A47"/>
    <w:rsid w:val="00E6477F"/>
    <w:rsid w:val="00E64874"/>
    <w:rsid w:val="00E64A8A"/>
    <w:rsid w:val="00E64B14"/>
    <w:rsid w:val="00E653BC"/>
    <w:rsid w:val="00E653D4"/>
    <w:rsid w:val="00E66D70"/>
    <w:rsid w:val="00E678B6"/>
    <w:rsid w:val="00E70ACE"/>
    <w:rsid w:val="00E70BBE"/>
    <w:rsid w:val="00E70E90"/>
    <w:rsid w:val="00E71E35"/>
    <w:rsid w:val="00E72785"/>
    <w:rsid w:val="00E73528"/>
    <w:rsid w:val="00E759B1"/>
    <w:rsid w:val="00E75BED"/>
    <w:rsid w:val="00E762AE"/>
    <w:rsid w:val="00E7649C"/>
    <w:rsid w:val="00E77A0E"/>
    <w:rsid w:val="00E8089A"/>
    <w:rsid w:val="00E80F01"/>
    <w:rsid w:val="00E832B6"/>
    <w:rsid w:val="00E83694"/>
    <w:rsid w:val="00E8385C"/>
    <w:rsid w:val="00E846F9"/>
    <w:rsid w:val="00E86A0C"/>
    <w:rsid w:val="00E900F2"/>
    <w:rsid w:val="00E90298"/>
    <w:rsid w:val="00E90344"/>
    <w:rsid w:val="00E90848"/>
    <w:rsid w:val="00E90DA8"/>
    <w:rsid w:val="00E922FD"/>
    <w:rsid w:val="00E923CB"/>
    <w:rsid w:val="00E9389C"/>
    <w:rsid w:val="00E93BDA"/>
    <w:rsid w:val="00E93DE2"/>
    <w:rsid w:val="00E94669"/>
    <w:rsid w:val="00E94749"/>
    <w:rsid w:val="00E94DDE"/>
    <w:rsid w:val="00E958CC"/>
    <w:rsid w:val="00E95C04"/>
    <w:rsid w:val="00E95D93"/>
    <w:rsid w:val="00E97B3F"/>
    <w:rsid w:val="00E97B7B"/>
    <w:rsid w:val="00EA04C2"/>
    <w:rsid w:val="00EA0F07"/>
    <w:rsid w:val="00EA17B8"/>
    <w:rsid w:val="00EA1D27"/>
    <w:rsid w:val="00EA3D3D"/>
    <w:rsid w:val="00EA41E8"/>
    <w:rsid w:val="00EA4906"/>
    <w:rsid w:val="00EA66EE"/>
    <w:rsid w:val="00EB126F"/>
    <w:rsid w:val="00EB1E10"/>
    <w:rsid w:val="00EB2EDD"/>
    <w:rsid w:val="00EB382C"/>
    <w:rsid w:val="00EB6263"/>
    <w:rsid w:val="00EB7191"/>
    <w:rsid w:val="00EB732B"/>
    <w:rsid w:val="00EB7EE8"/>
    <w:rsid w:val="00EC19E9"/>
    <w:rsid w:val="00EC1DF9"/>
    <w:rsid w:val="00EC2135"/>
    <w:rsid w:val="00EC2CDB"/>
    <w:rsid w:val="00EC61C3"/>
    <w:rsid w:val="00EC67FB"/>
    <w:rsid w:val="00EC7D8D"/>
    <w:rsid w:val="00EC7F65"/>
    <w:rsid w:val="00ED1270"/>
    <w:rsid w:val="00ED31E2"/>
    <w:rsid w:val="00ED6062"/>
    <w:rsid w:val="00ED61A8"/>
    <w:rsid w:val="00ED6769"/>
    <w:rsid w:val="00ED71BE"/>
    <w:rsid w:val="00ED7DAE"/>
    <w:rsid w:val="00EE1620"/>
    <w:rsid w:val="00EE1A1F"/>
    <w:rsid w:val="00EE2264"/>
    <w:rsid w:val="00EE28AB"/>
    <w:rsid w:val="00EE46AA"/>
    <w:rsid w:val="00EE4BE1"/>
    <w:rsid w:val="00EE4D29"/>
    <w:rsid w:val="00EE55B6"/>
    <w:rsid w:val="00EE5D4D"/>
    <w:rsid w:val="00EE64E2"/>
    <w:rsid w:val="00EE6EC8"/>
    <w:rsid w:val="00EE7E21"/>
    <w:rsid w:val="00EF16D6"/>
    <w:rsid w:val="00EF4C12"/>
    <w:rsid w:val="00EF4C16"/>
    <w:rsid w:val="00EF650B"/>
    <w:rsid w:val="00EF69BA"/>
    <w:rsid w:val="00F015D3"/>
    <w:rsid w:val="00F01A97"/>
    <w:rsid w:val="00F01D2E"/>
    <w:rsid w:val="00F01FF5"/>
    <w:rsid w:val="00F02700"/>
    <w:rsid w:val="00F050F9"/>
    <w:rsid w:val="00F05F10"/>
    <w:rsid w:val="00F107D0"/>
    <w:rsid w:val="00F10C70"/>
    <w:rsid w:val="00F10DD7"/>
    <w:rsid w:val="00F11276"/>
    <w:rsid w:val="00F11AC8"/>
    <w:rsid w:val="00F1293C"/>
    <w:rsid w:val="00F13E73"/>
    <w:rsid w:val="00F204EB"/>
    <w:rsid w:val="00F2182B"/>
    <w:rsid w:val="00F24749"/>
    <w:rsid w:val="00F25C3E"/>
    <w:rsid w:val="00F26347"/>
    <w:rsid w:val="00F26489"/>
    <w:rsid w:val="00F30E52"/>
    <w:rsid w:val="00F33E6D"/>
    <w:rsid w:val="00F33FA9"/>
    <w:rsid w:val="00F34FFF"/>
    <w:rsid w:val="00F356B3"/>
    <w:rsid w:val="00F35F65"/>
    <w:rsid w:val="00F362C3"/>
    <w:rsid w:val="00F365A7"/>
    <w:rsid w:val="00F36706"/>
    <w:rsid w:val="00F40EA3"/>
    <w:rsid w:val="00F41635"/>
    <w:rsid w:val="00F42649"/>
    <w:rsid w:val="00F42753"/>
    <w:rsid w:val="00F42F2E"/>
    <w:rsid w:val="00F43292"/>
    <w:rsid w:val="00F437EA"/>
    <w:rsid w:val="00F43908"/>
    <w:rsid w:val="00F45E2E"/>
    <w:rsid w:val="00F45EE0"/>
    <w:rsid w:val="00F461CD"/>
    <w:rsid w:val="00F4623A"/>
    <w:rsid w:val="00F47DA9"/>
    <w:rsid w:val="00F5159C"/>
    <w:rsid w:val="00F52371"/>
    <w:rsid w:val="00F54FAC"/>
    <w:rsid w:val="00F60D74"/>
    <w:rsid w:val="00F61B7B"/>
    <w:rsid w:val="00F6205C"/>
    <w:rsid w:val="00F6281A"/>
    <w:rsid w:val="00F638C5"/>
    <w:rsid w:val="00F63A06"/>
    <w:rsid w:val="00F64C88"/>
    <w:rsid w:val="00F64CD2"/>
    <w:rsid w:val="00F6710F"/>
    <w:rsid w:val="00F67875"/>
    <w:rsid w:val="00F755BD"/>
    <w:rsid w:val="00F76A07"/>
    <w:rsid w:val="00F80147"/>
    <w:rsid w:val="00F82CE4"/>
    <w:rsid w:val="00F82FAE"/>
    <w:rsid w:val="00F84B76"/>
    <w:rsid w:val="00F84DCB"/>
    <w:rsid w:val="00F857F2"/>
    <w:rsid w:val="00F86553"/>
    <w:rsid w:val="00F87F5F"/>
    <w:rsid w:val="00F904CD"/>
    <w:rsid w:val="00F907C2"/>
    <w:rsid w:val="00F926FC"/>
    <w:rsid w:val="00F93158"/>
    <w:rsid w:val="00F934A4"/>
    <w:rsid w:val="00F94653"/>
    <w:rsid w:val="00F94689"/>
    <w:rsid w:val="00F94927"/>
    <w:rsid w:val="00F97E11"/>
    <w:rsid w:val="00FA0FE8"/>
    <w:rsid w:val="00FA1651"/>
    <w:rsid w:val="00FA1EA1"/>
    <w:rsid w:val="00FA4736"/>
    <w:rsid w:val="00FA47EA"/>
    <w:rsid w:val="00FA5266"/>
    <w:rsid w:val="00FA5444"/>
    <w:rsid w:val="00FA5975"/>
    <w:rsid w:val="00FA5A25"/>
    <w:rsid w:val="00FB5753"/>
    <w:rsid w:val="00FB5C06"/>
    <w:rsid w:val="00FB5F65"/>
    <w:rsid w:val="00FC0D65"/>
    <w:rsid w:val="00FC177D"/>
    <w:rsid w:val="00FC1E7A"/>
    <w:rsid w:val="00FC2BD4"/>
    <w:rsid w:val="00FC2CDC"/>
    <w:rsid w:val="00FC4EA9"/>
    <w:rsid w:val="00FC68FC"/>
    <w:rsid w:val="00FC6B54"/>
    <w:rsid w:val="00FD028E"/>
    <w:rsid w:val="00FD2C29"/>
    <w:rsid w:val="00FD45C4"/>
    <w:rsid w:val="00FD4DF9"/>
    <w:rsid w:val="00FD54EC"/>
    <w:rsid w:val="00FD607C"/>
    <w:rsid w:val="00FD6831"/>
    <w:rsid w:val="00FE197E"/>
    <w:rsid w:val="00FE1C16"/>
    <w:rsid w:val="00FE2686"/>
    <w:rsid w:val="00FE273F"/>
    <w:rsid w:val="00FE57E4"/>
    <w:rsid w:val="00FE7A7D"/>
    <w:rsid w:val="00FF059A"/>
    <w:rsid w:val="00FF0624"/>
    <w:rsid w:val="00FF1E5B"/>
    <w:rsid w:val="00FF2EBC"/>
    <w:rsid w:val="00FF364D"/>
    <w:rsid w:val="00FF376B"/>
    <w:rsid w:val="00FF4501"/>
    <w:rsid w:val="00FF4DF5"/>
    <w:rsid w:val="00FF5D5E"/>
    <w:rsid w:val="00FF5F41"/>
    <w:rsid w:val="00FF5F88"/>
    <w:rsid w:val="00FF6152"/>
    <w:rsid w:val="00FF6FB9"/>
    <w:rsid w:val="00FF7B32"/>
    <w:rsid w:val="00FF7C4E"/>
    <w:rsid w:val="00FF7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504870"/>
  <w15:chartTrackingRefBased/>
  <w15:docId w15:val="{1726E71D-6AB8-4DA2-96B1-D1BEE5CD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A60C49"/>
    <w:pPr>
      <w:keepLines/>
      <w:spacing w:before="120" w:after="276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8D37F1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7B446B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Jegyzethivatkozs">
    <w:name w:val="annotation reference"/>
    <w:basedOn w:val="Bekezdsalapbettpusa"/>
    <w:rsid w:val="00630A92"/>
    <w:rPr>
      <w:sz w:val="16"/>
      <w:szCs w:val="16"/>
    </w:rPr>
  </w:style>
  <w:style w:type="paragraph" w:styleId="Jegyzetszveg">
    <w:name w:val="annotation text"/>
    <w:basedOn w:val="Norml"/>
    <w:link w:val="JegyzetszvegChar"/>
    <w:rsid w:val="00630A9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630A92"/>
    <w:rPr>
      <w:lang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630A9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630A92"/>
    <w:rPr>
      <w:b/>
      <w:bCs/>
      <w:lang w:eastAsia="en-US"/>
    </w:rPr>
  </w:style>
  <w:style w:type="character" w:customStyle="1" w:styleId="Cmsor1Char">
    <w:name w:val="Címsor 1 Char"/>
    <w:basedOn w:val="Bekezdsalapbettpusa"/>
    <w:link w:val="Cmsor1"/>
    <w:uiPriority w:val="9"/>
    <w:rsid w:val="009B2EED"/>
    <w:rPr>
      <w:rFonts w:cs="Arial"/>
      <w:b/>
      <w:bCs/>
      <w:kern w:val="32"/>
      <w:sz w:val="36"/>
      <w:szCs w:val="32"/>
      <w:lang w:eastAsia="en-US"/>
    </w:rPr>
  </w:style>
  <w:style w:type="paragraph" w:styleId="Irodalomjegyzk">
    <w:name w:val="Bibliography"/>
    <w:basedOn w:val="Norml"/>
    <w:next w:val="Norml"/>
    <w:uiPriority w:val="37"/>
    <w:unhideWhenUsed/>
    <w:rsid w:val="009B2EED"/>
    <w:pPr>
      <w:ind w:firstLine="0"/>
    </w:pPr>
    <w:rPr>
      <w:noProof/>
    </w:rPr>
  </w:style>
  <w:style w:type="paragraph" w:styleId="Vgjegyzetszvege">
    <w:name w:val="endnote text"/>
    <w:basedOn w:val="Norml"/>
    <w:link w:val="VgjegyzetszvegeChar"/>
    <w:rsid w:val="00225EBC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rsid w:val="00225EBC"/>
    <w:rPr>
      <w:lang w:eastAsia="en-US"/>
    </w:rPr>
  </w:style>
  <w:style w:type="character" w:styleId="Vgjegyzet-hivatkozs">
    <w:name w:val="endnote reference"/>
    <w:basedOn w:val="Bekezdsalapbettpusa"/>
    <w:rsid w:val="00225EBC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F82C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30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5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63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39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09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881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9103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2649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1658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12" w:space="0" w:color="FFFFFF"/>
                                            <w:left w:val="single" w:sz="12" w:space="0" w:color="FFFFFF"/>
                                            <w:bottom w:val="single" w:sz="12" w:space="0" w:color="FFFFFF"/>
                                            <w:right w:val="single" w:sz="12" w:space="0" w:color="FFFFFF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8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94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4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3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16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55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6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46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4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4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3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8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90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ocelot.readthedocs.io/en/latest/index.html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redis.io/docs/" TargetMode="External"/><Relationship Id="rId47" Type="http://schemas.openxmlformats.org/officeDocument/2006/relationships/hyperlink" Target="https://github.com/ngx-translate/core" TargetMode="External"/><Relationship Id="rId50" Type="http://schemas.openxmlformats.org/officeDocument/2006/relationships/image" Target="media/image30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thebojda.medium.com/docker-alapoz%C3%B3-b8efb6aa68e9" TargetMode="External"/><Relationship Id="rId40" Type="http://schemas.openxmlformats.org/officeDocument/2006/relationships/hyperlink" Target="https://github.com/jbogard/MediatR/wiki" TargetMode="External"/><Relationship Id="rId45" Type="http://schemas.openxmlformats.org/officeDocument/2006/relationships/hyperlink" Target="https://docs.hangfire.io/en/latest/" TargetMode="External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identityserver4.readthedocs.io/en/latest/" TargetMode="External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www.rabbitmq.com/documentation.html" TargetMode="External"/><Relationship Id="rId48" Type="http://schemas.openxmlformats.org/officeDocument/2006/relationships/hyperlink" Target="https://docs.cypress.io/guides/overview/why-cypress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learn.microsoft.com/en-us/aspnet/core/?view=aspnetcore-7.0" TargetMode="External"/><Relationship Id="rId46" Type="http://schemas.openxmlformats.org/officeDocument/2006/relationships/hyperlink" Target="https://material.angular.io/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learn.microsoft.com/hu-hu/aspnet/core/signalr/introduction?view=aspnetcore-7.0&amp;WT.mc_id=dotnet-35129-website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2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Kor09</b:Tag>
    <b:SourceType>InternetSite</b:SourceType>
    <b:Guid>{80FE6383-D5C2-4E86-BF8E-FD2AD6F28E56}</b:Guid>
    <b:Author>
      <b:Author>
        <b:NameList>
          <b:Person>
            <b:Last>Nahtkasztlija</b:Last>
            <b:First>Korbácsi</b:First>
          </b:Person>
        </b:NameList>
      </b:Author>
    </b:Author>
    <b:Title>Az idegen szavak toldalékolása</b:Title>
    <b:InternetSiteTitle>PC Guru</b:InternetSiteTitle>
    <b:Year>2009</b:Year>
    <b:Month>június</b:Month>
    <b:URL>http://www.pcguru.hu/blog/kredenc/az-idegen-szavak-toldalekolasa/5062</b:URL>
    <b:RefOrder>1</b:RefOrder>
  </b:Source>
  <b:Source>
    <b:Tag>Phi97</b:Tag>
    <b:SourceType>InternetSite</b:SourceType>
    <b:Guid>{9794E31F-FD3C-45DA-A523-46A7167C17DC}</b:Guid>
    <b:Author>
      <b:Author>
        <b:NameList>
          <b:Person>
            <b:Last>Koopman</b:Last>
            <b:First>Philip</b:First>
          </b:Person>
        </b:NameList>
      </b:Author>
    </b:Author>
    <b:Title>How to Write an Abstract</b:Title>
    <b:Year>1997</b:Year>
    <b:Month>október</b:Month>
    <b:YearAccessed>2015</b:YearAccessed>
    <b:MonthAccessed>október</b:MonthAccessed>
    <b:DayAccessed>20</b:DayAccessed>
    <b:URL>https://users.ece.cmu.edu/~koopman/essays/abstract.html</b:URL>
    <b:RefOrder>2</b:RefOrder>
  </b:Source>
  <b:Source>
    <b:Tag>W3C15</b:Tag>
    <b:SourceType>InternetSite</b:SourceType>
    <b:Guid>{91D5DEF9-4D21-4457-9FC3-18DC5232F3D3}</b:Guid>
    <b:Author>
      <b:Author>
        <b:NameList>
          <b:Person>
            <b:Last>W3C</b:Last>
          </b:Person>
        </b:NameList>
      </b:Author>
    </b:Author>
    <b:Title>HTML, The Web’s Core Language</b:Title>
    <b:YearAccessed>2015</b:YearAccessed>
    <b:MonthAccessed>október</b:MonthAccessed>
    <b:DayAccessed>20</b:DayAccessed>
    <b:URL>http://www.w3.org/html/</b:URL>
    <b:RefOrder>3</b:RefOrder>
  </b:Source>
</b:Sources>
</file>

<file path=customXml/itemProps1.xml><?xml version="1.0" encoding="utf-8"?>
<ds:datastoreItem xmlns:ds="http://schemas.openxmlformats.org/officeDocument/2006/customXml" ds:itemID="{F5FDF5FA-D92F-4BD1-BBC0-E10B44701A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</Template>
  <TotalTime>16279</TotalTime>
  <Pages>1</Pages>
  <Words>16099</Words>
  <Characters>111090</Characters>
  <Application>Microsoft Office Word</Application>
  <DocSecurity>0</DocSecurity>
  <Lines>925</Lines>
  <Paragraphs>253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Kártyajáték megvalósítása mikroszolgáltatás alapokon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>Dr. Kővári Bence András</Manager>
  <Company>Automatizálási és Alkalmazott Informatikai Tanszék</Company>
  <LinksUpToDate>false</LinksUpToDate>
  <CharactersWithSpaces>126936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Kártyajáték megvalósítása mikroszolgáltatás alapokon</dc:title>
  <dc:subject/>
  <dc:creator>Markovics Gergely</dc:creator>
  <cp:keywords>.NET 7.0, Angular 16, ASP.NET Core, docker compose, EF Core, Hangfire, IdentityServer4, kártyajáték, MediatR, Ocelot, RabbitMQ, Redis, SCSS, SignalR</cp:keywords>
  <dc:description/>
  <cp:lastModifiedBy>Markovics Gergely</cp:lastModifiedBy>
  <cp:revision>984</cp:revision>
  <cp:lastPrinted>2023-12-13T14:11:00Z</cp:lastPrinted>
  <dcterms:created xsi:type="dcterms:W3CDTF">2023-11-01T21:30:00Z</dcterms:created>
  <dcterms:modified xsi:type="dcterms:W3CDTF">2023-12-13T15:08:00Z</dcterms:modified>
</cp:coreProperties>
</file>