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5BDCF08C" w:rsidR="0063585C" w:rsidRPr="004851C7" w:rsidRDefault="009D2FD8" w:rsidP="00E0519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000000" w:rsidP="00D429F2">
      <w:pPr>
        <w:pStyle w:val="Cmlapkarstanszk"/>
      </w:pPr>
      <w:fldSimple w:instr="DOCPROPERTY  Company  \* MERGEFORMAT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859CAF8" w:rsidR="0063585C" w:rsidRPr="00B50CAA" w:rsidRDefault="00E0519E" w:rsidP="00171054">
      <w:pPr>
        <w:pStyle w:val="Cmlapszerz"/>
      </w:pPr>
      <w:r>
        <w:t>Markovics Gergely</w:t>
      </w:r>
    </w:p>
    <w:p w14:paraId="436457F8" w14:textId="4949E853" w:rsidR="00630A92" w:rsidRDefault="00C67000" w:rsidP="00630A92">
      <w:pPr>
        <w:keepLines/>
        <w:spacing w:after="0"/>
        <w:ind w:firstLine="0"/>
        <w:jc w:val="center"/>
        <w:rPr>
          <w:smallCaps/>
        </w:rPr>
      </w:pPr>
      <w:r w:rsidRPr="00C67000">
        <w:rPr>
          <w:rFonts w:cs="Arial"/>
          <w:b/>
          <w:bCs/>
          <w:caps/>
          <w:kern w:val="28"/>
          <w:sz w:val="52"/>
          <w:szCs w:val="32"/>
        </w:rPr>
        <w:t>Kártyajáték</w:t>
      </w:r>
      <w:r w:rsidR="00BF23A4">
        <w:rPr>
          <w:rFonts w:cs="Arial"/>
          <w:b/>
          <w:bCs/>
          <w:caps/>
          <w:kern w:val="28"/>
          <w:sz w:val="52"/>
          <w:szCs w:val="32"/>
        </w:rPr>
        <w:br/>
      </w:r>
      <w:r w:rsidRPr="00C67000">
        <w:rPr>
          <w:rFonts w:cs="Arial"/>
          <w:b/>
          <w:bCs/>
          <w:caps/>
          <w:kern w:val="28"/>
          <w:sz w:val="52"/>
          <w:szCs w:val="32"/>
        </w:rPr>
        <w:t>megvalósítása mikroszolgáltatás alapokon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0A3449">
      <w:pPr>
        <w:keepLines/>
        <w:spacing w:after="0"/>
        <w:ind w:firstLine="0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168FBC68" w:rsidR="00630A92" w:rsidRDefault="00C67000" w:rsidP="00630A92">
      <w:pPr>
        <w:pStyle w:val="Cmlapszerz"/>
      </w:pPr>
      <w:r w:rsidRPr="00C67000">
        <w:t>Dr. Kővári Bence Andrá</w:t>
      </w:r>
      <w:r>
        <w:t>s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3AC90BE8" w:rsidR="0063585C" w:rsidRPr="00B50CAA" w:rsidRDefault="00630A92" w:rsidP="000A3449">
      <w:pPr>
        <w:spacing w:after="0"/>
        <w:ind w:firstLine="0"/>
        <w:jc w:val="center"/>
      </w:pPr>
      <w:r>
        <w:t xml:space="preserve">BUDAPEST, </w:t>
      </w:r>
      <w:r w:rsidR="00C67000">
        <w:t>2023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1103410214"/>
        <w:docPartObj>
          <w:docPartGallery w:val="Table of Contents"/>
          <w:docPartUnique/>
        </w:docPartObj>
      </w:sdtPr>
      <w:sdtContent>
        <w:p w14:paraId="76BA8C4A" w14:textId="506D8EFA" w:rsidR="00BF3EB8" w:rsidRPr="00D613B9" w:rsidRDefault="00BF3EB8">
          <w:pPr>
            <w:pStyle w:val="Tartalomjegyzkcmsora"/>
            <w:rPr>
              <w:b w:val="0"/>
              <w:bCs w:val="0"/>
            </w:rPr>
          </w:pPr>
          <w:r>
            <w:t>Tartalom</w:t>
          </w:r>
        </w:p>
        <w:p w14:paraId="157E9BD0" w14:textId="169605FC" w:rsidR="00C93404" w:rsidRDefault="00BF3EB8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28063" w:history="1">
            <w:r w:rsidR="00C93404" w:rsidRPr="00FB592F">
              <w:rPr>
                <w:rStyle w:val="Hiperhivatkozs"/>
                <w:noProof/>
              </w:rPr>
              <w:t>Összefoglaló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52C42A5" w14:textId="38E31E3A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4" w:history="1">
            <w:r w:rsidR="00C93404" w:rsidRPr="00FB592F">
              <w:rPr>
                <w:rStyle w:val="Hiperhivatkozs"/>
                <w:noProof/>
              </w:rPr>
              <w:t>Abstract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E0583BD" w14:textId="0DF8ECDD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5" w:history="1">
            <w:r w:rsidR="00C93404" w:rsidRPr="00FB592F">
              <w:rPr>
                <w:rStyle w:val="Hiperhivatkozs"/>
                <w:noProof/>
              </w:rPr>
              <w:t>1 Bevezetés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49BD4A9" w14:textId="43091D8A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6" w:history="1">
            <w:r w:rsidR="00C93404" w:rsidRPr="00FB592F">
              <w:rPr>
                <w:rStyle w:val="Hiperhivatkozs"/>
                <w:noProof/>
              </w:rPr>
              <w:t>1.1 Böngészős- és társasjátékok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93A198E" w14:textId="113FBA10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7" w:history="1">
            <w:r w:rsidR="00C93404" w:rsidRPr="00FB592F">
              <w:rPr>
                <w:rStyle w:val="Hiperhivatkozs"/>
                <w:noProof/>
              </w:rPr>
              <w:t>1.2 Motiváció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4F34556" w14:textId="63E3A044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8" w:history="1">
            <w:r w:rsidR="00C93404" w:rsidRPr="00FB592F">
              <w:rPr>
                <w:rStyle w:val="Hiperhivatkozs"/>
                <w:noProof/>
              </w:rPr>
              <w:t>1.3 Sushi Go Party!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3B7CB89" w14:textId="1765AB62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69" w:history="1">
            <w:r w:rsidR="00C93404" w:rsidRPr="00FB592F">
              <w:rPr>
                <w:rStyle w:val="Hiperhivatkozs"/>
                <w:noProof/>
              </w:rPr>
              <w:t>1.4 Felhasználói élmény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_Toc151328069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D0811B2" w14:textId="4A643F55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0" w:history="1">
            <w:r w:rsidR="00C93404" w:rsidRPr="00FB592F">
              <w:rPr>
                <w:rStyle w:val="Hiperhivatkozs"/>
                <w:noProof/>
              </w:rPr>
              <w:t>1.5 Megvalósítás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99BCC15" w14:textId="7F3D110D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1" w:history="1">
            <w:r w:rsidR="00C93404" w:rsidRPr="00FB592F">
              <w:rPr>
                <w:rStyle w:val="Hiperhivatkozs"/>
                <w:noProof/>
              </w:rPr>
              <w:t>2 Technológia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8F1031F" w14:textId="554C6BDA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2" w:history="1">
            <w:r w:rsidR="00C93404" w:rsidRPr="00FB592F">
              <w:rPr>
                <w:rStyle w:val="Hiperhivatkozs"/>
                <w:noProof/>
              </w:rPr>
              <w:t>2.1 Bevezetés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111664C" w14:textId="238E005C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3" w:history="1">
            <w:r w:rsidR="00C93404" w:rsidRPr="00FB592F">
              <w:rPr>
                <w:rStyle w:val="Hiperhivatkozs"/>
                <w:noProof/>
              </w:rPr>
              <w:t>2.2 Szerveroldali technológiák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38E47A1" w14:textId="61077958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4" w:history="1">
            <w:r w:rsidR="00C93404" w:rsidRPr="00FB592F">
              <w:rPr>
                <w:rStyle w:val="Hiperhivatkozs"/>
                <w:noProof/>
              </w:rPr>
              <w:t>2.2.1 Docker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45EB30B" w14:textId="486E08D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5" w:history="1">
            <w:r w:rsidR="00C93404" w:rsidRPr="00FB592F">
              <w:rPr>
                <w:rStyle w:val="Hiperhivatkozs"/>
                <w:noProof/>
              </w:rPr>
              <w:t>2.2.2 ASP.NET CORE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00798BE" w14:textId="79E5C23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6" w:history="1">
            <w:r w:rsidR="00C93404" w:rsidRPr="00FB592F">
              <w:rPr>
                <w:rStyle w:val="Hiperhivatkozs"/>
                <w:noProof/>
              </w:rPr>
              <w:t>2.2.3 Ocelot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E7B92A7" w14:textId="6C804DAE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7" w:history="1">
            <w:r w:rsidR="00C93404" w:rsidRPr="00FB592F">
              <w:rPr>
                <w:rStyle w:val="Hiperhivatkozs"/>
                <w:noProof/>
              </w:rPr>
              <w:t>2.2.4 MediatR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5B60496" w14:textId="08B80DF1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8" w:history="1">
            <w:r w:rsidR="00C93404" w:rsidRPr="00FB592F">
              <w:rPr>
                <w:rStyle w:val="Hiperhivatkozs"/>
                <w:noProof/>
              </w:rPr>
              <w:t>2.2.5 SignalR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2DAA1F9" w14:textId="52655AE5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79" w:history="1">
            <w:r w:rsidR="00C93404" w:rsidRPr="00FB592F">
              <w:rPr>
                <w:rStyle w:val="Hiperhivatkozs"/>
                <w:noProof/>
              </w:rPr>
              <w:t>2.2.6 Redis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_Toc151328079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88478C5" w14:textId="39A0C4C5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0" w:history="1">
            <w:r w:rsidR="00C93404" w:rsidRPr="00FB592F">
              <w:rPr>
                <w:rStyle w:val="Hiperhivatkozs"/>
                <w:noProof/>
              </w:rPr>
              <w:t>2.2.7 RabbitMQ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D19D099" w14:textId="119A038A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1" w:history="1">
            <w:r w:rsidR="00C93404" w:rsidRPr="00FB592F">
              <w:rPr>
                <w:rStyle w:val="Hiperhivatkozs"/>
                <w:noProof/>
              </w:rPr>
              <w:t>2.2.8 IdentityServer4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2643C72" w14:textId="17B1AA34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2" w:history="1">
            <w:r w:rsidR="00C93404" w:rsidRPr="00FB592F">
              <w:rPr>
                <w:rStyle w:val="Hiperhivatkozs"/>
                <w:noProof/>
              </w:rPr>
              <w:t>2.2.9 AutoMapper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A6FCA76" w14:textId="021161DD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3" w:history="1">
            <w:r w:rsidR="00C93404" w:rsidRPr="00FB592F">
              <w:rPr>
                <w:rStyle w:val="Hiperhivatkozs"/>
                <w:noProof/>
              </w:rPr>
              <w:t>2.2.10 Hangfire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DB70408" w14:textId="6D2CFEDE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4" w:history="1">
            <w:r w:rsidR="00C93404" w:rsidRPr="00FB592F">
              <w:rPr>
                <w:rStyle w:val="Hiperhivatkozs"/>
                <w:noProof/>
              </w:rPr>
              <w:t>2.2.11 xUnit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12287B6" w14:textId="001BD22E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5" w:history="1">
            <w:r w:rsidR="00C93404" w:rsidRPr="00FB592F">
              <w:rPr>
                <w:rStyle w:val="Hiperhivatkozs"/>
                <w:noProof/>
              </w:rPr>
              <w:t>2.3 Kliensoldali technológiák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4BD4508" w14:textId="6003A41E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6" w:history="1">
            <w:r w:rsidR="00C93404" w:rsidRPr="00FB592F">
              <w:rPr>
                <w:rStyle w:val="Hiperhivatkozs"/>
                <w:noProof/>
              </w:rPr>
              <w:t>2.3.1 Angular Material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C0E1DAB" w14:textId="6FE12E15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7" w:history="1">
            <w:r w:rsidR="00C93404" w:rsidRPr="00FB592F">
              <w:rPr>
                <w:rStyle w:val="Hiperhivatkozs"/>
                <w:noProof/>
              </w:rPr>
              <w:t>2.3.2 SCSS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4951A31" w14:textId="4A0EE3E4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8" w:history="1">
            <w:r w:rsidR="00C93404" w:rsidRPr="00FB592F">
              <w:rPr>
                <w:rStyle w:val="Hiperhivatkozs"/>
                <w:noProof/>
              </w:rPr>
              <w:t>2.3.3 SignalR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71A80F4" w14:textId="4F6B13A4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89" w:history="1">
            <w:r w:rsidR="00C93404" w:rsidRPr="00FB592F">
              <w:rPr>
                <w:rStyle w:val="Hiperhivatkozs"/>
                <w:noProof/>
              </w:rPr>
              <w:t>2.3.4 NGX-Translate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_Toc151328089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ED1B821" w14:textId="179F413D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0" w:history="1">
            <w:r w:rsidR="00C93404" w:rsidRPr="00FB592F">
              <w:rPr>
                <w:rStyle w:val="Hiperhivatkozs"/>
                <w:noProof/>
              </w:rPr>
              <w:t>2.3.5 Dotenv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E919943" w14:textId="0A82B588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1" w:history="1">
            <w:r w:rsidR="00C93404" w:rsidRPr="00FB592F">
              <w:rPr>
                <w:rStyle w:val="Hiperhivatkozs"/>
                <w:noProof/>
              </w:rPr>
              <w:t>2.3.6 Cypress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19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2B17FEC" w14:textId="404A6CA0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2" w:history="1">
            <w:r w:rsidR="00C93404" w:rsidRPr="00FB592F">
              <w:rPr>
                <w:rStyle w:val="Hiperhivatkozs"/>
                <w:noProof/>
              </w:rPr>
              <w:t>3 Tervezés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E855FD1" w14:textId="04D55856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3" w:history="1">
            <w:r w:rsidR="00C93404" w:rsidRPr="00FB592F">
              <w:rPr>
                <w:rStyle w:val="Hiperhivatkozs"/>
                <w:noProof/>
              </w:rPr>
              <w:t>3.1 Bevezetés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DB9C205" w14:textId="263DB230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4" w:history="1">
            <w:r w:rsidR="00C93404" w:rsidRPr="00FB592F">
              <w:rPr>
                <w:rStyle w:val="Hiperhivatkozs"/>
                <w:noProof/>
              </w:rPr>
              <w:t>3.1.1 Felhasználókezelés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A5525A4" w14:textId="15BE69C9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5" w:history="1">
            <w:r w:rsidR="00C93404" w:rsidRPr="00FB592F">
              <w:rPr>
                <w:rStyle w:val="Hiperhivatkozs"/>
                <w:noProof/>
              </w:rPr>
              <w:t>3.1.2 Bolt rendszer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21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F91C6BC" w14:textId="15426F67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6" w:history="1">
            <w:r w:rsidR="00C93404" w:rsidRPr="00FB592F">
              <w:rPr>
                <w:rStyle w:val="Hiperhivatkozs"/>
                <w:noProof/>
              </w:rPr>
              <w:t>3.1.3 Váróterem rendszer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682296A" w14:textId="383CD9B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7" w:history="1">
            <w:r w:rsidR="00C93404" w:rsidRPr="00FB592F">
              <w:rPr>
                <w:rStyle w:val="Hiperhivatkozs"/>
                <w:noProof/>
              </w:rPr>
              <w:t>3.1.4 Játék rendszer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A7B7897" w14:textId="74151430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8" w:history="1">
            <w:r w:rsidR="00C93404" w:rsidRPr="00FB592F">
              <w:rPr>
                <w:rStyle w:val="Hiperhivatkozs"/>
                <w:noProof/>
              </w:rPr>
              <w:t>3.2 Architektúra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DCDEB5C" w14:textId="76DFDB7C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099" w:history="1">
            <w:r w:rsidR="00C93404" w:rsidRPr="00FB592F">
              <w:rPr>
                <w:rStyle w:val="Hiperhivatkozs"/>
                <w:noProof/>
              </w:rPr>
              <w:t>3.2.1 Áttekintő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_Toc151328099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FCAEC3C" w14:textId="2A96DF86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0" w:history="1">
            <w:r w:rsidR="00C93404" w:rsidRPr="00FB592F">
              <w:rPr>
                <w:rStyle w:val="Hiperhivatkozs"/>
                <w:noProof/>
              </w:rPr>
              <w:t>3.2.2 Adatbázis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6D57C09" w14:textId="18F8F913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1" w:history="1">
            <w:r w:rsidR="00C93404" w:rsidRPr="00FB592F">
              <w:rPr>
                <w:rStyle w:val="Hiperhivatkozs"/>
                <w:noProof/>
              </w:rPr>
              <w:t>3.2.3 Szerveroldal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7042EA1" w14:textId="49C5D9C6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2" w:history="1">
            <w:r w:rsidR="00C93404" w:rsidRPr="00FB592F">
              <w:rPr>
                <w:rStyle w:val="Hiperhivatkozs"/>
                <w:noProof/>
              </w:rPr>
              <w:t>3.2.4 Kliensoldal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67D834C" w14:textId="198B632C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3" w:history="1">
            <w:r w:rsidR="00C93404" w:rsidRPr="00FB592F">
              <w:rPr>
                <w:rStyle w:val="Hiperhivatkozs"/>
                <w:noProof/>
              </w:rPr>
              <w:t>4 Önálló munka bemutatása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822C5E9" w14:textId="63C6EF9A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4" w:history="1">
            <w:r w:rsidR="00C93404" w:rsidRPr="00FB592F">
              <w:rPr>
                <w:rStyle w:val="Hiperhivatkozs"/>
                <w:noProof/>
              </w:rPr>
              <w:t>4.1 Bevezetés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90F6A8B" w14:textId="5B6EA10C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5" w:history="1">
            <w:r w:rsidR="00C93404" w:rsidRPr="00FB592F">
              <w:rPr>
                <w:rStyle w:val="Hiperhivatkozs"/>
                <w:noProof/>
              </w:rPr>
              <w:t>4.2 Szerveroldali funkciók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F770360" w14:textId="5F43F899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6" w:history="1">
            <w:r w:rsidR="00C93404" w:rsidRPr="00FB592F">
              <w:rPr>
                <w:rStyle w:val="Hiperhivatkozs"/>
                <w:noProof/>
              </w:rPr>
              <w:t>4.2.1 Adatelérési réteg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27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3C97283" w14:textId="4AB6AFFD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7" w:history="1">
            <w:r w:rsidR="00C93404" w:rsidRPr="00FB592F">
              <w:rPr>
                <w:rStyle w:val="Hiperhivatkozs"/>
                <w:noProof/>
              </w:rPr>
              <w:t>4.2.2 Üzleti logikai réteg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31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23AD027" w14:textId="68D06D2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8" w:history="1">
            <w:r w:rsidR="00C93404" w:rsidRPr="00FB592F">
              <w:rPr>
                <w:rStyle w:val="Hiperhivatkozs"/>
                <w:noProof/>
              </w:rPr>
              <w:t>4.2.3 API réteg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35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550235D" w14:textId="29E287E5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09" w:history="1">
            <w:r w:rsidR="00C93404" w:rsidRPr="00FB592F">
              <w:rPr>
                <w:rStyle w:val="Hiperhivatkozs"/>
                <w:noProof/>
              </w:rPr>
              <w:t>4.2.4 API Gateway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_Toc151328109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E696D4B" w14:textId="1C6B3AD7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0" w:history="1">
            <w:r w:rsidR="00C93404" w:rsidRPr="00FB592F">
              <w:rPr>
                <w:rStyle w:val="Hiperhivatkozs"/>
                <w:noProof/>
              </w:rPr>
              <w:t>4.3 Kliensoldali funkciók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D92AD29" w14:textId="68FD8AB3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1" w:history="1">
            <w:r w:rsidR="00C93404" w:rsidRPr="00FB592F">
              <w:rPr>
                <w:rStyle w:val="Hiperhivatkozs"/>
                <w:noProof/>
              </w:rPr>
              <w:t>4.3.1 Dotenv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F09F2B6" w14:textId="18AAA049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2" w:history="1">
            <w:r w:rsidR="00C93404" w:rsidRPr="00FB592F">
              <w:rPr>
                <w:rStyle w:val="Hiperhivatkozs"/>
                <w:noProof/>
              </w:rPr>
              <w:t>4.3.2 Témák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BB0EA7D" w14:textId="745B3566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3" w:history="1">
            <w:r w:rsidR="00C93404" w:rsidRPr="00FB592F">
              <w:rPr>
                <w:rStyle w:val="Hiperhivatkozs"/>
                <w:noProof/>
              </w:rPr>
              <w:t>4.3.3 Nyelvesítés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D2083FE" w14:textId="646F4336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4" w:history="1">
            <w:r w:rsidR="00C93404" w:rsidRPr="00FB592F">
              <w:rPr>
                <w:rStyle w:val="Hiperhivatkozs"/>
                <w:noProof/>
              </w:rPr>
              <w:t>4.3.4 WebSocket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3748529" w14:textId="7C1DDD47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5" w:history="1">
            <w:r w:rsidR="00C93404" w:rsidRPr="00FB592F">
              <w:rPr>
                <w:rStyle w:val="Hiperhivatkozs"/>
                <w:noProof/>
              </w:rPr>
              <w:t>4.3.5 Interceptor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8254039" w14:textId="4BB7687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6" w:history="1">
            <w:r w:rsidR="00C93404" w:rsidRPr="00FB592F">
              <w:rPr>
                <w:rStyle w:val="Hiperhivatkozs"/>
                <w:noProof/>
              </w:rPr>
              <w:t>4.3.6 Guard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81DABBD" w14:textId="3D3FDDF1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7" w:history="1">
            <w:r w:rsidR="00C93404" w:rsidRPr="00FB592F">
              <w:rPr>
                <w:rStyle w:val="Hiperhivatkozs"/>
                <w:noProof/>
              </w:rPr>
              <w:t>4.3.7 Directive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552541F" w14:textId="1B8E0C80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8" w:history="1">
            <w:r w:rsidR="00C93404" w:rsidRPr="00FB592F">
              <w:rPr>
                <w:rStyle w:val="Hiperhivatkozs"/>
                <w:noProof/>
              </w:rPr>
              <w:t>4.4 Felhasználókezelés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271D04D" w14:textId="572C04AA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19" w:history="1">
            <w:r w:rsidR="00C93404" w:rsidRPr="00FB592F">
              <w:rPr>
                <w:rStyle w:val="Hiperhivatkozs"/>
                <w:noProof/>
              </w:rPr>
              <w:t>4.4.1 Adatbázis és adatelérés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_Toc151328119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350E5CD" w14:textId="59274A74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0" w:history="1">
            <w:r w:rsidR="00C93404" w:rsidRPr="00FB592F">
              <w:rPr>
                <w:rStyle w:val="Hiperhivatkozs"/>
                <w:noProof/>
              </w:rPr>
              <w:t>4.4.2 Üzleti logika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49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718CBC6A" w14:textId="14C5682F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1" w:history="1">
            <w:r w:rsidR="00C93404" w:rsidRPr="00FB592F">
              <w:rPr>
                <w:rStyle w:val="Hiperhivatkozs"/>
                <w:noProof/>
              </w:rPr>
              <w:t>4.4.3 Felület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51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3F2531A2" w14:textId="478DE0B6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2" w:history="1">
            <w:r w:rsidR="00C93404" w:rsidRPr="00FB592F">
              <w:rPr>
                <w:rStyle w:val="Hiperhivatkozs"/>
                <w:noProof/>
              </w:rPr>
              <w:t>4.5 Bolt kialakítása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0EDE8E6" w14:textId="25F79E41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3" w:history="1">
            <w:r w:rsidR="00C93404" w:rsidRPr="00FB592F">
              <w:rPr>
                <w:rStyle w:val="Hiperhivatkozs"/>
                <w:noProof/>
              </w:rPr>
              <w:t>4.5.1 Adatbázis és adatelérés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20C7941" w14:textId="717F84C2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4" w:history="1">
            <w:r w:rsidR="00C93404" w:rsidRPr="00FB592F">
              <w:rPr>
                <w:rStyle w:val="Hiperhivatkozs"/>
                <w:noProof/>
              </w:rPr>
              <w:t>4.5.2 Üzleti logika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39460D9" w14:textId="5DC18F80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5" w:history="1">
            <w:r w:rsidR="00C93404" w:rsidRPr="00FB592F">
              <w:rPr>
                <w:rStyle w:val="Hiperhivatkozs"/>
                <w:noProof/>
              </w:rPr>
              <w:t>4.5.3 Felület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54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E541B14" w14:textId="2971EBFF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6" w:history="1">
            <w:r w:rsidR="00C93404" w:rsidRPr="00FB592F">
              <w:rPr>
                <w:rStyle w:val="Hiperhivatkozs"/>
                <w:noProof/>
              </w:rPr>
              <w:t>4.6 Váróterem megvalósítása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B9FBB96" w14:textId="760F728D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7" w:history="1">
            <w:r w:rsidR="00C93404" w:rsidRPr="00FB592F">
              <w:rPr>
                <w:rStyle w:val="Hiperhivatkozs"/>
                <w:noProof/>
              </w:rPr>
              <w:t>4.6.1 Adatbázis és adatelérés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55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9EC43EF" w14:textId="2557C1AF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8" w:history="1">
            <w:r w:rsidR="00C93404" w:rsidRPr="00FB592F">
              <w:rPr>
                <w:rStyle w:val="Hiperhivatkozs"/>
                <w:noProof/>
              </w:rPr>
              <w:t>4.6.2 Üzleti logika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56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7F6E484" w14:textId="4E2AC680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29" w:history="1">
            <w:r w:rsidR="00C93404" w:rsidRPr="00FB592F">
              <w:rPr>
                <w:rStyle w:val="Hiperhivatkozs"/>
                <w:noProof/>
              </w:rPr>
              <w:t>4.6.3 Felület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_Toc151328129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58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05A97ABE" w14:textId="1A4D6B2D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0" w:history="1">
            <w:r w:rsidR="00C93404" w:rsidRPr="00FB592F">
              <w:rPr>
                <w:rStyle w:val="Hiperhivatkozs"/>
                <w:noProof/>
              </w:rPr>
              <w:t>4.7 Játék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_Toc151328130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1D675E2" w14:textId="2ADC016A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1" w:history="1">
            <w:r w:rsidR="00C93404" w:rsidRPr="00FB592F">
              <w:rPr>
                <w:rStyle w:val="Hiperhivatkozs"/>
                <w:noProof/>
              </w:rPr>
              <w:t>4.7.1 Adatbázis és adatelérés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_Toc151328131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61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2B75350C" w14:textId="476054F9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2" w:history="1">
            <w:r w:rsidR="00C93404" w:rsidRPr="00FB592F">
              <w:rPr>
                <w:rStyle w:val="Hiperhivatkozs"/>
                <w:noProof/>
              </w:rPr>
              <w:t>4.7.2 Üzleti logika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_Toc151328132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63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A80CDF2" w14:textId="13454297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3" w:history="1">
            <w:r w:rsidR="00C93404" w:rsidRPr="00FB592F">
              <w:rPr>
                <w:rStyle w:val="Hiperhivatkozs"/>
                <w:noProof/>
              </w:rPr>
              <w:t>4.7.3 Felület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_Toc151328133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67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A69ACC8" w14:textId="244401CE" w:rsidR="00C93404" w:rsidRDefault="00000000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4" w:history="1">
            <w:r w:rsidR="00C93404" w:rsidRPr="00FB592F">
              <w:rPr>
                <w:rStyle w:val="Hiperhivatkozs"/>
                <w:noProof/>
              </w:rPr>
              <w:t>4.8 Tesztelés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_Toc151328134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31655C3" w14:textId="38BC6595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5" w:history="1">
            <w:r w:rsidR="00C93404" w:rsidRPr="00FB592F">
              <w:rPr>
                <w:rStyle w:val="Hiperhivatkozs"/>
                <w:noProof/>
              </w:rPr>
              <w:t>4.8.1 Unit tesztek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_Toc151328135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1AE50344" w14:textId="78F03EFC" w:rsidR="00C93404" w:rsidRDefault="00000000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6" w:history="1">
            <w:r w:rsidR="00C93404" w:rsidRPr="00FB592F">
              <w:rPr>
                <w:rStyle w:val="Hiperhivatkozs"/>
                <w:noProof/>
              </w:rPr>
              <w:t>4.8.2 E2E tesztek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_Toc151328136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69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EBB10FB" w14:textId="661DDE56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7" w:history="1">
            <w:r w:rsidR="00C93404" w:rsidRPr="00FB592F">
              <w:rPr>
                <w:rStyle w:val="Hiperhivatkozs"/>
                <w:noProof/>
              </w:rPr>
              <w:t>5 Összefoglaló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_Toc151328137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70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49875FC0" w14:textId="5947EE46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8" w:history="1">
            <w:r w:rsidR="00C93404" w:rsidRPr="00FB592F">
              <w:rPr>
                <w:rStyle w:val="Hiperhivatkozs"/>
                <w:noProof/>
              </w:rPr>
              <w:t>6 Irodalomjegyzék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_Toc151328138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71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6971182C" w14:textId="4EBC2C89" w:rsidR="00C93404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1328139" w:history="1">
            <w:r w:rsidR="00C93404" w:rsidRPr="00FB592F">
              <w:rPr>
                <w:rStyle w:val="Hiperhivatkozs"/>
                <w:noProof/>
              </w:rPr>
              <w:t>7 Függelék</w:t>
            </w:r>
            <w:r w:rsidR="00C93404">
              <w:rPr>
                <w:noProof/>
                <w:webHidden/>
              </w:rPr>
              <w:tab/>
            </w:r>
            <w:r w:rsidR="00C93404">
              <w:rPr>
                <w:noProof/>
                <w:webHidden/>
              </w:rPr>
              <w:fldChar w:fldCharType="begin"/>
            </w:r>
            <w:r w:rsidR="00C93404">
              <w:rPr>
                <w:noProof/>
                <w:webHidden/>
              </w:rPr>
              <w:instrText xml:space="preserve"> PAGEREF _Toc151328139 \h </w:instrText>
            </w:r>
            <w:r w:rsidR="00C93404">
              <w:rPr>
                <w:noProof/>
                <w:webHidden/>
              </w:rPr>
            </w:r>
            <w:r w:rsidR="00C93404">
              <w:rPr>
                <w:noProof/>
                <w:webHidden/>
              </w:rPr>
              <w:fldChar w:fldCharType="separate"/>
            </w:r>
            <w:r w:rsidR="00C93404">
              <w:rPr>
                <w:noProof/>
                <w:webHidden/>
              </w:rPr>
              <w:t>72</w:t>
            </w:r>
            <w:r w:rsidR="00C93404">
              <w:rPr>
                <w:noProof/>
                <w:webHidden/>
              </w:rPr>
              <w:fldChar w:fldCharType="end"/>
            </w:r>
          </w:hyperlink>
        </w:p>
        <w:p w14:paraId="597B17CD" w14:textId="32B93E81" w:rsidR="0063585C" w:rsidRPr="00B50CAA" w:rsidRDefault="00BF3EB8" w:rsidP="005D0246">
          <w:r>
            <w:rPr>
              <w:b/>
              <w:bCs/>
            </w:rPr>
            <w:fldChar w:fldCharType="end"/>
          </w:r>
        </w:p>
      </w:sdtContent>
    </w:sdt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7750E73B" w:rsidR="00681E99" w:rsidRDefault="00681E99" w:rsidP="005E01E0">
      <w:pPr>
        <w:pStyle w:val="Nyilatkozatszveg"/>
      </w:pPr>
      <w:r w:rsidRPr="00B50CAA">
        <w:t xml:space="preserve">Alulírott </w:t>
      </w:r>
      <w:r w:rsidR="00953B7A">
        <w:rPr>
          <w:b/>
          <w:bCs/>
        </w:rPr>
        <w:t>Markovics Gergely</w:t>
      </w:r>
      <w:r w:rsidRPr="00B50CAA">
        <w:t>, szigorló hallgató kijelentem, hogy ezt a</w:t>
      </w:r>
      <w:r w:rsidR="00953B7A"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1E08ABC3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557033">
        <w:t>2023. 05. 28.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01088C6" w:rsidR="005E01E0" w:rsidRDefault="00630A92" w:rsidP="00630A92">
      <w:pPr>
        <w:pStyle w:val="Nyilatkozatalrs"/>
        <w:ind w:firstLine="634"/>
      </w:pPr>
      <w:r>
        <w:t xml:space="preserve">                  </w:t>
      </w:r>
      <w:r w:rsidR="00F755BD">
        <w:t>Markovics Gergely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151328063"/>
      <w:r w:rsidRPr="00B50CAA">
        <w:lastRenderedPageBreak/>
        <w:t>Összefoglaló</w:t>
      </w:r>
      <w:bookmarkEnd w:id="0"/>
      <w:bookmarkEnd w:id="1"/>
    </w:p>
    <w:p w14:paraId="1CA72AE2" w14:textId="5EF79EF8" w:rsidR="00EA4906" w:rsidRDefault="00EA4906" w:rsidP="00EA4906">
      <w:r>
        <w:t xml:space="preserve">A kártyajátékok régóta nyújtanak </w:t>
      </w:r>
      <w:r w:rsidR="0019749F">
        <w:t>szórakoztatást és kikapcsolódást világszerte. Legyen az családi vagy baráti környezetben</w:t>
      </w:r>
      <w:r w:rsidR="0034271E">
        <w:t>,</w:t>
      </w:r>
      <w:r w:rsidR="0019749F">
        <w:t xml:space="preserve"> </w:t>
      </w:r>
      <w:r w:rsidR="0034271E">
        <w:t>k</w:t>
      </w:r>
      <w:r w:rsidR="0019749F">
        <w:t xml:space="preserve">önnyed közösségi élményt biztosítanak minden korosztály számára. </w:t>
      </w:r>
      <w:r w:rsidR="00903114">
        <w:t>Ezen játékok közül a Sushi Go egy komplex, változatos és egyedi játékélményt ad a</w:t>
      </w:r>
      <w:r w:rsidR="000C3405">
        <w:t>z összegyűlt</w:t>
      </w:r>
      <w:r w:rsidR="00903114">
        <w:t xml:space="preserve"> társaságnak.</w:t>
      </w:r>
    </w:p>
    <w:p w14:paraId="1A11FFE3" w14:textId="66C13E7A" w:rsidR="00B33304" w:rsidRDefault="00F93158" w:rsidP="001C5804">
      <w:r>
        <w:t>A kártyajátékok egyik hátránya, hogy fizikai jelenlétet igényelnek</w:t>
      </w:r>
      <w:r w:rsidR="00700458">
        <w:t xml:space="preserve"> a játékosoktól</w:t>
      </w:r>
      <w:r>
        <w:t>.</w:t>
      </w:r>
      <w:r w:rsidR="001C5804">
        <w:t xml:space="preserve"> Legyen akármilyen élvezetes a játék, a játékosoknak össze kell gyűlniük a használatához, ami a mai világban gyakran nehezen megoldható. </w:t>
      </w:r>
      <w:r>
        <w:t>Ennek</w:t>
      </w:r>
      <w:r w:rsidR="001C5804">
        <w:t xml:space="preserve"> a p</w:t>
      </w:r>
      <w:r w:rsidR="00D045FA">
        <w:t>r</w:t>
      </w:r>
      <w:r w:rsidR="001C5804">
        <w:t>oblémának</w:t>
      </w:r>
      <w:r>
        <w:t xml:space="preserve"> az áthidalására szolgál a játék szoftveres megvalósítása</w:t>
      </w:r>
      <w:r w:rsidR="001613AA">
        <w:t>, amivel a játékosok globálisan</w:t>
      </w:r>
      <w:r w:rsidR="00700458">
        <w:t>, akárhonnan</w:t>
      </w:r>
      <w:r w:rsidR="001613AA">
        <w:t xml:space="preserve"> tudják élvezni a játék adta lehetőségeket.</w:t>
      </w:r>
    </w:p>
    <w:p w14:paraId="7B7CC874" w14:textId="6A0308E9" w:rsidR="00152492" w:rsidRDefault="00BD29BF" w:rsidP="00152492">
      <w:r>
        <w:t>A</w:t>
      </w:r>
      <w:r w:rsidR="00D5640F">
        <w:t xml:space="preserve">z alkalmazás </w:t>
      </w:r>
      <w:r>
        <w:t>implementációja</w:t>
      </w:r>
      <w:r w:rsidR="00C31A93">
        <w:t xml:space="preserve"> webes,</w:t>
      </w:r>
      <w:r>
        <w:t xml:space="preserve"> böngészőben játszható formában készül el, aminek a segítségével a játékosok </w:t>
      </w:r>
      <w:r w:rsidR="00780B1C">
        <w:t xml:space="preserve">akárhonnan, </w:t>
      </w:r>
      <w:r>
        <w:t>platformtól függetlenül</w:t>
      </w:r>
      <w:r w:rsidR="00780B1C">
        <w:t xml:space="preserve"> </w:t>
      </w:r>
      <w:r>
        <w:t>csatlakozhatnak be a játékba, élvezhetik annak szolgáltatásait.</w:t>
      </w:r>
      <w:r w:rsidR="00152492">
        <w:t xml:space="preserve"> Azért, hogy igazi közösségi felhasználói élményt nyújtson az alkalmazás, a fejlesztés során implementálva lettek </w:t>
      </w:r>
      <w:r w:rsidR="00B72DC8">
        <w:t>további</w:t>
      </w:r>
      <w:r w:rsidR="00152492">
        <w:t xml:space="preserve"> játékon túlmutató funkciók</w:t>
      </w:r>
      <w:r w:rsidR="00597676">
        <w:t xml:space="preserve"> is</w:t>
      </w:r>
      <w:r w:rsidR="00152492">
        <w:t>, mint barátok kezelése, vásárlás</w:t>
      </w:r>
      <w:r w:rsidR="00636020">
        <w:t>,</w:t>
      </w:r>
      <w:r w:rsidR="00152492">
        <w:t xml:space="preserve"> </w:t>
      </w:r>
      <w:r w:rsidR="00500A28">
        <w:t xml:space="preserve">váróterem kezelés </w:t>
      </w:r>
      <w:r w:rsidR="00152492">
        <w:t>vagy szöveges beszélgetés nyújtása.</w:t>
      </w:r>
    </w:p>
    <w:p w14:paraId="42BB3AFA" w14:textId="30237ACC" w:rsidR="00104C11" w:rsidRDefault="00104C11" w:rsidP="00152492">
      <w:r>
        <w:t xml:space="preserve">A szoftver implementációjában kiemelt szerepet kapott, hogy a szerveroldali komponens mikroszolgáltatás alapokon </w:t>
      </w:r>
      <w:r w:rsidR="00995216">
        <w:t>valósuljon meg</w:t>
      </w:r>
      <w:r>
        <w:t xml:space="preserve">, </w:t>
      </w:r>
      <w:r w:rsidR="00837808">
        <w:t>annak lehetőségeit</w:t>
      </w:r>
      <w:r>
        <w:t xml:space="preserve"> aktívan és hatékonyan kihasználva.</w:t>
      </w:r>
    </w:p>
    <w:p w14:paraId="27EE27B0" w14:textId="4CBDFBBC" w:rsidR="005C0FFF" w:rsidRDefault="00964482" w:rsidP="00152492">
      <w:r>
        <w:t>A feladat tehát egy ismert kártyajátékot implementáló szoftver megvalósítása webes klienssel és mikroszolgáltatásokra épülő szerverrel, figyelmet fordítva a felhasználói igényekre és élményre.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151328064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7B06B2B0" w14:textId="77777777" w:rsidR="00722BAD" w:rsidRDefault="00722BAD" w:rsidP="00722BAD"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and </w:t>
      </w:r>
      <w:proofErr w:type="spellStart"/>
      <w:r>
        <w:t>relaxation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.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Sushi Go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varied</w:t>
      </w:r>
      <w:proofErr w:type="spellEnd"/>
      <w:r>
        <w:t xml:space="preserve"> and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socialising</w:t>
      </w:r>
      <w:proofErr w:type="spellEnd"/>
      <w:r>
        <w:t>.</w:t>
      </w:r>
    </w:p>
    <w:p w14:paraId="4B01F742" w14:textId="77777777" w:rsidR="00722BAD" w:rsidRDefault="00722BAD" w:rsidP="00722BAD">
      <w:proofErr w:type="spellStart"/>
      <w:r>
        <w:t>One</w:t>
      </w:r>
      <w:proofErr w:type="spellEnd"/>
      <w:r>
        <w:t xml:space="preserve"> </w:t>
      </w:r>
      <w:proofErr w:type="spellStart"/>
      <w:r>
        <w:t>disadvantage</w:t>
      </w:r>
      <w:proofErr w:type="spellEnd"/>
      <w:r>
        <w:t xml:space="preserve"> of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in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The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 is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game's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globally</w:t>
      </w:r>
      <w:proofErr w:type="spellEnd"/>
      <w:r>
        <w:t>.</w:t>
      </w:r>
    </w:p>
    <w:p w14:paraId="2577796B" w14:textId="77777777" w:rsidR="00722BAD" w:rsidRDefault="00722BAD" w:rsidP="00722BAD">
      <w:r>
        <w:t xml:space="preserve">The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 </w:t>
      </w:r>
      <w:proofErr w:type="spellStart"/>
      <w:r>
        <w:t>will</w:t>
      </w:r>
      <w:proofErr w:type="spellEnd"/>
      <w:r>
        <w:t xml:space="preserve"> be in a browser-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regardless</w:t>
      </w:r>
      <w:proofErr w:type="spellEnd"/>
      <w:r>
        <w:t xml:space="preserve"> of platform.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shopping and text chat,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</w:t>
      </w:r>
    </w:p>
    <w:p w14:paraId="7379BA8F" w14:textId="77777777" w:rsidR="00722BAD" w:rsidRDefault="00722BAD" w:rsidP="00722BAD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 has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, </w:t>
      </w:r>
      <w:proofErr w:type="spellStart"/>
      <w:r>
        <w:t>actively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 </w:t>
      </w:r>
      <w:proofErr w:type="spellStart"/>
      <w:r>
        <w:t>exploiting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1FF70519" w14:textId="77777777" w:rsidR="00722BAD" w:rsidRDefault="00722BAD" w:rsidP="00722BAD">
      <w:r>
        <w:t xml:space="preserve">The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software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game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client</w:t>
      </w:r>
      <w:proofErr w:type="spellEnd"/>
      <w:r>
        <w:t xml:space="preserve"> and a server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and </w:t>
      </w:r>
      <w:proofErr w:type="spellStart"/>
      <w:r>
        <w:t>experience</w:t>
      </w:r>
      <w:proofErr w:type="spellEnd"/>
      <w:r>
        <w:t>.</w:t>
      </w:r>
    </w:p>
    <w:p w14:paraId="0FE98BBF" w14:textId="3DC06182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151328065"/>
      <w:r>
        <w:lastRenderedPageBreak/>
        <w:t>Bevezetés</w:t>
      </w:r>
      <w:bookmarkEnd w:id="4"/>
      <w:bookmarkEnd w:id="5"/>
      <w:bookmarkEnd w:id="6"/>
    </w:p>
    <w:p w14:paraId="45D4F852" w14:textId="39498DDC" w:rsidR="008E3F60" w:rsidRDefault="00127357" w:rsidP="008E3F60">
      <w:pPr>
        <w:pStyle w:val="Cmsor2"/>
      </w:pPr>
      <w:bookmarkStart w:id="7" w:name="_Toc151328066"/>
      <w:r>
        <w:t>Böngészős</w:t>
      </w:r>
      <w:r w:rsidR="005E275C">
        <w:t>- és</w:t>
      </w:r>
      <w:r>
        <w:t xml:space="preserve"> </w:t>
      </w:r>
      <w:r w:rsidR="005E275C">
        <w:t>társas</w:t>
      </w:r>
      <w:r>
        <w:t>játékok</w:t>
      </w:r>
      <w:bookmarkEnd w:id="7"/>
    </w:p>
    <w:p w14:paraId="0A4363A2" w14:textId="35BD52A8" w:rsidR="00127357" w:rsidRDefault="00233CED" w:rsidP="00127357">
      <w:r>
        <w:t>Társasjátékok évszázadok óta nyújtanak szórakoztatást és kikapcsolódást családoknak és barát</w:t>
      </w:r>
      <w:r w:rsidR="00700458">
        <w:t>i társaságoknak</w:t>
      </w:r>
      <w:r>
        <w:t>.</w:t>
      </w:r>
      <w:r w:rsidR="00A95C84">
        <w:t xml:space="preserve"> Ezek az interaktív, változatos játékok nem csak szórakoztatást nyújtanak, de különböző készségeket is fejlesztenek</w:t>
      </w:r>
      <w:r w:rsidR="002629A8">
        <w:t>.</w:t>
      </w:r>
      <w:r w:rsidR="00A95C84">
        <w:t xml:space="preserve"> </w:t>
      </w:r>
      <w:r w:rsidR="002629A8">
        <w:t>Ilyen</w:t>
      </w:r>
      <w:r w:rsidR="00587E3D">
        <w:t xml:space="preserve"> például</w:t>
      </w:r>
      <w:r w:rsidR="00A95C84">
        <w:t xml:space="preserve"> a kommunikáció, </w:t>
      </w:r>
      <w:r w:rsidR="00700458">
        <w:t xml:space="preserve">vagy </w:t>
      </w:r>
      <w:r w:rsidR="00A95C84">
        <w:t>stratégiai és logikai gondolkodás.</w:t>
      </w:r>
    </w:p>
    <w:p w14:paraId="4AFF4088" w14:textId="02626957" w:rsidR="00837AAB" w:rsidRDefault="00837AAB" w:rsidP="00127357">
      <w:r>
        <w:t>Fizikai társasjátékokkal ellentétben a böngészős játékok csak az internet korával jelentek meg, és azóta rohamosan nő a népszerűségük.</w:t>
      </w:r>
      <w:r w:rsidR="00930430">
        <w:t xml:space="preserve"> A folyamatosan frissülő és fejlődő felület sok figyelmet és érdeklődést vonz maga után, legyen az több- vagy egyszemélyes játék</w:t>
      </w:r>
      <w:r w:rsidR="007D1E5B">
        <w:t>.</w:t>
      </w:r>
      <w:r w:rsidR="00677E8D">
        <w:t xml:space="preserve"> Ezen játékokhoz a hozzáférés általában teljesen vagy részlegesen ingyenes, így szélesebb közösséget tudnak kialakítani.</w:t>
      </w:r>
    </w:p>
    <w:p w14:paraId="31594C70" w14:textId="76DEF9C9" w:rsidR="00E224E8" w:rsidRDefault="00E224E8" w:rsidP="00127357">
      <w:r>
        <w:t>Böngészős játékok további előnyei, hogy könnyű hozzáférést biztosítanak, mind a használatuk és időigényük rugalmas, emellett könnyed közösségi interakcióra is adnak lehetőséget.</w:t>
      </w:r>
      <w:r w:rsidR="003B056A">
        <w:t xml:space="preserve"> Kényelmes a használatuk platformtól függetlenül, legyen az komplett </w:t>
      </w:r>
      <w:r w:rsidR="00181EF0">
        <w:t xml:space="preserve">asztali </w:t>
      </w:r>
      <w:r w:rsidR="003B056A">
        <w:t>számítógép</w:t>
      </w:r>
      <w:r w:rsidR="00181EF0">
        <w:t>,</w:t>
      </w:r>
      <w:r w:rsidR="003B056A">
        <w:t xml:space="preserve"> laptop, </w:t>
      </w:r>
      <w:r w:rsidR="00181EF0">
        <w:t xml:space="preserve">vagy </w:t>
      </w:r>
      <w:r w:rsidR="003B056A">
        <w:t>kisebb mobil vagy tablet</w:t>
      </w:r>
      <w:r w:rsidR="00CB64A8">
        <w:t xml:space="preserve"> készülék</w:t>
      </w:r>
      <w:r w:rsidR="00181EF0">
        <w:t>.</w:t>
      </w:r>
      <w:r w:rsidR="003B056A">
        <w:t xml:space="preserve"> </w:t>
      </w:r>
      <w:r w:rsidR="00181EF0">
        <w:t>Ezek</w:t>
      </w:r>
      <w:r w:rsidR="003B056A">
        <w:t xml:space="preserve"> lehetőséget biztosít</w:t>
      </w:r>
      <w:r w:rsidR="00181EF0">
        <w:t>anak</w:t>
      </w:r>
      <w:r w:rsidR="003B056A">
        <w:t xml:space="preserve"> </w:t>
      </w:r>
      <w:r w:rsidR="00181EF0">
        <w:t>arra</w:t>
      </w:r>
      <w:r w:rsidR="003B056A">
        <w:t xml:space="preserve">, hogy igényektől függően bárhol és bármikor élvezhessük </w:t>
      </w:r>
      <w:r w:rsidR="00181EF0">
        <w:t>a játékot</w:t>
      </w:r>
      <w:r w:rsidR="003B056A">
        <w:t>.</w:t>
      </w:r>
    </w:p>
    <w:p w14:paraId="4CAEE100" w14:textId="74B874DB" w:rsidR="003E1070" w:rsidRDefault="003E1070" w:rsidP="00127357">
      <w:r>
        <w:t>A dolgozat témájában a megvalósítás során a kettőnek a közös pozitív tulajdonságaira összpontosítottam.</w:t>
      </w:r>
      <w:r w:rsidR="00376F1E">
        <w:t xml:space="preserve"> Tehát egy könnyen elérhető és közösségi élményt nyújtó, de emellett változatos játék megvalósítása.</w:t>
      </w:r>
    </w:p>
    <w:p w14:paraId="20001C90" w14:textId="317B2800" w:rsidR="00127357" w:rsidRDefault="00127357" w:rsidP="00127357">
      <w:pPr>
        <w:pStyle w:val="Cmsor2"/>
      </w:pPr>
      <w:bookmarkStart w:id="8" w:name="_Toc151328067"/>
      <w:r>
        <w:t>Motiváció</w:t>
      </w:r>
      <w:bookmarkEnd w:id="8"/>
    </w:p>
    <w:p w14:paraId="7528A832" w14:textId="5F8F03AA" w:rsidR="00127357" w:rsidRDefault="002B45A3" w:rsidP="00127357">
      <w:r>
        <w:t xml:space="preserve">Ez a diplomaterv a Sushi Go Party! nevű változatos kártyajátékot hivatott megvalósítani </w:t>
      </w:r>
      <w:r w:rsidR="00761A6D">
        <w:t>webes felületen</w:t>
      </w:r>
      <w:r>
        <w:t>.</w:t>
      </w:r>
      <w:r w:rsidR="003840E1">
        <w:t xml:space="preserve"> Az interneten keresztül való használatával nagyobb célközönség</w:t>
      </w:r>
      <w:r w:rsidR="00217339">
        <w:t xml:space="preserve"> felé tud terjeszkedni</w:t>
      </w:r>
      <w:r w:rsidR="0035787C">
        <w:t>, több ember ismerheti meg a játékot</w:t>
      </w:r>
      <w:r w:rsidR="003840E1">
        <w:t>.</w:t>
      </w:r>
    </w:p>
    <w:p w14:paraId="59A611DD" w14:textId="7F47267C" w:rsidR="009F2F6E" w:rsidRDefault="009F2F6E" w:rsidP="00127357">
      <w:r>
        <w:t xml:space="preserve">A szoftver elkészítésének egyik alap motivációja, hogy egy teljeskörű szoftvert akartam létrehozni, ami egyszerre tartalmaz szerveroldali logikát, és kliensoldali dizájn </w:t>
      </w:r>
      <w:r w:rsidR="00B52EED">
        <w:t>megvalósítást</w:t>
      </w:r>
      <w:r>
        <w:t xml:space="preserve"> is.</w:t>
      </w:r>
      <w:r w:rsidR="00140C77">
        <w:t xml:space="preserve"> Ehhez a feladathoz egy kártyajáték implementációját gondoltam megfelelőnek, mivel azontúl, hogy könnyen megfogalmazható milyen végterméket szeretnék megvalósítani, sokféle kreatív bővítési lehetőség</w:t>
      </w:r>
      <w:r w:rsidR="00B52EED">
        <w:t>et</w:t>
      </w:r>
      <w:r w:rsidR="00140C77">
        <w:t xml:space="preserve"> </w:t>
      </w:r>
      <w:r w:rsidR="00B52EED">
        <w:t>biztosít</w:t>
      </w:r>
      <w:r w:rsidR="00A638EB">
        <w:t xml:space="preserve"> magában</w:t>
      </w:r>
      <w:r w:rsidR="00140C77">
        <w:t>.</w:t>
      </w:r>
    </w:p>
    <w:p w14:paraId="5ADD9141" w14:textId="0614B519" w:rsidR="00CF13DD" w:rsidRDefault="00CF13DD" w:rsidP="00127357">
      <w:r>
        <w:lastRenderedPageBreak/>
        <w:t xml:space="preserve">A szoftverhez használt kártyajátéknak a </w:t>
      </w:r>
      <w:r w:rsidR="00EA3D3D">
        <w:t>„</w:t>
      </w:r>
      <w:r>
        <w:t xml:space="preserve">Sushi Go </w:t>
      </w:r>
      <w:r w:rsidR="00A70ABD">
        <w:t>Party” -</w:t>
      </w:r>
      <w:r>
        <w:t xml:space="preserve">t </w:t>
      </w:r>
      <w:r w:rsidR="00FB5C06">
        <w:t>választottam</w:t>
      </w:r>
      <w:r>
        <w:t>, mivel egyedi és izgalmas játékelemeket tartalmaz, ami a játékosoktól a játékhoz illő</w:t>
      </w:r>
      <w:r w:rsidR="00FB5C06">
        <w:t xml:space="preserve"> egyedi</w:t>
      </w:r>
      <w:r>
        <w:t xml:space="preserve"> stratégiákat vár el.</w:t>
      </w:r>
      <w:r w:rsidR="00432E13">
        <w:t xml:space="preserve"> Emellett nem csak maguk a lapok és használatuk egyedi, de maga a pakli is sokféleképpen változtatható a játékosok idejétől, számától</w:t>
      </w:r>
      <w:r w:rsidR="00A5395B">
        <w:t>,</w:t>
      </w:r>
      <w:r w:rsidR="00432E13">
        <w:t xml:space="preserve"> vagy csak kedvétől függően</w:t>
      </w:r>
      <w:r w:rsidR="00A70ABD">
        <w:t>. Az ilyen részletesség lehetővé teszi</w:t>
      </w:r>
      <w:r w:rsidR="00A5395B">
        <w:t xml:space="preserve"> a </w:t>
      </w:r>
      <w:r w:rsidR="00D15F8D">
        <w:t xml:space="preserve">szoftverben további konfigurációs, közösségi </w:t>
      </w:r>
      <w:r w:rsidR="00E5532E">
        <w:t>és</w:t>
      </w:r>
      <w:r w:rsidR="00D15F8D">
        <w:t xml:space="preserve"> </w:t>
      </w:r>
      <w:r w:rsidR="00FE1C16">
        <w:t>gazdálkodási</w:t>
      </w:r>
      <w:r w:rsidR="00D15F8D">
        <w:t xml:space="preserve"> lehetőségeket is.</w:t>
      </w:r>
    </w:p>
    <w:p w14:paraId="562EAAB8" w14:textId="7421FC34" w:rsidR="00127357" w:rsidRDefault="00127357" w:rsidP="00127357">
      <w:pPr>
        <w:pStyle w:val="Cmsor2"/>
      </w:pPr>
      <w:bookmarkStart w:id="9" w:name="_Toc151328068"/>
      <w:r>
        <w:t>Sushi Go</w:t>
      </w:r>
      <w:r w:rsidR="001A73C9">
        <w:t xml:space="preserve"> Party!</w:t>
      </w:r>
      <w:bookmarkEnd w:id="9"/>
    </w:p>
    <w:p w14:paraId="672EAA60" w14:textId="17DAA970" w:rsidR="00127357" w:rsidRDefault="00B716F0" w:rsidP="00127357">
      <w:r>
        <w:t xml:space="preserve">A </w:t>
      </w:r>
      <w:r w:rsidR="0004631C">
        <w:t>„</w:t>
      </w:r>
      <w:r>
        <w:t>Sushi Go Party!</w:t>
      </w:r>
      <w:r w:rsidR="0004631C">
        <w:t>”</w:t>
      </w:r>
      <w:r>
        <w:t xml:space="preserve"> kártyajáték a </w:t>
      </w:r>
      <w:r w:rsidR="0004631C">
        <w:t>„</w:t>
      </w:r>
      <w:r>
        <w:t>Sushi Go</w:t>
      </w:r>
      <w:r w:rsidR="0004631C">
        <w:t>” nevű kártyajáték</w:t>
      </w:r>
      <w:r>
        <w:t xml:space="preserve"> </w:t>
      </w:r>
      <w:r w:rsidR="0004631C">
        <w:t>második verziója</w:t>
      </w:r>
      <w:r>
        <w:t>, további lapokkal és többféle pakli összerakásának lehetőségével kiegészítve.</w:t>
      </w:r>
    </w:p>
    <w:p w14:paraId="4B022051" w14:textId="6E7E8DED" w:rsidR="008511F0" w:rsidRDefault="008511F0" w:rsidP="00127357">
      <w:r>
        <w:t>A játék szabálya röviden leírva úgy hangzik, hogy minden játékos a játék elején kap a kezébe egy kártyacsomagot különböző japán konyhát idéző ételek kártyáival.</w:t>
      </w:r>
      <w:r w:rsidR="007A548D">
        <w:t xml:space="preserve"> Az egyes kártyáknak különböző képességeik vannak, de a legfőbb céljuk, hogy valamilyen módon</w:t>
      </w:r>
      <w:r w:rsidR="00E61273">
        <w:t xml:space="preserve"> az asztalra lerakva</w:t>
      </w:r>
      <w:r w:rsidR="007A548D">
        <w:t xml:space="preserve"> pontot szerezzen velük a játékos.</w:t>
      </w:r>
    </w:p>
    <w:p w14:paraId="56C3A322" w14:textId="0B27E65B" w:rsidR="009721BA" w:rsidRDefault="009721BA" w:rsidP="00127357">
      <w:r>
        <w:t>A játékban úgy zajlik egy kör, hogy minden játékos kiválaszt egy lapot titokban, és kirakja maga elé az asztalra. Ha mindenki kiválasztott egyet, akkor egyszerre felfordítják.</w:t>
      </w:r>
      <w:r w:rsidR="00001F5C">
        <w:t xml:space="preserve"> Itt az egyes lapoknak más-más képességük</w:t>
      </w:r>
      <w:r w:rsidR="00C04B80">
        <w:t xml:space="preserve"> van, amik</w:t>
      </w:r>
      <w:r w:rsidR="00001F5C">
        <w:t>től függően vagy simán pontot érve lent maradnak a játékos előtt, vagy további akciót hajtanak végre.</w:t>
      </w:r>
      <w:r w:rsidR="00DF020A">
        <w:t xml:space="preserve"> Ha ezek lezajlottak, minden játékos továbbadja a kezében lévő lapokat a mellette ülőnek, és kezdődik a következő kör.</w:t>
      </w:r>
      <w:r w:rsidR="00E37151">
        <w:t xml:space="preserve"> Ez a mechanika adja a játéknak az egyik stratégiai egyediségét.</w:t>
      </w:r>
    </w:p>
    <w:p w14:paraId="0CE38294" w14:textId="03DBF4F3" w:rsidR="00315E78" w:rsidRDefault="00315E78" w:rsidP="00127357">
      <w:r>
        <w:t>A játékosok célja, hogy a kihasznált lapokkal pontokat gyűjts</w:t>
      </w:r>
      <w:r w:rsidR="00121AD6">
        <w:t>enek</w:t>
      </w:r>
      <w:r>
        <w:t>, és a játék végén</w:t>
      </w:r>
      <w:r w:rsidR="00121AD6">
        <w:t xml:space="preserve"> </w:t>
      </w:r>
      <w:r>
        <w:t>a legtöbb</w:t>
      </w:r>
      <w:r w:rsidR="00121AD6">
        <w:t xml:space="preserve">et </w:t>
      </w:r>
      <w:r>
        <w:t>szerezz</w:t>
      </w:r>
      <w:r w:rsidR="00121AD6">
        <w:t>ék meg</w:t>
      </w:r>
      <w:r w:rsidR="007D054A">
        <w:t xml:space="preserve"> belőlük</w:t>
      </w:r>
      <w:r>
        <w:t>.</w:t>
      </w:r>
      <w:r w:rsidR="0093141C">
        <w:t xml:space="preserve"> Például a nigiri kártyák annyi pontot érnek, amennyi szerepel rajtuk, további logika nélkül</w:t>
      </w:r>
      <w:r w:rsidR="00121AD6">
        <w:t>.</w:t>
      </w:r>
      <w:r w:rsidR="0093141C">
        <w:t xml:space="preserve"> </w:t>
      </w:r>
      <w:r w:rsidR="00121AD6">
        <w:t>Viszont</w:t>
      </w:r>
      <w:r w:rsidR="0093141C">
        <w:t xml:space="preserve"> a tempura esetén minden </w:t>
      </w:r>
      <w:r w:rsidR="00EE5D4D">
        <w:t>második</w:t>
      </w:r>
      <w:r w:rsidR="0093141C">
        <w:t xml:space="preserve"> </w:t>
      </w:r>
      <w:r w:rsidR="004E5C7D">
        <w:t xml:space="preserve">lerakott </w:t>
      </w:r>
      <w:r w:rsidR="0093141C">
        <w:t>után lehet pontokat szerezni.</w:t>
      </w:r>
      <w:r w:rsidR="008F7B36">
        <w:t xml:space="preserve"> Vannak kártyák, amiknek az akcióit kártyák kirakása után lehet kijátszani. Lehet az az újonnan kirakott vagy asztalon lévő lap.</w:t>
      </w:r>
    </w:p>
    <w:p w14:paraId="30FA8927" w14:textId="362A6460" w:rsidR="00824490" w:rsidRDefault="009E6CEA" w:rsidP="00127357">
      <w:r>
        <w:t>Egy kör</w:t>
      </w:r>
      <w:r w:rsidR="006D0C9D">
        <w:t>menet</w:t>
      </w:r>
      <w:r>
        <w:t xml:space="preserve">nek akkor van vége, ha minden lap elfogyott a játékosok kezéből. </w:t>
      </w:r>
      <w:r w:rsidR="001C5C04">
        <w:t xml:space="preserve">A </w:t>
      </w:r>
      <w:r w:rsidR="00D877E5">
        <w:t>menet</w:t>
      </w:r>
      <w:r w:rsidR="001C5C04">
        <w:t xml:space="preserve"> végén</w:t>
      </w:r>
      <w:r w:rsidR="003B54F4">
        <w:t xml:space="preserve"> </w:t>
      </w:r>
      <w:r w:rsidR="001C5C04">
        <w:t xml:space="preserve">minden </w:t>
      </w:r>
      <w:r w:rsidR="00670886">
        <w:t xml:space="preserve">lerakott </w:t>
      </w:r>
      <w:r w:rsidR="001C5C04">
        <w:t>kártya visszakerül</w:t>
      </w:r>
      <w:r w:rsidR="00FD607C">
        <w:t xml:space="preserve"> a pakliba</w:t>
      </w:r>
      <w:r w:rsidR="001C5C04">
        <w:t xml:space="preserve"> a pontja beszámítása után</w:t>
      </w:r>
      <w:r w:rsidR="003B54F4">
        <w:t>, leszámítva a desszert típusú lapokat</w:t>
      </w:r>
      <w:r w:rsidR="001C5C04">
        <w:t xml:space="preserve">. Egy játék 3 ilyen </w:t>
      </w:r>
      <w:r w:rsidR="00D877E5">
        <w:t>menet</w:t>
      </w:r>
      <w:r w:rsidR="001C5C04">
        <w:t>ből áll, és az utolsó végén a legtöbb összesített ponttal rendelkező játékos nyer.</w:t>
      </w:r>
      <w:r w:rsidR="00A7498D">
        <w:t xml:space="preserve"> A desszert lapok az utolsó menet végén kerülnek beszámításra.</w:t>
      </w:r>
    </w:p>
    <w:p w14:paraId="6C5824F5" w14:textId="39C92494" w:rsidR="003929D4" w:rsidRDefault="003929D4" w:rsidP="00127357">
      <w:r>
        <w:t xml:space="preserve">A játékot lehet játszani akár csak ketten is, amire van külön kifejezett erre kitalált pakli, és akár nyolcan is, amire ugyanúgy van sok játékosra kifejlesztett kártya </w:t>
      </w:r>
      <w:r>
        <w:lastRenderedPageBreak/>
        <w:t>kombináció.</w:t>
      </w:r>
      <w:r w:rsidR="004C610C">
        <w:t xml:space="preserve"> Az aranyos rajzokkal ellátott lapokon egyértelműen megtalálhatjuk melyik lapnak mi a képessége, így fiatalok és öregek is könnyedén betanulhatják a játékot könnyed családi </w:t>
      </w:r>
      <w:r w:rsidR="00177E1C">
        <w:t xml:space="preserve">vagy baráti </w:t>
      </w:r>
      <w:r w:rsidR="004C610C">
        <w:t>program keretében is.</w:t>
      </w:r>
    </w:p>
    <w:p w14:paraId="27DF662E" w14:textId="1E52BDE3" w:rsidR="00BF7CB6" w:rsidRDefault="00BF7CB6" w:rsidP="00015972">
      <w:pPr>
        <w:pStyle w:val="Cmsor2"/>
      </w:pPr>
      <w:bookmarkStart w:id="10" w:name="_Toc151328069"/>
      <w:r>
        <w:t>Felhasználó</w:t>
      </w:r>
      <w:r w:rsidR="006B2052">
        <w:t>i élmény</w:t>
      </w:r>
      <w:bookmarkEnd w:id="10"/>
    </w:p>
    <w:p w14:paraId="42769BA6" w14:textId="4686BC2A" w:rsidR="00BF7CB6" w:rsidRDefault="00D11171" w:rsidP="00BF7CB6">
      <w:r>
        <w:t>A feladat keretében a hangsúly nemcsak a kártyajáték implementációjára összpontosult, hanem a felhasználói élmény és a vele járó segédfunkciók megvalósítására is.</w:t>
      </w:r>
      <w:r w:rsidR="002D423A">
        <w:t xml:space="preserve"> </w:t>
      </w:r>
      <w:r w:rsidR="00BA75BF">
        <w:t>A</w:t>
      </w:r>
      <w:r w:rsidR="002D423A">
        <w:t xml:space="preserve"> szoftverben </w:t>
      </w:r>
      <w:r w:rsidR="00BA75BF">
        <w:t xml:space="preserve">ezáltal </w:t>
      </w:r>
      <w:r w:rsidR="002D423A">
        <w:t>fontos szerepet játszik, hogy közösségi elemeket</w:t>
      </w:r>
      <w:r w:rsidR="0053793C">
        <w:t>, funkciókat</w:t>
      </w:r>
      <w:r w:rsidR="002D423A">
        <w:t xml:space="preserve"> is szolgáltasson a felhasználói számára.</w:t>
      </w:r>
    </w:p>
    <w:p w14:paraId="007B625E" w14:textId="31F3DE33" w:rsidR="00CF7785" w:rsidRDefault="00523C36" w:rsidP="00523C36">
      <w:r>
        <w:t xml:space="preserve">A játékban tehát a felhasználókezelési funkciók és annak megvalósítása is </w:t>
      </w:r>
      <w:r w:rsidR="007212D0">
        <w:t>kiemelt szerepet kapott</w:t>
      </w:r>
      <w:r>
        <w:t>. Az egyes felhasználóknak regisztrálniuk kell, hogy igénybe vegyék a játék adta</w:t>
      </w:r>
      <w:r w:rsidR="00426D18">
        <w:t xml:space="preserve"> fő és segédfunkciókat</w:t>
      </w:r>
      <w:r>
        <w:t xml:space="preserve">. </w:t>
      </w:r>
      <w:r w:rsidR="00A10606">
        <w:t>Ilyen</w:t>
      </w:r>
      <w:r w:rsidR="00246081">
        <w:t xml:space="preserve"> segédfunkció</w:t>
      </w:r>
      <w:r w:rsidR="00A10606">
        <w:t xml:space="preserve"> például, hogy egymást barátnak tudják jelölni, </w:t>
      </w:r>
      <w:r>
        <w:t>amivel</w:t>
      </w:r>
      <w:r w:rsidR="00A10606">
        <w:t xml:space="preserve"> </w:t>
      </w:r>
      <w:r w:rsidR="008E49EC">
        <w:t xml:space="preserve">könnyedén </w:t>
      </w:r>
      <w:r w:rsidR="00A10606">
        <w:t>megtalálják egymást a rendszerben.</w:t>
      </w:r>
    </w:p>
    <w:p w14:paraId="49C42448" w14:textId="1BFEB472" w:rsidR="008D194D" w:rsidRDefault="008D194D" w:rsidP="00BF7CB6">
      <w:r>
        <w:t>Ezenkívül, hogy kihasználjuk azt a helyzetet, hogy többfajta paklilehetőség van, egyfajta belső bolt is üzemel a honlapon</w:t>
      </w:r>
      <w:r w:rsidR="009E657D">
        <w:t>.</w:t>
      </w:r>
      <w:r>
        <w:t xml:space="preserve"> </w:t>
      </w:r>
      <w:r w:rsidR="009E657D">
        <w:t>Ebben a boltban a</w:t>
      </w:r>
      <w:r>
        <w:t xml:space="preserve"> játékból szerzett pontokkal tudnak a játékosok beváltani egyes paklikat, amikkel játszani szeretnének</w:t>
      </w:r>
      <w:r w:rsidR="009E657D">
        <w:t>.</w:t>
      </w:r>
      <w:r>
        <w:t xml:space="preserve"> </w:t>
      </w:r>
      <w:r w:rsidR="009E657D">
        <w:t>Ezzel is</w:t>
      </w:r>
      <w:r>
        <w:t xml:space="preserve"> növelve a játékélményt</w:t>
      </w:r>
      <w:r w:rsidR="003C63A1">
        <w:t xml:space="preserve">, </w:t>
      </w:r>
      <w:r w:rsidR="00C52B4E">
        <w:t xml:space="preserve">játékhoz való </w:t>
      </w:r>
      <w:r w:rsidR="003C63A1">
        <w:t>motivációt.</w:t>
      </w:r>
    </w:p>
    <w:p w14:paraId="6118283D" w14:textId="2CDD0E7A" w:rsidR="00D54CC9" w:rsidRDefault="00D54CC9" w:rsidP="00BF7CB6">
      <w:r>
        <w:t>A játékhoz értelemszerűen szükség van egy váróteremrendszerre is, ahol a játékosok a játék létrehozásánál megtalálhatják egymást. Itt játszik szerepet a megvásárolt paklik jelentősége is.</w:t>
      </w:r>
      <w:r w:rsidR="00366867">
        <w:t xml:space="preserve"> </w:t>
      </w:r>
      <w:r w:rsidR="00C61C40">
        <w:t>Az ilyen termekben</w:t>
      </w:r>
      <w:r w:rsidR="00366867">
        <w:t xml:space="preserve"> szabadon tudnak szövegesen csevegni egymással a játékosok, míg a </w:t>
      </w:r>
      <w:r w:rsidR="00C61C40">
        <w:t xml:space="preserve">játék indítására </w:t>
      </w:r>
      <w:r w:rsidR="00636980">
        <w:t xml:space="preserve">és további játékosokra </w:t>
      </w:r>
      <w:r w:rsidR="00366867">
        <w:t>vár</w:t>
      </w:r>
      <w:r w:rsidR="00C61C40">
        <w:t>akoz</w:t>
      </w:r>
      <w:r w:rsidR="00366867">
        <w:t>nak.</w:t>
      </w:r>
    </w:p>
    <w:p w14:paraId="41ABF6D5" w14:textId="1EEA8E99" w:rsidR="006C4E3A" w:rsidRPr="00BF7CB6" w:rsidRDefault="006C4E3A" w:rsidP="00BF7CB6">
      <w:r>
        <w:t>További felhasználói élményt segítő funkciók is megtalálhatóak a szoftverben, mint a honlapon beállítható többnyelvűség, vagy sötét és világos stílus közötti választási lehetőség.</w:t>
      </w:r>
    </w:p>
    <w:p w14:paraId="2789724E" w14:textId="74AE8A50" w:rsidR="00015972" w:rsidRDefault="00015972" w:rsidP="006C4E3A">
      <w:pPr>
        <w:pStyle w:val="Cmsor2"/>
      </w:pPr>
      <w:bookmarkStart w:id="11" w:name="_Toc151328070"/>
      <w:r>
        <w:t>Megvalósítás</w:t>
      </w:r>
      <w:bookmarkEnd w:id="11"/>
    </w:p>
    <w:p w14:paraId="1543E0DF" w14:textId="0DCF4D8F" w:rsidR="006C4E3A" w:rsidRDefault="00A801CD" w:rsidP="006C4E3A">
      <w:r>
        <w:t>A projekt részeként megvalósult egy szerveroldali és egy kliensoldali alkalmazás.</w:t>
      </w:r>
      <w:r w:rsidR="007B0A87">
        <w:t xml:space="preserve"> A szerveroldali komponens implementálásánál fontos tényező volt, hogy </w:t>
      </w:r>
      <w:r w:rsidR="00B35E48">
        <w:t xml:space="preserve">az </w:t>
      </w:r>
      <w:r w:rsidR="007B0A87">
        <w:t xml:space="preserve">mikroszolgáltatás </w:t>
      </w:r>
      <w:r w:rsidR="00B35E48">
        <w:t xml:space="preserve">technológia </w:t>
      </w:r>
      <w:r w:rsidR="007B0A87">
        <w:t>alap</w:t>
      </w:r>
      <w:r w:rsidR="00B35E48">
        <w:t>jain</w:t>
      </w:r>
      <w:r w:rsidR="007B0A87">
        <w:t xml:space="preserve"> legyen megvalósítva.</w:t>
      </w:r>
    </w:p>
    <w:p w14:paraId="0A263F49" w14:textId="6D641A06" w:rsidR="00DE3540" w:rsidRDefault="00DE3540" w:rsidP="006C4E3A">
      <w:r>
        <w:t>A szerveroldali komponens a főbb funkciók mentén mikroszolgáltatásokra lett osztva</w:t>
      </w:r>
      <w:r w:rsidR="00CD0434">
        <w:t>.</w:t>
      </w:r>
      <w:r>
        <w:t xml:space="preserve"> </w:t>
      </w:r>
      <w:r w:rsidR="00CD0434">
        <w:t>E</w:t>
      </w:r>
      <w:r>
        <w:t xml:space="preserve">záltal elhatárolva egymástól </w:t>
      </w:r>
      <w:r w:rsidR="004D510E">
        <w:t xml:space="preserve">elemeit </w:t>
      </w:r>
      <w:r w:rsidR="00CD0434">
        <w:t>a képességeik, felelősségeik mentén</w:t>
      </w:r>
      <w:r w:rsidR="00730513">
        <w:t>, közöttük elvágva a kapcsolatot.</w:t>
      </w:r>
      <w:r w:rsidR="001134F1">
        <w:t xml:space="preserve"> Ezek a főbb funkciók a felhasználó és barátkezelés, a </w:t>
      </w:r>
      <w:r w:rsidR="001134F1">
        <w:lastRenderedPageBreak/>
        <w:t>boltnak a kezelése, a váróterem és beszélgetésnek a kezelése, és magának a játéknak a kezelése.</w:t>
      </w:r>
      <w:r w:rsidR="006A7103">
        <w:t xml:space="preserve"> Ezek a funkciók között laza kapcsolat van, és csak ritkán van igény közöttük való kommunikációra</w:t>
      </w:r>
      <w:r w:rsidR="006A1698">
        <w:t>.</w:t>
      </w:r>
      <w:r w:rsidR="006A7103">
        <w:t xml:space="preserve"> </w:t>
      </w:r>
      <w:r w:rsidR="006A1698">
        <w:t>Ez</w:t>
      </w:r>
      <w:r w:rsidR="006A7103">
        <w:t xml:space="preserve"> funkcionálisan be van építve a szerverbe</w:t>
      </w:r>
      <w:r w:rsidR="006A1698">
        <w:t>, mint konténerek közötti kommunikáció</w:t>
      </w:r>
      <w:r w:rsidR="006A7103">
        <w:t>.</w:t>
      </w:r>
    </w:p>
    <w:p w14:paraId="63BAA2CE" w14:textId="77E43B8C" w:rsidR="00A4275B" w:rsidRDefault="00A4275B" w:rsidP="006C4E3A">
      <w:r>
        <w:t>A szerveroldali mikroszolgáltatások használatánál fő szempont volt, hogy a felosztottság a külvilágból transzparens legyen,</w:t>
      </w:r>
      <w:r w:rsidR="00836730">
        <w:t xml:space="preserve"> tehát</w:t>
      </w:r>
      <w:r>
        <w:t xml:space="preserve"> a szerver egyetlen kapun keresztül kommunikáljon bárkivel. Ebbe beletartozik a WebSocket kommunikáció is, és a statikus adatok, mint</w:t>
      </w:r>
      <w:r w:rsidR="00835CC8">
        <w:t xml:space="preserve"> például a</w:t>
      </w:r>
      <w:r>
        <w:t xml:space="preserve"> felhasználók profilképeinek</w:t>
      </w:r>
      <w:r w:rsidR="004D25B6">
        <w:t xml:space="preserve">, vagy </w:t>
      </w:r>
      <w:r w:rsidR="001D2B65">
        <w:t>más</w:t>
      </w:r>
      <w:r w:rsidR="004D25B6">
        <w:t xml:space="preserve"> képeknek</w:t>
      </w:r>
      <w:r w:rsidR="001D2B65">
        <w:t>, illusztrációknak</w:t>
      </w:r>
      <w:r>
        <w:t xml:space="preserve"> a linkjei is.</w:t>
      </w:r>
    </w:p>
    <w:p w14:paraId="68BF3C87" w14:textId="122BF3D5" w:rsidR="001234B2" w:rsidRDefault="0000707C" w:rsidP="006C4E3A">
      <w:r>
        <w:t xml:space="preserve">Szerveroldalon a perzisztens relációs adatbázis mellett egy temporális </w:t>
      </w:r>
      <w:proofErr w:type="spellStart"/>
      <w:r w:rsidR="0032465E">
        <w:t>gyorsítótárazásra</w:t>
      </w:r>
      <w:proofErr w:type="spellEnd"/>
      <w:r>
        <w:t xml:space="preserve"> használt Redis </w:t>
      </w:r>
      <w:r w:rsidR="00837FCC">
        <w:t xml:space="preserve">alapú </w:t>
      </w:r>
      <w:r>
        <w:t>cache adatbázis is üzemeltetve van, ami sok</w:t>
      </w:r>
      <w:r w:rsidR="003E1B69">
        <w:t>ban</w:t>
      </w:r>
      <w:r>
        <w:t xml:space="preserve"> növeli a szerver teljesítményét</w:t>
      </w:r>
      <w:r w:rsidR="00830CA3">
        <w:t>, gyorsaságát</w:t>
      </w:r>
      <w:r>
        <w:t>.</w:t>
      </w:r>
      <w:r w:rsidR="009E20FF">
        <w:t xml:space="preserve"> Ezzel tovább növelve a felhasználói élményt.</w:t>
      </w:r>
    </w:p>
    <w:p w14:paraId="61C0A2C7" w14:textId="2AD5717A" w:rsidR="004F69B4" w:rsidRDefault="004F69B4" w:rsidP="006C4E3A">
      <w:r>
        <w:t xml:space="preserve">Emellett a szerver a szokványos REST alapú kommunikáción felül lehetőséget </w:t>
      </w:r>
      <w:r w:rsidR="00B370C5">
        <w:t xml:space="preserve">biztosít </w:t>
      </w:r>
      <w:r>
        <w:t>WebSocket technológiára épülő kommunikációval való csatlakozást is, amivel élőben értesülhetünk kliensoldalon az egyes eseményekről</w:t>
      </w:r>
      <w:r w:rsidR="00B370C5">
        <w:t>.</w:t>
      </w:r>
      <w:r>
        <w:t xml:space="preserve"> </w:t>
      </w:r>
      <w:r w:rsidR="00B370C5">
        <w:t>P</w:t>
      </w:r>
      <w:r>
        <w:t>éldául</w:t>
      </w:r>
      <w:r w:rsidR="00850600">
        <w:t>,</w:t>
      </w:r>
      <w:r>
        <w:t xml:space="preserve"> ha egy váróteremben egy</w:t>
      </w:r>
      <w:r w:rsidR="005174C1">
        <w:t xml:space="preserve"> másik</w:t>
      </w:r>
      <w:r>
        <w:t xml:space="preserve"> </w:t>
      </w:r>
      <w:r w:rsidR="002557F3">
        <w:t>felhasználó</w:t>
      </w:r>
      <w:r>
        <w:t xml:space="preserve"> üzenetet küldött.</w:t>
      </w:r>
    </w:p>
    <w:p w14:paraId="2161A203" w14:textId="03744003" w:rsidR="00850600" w:rsidRDefault="00850600" w:rsidP="006C4E3A">
      <w:r>
        <w:t>Kliensoldalon kiemelt figyelmet fordítottam az igényes, átlátható dizájnra.</w:t>
      </w:r>
      <w:r w:rsidR="00636B61">
        <w:t xml:space="preserve"> A kliens feladata a kommunikáció a szerverrel, mind REST mind WebSocket formában. Az utóbbinál kezelnie kell, hogy melyik oldalakat megtekintve melyik kapcsolatot tartsa fenn, és hogy az egyes kapcsolatok eseményeivel milyen műveleteket hajtson végre.</w:t>
      </w:r>
    </w:p>
    <w:p w14:paraId="79FE49D5" w14:textId="596012C9" w:rsidR="00804867" w:rsidRDefault="00804867" w:rsidP="006C4E3A">
      <w:r>
        <w:t>Kliens szerepe ezenkívül a többnyelvűség és stílus megvalósítása</w:t>
      </w:r>
      <w:r w:rsidR="00082E10">
        <w:t xml:space="preserve"> is</w:t>
      </w:r>
      <w:r>
        <w:t xml:space="preserve">. A kiválasztott nyelvet és stílust </w:t>
      </w:r>
      <w:r w:rsidR="00D73775">
        <w:t xml:space="preserve">egy-egy </w:t>
      </w:r>
      <w:r>
        <w:t xml:space="preserve">Cookie segítségével tárolom, hogy az oldal frissítésekor, vagy újra megnyitásakor is a </w:t>
      </w:r>
      <w:r w:rsidR="008A1793">
        <w:t>preferált, korábban</w:t>
      </w:r>
      <w:r>
        <w:t xml:space="preserve"> kiválasztott</w:t>
      </w:r>
      <w:r w:rsidR="00563944">
        <w:t xml:space="preserve"> mód</w:t>
      </w:r>
      <w:r>
        <w:t xml:space="preserve"> segítségével jelenjen meg.</w:t>
      </w:r>
    </w:p>
    <w:p w14:paraId="2FAEC761" w14:textId="1764FE02" w:rsidR="00111B3C" w:rsidRDefault="00111B3C" w:rsidP="006C4E3A">
      <w:r>
        <w:t>Egyelőre két nyelven, magyarul és angolul jelenik meg a honlap, de végtelen bővítési lehetőség van.</w:t>
      </w:r>
      <w:r w:rsidR="00800F5E">
        <w:t xml:space="preserve"> A stílusokból is kettőt választhatunk, egyet, ami a honlap világos témáját teszi ki, egyet meg ami a sötétet</w:t>
      </w:r>
      <w:r w:rsidR="00892640">
        <w:t>.</w:t>
      </w:r>
      <w:r w:rsidR="00800F5E">
        <w:t xml:space="preserve"> </w:t>
      </w:r>
      <w:r w:rsidR="00892640">
        <w:t>V</w:t>
      </w:r>
      <w:r w:rsidR="00800F5E">
        <w:t>iszont itt is könnyedén tudjuk bővíteni további témákkal.</w:t>
      </w:r>
    </w:p>
    <w:p w14:paraId="7767C0F9" w14:textId="2E8438F6" w:rsidR="0013373F" w:rsidRPr="006C4E3A" w:rsidRDefault="0013373F" w:rsidP="00753F9C">
      <w:r>
        <w:t>Ezenkívül, hogy a kommunikációhoz szükséges szenzitív információk biztonságos helyen legyenek tárolhatóak, az egyes kulcsok nem a környezeti változók között vannak tárolva, hanem script segítségével töltődnek be oda indításkor.</w:t>
      </w:r>
    </w:p>
    <w:p w14:paraId="7C1F744D" w14:textId="36B6301F" w:rsidR="00557033" w:rsidRDefault="00557033" w:rsidP="00557033">
      <w:pPr>
        <w:pStyle w:val="Cmsor1"/>
      </w:pPr>
      <w:bookmarkStart w:id="12" w:name="_Toc151328071"/>
      <w:r>
        <w:lastRenderedPageBreak/>
        <w:t>Technológia</w:t>
      </w:r>
      <w:bookmarkEnd w:id="12"/>
    </w:p>
    <w:p w14:paraId="4C775002" w14:textId="6797B508" w:rsidR="00557033" w:rsidRDefault="00557033" w:rsidP="00557033">
      <w:pPr>
        <w:pStyle w:val="Cmsor2"/>
      </w:pPr>
      <w:bookmarkStart w:id="13" w:name="_Toc151328072"/>
      <w:r>
        <w:t>Bevezetés</w:t>
      </w:r>
      <w:bookmarkEnd w:id="13"/>
    </w:p>
    <w:p w14:paraId="691FCF28" w14:textId="013B2646" w:rsidR="00557033" w:rsidRDefault="00981EEC" w:rsidP="00557033">
      <w:r>
        <w:t>Az elkészült szoftver számos és változatos technológiai skálát tartalmaz, kezdve az adatbázistól a böngésző stílusáig.</w:t>
      </w:r>
      <w:r w:rsidR="00F365A7">
        <w:t xml:space="preserve"> Ebben a fejezetben pár főbb technológiát sorol</w:t>
      </w:r>
      <w:r w:rsidR="008C4A19">
        <w:t>ok</w:t>
      </w:r>
      <w:r w:rsidR="00F365A7">
        <w:t xml:space="preserve"> fel, amik meghatározóak voltak a szoftver fejlesztése során.</w:t>
      </w:r>
    </w:p>
    <w:p w14:paraId="5CCDCA99" w14:textId="54317C3C" w:rsidR="002E44EF" w:rsidRDefault="008C4A19" w:rsidP="00557033">
      <w:r>
        <w:t>N</w:t>
      </w:r>
      <w:r w:rsidR="002E44EF">
        <w:t xml:space="preserve">agy befolyással voltak rám mind a </w:t>
      </w:r>
      <w:proofErr w:type="spellStart"/>
      <w:r w:rsidR="002E44EF">
        <w:t>BSc</w:t>
      </w:r>
      <w:proofErr w:type="spellEnd"/>
      <w:r w:rsidR="002E44EF">
        <w:t xml:space="preserve">, mind az </w:t>
      </w:r>
      <w:proofErr w:type="spellStart"/>
      <w:r w:rsidR="002E44EF">
        <w:t>MSc</w:t>
      </w:r>
      <w:proofErr w:type="spellEnd"/>
      <w:r w:rsidR="002E44EF">
        <w:t xml:space="preserve"> alatt elkész</w:t>
      </w:r>
      <w:r>
        <w:t>ített</w:t>
      </w:r>
      <w:r w:rsidR="002E44EF">
        <w:t xml:space="preserve"> korábbi munkáim</w:t>
      </w:r>
      <w:r>
        <w:t>, amikből ihletet és tudást merítettem</w:t>
      </w:r>
      <w:r w:rsidR="002E44EF">
        <w:t>. Az elkészült alkalmazás tekinthető technológiai szempontból a korábbi munkáim továbbfejlesztésének</w:t>
      </w:r>
      <w:r w:rsidR="0069167C">
        <w:t>, mivel az alattuk megismert technológiák részletesebb megismerése</w:t>
      </w:r>
      <w:r>
        <w:t xml:space="preserve"> és használata</w:t>
      </w:r>
      <w:r w:rsidR="0069167C">
        <w:t xml:space="preserve"> volt a szoftver célja.</w:t>
      </w:r>
    </w:p>
    <w:p w14:paraId="02F34658" w14:textId="1730183F" w:rsidR="00172F86" w:rsidRDefault="00172F86" w:rsidP="00172F86">
      <w:pPr>
        <w:pStyle w:val="Cmsor2"/>
      </w:pPr>
      <w:bookmarkStart w:id="14" w:name="_Toc151328073"/>
      <w:r>
        <w:t>Szerveroldali technológiák</w:t>
      </w:r>
      <w:bookmarkEnd w:id="14"/>
    </w:p>
    <w:p w14:paraId="5BCA5881" w14:textId="6C6BEE47" w:rsidR="00172F86" w:rsidRDefault="003D49F0" w:rsidP="00172F86">
      <w:r>
        <w:t>A szoftver fejlesztése során szerveroldalon számos technológia volt felhasználva</w:t>
      </w:r>
      <w:r w:rsidR="00624B17">
        <w:t>. Ezeknek</w:t>
      </w:r>
      <w:r>
        <w:t xml:space="preserve"> elsődleges</w:t>
      </w:r>
      <w:r w:rsidR="00624B17">
        <w:t xml:space="preserve"> feladata</w:t>
      </w:r>
      <w:r>
        <w:t xml:space="preserve"> a </w:t>
      </w:r>
      <w:r w:rsidR="00624B17">
        <w:t>mikroszolgáltatások</w:t>
      </w:r>
      <w:r>
        <w:t xml:space="preserve"> kialakítás</w:t>
      </w:r>
      <w:r w:rsidR="00624B17">
        <w:t>a</w:t>
      </w:r>
      <w:r>
        <w:t xml:space="preserve"> és kommunikációj</w:t>
      </w:r>
      <w:r w:rsidR="002055CE">
        <w:t>a</w:t>
      </w:r>
      <w:r>
        <w:t>, emellett bennük a háromrétegű architektúra kialakítás</w:t>
      </w:r>
      <w:r w:rsidR="00624B17">
        <w:t>ának megvalósítása</w:t>
      </w:r>
      <w:r w:rsidR="002055CE">
        <w:t xml:space="preserve"> volt</w:t>
      </w:r>
      <w:r>
        <w:t>.</w:t>
      </w:r>
    </w:p>
    <w:p w14:paraId="461CDC17" w14:textId="27C66F52" w:rsidR="003D49F0" w:rsidRDefault="00263B11" w:rsidP="00263B11">
      <w:pPr>
        <w:pStyle w:val="Cmsor3"/>
      </w:pPr>
      <w:bookmarkStart w:id="15" w:name="_Toc151328074"/>
      <w:r>
        <w:t>Docker</w:t>
      </w:r>
      <w:bookmarkEnd w:id="15"/>
    </w:p>
    <w:p w14:paraId="624FB9F0" w14:textId="574AE7B2" w:rsidR="00E55A49" w:rsidRDefault="0007703F" w:rsidP="00263B11">
      <w:r>
        <w:t>A Docker</w:t>
      </w:r>
      <w:r w:rsidR="00BA24DC">
        <w:t xml:space="preserve"> </w:t>
      </w:r>
      <w:r w:rsidR="00BA24DC">
        <w:fldChar w:fldCharType="begin"/>
      </w:r>
      <w:r w:rsidR="00BA24DC">
        <w:instrText xml:space="preserve"> REF _Ref147666209 \r \h </w:instrText>
      </w:r>
      <w:r w:rsidR="00BA24DC">
        <w:fldChar w:fldCharType="separate"/>
      </w:r>
      <w:r w:rsidR="00BA24DC">
        <w:t>[1]</w:t>
      </w:r>
      <w:r w:rsidR="00BA24DC">
        <w:fldChar w:fldCharType="end"/>
      </w:r>
      <w:r>
        <w:t xml:space="preserve"> egy olyan</w:t>
      </w:r>
      <w:r w:rsidR="001A72BD">
        <w:t xml:space="preserve"> nyílt forráskódú</w:t>
      </w:r>
      <w:r>
        <w:t xml:space="preserve"> technológia, ami lehetővé teszi alkalmazások gyors és egyszerű csomagolását</w:t>
      </w:r>
      <w:r w:rsidR="00545D55">
        <w:t xml:space="preserve"> és</w:t>
      </w:r>
      <w:r w:rsidR="003B0009">
        <w:t xml:space="preserve"> konfigurációját egy</w:t>
      </w:r>
      <w:r>
        <w:t xml:space="preserve"> környezetfüggetlen környezetben</w:t>
      </w:r>
      <w:r w:rsidR="003B0009">
        <w:t>.</w:t>
      </w:r>
      <w:r>
        <w:t xml:space="preserve"> </w:t>
      </w:r>
      <w:r w:rsidR="00126F0B">
        <w:t>Egy</w:t>
      </w:r>
      <w:r w:rsidR="001A72BD">
        <w:t xml:space="preserve"> </w:t>
      </w:r>
      <w:proofErr w:type="spellStart"/>
      <w:r w:rsidR="001A72BD">
        <w:t>konténerizációs</w:t>
      </w:r>
      <w:proofErr w:type="spellEnd"/>
      <w:r w:rsidR="001A72BD">
        <w:t xml:space="preserve"> platform</w:t>
      </w:r>
      <w:r w:rsidR="003B0009">
        <w:t>, ami operációs rendsze</w:t>
      </w:r>
      <w:r w:rsidR="002F03A3">
        <w:t>r</w:t>
      </w:r>
      <w:r w:rsidR="003B0009">
        <w:t xml:space="preserve"> szint</w:t>
      </w:r>
      <w:r w:rsidR="00815FCC">
        <w:t>en</w:t>
      </w:r>
      <w:r w:rsidR="002F03A3">
        <w:t xml:space="preserve"> </w:t>
      </w:r>
      <w:r w:rsidR="00815FCC">
        <w:t xml:space="preserve">biztosít </w:t>
      </w:r>
      <w:proofErr w:type="spellStart"/>
      <w:r w:rsidR="002F03A3">
        <w:t>virtualizációt</w:t>
      </w:r>
      <w:proofErr w:type="spellEnd"/>
      <w:r w:rsidR="001A72BD">
        <w:t>.</w:t>
      </w:r>
    </w:p>
    <w:p w14:paraId="10545411" w14:textId="4C53947F" w:rsidR="00263B11" w:rsidRDefault="0078491B" w:rsidP="00263B11">
      <w:r>
        <w:t>Segítségével alkalmazások és függőségeik környezettől függetlenül</w:t>
      </w:r>
      <w:r w:rsidR="00142FED">
        <w:t>,</w:t>
      </w:r>
      <w:r>
        <w:t xml:space="preserve"> szabadon futtathatóak, mivel egységesen csomagolva alakítja ki hordozhatóságukat.</w:t>
      </w:r>
      <w:r w:rsidR="00C93AD6">
        <w:t xml:space="preserve"> Az így kialakított konténerek el vannak szeparálva egymástól, </w:t>
      </w:r>
      <w:r w:rsidR="005665D0">
        <w:t>ezáltal</w:t>
      </w:r>
      <w:r w:rsidR="00C93AD6">
        <w:t xml:space="preserve"> beállításaik és függőségeik is külön-külön kezelhetőek redundancia nélkül, átláthatóan.</w:t>
      </w:r>
      <w:r w:rsidR="0047276A" w:rsidRPr="0047276A">
        <w:t xml:space="preserve"> </w:t>
      </w:r>
      <w:r w:rsidR="0047276A">
        <w:t>Az egyes konténerekre API felületet biztosít, így könnyedén megfigyelhetjük a belső folyamatokat.</w:t>
      </w:r>
    </w:p>
    <w:p w14:paraId="40AB6794" w14:textId="4271270D" w:rsidR="0017201E" w:rsidRDefault="0017201E" w:rsidP="00263B11">
      <w:r>
        <w:t>A</w:t>
      </w:r>
      <w:r w:rsidR="00CD34EF">
        <w:t xml:space="preserve"> </w:t>
      </w:r>
      <w:r>
        <w:t xml:space="preserve">létrejött konténerizált rendszer könnyűsúlyú, </w:t>
      </w:r>
      <w:r w:rsidR="00A5567B">
        <w:t xml:space="preserve">jól </w:t>
      </w:r>
      <w:proofErr w:type="spellStart"/>
      <w:r w:rsidR="00A5567B">
        <w:t>skálázódik</w:t>
      </w:r>
      <w:proofErr w:type="spellEnd"/>
      <w:r w:rsidR="00A5567B">
        <w:t xml:space="preserve"> a szerver </w:t>
      </w:r>
      <w:r w:rsidR="00A54997">
        <w:t>létrehozásánál</w:t>
      </w:r>
      <w:r w:rsidR="001A38F6">
        <w:t>.</w:t>
      </w:r>
      <w:r>
        <w:t xml:space="preserve"> </w:t>
      </w:r>
      <w:r w:rsidR="0047276A">
        <w:t xml:space="preserve">A rendszer kialakításához én a Docker </w:t>
      </w:r>
      <w:proofErr w:type="spellStart"/>
      <w:r w:rsidR="0047276A">
        <w:t>Compose</w:t>
      </w:r>
      <w:proofErr w:type="spellEnd"/>
      <w:r w:rsidR="0047276A">
        <w:t xml:space="preserve"> segítségét használtam, ami egy YAML</w:t>
      </w:r>
      <w:r w:rsidR="00DF174F">
        <w:t xml:space="preserve"> konfigurációs</w:t>
      </w:r>
      <w:r w:rsidR="0047276A">
        <w:t xml:space="preserve"> fájl segítségével engedi, hogy megfogalmazzam az egyes konténereket és a hozzájuk tartozó paramétereket</w:t>
      </w:r>
      <w:r w:rsidR="00CD34EF">
        <w:t>, környezeti változókat</w:t>
      </w:r>
      <w:r w:rsidR="0047276A">
        <w:t>.</w:t>
      </w:r>
    </w:p>
    <w:p w14:paraId="0E764C44" w14:textId="388CC769" w:rsidR="00B025D9" w:rsidRDefault="00B025D9" w:rsidP="00263B11">
      <w:r>
        <w:lastRenderedPageBreak/>
        <w:t>A Docker tehát megkönnyíti a fejlesztők és szakemberek feladatát a fejlesztésben, telepítésben és a komponensek skálázásában is.</w:t>
      </w:r>
      <w:r w:rsidR="000D1B89">
        <w:t xml:space="preserve"> Hátránya viszont, hogy a fejlesztett kódban redundanciát okozhat, ha az egyes konténerekben hasonló felelősségek vannak. Figyelni kell a kialakítás során, hogy megfelelően válasszuk el a konténerek funkcióinak a határát, esetleg segédkomponensekkel támogatva.</w:t>
      </w:r>
      <w:r w:rsidR="00F64CD2">
        <w:t xml:space="preserve"> Emellett meg kell valósítani a konténerek közötti esetleg</w:t>
      </w:r>
      <w:r w:rsidR="00CF0A6D">
        <w:t>es</w:t>
      </w:r>
      <w:r w:rsidR="00F64CD2">
        <w:t xml:space="preserve"> kommunikációnak a lehetőségét, ami az </w:t>
      </w:r>
      <w:r w:rsidR="00E61449">
        <w:t>el</w:t>
      </w:r>
      <w:r w:rsidR="00F64CD2">
        <w:t xml:space="preserve">izolált rendszerek közötti logikai kapcsolatot </w:t>
      </w:r>
      <w:r w:rsidR="009D25D2">
        <w:t>hozza létre.</w:t>
      </w:r>
    </w:p>
    <w:p w14:paraId="765FEB83" w14:textId="32A2CDCC" w:rsidR="00263B11" w:rsidRDefault="00263B11" w:rsidP="00263B11">
      <w:pPr>
        <w:pStyle w:val="Cmsor3"/>
      </w:pPr>
      <w:bookmarkStart w:id="16" w:name="_Toc151328075"/>
      <w:r>
        <w:t>ASP.NET CORE</w:t>
      </w:r>
      <w:bookmarkEnd w:id="16"/>
    </w:p>
    <w:p w14:paraId="22F0D85E" w14:textId="0FD3BD3B" w:rsidR="00293420" w:rsidRDefault="00293420" w:rsidP="00293420">
      <w:r>
        <w:t xml:space="preserve">Az ASP.NET </w:t>
      </w:r>
      <w:proofErr w:type="spellStart"/>
      <w:r>
        <w:t>Core</w:t>
      </w:r>
      <w:proofErr w:type="spellEnd"/>
      <w:r>
        <w:t xml:space="preserve"> </w:t>
      </w:r>
      <w:r w:rsidR="00BA24DC">
        <w:fldChar w:fldCharType="begin"/>
      </w:r>
      <w:r w:rsidR="00BA24DC">
        <w:instrText xml:space="preserve"> REF _Ref147688370 \r \h </w:instrText>
      </w:r>
      <w:r w:rsidR="00BA24DC">
        <w:fldChar w:fldCharType="separate"/>
      </w:r>
      <w:r w:rsidR="00BA24DC">
        <w:t>[2]</w:t>
      </w:r>
      <w:r w:rsidR="00BA24DC">
        <w:fldChar w:fldCharType="end"/>
      </w:r>
      <w:r w:rsidR="00BA24DC">
        <w:t xml:space="preserve"> </w:t>
      </w:r>
      <w:r w:rsidR="00D844FB">
        <w:t>egy</w:t>
      </w:r>
      <w:r>
        <w:t xml:space="preserve"> open-source, cross-platform keretrendszer, amit a Microsoft fejlesztett ki webes alkalmazások és API-k készítésére. A szoftverhez én a .NET 7-es verziójú változatát használtam</w:t>
      </w:r>
      <w:r w:rsidR="00FC68FC">
        <w:t>, ami dolgozat írása alatt a legújabbnak számított</w:t>
      </w:r>
      <w:r>
        <w:t>.</w:t>
      </w:r>
      <w:r w:rsidR="000618E5">
        <w:t xml:space="preserve"> A keretrendszer lehetővé teszi fejlesztők számára hatékony és skálázható szoftverek fejlesztését</w:t>
      </w:r>
      <w:r w:rsidR="00EB126F">
        <w:t>.</w:t>
      </w:r>
      <w:r w:rsidR="000618E5">
        <w:t xml:space="preserve"> Dockeres technológiákkal is széleskörű támogatás található benne.</w:t>
      </w:r>
      <w:r w:rsidR="001B0AF8">
        <w:t xml:space="preserve"> </w:t>
      </w:r>
      <w:r w:rsidR="00237735">
        <w:t>Egy</w:t>
      </w:r>
      <w:r w:rsidR="001B0AF8">
        <w:t xml:space="preserve"> megbízható és hatékony keretrendszer szerveroldali alkalmazások fejlesztésére, ami webes alkalmazások hátterének könnyen használható.</w:t>
      </w:r>
    </w:p>
    <w:p w14:paraId="397C8DF0" w14:textId="22D6C30B" w:rsidR="007A032F" w:rsidRPr="00293420" w:rsidRDefault="007A032F" w:rsidP="00293420">
      <w:r>
        <w:t>A keretrendszer segítségével létrehozott alkalmazásokban könnyedén tudunk további segédkönyvtárakat telepíteni „</w:t>
      </w:r>
      <w:proofErr w:type="spellStart"/>
      <w:r>
        <w:t>NuGet</w:t>
      </w:r>
      <w:proofErr w:type="spellEnd"/>
      <w:r>
        <w:t xml:space="preserve"> </w:t>
      </w:r>
      <w:proofErr w:type="spellStart"/>
      <w:r w:rsidR="00E64874">
        <w:t>package</w:t>
      </w:r>
      <w:proofErr w:type="spellEnd"/>
      <w:r w:rsidR="00E64874">
        <w:t>” -</w:t>
      </w:r>
      <w:r>
        <w:t>ekként</w:t>
      </w:r>
      <w:r w:rsidR="00C6769D">
        <w:t>, ami ki is volt használva a dolgozatban.</w:t>
      </w:r>
      <w:r w:rsidR="00E64874">
        <w:t xml:space="preserve"> Emellett beépített támogatást tartalmaz az egyes szolgáltatások injektálására</w:t>
      </w:r>
      <w:r w:rsidR="007873D0">
        <w:t>, amivel rendezett, átlátható struktúrát tudtam létrehozni a fejlesztés során.</w:t>
      </w:r>
    </w:p>
    <w:p w14:paraId="52CE1846" w14:textId="0B175C22" w:rsidR="0034134D" w:rsidRDefault="0034134D" w:rsidP="0034134D">
      <w:pPr>
        <w:pStyle w:val="Cmsor3"/>
      </w:pPr>
      <w:bookmarkStart w:id="17" w:name="_Toc151328076"/>
      <w:r>
        <w:t>Ocelot</w:t>
      </w:r>
      <w:bookmarkEnd w:id="17"/>
    </w:p>
    <w:p w14:paraId="531C77B6" w14:textId="3621BFA5" w:rsidR="00936C27" w:rsidRDefault="00936C27" w:rsidP="00936C27">
      <w:r>
        <w:t xml:space="preserve">Az Ocelot </w:t>
      </w:r>
      <w:r>
        <w:fldChar w:fldCharType="begin"/>
      </w:r>
      <w:r>
        <w:instrText xml:space="preserve"> REF _Ref147691824 \r \h </w:instrText>
      </w:r>
      <w:r>
        <w:fldChar w:fldCharType="separate"/>
      </w:r>
      <w:r>
        <w:t>[3]</w:t>
      </w:r>
      <w:r>
        <w:fldChar w:fldCharType="end"/>
      </w:r>
      <w:r>
        <w:t xml:space="preserve"> egy olyan segédkönyvtár, aminek elsődleges célja, hogy .NET technológiával futó mikroszolgáltatások fölé egy kívülről transzparens, egységes felületet biztosítson.</w:t>
      </w:r>
      <w:r w:rsidR="000F474E">
        <w:t xml:space="preserve"> Ez a közös felületet biztosító komponens az „API Gateway” a szerver</w:t>
      </w:r>
      <w:r w:rsidR="004C31D2">
        <w:t xml:space="preserve"> implementációjában</w:t>
      </w:r>
      <w:r w:rsidR="000F474E">
        <w:t>.</w:t>
      </w:r>
    </w:p>
    <w:p w14:paraId="5C8E56F2" w14:textId="71C27BE9" w:rsidR="00AC12CF" w:rsidRDefault="00AC12CF" w:rsidP="00936C27">
      <w:r>
        <w:t>Az Ocelot az üzenetek átirányítása során többféle stratégiát vagy transzformációt alkalmazhat.</w:t>
      </w:r>
      <w:r w:rsidR="00E923CB">
        <w:t xml:space="preserve"> Emellett átlátható integrációt valósít meg az </w:t>
      </w:r>
      <w:proofErr w:type="spellStart"/>
      <w:r w:rsidR="00B56D90">
        <w:t>IdentityServer</w:t>
      </w:r>
      <w:r w:rsidR="00E923CB">
        <w:t>rel</w:t>
      </w:r>
      <w:proofErr w:type="spellEnd"/>
      <w:r w:rsidR="00E923CB">
        <w:t>, ami a szerver felhasználókezelő komponense.</w:t>
      </w:r>
      <w:r w:rsidR="00B56D90">
        <w:t xml:space="preserve"> Ezáltal könnyedén lekezeli a felhasználók </w:t>
      </w:r>
      <w:proofErr w:type="spellStart"/>
      <w:r w:rsidR="00B56D90">
        <w:t>authentikációját</w:t>
      </w:r>
      <w:proofErr w:type="spellEnd"/>
      <w:r w:rsidR="00B56D90">
        <w:t xml:space="preserve">, ha a helyzet úgy </w:t>
      </w:r>
      <w:r w:rsidR="009B57AC">
        <w:t>kívánja</w:t>
      </w:r>
      <w:r w:rsidR="00B56D90">
        <w:t>.</w:t>
      </w:r>
    </w:p>
    <w:p w14:paraId="04EE8B0A" w14:textId="04DF4C35" w:rsidR="0030264E" w:rsidRPr="00936C27" w:rsidRDefault="0030264E" w:rsidP="00936C27">
      <w:r>
        <w:t xml:space="preserve">A Gateway-en keresztül nem csak a REST alapú kérések, de a WebSocket technológiára épülő </w:t>
      </w:r>
      <w:proofErr w:type="spellStart"/>
      <w:r>
        <w:t>kétirányú</w:t>
      </w:r>
      <w:proofErr w:type="spellEnd"/>
      <w:r>
        <w:t xml:space="preserve"> kommunikáció is támogatva van, elősegítve a szerverben való implementálását is</w:t>
      </w:r>
      <w:r w:rsidR="00AD6A01">
        <w:t xml:space="preserve"> és a kliensoldali regisztrációját is</w:t>
      </w:r>
      <w:r>
        <w:t>.</w:t>
      </w:r>
    </w:p>
    <w:p w14:paraId="042B6972" w14:textId="11EE8A4C" w:rsidR="003511BA" w:rsidRDefault="003511BA" w:rsidP="00FE273F">
      <w:r>
        <w:lastRenderedPageBreak/>
        <w:t xml:space="preserve">Az Ocelot tehát egy hatékony és rugalmas könyvtár konténerizált rendszerek elrejtésére egy API </w:t>
      </w:r>
      <w:r w:rsidR="00F13E73">
        <w:t xml:space="preserve">Gateway </w:t>
      </w:r>
      <w:r>
        <w:t>mögé, ezzel megkönnyítve a szerver külső használatát, esetleg elrejtve a nem publikálandó belső működést</w:t>
      </w:r>
      <w:r w:rsidR="009A7E86">
        <w:t>.</w:t>
      </w:r>
      <w:r w:rsidR="00637D29">
        <w:t xml:space="preserve"> </w:t>
      </w:r>
      <w:r w:rsidR="009A7E86">
        <w:t>E</w:t>
      </w:r>
      <w:r w:rsidR="00637D29">
        <w:t>zzel bizonyos szinten biztonságot is nyújtva.</w:t>
      </w:r>
    </w:p>
    <w:p w14:paraId="610AD5F3" w14:textId="63E4D4C6" w:rsidR="00FE273F" w:rsidRDefault="00FE273F" w:rsidP="00FE273F">
      <w:pPr>
        <w:pStyle w:val="Cmsor3"/>
      </w:pPr>
      <w:bookmarkStart w:id="18" w:name="_Toc151328077"/>
      <w:proofErr w:type="spellStart"/>
      <w:r>
        <w:t>MediatR</w:t>
      </w:r>
      <w:bookmarkEnd w:id="18"/>
      <w:proofErr w:type="spellEnd"/>
    </w:p>
    <w:p w14:paraId="554F7350" w14:textId="36BD9F61" w:rsidR="00FE273F" w:rsidRDefault="0032200A" w:rsidP="00FE273F">
      <w:proofErr w:type="spellStart"/>
      <w:r>
        <w:t>MediatR</w:t>
      </w:r>
      <w:proofErr w:type="spellEnd"/>
      <w:r w:rsidR="00C03FEB">
        <w:t xml:space="preserve"> </w:t>
      </w:r>
      <w:r w:rsidR="00C03FEB">
        <w:fldChar w:fldCharType="begin"/>
      </w:r>
      <w:r w:rsidR="00C03FEB">
        <w:instrText xml:space="preserve"> REF _Ref147702250 \r \h </w:instrText>
      </w:r>
      <w:r w:rsidR="00C03FEB">
        <w:fldChar w:fldCharType="separate"/>
      </w:r>
      <w:r w:rsidR="00C03FEB">
        <w:t>[4]</w:t>
      </w:r>
      <w:r w:rsidR="00C03FEB">
        <w:fldChar w:fldCharType="end"/>
      </w:r>
      <w:r>
        <w:t xml:space="preserve"> egy C#-hoz készült segédkönyvtár, ami a mediátor minta megvalósítását hivatott segíteni a fejlesztésben.</w:t>
      </w:r>
      <w:r w:rsidR="00302A96">
        <w:t xml:space="preserve"> Használata leegyszerűsíti a kérések és parancsok regisztrálását és a megvalósításuk delegálását a megfelelő komponensek felé.</w:t>
      </w:r>
      <w:r w:rsidR="000A795A">
        <w:t xml:space="preserve"> Segíti a szoftverben a kód jobb széttagoltságát és a felelősségek megfelelő elválasztását</w:t>
      </w:r>
      <w:r w:rsidR="007F2D0F">
        <w:t>. Laza csatolás biztosításával a funkciók jobb skálázhatóságát is biztosítja.</w:t>
      </w:r>
    </w:p>
    <w:p w14:paraId="59782BBE" w14:textId="4DF86E32" w:rsidR="009406F2" w:rsidRDefault="009406F2" w:rsidP="00FE273F">
      <w:r>
        <w:t>A könyvtár elég rugalmasan és egyszerűen használható a beépített osztályok segítségével, továbbá a WebSocket események lekezeléséhez is ad további segítséget.</w:t>
      </w:r>
      <w:r w:rsidR="00ED1270">
        <w:t xml:space="preserve"> Lehetőséget ad a CQRS minta implementálására, tehát a parancsok és lekérdezések szétválasztására. Emellett </w:t>
      </w:r>
      <w:r w:rsidR="00886EF5">
        <w:t>biztosít</w:t>
      </w:r>
      <w:r w:rsidR="00ED1270">
        <w:t xml:space="preserve"> az esemény feliratkozás minta használatára is, ami a cache adatbázis naprakészen tartásában</w:t>
      </w:r>
      <w:r w:rsidR="009A3386">
        <w:t xml:space="preserve"> és a WebSocket </w:t>
      </w:r>
      <w:r w:rsidR="00D771B8">
        <w:t xml:space="preserve">használatához </w:t>
      </w:r>
      <w:r w:rsidR="00ED1270">
        <w:t xml:space="preserve">adott segítséget. </w:t>
      </w:r>
    </w:p>
    <w:p w14:paraId="16917271" w14:textId="75A9F586" w:rsidR="00FE273F" w:rsidRDefault="00FE273F" w:rsidP="00FE273F">
      <w:pPr>
        <w:pStyle w:val="Cmsor3"/>
      </w:pPr>
      <w:bookmarkStart w:id="19" w:name="_Toc151328078"/>
      <w:r>
        <w:t>SignalR</w:t>
      </w:r>
      <w:bookmarkEnd w:id="19"/>
    </w:p>
    <w:p w14:paraId="03417619" w14:textId="30AE0D87" w:rsidR="00FE273F" w:rsidRDefault="004848BE" w:rsidP="00F11AC8">
      <w:r>
        <w:t xml:space="preserve">A SignalR </w:t>
      </w:r>
      <w:r>
        <w:fldChar w:fldCharType="begin"/>
      </w:r>
      <w:r>
        <w:instrText xml:space="preserve"> REF _Ref147766104 \r \h </w:instrText>
      </w:r>
      <w:r>
        <w:fldChar w:fldCharType="separate"/>
      </w:r>
      <w:r>
        <w:t>[5]</w:t>
      </w:r>
      <w:r>
        <w:fldChar w:fldCharType="end"/>
      </w:r>
      <w:r>
        <w:t xml:space="preserve"> egy open-source segédkönyvtár, ami leegyszerűsíti a való</w:t>
      </w:r>
      <w:r w:rsidR="00AB5B97">
        <w:t>s</w:t>
      </w:r>
      <w:r>
        <w:t xml:space="preserve"> idejű kommunikáció megvalósítását ASP.NET </w:t>
      </w:r>
      <w:proofErr w:type="spellStart"/>
      <w:r>
        <w:t>Core</w:t>
      </w:r>
      <w:proofErr w:type="spellEnd"/>
      <w:r>
        <w:t xml:space="preserve"> alkalmazásokban. A </w:t>
      </w:r>
      <w:r w:rsidR="00E63A47">
        <w:t xml:space="preserve">használt </w:t>
      </w:r>
      <w:r>
        <w:t>keretrendszer</w:t>
      </w:r>
      <w:r w:rsidR="00F11AC8">
        <w:t xml:space="preserve"> beépített eleme, így könnyen felhasználható vagy kombinálható más komponensekkel, mint például az authentikáció kezelés</w:t>
      </w:r>
      <w:r w:rsidR="00D327EF">
        <w:t>ében</w:t>
      </w:r>
      <w:r w:rsidR="00F11AC8">
        <w:t>.</w:t>
      </w:r>
    </w:p>
    <w:p w14:paraId="5C0DE8E5" w14:textId="51DEE410" w:rsidR="00BC40E3" w:rsidRDefault="00BC40E3" w:rsidP="00F11AC8">
      <w:r>
        <w:t>Az alkalmazás szerves és fontos része volt a kétoldalú kommunikáció megvalósítása, mivel a megvalósított funkcióknál nagy szerepe volt, hogy a felhasználók élőben, rögtön értesüljenek a változásról, ne kelljen manuálisan nekik lekérdezniük.</w:t>
      </w:r>
    </w:p>
    <w:p w14:paraId="06BE56EC" w14:textId="4719631F" w:rsidR="009B11B6" w:rsidRDefault="009B11B6" w:rsidP="00F11AC8">
      <w:r>
        <w:t>A SignalR rugalmasan használható</w:t>
      </w:r>
      <w:r w:rsidR="009E4543">
        <w:t>.</w:t>
      </w:r>
      <w:r>
        <w:t xml:space="preserve"> </w:t>
      </w:r>
      <w:r w:rsidR="009E4543">
        <w:t>M</w:t>
      </w:r>
      <w:r>
        <w:t>egfogalmazhatunk számos kapcsolatot, amiknek megszabhatjuk, hogy mi a kommunikációs interfésze a klienssel.</w:t>
      </w:r>
      <w:r w:rsidR="00FA5266">
        <w:t xml:space="preserve"> Emellett a kapcsolatok dinamikus kezelésével, csoportosításával nyomon tudjuk követni az élő kapcsolatokat. A kialakított csoportok segítségével nem csak egy-egy tudunk üzeneteket váltani, hanem jól definiált csoportosítások mentén </w:t>
      </w:r>
      <w:proofErr w:type="spellStart"/>
      <w:r w:rsidR="00FA5266">
        <w:t>broadcast</w:t>
      </w:r>
      <w:proofErr w:type="spellEnd"/>
      <w:r w:rsidR="0026308F">
        <w:t xml:space="preserve"> módon</w:t>
      </w:r>
      <w:r w:rsidR="00FA5266">
        <w:t xml:space="preserve"> is tudunk értesítéseket küldeni a megfelelő felhasználóknak. Erre egy példa, ha egy játékos kirak egy lapot, akkor arról az aktuális játék résztvevői értesüljenek.</w:t>
      </w:r>
    </w:p>
    <w:p w14:paraId="4856E151" w14:textId="441A5BDF" w:rsidR="008E0887" w:rsidRDefault="008E0887" w:rsidP="00F11AC8">
      <w:r>
        <w:lastRenderedPageBreak/>
        <w:t>Mivel az egyes konténerek el vannak zárva a külvilágtól, ezért a megvalósított WebSocket kommunikáció nem közvetlenül a klienssel zajlik le, hanem az Ocelot feladata elosztani a megfelelő végpontok között ki kivel kommunikál. Szerencsére az Ocelot lehetőséget ad nem csak REST alapú kommunikációra. Az így kialakított átirányítást továbbá authentikáció is védi, így magasabb védelmet biztosítva az alkalmazás</w:t>
      </w:r>
      <w:r w:rsidR="00344E1F">
        <w:t>nak a</w:t>
      </w:r>
      <w:r>
        <w:t xml:space="preserve"> felhasználói számára.</w:t>
      </w:r>
    </w:p>
    <w:p w14:paraId="4E296883" w14:textId="55943DA4" w:rsidR="00FE273F" w:rsidRDefault="00FE273F" w:rsidP="00FE273F">
      <w:pPr>
        <w:pStyle w:val="Cmsor3"/>
      </w:pPr>
      <w:bookmarkStart w:id="20" w:name="_Toc151328079"/>
      <w:r>
        <w:t>Redis</w:t>
      </w:r>
      <w:bookmarkEnd w:id="20"/>
    </w:p>
    <w:p w14:paraId="59876C26" w14:textId="2190C2D8" w:rsidR="00394489" w:rsidRDefault="004717EE" w:rsidP="00394489">
      <w:r>
        <w:t xml:space="preserve">Redis </w:t>
      </w:r>
      <w:r>
        <w:fldChar w:fldCharType="begin"/>
      </w:r>
      <w:r>
        <w:instrText xml:space="preserve"> REF _Ref147772922 \r \h </w:instrText>
      </w:r>
      <w:r>
        <w:fldChar w:fldCharType="separate"/>
      </w:r>
      <w:r>
        <w:t>[6]</w:t>
      </w:r>
      <w:r>
        <w:fldChar w:fldCharType="end"/>
      </w:r>
      <w:r>
        <w:t xml:space="preserve"> e</w:t>
      </w:r>
      <w:r w:rsidR="00445E6F">
        <w:t>gy gyors és könnyen skálázható kulcs-érték alapú adatbázis, amit a gyorsasága miatt cache-</w:t>
      </w:r>
      <w:proofErr w:type="spellStart"/>
      <w:r w:rsidR="00445E6F">
        <w:t>elés</w:t>
      </w:r>
      <w:proofErr w:type="spellEnd"/>
      <w:r w:rsidR="00445E6F">
        <w:t xml:space="preserve"> megvalósítására használtam a kérések megvalósítása során.</w:t>
      </w:r>
      <w:r w:rsidR="000147C4">
        <w:t xml:space="preserve"> A Redis egy in-</w:t>
      </w:r>
      <w:proofErr w:type="spellStart"/>
      <w:r w:rsidR="000147C4">
        <w:t>memory</w:t>
      </w:r>
      <w:proofErr w:type="spellEnd"/>
      <w:r w:rsidR="000147C4">
        <w:t xml:space="preserve"> típusú adatbázis, tehát minden adatot a memóriában tárol el</w:t>
      </w:r>
      <w:r w:rsidR="009B7920">
        <w:t>.</w:t>
      </w:r>
      <w:r w:rsidR="000147C4">
        <w:t xml:space="preserve"> </w:t>
      </w:r>
      <w:r w:rsidR="009B7920">
        <w:t>Ez</w:t>
      </w:r>
      <w:r w:rsidR="000147C4">
        <w:t xml:space="preserve"> adja a </w:t>
      </w:r>
      <w:r w:rsidR="009B7920">
        <w:t xml:space="preserve">rendkívüli </w:t>
      </w:r>
      <w:r w:rsidR="000147C4">
        <w:t>gyorsaságát</w:t>
      </w:r>
      <w:r w:rsidR="00960CB7">
        <w:t xml:space="preserve"> és hatékonyságát</w:t>
      </w:r>
      <w:r w:rsidR="009B7920">
        <w:t>, ami miatt gyakran használják</w:t>
      </w:r>
      <w:r w:rsidR="000147C4">
        <w:t>.</w:t>
      </w:r>
      <w:r w:rsidR="00DD7AD7">
        <w:t xml:space="preserve"> Emellett egyszerű és rugalmas integrációt biztosít a konténerizált és .NET alapú rendszereknek, amit én is kihasználtam.</w:t>
      </w:r>
    </w:p>
    <w:p w14:paraId="525EECED" w14:textId="1701F0A2" w:rsidR="00E33B19" w:rsidRDefault="00E33B19" w:rsidP="00394489">
      <w:r>
        <w:t xml:space="preserve">Gyakorlatban elsősorban a </w:t>
      </w:r>
      <w:proofErr w:type="spellStart"/>
      <w:r>
        <w:t>MediatR</w:t>
      </w:r>
      <w:proofErr w:type="spellEnd"/>
      <w:r>
        <w:t xml:space="preserve"> lekérdezése</w:t>
      </w:r>
      <w:r w:rsidR="0072105C">
        <w:t>i</w:t>
      </w:r>
      <w:r>
        <w:t xml:space="preserve"> és parancs</w:t>
      </w:r>
      <w:r w:rsidR="0072105C">
        <w:t>ai</w:t>
      </w:r>
      <w:r>
        <w:t xml:space="preserve"> </w:t>
      </w:r>
      <w:r w:rsidR="0072105C">
        <w:t>kezelésénél</w:t>
      </w:r>
      <w:r>
        <w:t xml:space="preserve"> volt szerepe. Bizonyos lekérdezéseknél be lett állítva, hogy a lekérdezés </w:t>
      </w:r>
      <w:proofErr w:type="spellStart"/>
      <w:r>
        <w:t>továbbküldése</w:t>
      </w:r>
      <w:proofErr w:type="spellEnd"/>
      <w:r>
        <w:t xml:space="preserve"> helyett először ellenőrizze le, hogy a megadott kulcshoz volt-e már elmentett érték a cache adatbázisban. Ha talált ott értéket, akkor a lekérdezés lefuttatása nélkül visszatért. Az ilyen kulcs-érték párok frissítését vagy a </w:t>
      </w:r>
      <w:proofErr w:type="spellStart"/>
      <w:r>
        <w:t>MediatR</w:t>
      </w:r>
      <w:proofErr w:type="spellEnd"/>
      <w:r>
        <w:t xml:space="preserve"> esemény feliratkozás lehetőségével oldottam meg, vagy egyes parancsok visszatérését használtam fel.</w:t>
      </w:r>
    </w:p>
    <w:p w14:paraId="0C9C4AB8" w14:textId="24D0001D" w:rsidR="00394489" w:rsidRDefault="00394489" w:rsidP="00394489">
      <w:pPr>
        <w:pStyle w:val="Cmsor3"/>
      </w:pPr>
      <w:bookmarkStart w:id="21" w:name="_Toc151328080"/>
      <w:r>
        <w:t>RabbitM</w:t>
      </w:r>
      <w:r w:rsidR="00934C8E">
        <w:t>Q</w:t>
      </w:r>
      <w:bookmarkEnd w:id="21"/>
    </w:p>
    <w:p w14:paraId="472E9DDF" w14:textId="61AB5710" w:rsidR="00394489" w:rsidRDefault="003C75B6" w:rsidP="00836287">
      <w:r>
        <w:t xml:space="preserve">RabbitMQ </w:t>
      </w:r>
      <w:r w:rsidR="00836287">
        <w:fldChar w:fldCharType="begin"/>
      </w:r>
      <w:r w:rsidR="00836287">
        <w:instrText xml:space="preserve"> REF _Ref147775285 \r \h </w:instrText>
      </w:r>
      <w:r w:rsidR="00836287">
        <w:fldChar w:fldCharType="separate"/>
      </w:r>
      <w:r w:rsidR="00836287">
        <w:t>[7]</w:t>
      </w:r>
      <w:r w:rsidR="00836287">
        <w:fldChar w:fldCharType="end"/>
      </w:r>
      <w:r w:rsidR="00836287">
        <w:t xml:space="preserve"> </w:t>
      </w:r>
      <w:r>
        <w:t>rendszer elsődleges feladata a konténerizált rendszerben a konténerek</w:t>
      </w:r>
      <w:r w:rsidR="00836287">
        <w:t xml:space="preserve"> </w:t>
      </w:r>
      <w:r>
        <w:t xml:space="preserve">közötti kommunikáció megvalósítása volt. A RabbitMQ egy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rendszer, ami a megvalósított mintában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szerepet tölti be.</w:t>
      </w:r>
      <w:r w:rsidR="00F934A4">
        <w:t xml:space="preserve"> Itt az egyes konténer komponensek felvehetik a kibocsátó és fogadó szerepet, elküldve az üzeneteket a feliratkozó konténerek felé, és fogadva a feliratkozott üzeneteket a küldő konténerek felől.</w:t>
      </w:r>
    </w:p>
    <w:p w14:paraId="7098EB48" w14:textId="098E27C0" w:rsidR="000D5D9F" w:rsidRDefault="000C7B33" w:rsidP="00836287">
      <w:r>
        <w:t xml:space="preserve">Mivel az egyes felelősségeket nem lehet teljesen elválasztani egymástól, ezért </w:t>
      </w:r>
      <w:r w:rsidR="00D414D4">
        <w:t xml:space="preserve">kellett </w:t>
      </w:r>
      <w:r>
        <w:t>gondoskodni arról, hogy az egyes konténerek tudjanak egymással kommunikálni amikor szükséges.</w:t>
      </w:r>
      <w:r w:rsidR="00104C05">
        <w:t xml:space="preserve"> </w:t>
      </w:r>
      <w:r w:rsidR="000D5D9F">
        <w:t>A RabbitMQ szerepe tehát az, hogy bizonyos események mentén parancsokat továbbítson más-más konténerek felé.</w:t>
      </w:r>
    </w:p>
    <w:p w14:paraId="1B546906" w14:textId="63AF8EE9" w:rsidR="00290FD2" w:rsidRDefault="00290FD2" w:rsidP="00290FD2">
      <w:pPr>
        <w:pStyle w:val="Cmsor3"/>
      </w:pPr>
      <w:bookmarkStart w:id="22" w:name="_Toc151328081"/>
      <w:r>
        <w:lastRenderedPageBreak/>
        <w:t>IdentityServer</w:t>
      </w:r>
      <w:r w:rsidR="00E90848">
        <w:t>4</w:t>
      </w:r>
      <w:bookmarkEnd w:id="22"/>
    </w:p>
    <w:p w14:paraId="7F0CAEC3" w14:textId="68292633" w:rsidR="00551B34" w:rsidRDefault="00C25A02" w:rsidP="00551B34">
      <w:r>
        <w:t xml:space="preserve">Az IdentityServer4 </w:t>
      </w:r>
      <w:r>
        <w:fldChar w:fldCharType="begin"/>
      </w:r>
      <w:r>
        <w:instrText xml:space="preserve"> REF _Ref147776572 \r \h </w:instrText>
      </w:r>
      <w:r>
        <w:fldChar w:fldCharType="separate"/>
      </w:r>
      <w:r>
        <w:t>[8]</w:t>
      </w:r>
      <w:r>
        <w:fldChar w:fldCharType="end"/>
      </w:r>
      <w:r>
        <w:t xml:space="preserve"> szerepe volt az alkalmazásban a felhasználói műveletek kezelése. Ebbe beletartozik a regisztráció, belépés vagy esetleg törlés vagy módosítási műveletek is.</w:t>
      </w:r>
      <w:r w:rsidR="003B545E">
        <w:t xml:space="preserve"> Nagy szerepet töltött be mind a szerver mind a kliens fejlesztésében</w:t>
      </w:r>
      <w:r w:rsidR="00B7430F">
        <w:t xml:space="preserve"> is</w:t>
      </w:r>
      <w:r w:rsidR="003B545E">
        <w:t>.</w:t>
      </w:r>
    </w:p>
    <w:p w14:paraId="6E62E569" w14:textId="321ECAA1" w:rsidR="003B545E" w:rsidRDefault="003B545E" w:rsidP="00551B34">
      <w:r>
        <w:t xml:space="preserve">Maga az IdentityServer4 </w:t>
      </w:r>
      <w:r w:rsidR="007B4B61">
        <w:t>a</w:t>
      </w:r>
      <w:r>
        <w:t xml:space="preserve"> felhasználókezelő konténerbe lett beépítve, ahonnan többféle jogosultság, token</w:t>
      </w:r>
      <w:r w:rsidR="00082935">
        <w:t xml:space="preserve"> </w:t>
      </w:r>
      <w:r>
        <w:t>kezelés vagy authentikációs és authorizációs szerepet lát el.</w:t>
      </w:r>
      <w:r w:rsidR="00E70BBE">
        <w:t xml:space="preserve"> A kliensnek bejelentkezés során átadott tokeneket sokszínűen tudjuk </w:t>
      </w:r>
      <w:r w:rsidR="00082935">
        <w:t>testre szabni</w:t>
      </w:r>
      <w:r w:rsidR="00E70BBE">
        <w:t xml:space="preserve">, így a szükséges jogosultságokat </w:t>
      </w:r>
      <w:r w:rsidR="000B00F9">
        <w:t xml:space="preserve">könnyen </w:t>
      </w:r>
      <w:r w:rsidR="00E70BBE">
        <w:t>át</w:t>
      </w:r>
      <w:r w:rsidR="000B00F9">
        <w:t xml:space="preserve"> lehet </w:t>
      </w:r>
      <w:r w:rsidR="00E70BBE">
        <w:t>adni a weboldalnak a bejelentkezett felhasználóról.</w:t>
      </w:r>
    </w:p>
    <w:p w14:paraId="4B4A9726" w14:textId="3F7F4E1B" w:rsidR="00133EED" w:rsidRDefault="0083384F" w:rsidP="00073BB1">
      <w:r>
        <w:t xml:space="preserve">Az OAuth2 technológiára épülő </w:t>
      </w:r>
      <w:proofErr w:type="spellStart"/>
      <w:r>
        <w:t>authentikációt</w:t>
      </w:r>
      <w:proofErr w:type="spellEnd"/>
      <w:r>
        <w:t xml:space="preserve"> széles körökben haszn</w:t>
      </w:r>
      <w:r w:rsidR="00ED6769">
        <w:t>álják, és az IdentityServer4 is ad rá lehetőséget, hogy a szerverünk felhasználóit ezzel a technológiával védjük meg.</w:t>
      </w:r>
      <w:r w:rsidR="00073BB1">
        <w:t xml:space="preserve"> </w:t>
      </w:r>
      <w:r w:rsidR="00133EED">
        <w:t xml:space="preserve">Emellett egyszerű integrációt </w:t>
      </w:r>
      <w:r w:rsidR="00240175">
        <w:t xml:space="preserve">is </w:t>
      </w:r>
      <w:r w:rsidR="00133EED">
        <w:t>biztosít a szerver többi komponensével, mint az Ocelot vagy SignalR könyvtárak.</w:t>
      </w:r>
    </w:p>
    <w:p w14:paraId="2F1775CB" w14:textId="09F5388D" w:rsidR="00551B34" w:rsidRDefault="00551B34" w:rsidP="00551B34">
      <w:pPr>
        <w:pStyle w:val="Cmsor3"/>
      </w:pPr>
      <w:bookmarkStart w:id="23" w:name="_Toc151328082"/>
      <w:r>
        <w:t>AutoMapper</w:t>
      </w:r>
      <w:bookmarkEnd w:id="23"/>
    </w:p>
    <w:p w14:paraId="207CD8AF" w14:textId="731DBEAD" w:rsidR="00551B34" w:rsidRDefault="00526312" w:rsidP="00551B34">
      <w:r>
        <w:t xml:space="preserve">Az AutoMapper egy egyszerű segédkönyvtár, ami az egyes </w:t>
      </w:r>
      <w:proofErr w:type="spellStart"/>
      <w:r>
        <w:t>domain</w:t>
      </w:r>
      <w:proofErr w:type="spellEnd"/>
      <w:r>
        <w:t xml:space="preserve"> osztályok átfordításában segít</w:t>
      </w:r>
      <w:r w:rsidR="00897FA9">
        <w:t>,</w:t>
      </w:r>
      <w:r>
        <w:t xml:space="preserve"> vagy adatátviteli objektumokra, vagy nézetmodellekre.</w:t>
      </w:r>
      <w:r w:rsidR="00E512A8">
        <w:t xml:space="preserve"> Könnyen kezelhető, de jól </w:t>
      </w:r>
      <w:r w:rsidR="00082935">
        <w:t>testre szabható</w:t>
      </w:r>
      <w:r w:rsidR="00307EB9">
        <w:t xml:space="preserve"> a</w:t>
      </w:r>
      <w:r w:rsidR="00E512A8">
        <w:t xml:space="preserve"> profil</w:t>
      </w:r>
      <w:r w:rsidR="00307EB9">
        <w:t>jai</w:t>
      </w:r>
      <w:r w:rsidR="00E512A8">
        <w:t xml:space="preserve"> megfogalmazásával.</w:t>
      </w:r>
    </w:p>
    <w:p w14:paraId="7BBC67B9" w14:textId="15595C46" w:rsidR="00800389" w:rsidRDefault="00800389" w:rsidP="00551B34">
      <w:r>
        <w:t>Használatával átláthatóbban tudjuk kezelni a bemenetek és kimenetek feldolgozását és kialakítását</w:t>
      </w:r>
      <w:r w:rsidR="00DE6438">
        <w:t xml:space="preserve"> anélkül, hogy tele szemetelnénk a lekérdezéseket vagy adatosztályokat.</w:t>
      </w:r>
      <w:r w:rsidR="00735B8E">
        <w:t xml:space="preserve"> </w:t>
      </w:r>
      <w:r w:rsidR="00FC4EA9">
        <w:t>A keretrendszerben e</w:t>
      </w:r>
      <w:r w:rsidR="00735B8E">
        <w:t xml:space="preserve">gyszerű támogatás </w:t>
      </w:r>
      <w:r w:rsidR="00FC4EA9">
        <w:t>van</w:t>
      </w:r>
      <w:r w:rsidR="00735B8E">
        <w:t xml:space="preserve"> biztosítva a használatára.</w:t>
      </w:r>
    </w:p>
    <w:p w14:paraId="7311DE6C" w14:textId="4304B686" w:rsidR="00D45B17" w:rsidRDefault="00D45B17" w:rsidP="00D45B17">
      <w:pPr>
        <w:pStyle w:val="Cmsor3"/>
      </w:pPr>
      <w:bookmarkStart w:id="24" w:name="_Toc151328083"/>
      <w:r>
        <w:t>Hangfire</w:t>
      </w:r>
      <w:bookmarkEnd w:id="24"/>
    </w:p>
    <w:p w14:paraId="00E48A6A" w14:textId="14556ED6" w:rsidR="000906FA" w:rsidRDefault="000906FA" w:rsidP="000906FA">
      <w:r>
        <w:t xml:space="preserve">A </w:t>
      </w:r>
      <w:r w:rsidR="007A078B">
        <w:t>H</w:t>
      </w:r>
      <w:r>
        <w:t xml:space="preserve">angfire </w:t>
      </w:r>
      <w:r>
        <w:fldChar w:fldCharType="begin"/>
      </w:r>
      <w:r>
        <w:instrText xml:space="preserve"> REF _Ref148553391 \r \h </w:instrText>
      </w:r>
      <w:r>
        <w:fldChar w:fldCharType="separate"/>
      </w:r>
      <w:r>
        <w:t>[9]</w:t>
      </w:r>
      <w:r>
        <w:fldChar w:fldCharType="end"/>
      </w:r>
      <w:r w:rsidR="00211D57">
        <w:t xml:space="preserve"> egy olyan segédkönyvtár, ami lehetővé teszi .NET alapú rendszerekben háttérben futó és ismétlődő események kezelését, létrehozását vagy törlését.</w:t>
      </w:r>
      <w:r w:rsidR="00B26BFC">
        <w:t xml:space="preserve"> Széleskörű konfigurációs lehetőségekkel, perzisztens adatbázissal könnyen megfogalmazhatunk olyan folyamatokat, amiket felhasználói események nélkül, vagy azoknak a hatására adott idővel később akarunk végrehajtani.</w:t>
      </w:r>
    </w:p>
    <w:p w14:paraId="5D764D26" w14:textId="08E10761" w:rsidR="007C5BC1" w:rsidRPr="000906FA" w:rsidRDefault="007C5BC1" w:rsidP="000906FA">
      <w:r>
        <w:t>Emellett lehetőséget ad arra, hogy az időzített folyamatok során a CQRS mintában megfogalmazott parancsokat hajtsa végre a megadott paramétereket JSON-be konvertálva tárolva.</w:t>
      </w:r>
    </w:p>
    <w:p w14:paraId="2F9FAF74" w14:textId="60060168" w:rsidR="00BB78EB" w:rsidRDefault="00BB78EB" w:rsidP="00BB78EB">
      <w:pPr>
        <w:pStyle w:val="Cmsor3"/>
      </w:pPr>
      <w:bookmarkStart w:id="25" w:name="_Toc151328084"/>
      <w:proofErr w:type="spellStart"/>
      <w:r>
        <w:lastRenderedPageBreak/>
        <w:t>xUnit</w:t>
      </w:r>
      <w:bookmarkEnd w:id="25"/>
      <w:proofErr w:type="spellEnd"/>
    </w:p>
    <w:p w14:paraId="13520E5A" w14:textId="3E7867B5" w:rsidR="00B867F6" w:rsidRPr="00B867F6" w:rsidRDefault="00B867F6" w:rsidP="00B867F6">
      <w:r>
        <w:t xml:space="preserve">Egy tesztelési eszköz, ami .NET alapú </w:t>
      </w:r>
      <w:r w:rsidR="00D25A8A">
        <w:t>rendszerek</w:t>
      </w:r>
      <w:r>
        <w:t>ben Unit tesztek megfogalmazására ad lehetőséget.</w:t>
      </w:r>
      <w:r w:rsidR="00BF1939">
        <w:t xml:space="preserve"> Különálló tesztelési projektekben megfogalmazva a Visual </w:t>
      </w:r>
      <w:proofErr w:type="spellStart"/>
      <w:r w:rsidR="00BF1939">
        <w:t>Studio</w:t>
      </w:r>
      <w:proofErr w:type="spellEnd"/>
      <w:r w:rsidR="00BF1939">
        <w:t xml:space="preserve"> segítségével tudjuk kezelni a velük létrehozott teszt függvényeket.</w:t>
      </w:r>
      <w:r w:rsidR="00AF4590">
        <w:t xml:space="preserve"> Így a </w:t>
      </w:r>
      <w:proofErr w:type="spellStart"/>
      <w:r w:rsidR="00AF4590">
        <w:t>Moq</w:t>
      </w:r>
      <w:proofErr w:type="spellEnd"/>
      <w:r w:rsidR="00AF4590">
        <w:t xml:space="preserve"> könyvtár segítségét is felhasználva átlátható Unit teszteket tudunk létrehozni, amiket a fejlesztőkörnyezetből követhetünk milyen eredményt adnak.</w:t>
      </w:r>
    </w:p>
    <w:p w14:paraId="5CE1F243" w14:textId="0FC9FB60" w:rsidR="00172F86" w:rsidRDefault="00172F86" w:rsidP="00172F86">
      <w:pPr>
        <w:pStyle w:val="Cmsor2"/>
      </w:pPr>
      <w:bookmarkStart w:id="26" w:name="_Toc151328085"/>
      <w:r>
        <w:t>Kliensoldali technológiák</w:t>
      </w:r>
      <w:bookmarkEnd w:id="26"/>
    </w:p>
    <w:p w14:paraId="656B96E4" w14:textId="17478172" w:rsidR="0034134D" w:rsidRDefault="0034134D" w:rsidP="0034134D">
      <w:r>
        <w:t>Kliensoldal</w:t>
      </w:r>
      <w:r w:rsidR="00BA6FC5">
        <w:t>i technológiák főleg a dizájn kialakítására fókuszálnak.</w:t>
      </w:r>
      <w:r w:rsidR="009E4FE4">
        <w:t xml:space="preserve"> Használatuk </w:t>
      </w:r>
      <w:r w:rsidR="00D023A4">
        <w:t>az egységes, átlátható felület kialakítását</w:t>
      </w:r>
      <w:r w:rsidR="000F6C54">
        <w:t xml:space="preserve"> vagy a szerver felé irányított kapcsolat </w:t>
      </w:r>
      <w:r w:rsidR="0047476C">
        <w:t>megvalósítását</w:t>
      </w:r>
      <w:r w:rsidR="009E4FE4">
        <w:t xml:space="preserve"> segítik elő.</w:t>
      </w:r>
    </w:p>
    <w:p w14:paraId="0EA1D027" w14:textId="09688080" w:rsidR="00AD4986" w:rsidRDefault="00AD4986" w:rsidP="00AD4986">
      <w:pPr>
        <w:pStyle w:val="Cmsor3"/>
      </w:pPr>
      <w:bookmarkStart w:id="27" w:name="_Toc151328086"/>
      <w:r>
        <w:t>Angular Material</w:t>
      </w:r>
      <w:bookmarkEnd w:id="27"/>
    </w:p>
    <w:p w14:paraId="1E414F2D" w14:textId="38919E24" w:rsidR="00E07793" w:rsidRDefault="00D023A4" w:rsidP="00E07793">
      <w:r>
        <w:t>Az</w:t>
      </w:r>
      <w:r w:rsidR="00F34FFF">
        <w:t xml:space="preserve"> Angular Material</w:t>
      </w:r>
      <w:r w:rsidR="00821BF1">
        <w:t xml:space="preserve"> </w:t>
      </w:r>
      <w:r w:rsidR="00821BF1">
        <w:fldChar w:fldCharType="begin"/>
      </w:r>
      <w:r w:rsidR="00821BF1">
        <w:instrText xml:space="preserve"> REF _Ref147818657 \r \h </w:instrText>
      </w:r>
      <w:r w:rsidR="00821BF1">
        <w:fldChar w:fldCharType="separate"/>
      </w:r>
      <w:r w:rsidR="00821BF1">
        <w:t>[9]</w:t>
      </w:r>
      <w:r w:rsidR="00821BF1">
        <w:fldChar w:fldCharType="end"/>
      </w:r>
      <w:r>
        <w:t xml:space="preserve"> </w:t>
      </w:r>
      <w:r w:rsidR="00B35021">
        <w:t xml:space="preserve">az </w:t>
      </w:r>
      <w:r>
        <w:t>Angular keretrendszer által kifejlesztett UI komponenskönyvtár.</w:t>
      </w:r>
      <w:r w:rsidR="006C7BE3">
        <w:t xml:space="preserve"> Elsődleges célja, hogy egy egységes és esztétikus dizájnt adjon a felületnek, amit professzionális környezetben is gyakorian használnak fel.</w:t>
      </w:r>
      <w:r w:rsidR="00972D35">
        <w:t xml:space="preserve"> A könyvtár számos beépített funkciót és komponenst szolgáltat, amelyeknek a segítségével a legtöbb elemet ki lehet alakítani, amire egy honlapon szükség lehet.</w:t>
      </w:r>
      <w:r w:rsidR="0026277B">
        <w:t xml:space="preserve"> Ezekkel a komponensekkel gyorsan, egyszerűen </w:t>
      </w:r>
      <w:r w:rsidR="009449AC">
        <w:t>létrehozhatjuk</w:t>
      </w:r>
      <w:r w:rsidR="0026277B">
        <w:t xml:space="preserve"> a kliensoldali alkalmazásunkat a mély testreszabhatóságuk segítségével</w:t>
      </w:r>
      <w:r w:rsidR="007E2F3E">
        <w:t>. A dokumentációját böngészve könnyen megtaláljuk a nekünk szükséges elemeket az interfészükkel és változatos példákkal együtt. Egy gyorsan fejlődő és változó keretrendszerről van szó, de a verziók között is átláthatóan tudunk barangolni.</w:t>
      </w:r>
    </w:p>
    <w:p w14:paraId="33F4F226" w14:textId="38A59E80" w:rsidR="00525772" w:rsidRDefault="00525772" w:rsidP="00E07793">
      <w:r>
        <w:t>A világos és sötét stílus kialakításánál is nagy szerepet játszott az Angular Material, mivel a számos beépített komponens stílusával összhangban volt szükség a beállítására. Szerencsére a könyvtár a stílus szerkesztésére is ad konfigurációs lehetőséget.</w:t>
      </w:r>
    </w:p>
    <w:p w14:paraId="3EA22F8F" w14:textId="7D819290" w:rsidR="00E07793" w:rsidRDefault="00E07793" w:rsidP="00E07793">
      <w:pPr>
        <w:pStyle w:val="Cmsor3"/>
      </w:pPr>
      <w:bookmarkStart w:id="28" w:name="_Toc151328087"/>
      <w:r>
        <w:t>SCSS</w:t>
      </w:r>
      <w:bookmarkEnd w:id="28"/>
    </w:p>
    <w:p w14:paraId="37793EF1" w14:textId="7CD0C4DB" w:rsidR="00E07793" w:rsidRDefault="00127CBA" w:rsidP="00E07793">
      <w:r>
        <w:t>A CSS kiterjesztése, a stílus kialakításában volt fő szerepe.</w:t>
      </w:r>
      <w:r w:rsidR="00861CC9">
        <w:t xml:space="preserve"> Az alap CSS funkciókon felül számos további lehetőséget biztosít a stílus fejlesztésében. Kialakíthatunk vele hierarchikus, átlátható stílusfákat, bevezethetünk később </w:t>
      </w:r>
      <w:r w:rsidR="00861CC9">
        <w:lastRenderedPageBreak/>
        <w:t>felhasználandó változókat, vagy további kiegészítő függvényeket írhatunk bele.</w:t>
      </w:r>
      <w:r w:rsidR="00B36319">
        <w:t xml:space="preserve"> A változókezelésnek nagy haszna volt a világos és sötét stílus kialakításában is.</w:t>
      </w:r>
    </w:p>
    <w:p w14:paraId="53639D25" w14:textId="72B7A249" w:rsidR="00354FC9" w:rsidRDefault="00354FC9" w:rsidP="00E07793">
      <w:r>
        <w:t>Segít</w:t>
      </w:r>
      <w:r w:rsidR="00773148">
        <w:t>ségével változókba lehet szervezni az Angular Material által adott és beállított színsémát. Így csökkentve az erőforrásigényét az egyes stílus fájloknak, mivel csak ezekre a színekre kell hivatkozniuk.</w:t>
      </w:r>
    </w:p>
    <w:p w14:paraId="14EBA6F7" w14:textId="7C404CE5" w:rsidR="00E07793" w:rsidRDefault="00E07793" w:rsidP="00E07793">
      <w:pPr>
        <w:pStyle w:val="Cmsor3"/>
      </w:pPr>
      <w:bookmarkStart w:id="29" w:name="_Toc151328088"/>
      <w:r>
        <w:t>SignalR</w:t>
      </w:r>
      <w:bookmarkEnd w:id="29"/>
    </w:p>
    <w:p w14:paraId="6E73E1AC" w14:textId="77777777" w:rsidR="00D51E8F" w:rsidRDefault="00A23B56" w:rsidP="00E30036">
      <w:r>
        <w:t>Mivel a WebSocket technológia kétoldalú kommunikáció, ezért meg kell említeni a kliensoldali felhasználását is. Angular felől az elsődleges feladata a kapcsolatfelépítés kérése a szerver felé a már említett aut</w:t>
      </w:r>
      <w:r w:rsidR="006E3213">
        <w:t>h</w:t>
      </w:r>
      <w:r>
        <w:t>entikáció felhasználásával is.</w:t>
      </w:r>
    </w:p>
    <w:p w14:paraId="7FC51010" w14:textId="4EB0C49F" w:rsidR="00E30036" w:rsidRDefault="00706137" w:rsidP="00E30036">
      <w:r>
        <w:t>Kliensoldalon arra kell figyelni a használatakor, hogy milyen esetekben akarjuk inicializálni és leállítani a kapcsolatokat</w:t>
      </w:r>
      <w:r w:rsidR="005C1A77">
        <w:t>.</w:t>
      </w:r>
      <w:r>
        <w:t xml:space="preserve"> </w:t>
      </w:r>
      <w:r w:rsidR="005C1A77">
        <w:t>M</w:t>
      </w:r>
      <w:r>
        <w:t>ilyen oldalak megtekintésekor van szükségünk milyen kapcsolatra.</w:t>
      </w:r>
      <w:r w:rsidR="005A1B8C">
        <w:t xml:space="preserve"> Ezenkívül</w:t>
      </w:r>
      <w:r w:rsidR="00E135FE">
        <w:t>,</w:t>
      </w:r>
      <w:r w:rsidR="005A1B8C">
        <w:t xml:space="preserve"> a már kialakított kapcsolaton lehetőséget biztosít a szerver felől érkező eseményekre való feliratkozásra, az onnan érkező adatok kezelésére.</w:t>
      </w:r>
    </w:p>
    <w:p w14:paraId="75815E26" w14:textId="303BA83E" w:rsidR="00E30036" w:rsidRPr="00E30036" w:rsidRDefault="00E30036" w:rsidP="00E30036">
      <w:pPr>
        <w:pStyle w:val="Cmsor3"/>
      </w:pPr>
      <w:bookmarkStart w:id="30" w:name="_Toc151328089"/>
      <w:proofErr w:type="spellStart"/>
      <w:r>
        <w:t>NGX-Translate</w:t>
      </w:r>
      <w:bookmarkEnd w:id="30"/>
      <w:proofErr w:type="spellEnd"/>
    </w:p>
    <w:p w14:paraId="388BB43D" w14:textId="625A44D3" w:rsidR="00E07793" w:rsidRDefault="00E62FB6" w:rsidP="00E07793">
      <w:r>
        <w:t xml:space="preserve">Az ngx-translate </w:t>
      </w:r>
      <w:r>
        <w:fldChar w:fldCharType="begin"/>
      </w:r>
      <w:r>
        <w:instrText xml:space="preserve"> REF _Ref147924901 \r \h </w:instrText>
      </w:r>
      <w:r>
        <w:fldChar w:fldCharType="separate"/>
      </w:r>
      <w:r>
        <w:t>[10]</w:t>
      </w:r>
      <w:r>
        <w:fldChar w:fldCharType="end"/>
      </w:r>
      <w:r>
        <w:t xml:space="preserve"> e</w:t>
      </w:r>
      <w:r w:rsidR="00B5092A">
        <w:t xml:space="preserve">gy erőteljes </w:t>
      </w:r>
      <w:proofErr w:type="spellStart"/>
      <w:r w:rsidR="00B5092A">
        <w:t>internalizációs</w:t>
      </w:r>
      <w:proofErr w:type="spellEnd"/>
      <w:r w:rsidR="00B5092A">
        <w:t xml:space="preserve"> könyvtár </w:t>
      </w:r>
      <w:proofErr w:type="spellStart"/>
      <w:r w:rsidR="00B5092A">
        <w:t>Angularra</w:t>
      </w:r>
      <w:proofErr w:type="spellEnd"/>
      <w:r w:rsidR="00B5092A">
        <w:t>, amivel egyszerűen és jól skálázhatóan tudjuk kezelni a kliensoldali többnyelvűséget.</w:t>
      </w:r>
      <w:r w:rsidR="00022632">
        <w:t xml:space="preserve"> A könyvtár segítségével a statikus, honlapon megjelenítendő szövegeket nem közvetlenül égetjük az alkalmazásba, hanem kiszervez</w:t>
      </w:r>
      <w:r w:rsidR="00833466">
        <w:t xml:space="preserve">zük </w:t>
      </w:r>
      <w:r w:rsidR="00022632">
        <w:t xml:space="preserve">őket </w:t>
      </w:r>
      <w:r w:rsidR="00D63565">
        <w:t>assets</w:t>
      </w:r>
      <w:r w:rsidR="00022632">
        <w:t xml:space="preserve"> fájlokba, ahol a könyvtárban beállított nyelv segítségével választja ki melyik </w:t>
      </w:r>
      <w:r w:rsidR="00057762">
        <w:t>fájl</w:t>
      </w:r>
      <w:r w:rsidR="00022632">
        <w:t xml:space="preserve"> segítségével állítsa be.</w:t>
      </w:r>
    </w:p>
    <w:p w14:paraId="272FD4E8" w14:textId="3E1905DA" w:rsidR="001B36F2" w:rsidRDefault="001B36F2" w:rsidP="00E07793">
      <w:r>
        <w:t xml:space="preserve">A könyvtárnak több más segédfunkciója van, ami sokban elősegíti segítségével a többnyelvű fejlesztést. Például nem csak statikus szöveget tud </w:t>
      </w:r>
      <w:proofErr w:type="spellStart"/>
      <w:r>
        <w:t>többnyelvesíteni</w:t>
      </w:r>
      <w:proofErr w:type="spellEnd"/>
      <w:r>
        <w:t>, hanem paraméterezett értékeket is tud kiértékelni a megjelenítés előtt.</w:t>
      </w:r>
      <w:r w:rsidR="0053353B">
        <w:t xml:space="preserve"> Ezzel például a névsorrendet is az adott nyelv szerint tudjuk megjeleníteni</w:t>
      </w:r>
      <w:r w:rsidR="00A70340">
        <w:t xml:space="preserve">, de </w:t>
      </w:r>
      <w:r w:rsidR="00B55315">
        <w:t xml:space="preserve">egyes </w:t>
      </w:r>
      <w:r w:rsidR="00A70340">
        <w:t>mondatoknak a tárgyai is ugyanígy könnyen megadható</w:t>
      </w:r>
      <w:r w:rsidR="00970064">
        <w:t>ak</w:t>
      </w:r>
      <w:r w:rsidR="00A70340">
        <w:t xml:space="preserve"> kívülről.</w:t>
      </w:r>
    </w:p>
    <w:p w14:paraId="07DA33A3" w14:textId="50E8B9D7" w:rsidR="00E07793" w:rsidRDefault="00E07793" w:rsidP="00E07793">
      <w:pPr>
        <w:pStyle w:val="Cmsor3"/>
      </w:pPr>
      <w:bookmarkStart w:id="31" w:name="_Toc151328090"/>
      <w:r>
        <w:t>Dot</w:t>
      </w:r>
      <w:r w:rsidR="00697C84">
        <w:t>e</w:t>
      </w:r>
      <w:r>
        <w:t>nv</w:t>
      </w:r>
      <w:bookmarkEnd w:id="31"/>
    </w:p>
    <w:p w14:paraId="06CCCE57" w14:textId="286CEE83" w:rsidR="00A752A9" w:rsidRDefault="00FF5D5E" w:rsidP="000A296C">
      <w:r>
        <w:t xml:space="preserve">A </w:t>
      </w:r>
      <w:proofErr w:type="spellStart"/>
      <w:r>
        <w:t>dotenv</w:t>
      </w:r>
      <w:proofErr w:type="spellEnd"/>
      <w:r>
        <w:t xml:space="preserve"> e</w:t>
      </w:r>
      <w:r w:rsidR="00DC1215">
        <w:t xml:space="preserve">gy </w:t>
      </w:r>
      <w:r w:rsidR="00C9282D">
        <w:t>hasznos</w:t>
      </w:r>
      <w:r w:rsidR="004C2885">
        <w:t xml:space="preserve"> és népszerű</w:t>
      </w:r>
      <w:r w:rsidR="00DC1215">
        <w:t>, mégis egyszerű könyvtár, aminek a segítségével biztonságosan tudjuk kezelni a kliensoldali szenzitív adatainkat anélkül, hogy azokat kiadnánk a külvilág felé.</w:t>
      </w:r>
      <w:r w:rsidR="000C4020">
        <w:t xml:space="preserve"> Ha </w:t>
      </w:r>
      <w:r w:rsidR="004D1414">
        <w:t xml:space="preserve">fejlesztők </w:t>
      </w:r>
      <w:r w:rsidR="000C4020">
        <w:t xml:space="preserve">külön-külön </w:t>
      </w:r>
      <w:r w:rsidR="004D1414">
        <w:t>dolgoznak</w:t>
      </w:r>
      <w:r w:rsidR="000C4020">
        <w:t xml:space="preserve"> kliens </w:t>
      </w:r>
      <w:r w:rsidR="004D1414">
        <w:t>vagy</w:t>
      </w:r>
      <w:r w:rsidR="000C4020">
        <w:t xml:space="preserve"> szerveroldali alkalmazás</w:t>
      </w:r>
      <w:r w:rsidR="004D1414">
        <w:t>on</w:t>
      </w:r>
      <w:r w:rsidR="000C4020">
        <w:t xml:space="preserve">, akkor gyakran előjön a probléma, hogy kulcsokat és titkokat </w:t>
      </w:r>
      <w:r w:rsidR="000C4020">
        <w:lastRenderedPageBreak/>
        <w:t>kell megosztaniuk egymás között</w:t>
      </w:r>
      <w:r w:rsidR="001D48C9">
        <w:t>.</w:t>
      </w:r>
      <w:r w:rsidR="000C4020">
        <w:t xml:space="preserve"> </w:t>
      </w:r>
      <w:r w:rsidR="00D248E3">
        <w:t xml:space="preserve">Ezeket nem akarjuk a </w:t>
      </w:r>
      <w:proofErr w:type="spellStart"/>
      <w:r w:rsidR="00D248E3">
        <w:t>Git</w:t>
      </w:r>
      <w:proofErr w:type="spellEnd"/>
      <w:r w:rsidR="00D248E3">
        <w:t xml:space="preserve"> </w:t>
      </w:r>
      <w:proofErr w:type="spellStart"/>
      <w:r w:rsidR="00D248E3">
        <w:t>repository</w:t>
      </w:r>
      <w:proofErr w:type="spellEnd"/>
      <w:r w:rsidR="00D248E3">
        <w:t xml:space="preserve">-ban nyilvánosságra hozni, mivel a jövőben felhasználhatják ellenünk. Emellett az </w:t>
      </w:r>
      <w:r w:rsidR="00A41B1C">
        <w:t>a</w:t>
      </w:r>
      <w:r w:rsidR="00D248E3">
        <w:t>sset</w:t>
      </w:r>
      <w:r w:rsidR="00A41B1C">
        <w:t>s</w:t>
      </w:r>
      <w:r w:rsidR="00D248E3">
        <w:t>-ek közé se akarjuk őket helyezni, mert akkor bárki kiolvashatja kívülről.</w:t>
      </w:r>
    </w:p>
    <w:p w14:paraId="7C198DAE" w14:textId="69CEC655" w:rsidR="0078391A" w:rsidRDefault="0078391A" w:rsidP="00A752A9">
      <w:r>
        <w:t xml:space="preserve">Ilyenkor jön a </w:t>
      </w:r>
      <w:proofErr w:type="spellStart"/>
      <w:r>
        <w:t>dotenv</w:t>
      </w:r>
      <w:proofErr w:type="spellEnd"/>
      <w:r>
        <w:t xml:space="preserve"> könyvtár</w:t>
      </w:r>
      <w:r w:rsidR="00AC3610">
        <w:t xml:space="preserve"> szerepe</w:t>
      </w:r>
      <w:r>
        <w:t xml:space="preserve">, ami egy olyan konfigurációs fájlból szolgáltatja az értékeket, ami nem része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repository-nak</w:t>
      </w:r>
      <w:proofErr w:type="spellEnd"/>
      <w:r>
        <w:t>, de futás közben kiolvashatóak az értékek belőle.</w:t>
      </w:r>
    </w:p>
    <w:p w14:paraId="2847065F" w14:textId="1EC0DF16" w:rsidR="00162CF4" w:rsidRDefault="00162CF4" w:rsidP="00A752A9">
      <w:r>
        <w:t xml:space="preserve">Jelen szoftverben olyan felhasználási módszert valósítottam meg, ami a Dotenv konfigurációs értékeket a kliens inicializálásakor egy script segítségével kiolvassa, és az </w:t>
      </w:r>
      <w:proofErr w:type="spellStart"/>
      <w:r>
        <w:t>Angularhoz</w:t>
      </w:r>
      <w:proofErr w:type="spellEnd"/>
      <w:r>
        <w:t xml:space="preserve"> használható tárolóba tölti be őket. Így amellett, hogy nincs</w:t>
      </w:r>
      <w:r w:rsidR="00474908">
        <w:t>enek</w:t>
      </w:r>
      <w:r>
        <w:t xml:space="preserve"> a </w:t>
      </w:r>
      <w:proofErr w:type="spellStart"/>
      <w:r>
        <w:t>Git</w:t>
      </w:r>
      <w:proofErr w:type="spellEnd"/>
      <w:r>
        <w:t xml:space="preserve"> irányítása alatt az értékek, a kliens is könnyedén használni</w:t>
      </w:r>
      <w:r w:rsidR="00623F02">
        <w:t xml:space="preserve"> </w:t>
      </w:r>
      <w:r w:rsidR="00FA1651">
        <w:t xml:space="preserve">tudja </w:t>
      </w:r>
      <w:r w:rsidR="00623F02">
        <w:t>a megszokott módon</w:t>
      </w:r>
      <w:r>
        <w:t>.</w:t>
      </w:r>
    </w:p>
    <w:p w14:paraId="3F301559" w14:textId="6A202DD5" w:rsidR="003E2766" w:rsidRDefault="003E2766" w:rsidP="003E2766">
      <w:pPr>
        <w:pStyle w:val="Cmsor3"/>
      </w:pPr>
      <w:bookmarkStart w:id="32" w:name="_Toc151328091"/>
      <w:proofErr w:type="spellStart"/>
      <w:r>
        <w:t>Cypress</w:t>
      </w:r>
      <w:bookmarkEnd w:id="32"/>
      <w:proofErr w:type="spellEnd"/>
    </w:p>
    <w:p w14:paraId="6C785FE6" w14:textId="0C217C7C" w:rsidR="000F60AF" w:rsidRDefault="000F60AF" w:rsidP="000F60AF">
      <w:r>
        <w:t xml:space="preserve">A </w:t>
      </w:r>
      <w:proofErr w:type="spellStart"/>
      <w:r>
        <w:t>Cypress</w:t>
      </w:r>
      <w:proofErr w:type="spellEnd"/>
      <w:r>
        <w:t xml:space="preserve"> </w:t>
      </w:r>
      <w:r w:rsidR="00625AC3">
        <w:fldChar w:fldCharType="begin"/>
      </w:r>
      <w:r w:rsidR="00625AC3">
        <w:instrText xml:space="preserve"> REF _Ref148907173 \r \h </w:instrText>
      </w:r>
      <w:r w:rsidR="00625AC3">
        <w:fldChar w:fldCharType="separate"/>
      </w:r>
      <w:r w:rsidR="00625AC3">
        <w:t>[12]</w:t>
      </w:r>
      <w:r w:rsidR="00625AC3">
        <w:fldChar w:fldCharType="end"/>
      </w:r>
      <w:r w:rsidR="00625AC3">
        <w:t xml:space="preserve"> egy szoftverfejlesztési segédeszköz, aminek a segítségével</w:t>
      </w:r>
      <w:r w:rsidR="002A4D76">
        <w:t xml:space="preserve"> webes felületek end-</w:t>
      </w:r>
      <w:proofErr w:type="spellStart"/>
      <w:r w:rsidR="002A4D76">
        <w:t>to</w:t>
      </w:r>
      <w:proofErr w:type="spellEnd"/>
      <w:r w:rsidR="002A4D76">
        <w:t>-end tesztelésére kapunk lehetőséget.</w:t>
      </w:r>
      <w:r w:rsidR="0014000C">
        <w:t xml:space="preserve"> Használatával könnyen ellenőrizhetjük alkalmazásokról, hogy az</w:t>
      </w:r>
      <w:r w:rsidR="006435E4">
        <w:t xml:space="preserve"> oldal az</w:t>
      </w:r>
      <w:r w:rsidR="0014000C">
        <w:t xml:space="preserve"> elvárt funkcionalitásnak megfelel-e.</w:t>
      </w:r>
    </w:p>
    <w:p w14:paraId="207BD105" w14:textId="77777777" w:rsidR="00D62494" w:rsidRPr="000F60AF" w:rsidRDefault="00D62494" w:rsidP="000F60AF"/>
    <w:p w14:paraId="4F3F292E" w14:textId="225B5E31" w:rsidR="000F4BAD" w:rsidRDefault="001D1D83" w:rsidP="001D1D83">
      <w:pPr>
        <w:pStyle w:val="Cmsor1"/>
      </w:pPr>
      <w:bookmarkStart w:id="33" w:name="_Toc151328092"/>
      <w:r>
        <w:lastRenderedPageBreak/>
        <w:t>Tervezés</w:t>
      </w:r>
      <w:bookmarkEnd w:id="33"/>
    </w:p>
    <w:p w14:paraId="7F153511" w14:textId="3E06EF2B" w:rsidR="001D1D83" w:rsidRDefault="001D1D83" w:rsidP="001D1D83">
      <w:pPr>
        <w:pStyle w:val="Cmsor2"/>
      </w:pPr>
      <w:bookmarkStart w:id="34" w:name="_Toc151328093"/>
      <w:r>
        <w:t>Bevezetés</w:t>
      </w:r>
      <w:bookmarkEnd w:id="34"/>
    </w:p>
    <w:p w14:paraId="1E359BA3" w14:textId="443237F7" w:rsidR="00850600" w:rsidRDefault="00E45619" w:rsidP="00850600">
      <w:r>
        <w:t xml:space="preserve">Az elkészített alkalmazás egy komplex, különálló </w:t>
      </w:r>
      <w:r w:rsidR="00FF5F41">
        <w:t xml:space="preserve">egységekre </w:t>
      </w:r>
      <w:r>
        <w:t>bontható</w:t>
      </w:r>
      <w:r w:rsidR="00FF5F41">
        <w:t xml:space="preserve"> szoftver implementációja volt. </w:t>
      </w:r>
      <w:r w:rsidR="00917FB5">
        <w:t>Ezek a funkciók mentén feldarabolható az alkalmazás specifikációja is.</w:t>
      </w:r>
    </w:p>
    <w:p w14:paraId="24600CDC" w14:textId="77FD5E0A" w:rsidR="00A3233C" w:rsidRDefault="00A3233C" w:rsidP="00A3233C">
      <w:pPr>
        <w:pStyle w:val="Cmsor3"/>
      </w:pPr>
      <w:bookmarkStart w:id="35" w:name="_Toc151328094"/>
      <w:r>
        <w:t>Felhasználókezelés</w:t>
      </w:r>
      <w:bookmarkEnd w:id="35"/>
    </w:p>
    <w:p w14:paraId="2C90689B" w14:textId="6143CE04" w:rsidR="001C16F3" w:rsidRDefault="004B194F" w:rsidP="001C16F3">
      <w:r>
        <w:t xml:space="preserve">A webalkalmazás felhasználókat kezel, hogy személyre szabott </w:t>
      </w:r>
      <w:r w:rsidR="00246311">
        <w:t>játék élményt</w:t>
      </w:r>
      <w:r>
        <w:t xml:space="preserve"> tudjon nyúj</w:t>
      </w:r>
      <w:r w:rsidR="00246311">
        <w:t>tson a játékosoknak.</w:t>
      </w:r>
      <w:r w:rsidR="009414B5">
        <w:t xml:space="preserve"> Elsősorban azért van rá szükség, mivel sok olyan funkciót valósít meg az alkalmazás, ami személyre szabott előzményeket és állapotot igényel, így be kell azonosítani ki szeretné használni a weboldalt.</w:t>
      </w:r>
    </w:p>
    <w:p w14:paraId="47500204" w14:textId="77777777" w:rsidR="00924F7F" w:rsidRDefault="007A1D12" w:rsidP="00924F7F">
      <w:pPr>
        <w:pStyle w:val="Kp"/>
      </w:pPr>
      <w:r>
        <w:rPr>
          <w:noProof/>
        </w:rPr>
        <w:drawing>
          <wp:inline distT="0" distB="0" distL="0" distR="0" wp14:anchorId="6ECB4E7E" wp14:editId="24F32B82">
            <wp:extent cx="5400675" cy="3895725"/>
            <wp:effectExtent l="0" t="0" r="9525" b="9525"/>
            <wp:docPr id="1811391484" name="Kép 181139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8850" w14:textId="495FE7A9" w:rsidR="007A1D1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1</w:t>
      </w:r>
      <w:r>
        <w:fldChar w:fldCharType="end"/>
      </w:r>
      <w:r w:rsidR="00924F7F">
        <w:t>. ábra Felhasználókezelési használati esetek</w:t>
      </w:r>
    </w:p>
    <w:p w14:paraId="783BE084" w14:textId="58E34A0B" w:rsidR="00E90298" w:rsidRDefault="000B2860" w:rsidP="00A3233C">
      <w:r>
        <w:t>Emiatt az oldalra látogatva az első</w:t>
      </w:r>
      <w:r w:rsidR="00001315">
        <w:t>,</w:t>
      </w:r>
      <w:r>
        <w:t xml:space="preserve"> amit egy megtekintő megtehet, hogy vagy belép</w:t>
      </w:r>
      <w:r w:rsidR="00001315">
        <w:t>,</w:t>
      </w:r>
      <w:r>
        <w:t xml:space="preserve"> vagy regisztrál.</w:t>
      </w:r>
      <w:r w:rsidR="00001315">
        <w:t xml:space="preserve"> Enélkül </w:t>
      </w:r>
      <w:r w:rsidR="0035501B">
        <w:t>nem mehet tovább az oldalon semerre.</w:t>
      </w:r>
      <w:r w:rsidR="001A1251">
        <w:t xml:space="preserve"> Egy felhasználótól adatokat gyűjtünk, ami a neve, felhasználóneve, e-mail címe és egy biztonságos </w:t>
      </w:r>
      <w:proofErr w:type="spellStart"/>
      <w:r w:rsidR="001A1251">
        <w:t>jelszava</w:t>
      </w:r>
      <w:proofErr w:type="spellEnd"/>
      <w:r w:rsidR="001A1251">
        <w:t>.</w:t>
      </w:r>
      <w:r w:rsidR="00A74193">
        <w:t xml:space="preserve"> </w:t>
      </w:r>
      <w:r w:rsidR="00A74193">
        <w:lastRenderedPageBreak/>
        <w:t xml:space="preserve">Ezek az adatok </w:t>
      </w:r>
      <w:proofErr w:type="spellStart"/>
      <w:r w:rsidR="00A74193">
        <w:t>validálva</w:t>
      </w:r>
      <w:proofErr w:type="spellEnd"/>
      <w:r w:rsidR="00A74193">
        <w:t xml:space="preserve"> vannak eltárolva.</w:t>
      </w:r>
      <w:r w:rsidR="00947802">
        <w:t xml:space="preserve"> Ezenkívül a játékosok bejelentkezés után profilképet is állíthatnak maguknak, ami megjelenik a váróteremben és a játékban is.</w:t>
      </w:r>
    </w:p>
    <w:p w14:paraId="3FF0A0A2" w14:textId="505746F6" w:rsidR="009E0F5A" w:rsidRDefault="009E0F5A" w:rsidP="00A3233C">
      <w:r>
        <w:t>További funkció a felhasználókezelésben a barátok kezelése.</w:t>
      </w:r>
      <w:r w:rsidR="008C6ECF">
        <w:t xml:space="preserve"> A felhasználók bejelölhetnek más felhasználókat barátnak, és azokat a kéréseket</w:t>
      </w:r>
      <w:r w:rsidR="00053021">
        <w:t xml:space="preserve"> a túloldalon</w:t>
      </w:r>
      <w:r w:rsidR="008C6ECF">
        <w:t xml:space="preserve"> </w:t>
      </w:r>
      <w:r w:rsidR="00BF4F37">
        <w:t>e</w:t>
      </w:r>
      <w:r w:rsidR="008C6ECF">
        <w:t>lfogadhatják vagy elutasíthatják.</w:t>
      </w:r>
      <w:r w:rsidR="009C79C6">
        <w:t xml:space="preserve"> Barátok látják egymást egy listán, mellettük egy indikátorral jelezve</w:t>
      </w:r>
      <w:r w:rsidR="00827E7D">
        <w:t>, hogy</w:t>
      </w:r>
      <w:r w:rsidR="009C79C6">
        <w:t xml:space="preserve"> éppen aktívak-e a honlapon.</w:t>
      </w:r>
      <w:r w:rsidR="004773A7">
        <w:t xml:space="preserve"> Ez elősegíti, hogy a játékosok megtalálják egymást.</w:t>
      </w:r>
    </w:p>
    <w:p w14:paraId="11859782" w14:textId="514E88CD" w:rsidR="00386152" w:rsidRDefault="00386152" w:rsidP="00A3233C">
      <w:r>
        <w:t xml:space="preserve">A felhasználók ezenkívül tudják módosítani a felhasználójukat, akár a nevüket vagy felhasználónevüket is. </w:t>
      </w:r>
      <w:r w:rsidR="00720FD3">
        <w:t>Emellett a honlap megtekintése közben változtathatják a stílus vagy nyelv preferenciájukat is, amit egy Cookie-</w:t>
      </w:r>
      <w:proofErr w:type="spellStart"/>
      <w:r w:rsidR="00720FD3">
        <w:t>ba</w:t>
      </w:r>
      <w:proofErr w:type="spellEnd"/>
      <w:r w:rsidR="00720FD3">
        <w:t xml:space="preserve"> elmentve megjegyez.</w:t>
      </w:r>
    </w:p>
    <w:p w14:paraId="3BAD39DF" w14:textId="62D3D6A4" w:rsidR="00A3233C" w:rsidRDefault="00A3233C" w:rsidP="00A3233C">
      <w:pPr>
        <w:pStyle w:val="Cmsor3"/>
      </w:pPr>
      <w:bookmarkStart w:id="36" w:name="_Toc151328095"/>
      <w:r>
        <w:t>Bolt rendszer</w:t>
      </w:r>
      <w:bookmarkEnd w:id="36"/>
    </w:p>
    <w:p w14:paraId="55798E9D" w14:textId="1A13ABEE" w:rsidR="00A3233C" w:rsidRDefault="000374FD" w:rsidP="00A3233C">
      <w:r>
        <w:t>A webalkalmazás tartalmaz egy beépített boltot, amiben a játékosok a játékok végén szerzett pontokból tudnak vásárolni.</w:t>
      </w:r>
    </w:p>
    <w:p w14:paraId="7BD85423" w14:textId="47D6487D" w:rsidR="001963A9" w:rsidRDefault="001963A9" w:rsidP="00A3233C">
      <w:r>
        <w:t xml:space="preserve">Maga a megvalósított játék úgy épül fel, hogy a játék kezdete előtt ki kell választani egy pakli összeállítást, aminek a kártyáit szeretnénk felhasználni. </w:t>
      </w:r>
      <w:r w:rsidR="00212C67">
        <w:t>Itt jön képbe a boltrendszer, hogy ne adjuk oda a játékosoknak a teljes összeállítási listát, hanem az alkalmazás használatával tudjanak tetszőlegesen felnyitni új módokat.</w:t>
      </w:r>
    </w:p>
    <w:p w14:paraId="5FECB20C" w14:textId="77777777" w:rsidR="00E32908" w:rsidRDefault="00AE6BA2" w:rsidP="00E32908">
      <w:pPr>
        <w:pStyle w:val="Kp"/>
      </w:pPr>
      <w:r>
        <w:rPr>
          <w:noProof/>
        </w:rPr>
        <w:drawing>
          <wp:inline distT="0" distB="0" distL="0" distR="0" wp14:anchorId="596F720C" wp14:editId="237728ED">
            <wp:extent cx="2486025" cy="2676525"/>
            <wp:effectExtent l="0" t="0" r="9525" b="9525"/>
            <wp:docPr id="979220347" name="Kép 979220347" descr="A képen szöveg, képernyőkép, hold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0347" name="Kép 1" descr="A képen szöveg, képernyőkép, hold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BD6" w14:textId="230CCC68" w:rsidR="00AE6BA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2</w:t>
      </w:r>
      <w:r>
        <w:fldChar w:fldCharType="end"/>
      </w:r>
      <w:r w:rsidR="00E32908">
        <w:t>. ábra Boltrendszer használati esetei</w:t>
      </w:r>
    </w:p>
    <w:p w14:paraId="6BF7A758" w14:textId="58FB8ECE" w:rsidR="00AE6BA2" w:rsidRDefault="00A71C12" w:rsidP="00AE6BA2">
      <w:r>
        <w:lastRenderedPageBreak/>
        <w:t xml:space="preserve">Ezzel </w:t>
      </w:r>
      <w:r w:rsidR="005E71D7">
        <w:t xml:space="preserve">további motivációt adunk a játékosoknak, hogy többet használják az alkalmazást. Emellett </w:t>
      </w:r>
      <w:r w:rsidR="00C54DB3">
        <w:t xml:space="preserve">a </w:t>
      </w:r>
      <w:r w:rsidR="005E71D7">
        <w:t>nagyobb változatosság</w:t>
      </w:r>
      <w:r w:rsidR="00C54DB3">
        <w:t>on túl</w:t>
      </w:r>
      <w:r w:rsidR="005E71D7">
        <w:t xml:space="preserve"> döntési lehetőséget</w:t>
      </w:r>
      <w:r w:rsidR="00FE7A7D">
        <w:t xml:space="preserve"> is</w:t>
      </w:r>
      <w:r w:rsidR="00C54DB3">
        <w:t xml:space="preserve"> ad</w:t>
      </w:r>
      <w:r w:rsidR="005E71D7">
        <w:t xml:space="preserve">, hogy milyen pakli tetszett meg </w:t>
      </w:r>
      <w:r w:rsidR="00572D1B">
        <w:t>melyik felhasználónak</w:t>
      </w:r>
      <w:r w:rsidR="005E71D7">
        <w:t>.</w:t>
      </w:r>
    </w:p>
    <w:p w14:paraId="6DF4DDA2" w14:textId="6F42AD1A" w:rsidR="00FF0624" w:rsidRDefault="00FF0624" w:rsidP="00AE6BA2">
      <w:r>
        <w:t>Minden játékos a játék alap Sushi Go verziójának paklijával tud kezdetben játszani, és elég pontot szerezve tudja magának feloldani a boltban vásárlási lehetőséget.</w:t>
      </w:r>
      <w:r w:rsidR="004F5EB4">
        <w:t xml:space="preserve"> Ezzel kicsit elrejtve a plusz ponthasználat szükségességét, de mégis újdonságot adva.</w:t>
      </w:r>
    </w:p>
    <w:p w14:paraId="2B39320C" w14:textId="73DE4AA9" w:rsidR="00A3233C" w:rsidRDefault="00A3233C" w:rsidP="00A3233C">
      <w:pPr>
        <w:pStyle w:val="Cmsor3"/>
      </w:pPr>
      <w:bookmarkStart w:id="37" w:name="_Toc151328096"/>
      <w:r>
        <w:t>Váróterem rendszer</w:t>
      </w:r>
      <w:bookmarkEnd w:id="37"/>
    </w:p>
    <w:p w14:paraId="6106F437" w14:textId="69B7C8E1" w:rsidR="00A3233C" w:rsidRDefault="007B3662" w:rsidP="00A3233C">
      <w:r>
        <w:t xml:space="preserve">Az alkalmazás várótermeket, </w:t>
      </w:r>
      <w:r w:rsidR="00106AC0">
        <w:t>lobby-</w:t>
      </w:r>
      <w:proofErr w:type="spellStart"/>
      <w:r>
        <w:t>kat</w:t>
      </w:r>
      <w:proofErr w:type="spellEnd"/>
      <w:r>
        <w:t xml:space="preserve"> kezel.</w:t>
      </w:r>
      <w:r w:rsidR="00106AC0">
        <w:t xml:space="preserve"> </w:t>
      </w:r>
      <w:r w:rsidR="00EC19E9">
        <w:t>Ennek a rendszernek a segítségével tudják a felhasználók megtalálni egymást egyes játékokra.</w:t>
      </w:r>
    </w:p>
    <w:p w14:paraId="175EEA96" w14:textId="32E64384" w:rsidR="007055D3" w:rsidRDefault="007055D3" w:rsidP="00A3233C">
      <w:r>
        <w:t>A várótermek</w:t>
      </w:r>
      <w:r w:rsidR="00134F4E">
        <w:t xml:space="preserve"> komplex funkciókkal lettek ellátva.</w:t>
      </w:r>
      <w:r w:rsidR="005A393D">
        <w:t xml:space="preserve"> Először is megtekinthetjük az aktív várótermek listáját, aminek az aktuális állapotát élőben látják változni a honlap megtekintői. Tehát ha valaki elindít egy szobát, akkor azt eg</w:t>
      </w:r>
      <w:r w:rsidR="00F76A07">
        <w:t>y másik felhasználó rögtön lát</w:t>
      </w:r>
      <w:r w:rsidR="00A552AD">
        <w:t>ja</w:t>
      </w:r>
      <w:r w:rsidR="00F76A07">
        <w:t xml:space="preserve"> a lista változásával. Ugyanez fordítva, ha egy szoba megszűnik, akkor arról minden megtekintő rögtön értesül.</w:t>
      </w:r>
    </w:p>
    <w:p w14:paraId="4F4ABDB8" w14:textId="71D2B205" w:rsidR="00D80E36" w:rsidRDefault="00D80E36" w:rsidP="00A3233C">
      <w:r>
        <w:t>Egy szobát névvel és jelszóval tudunk létrehozni, amibe a játékosok a jelszó segítségével tudnak belépni. Ezzel valamelyest levédve a szobát, hogy csak azok léphessenek be, akiknek elárultuk a jelszót.</w:t>
      </w:r>
    </w:p>
    <w:p w14:paraId="5F6BC886" w14:textId="77777777" w:rsidR="004A292D" w:rsidRDefault="004A292D" w:rsidP="004A292D">
      <w:pPr>
        <w:pStyle w:val="Kp"/>
      </w:pPr>
      <w:r>
        <w:rPr>
          <w:noProof/>
        </w:rPr>
        <w:drawing>
          <wp:inline distT="0" distB="0" distL="0" distR="0" wp14:anchorId="0F4D8480" wp14:editId="158D6B5B">
            <wp:extent cx="5400675" cy="2704830"/>
            <wp:effectExtent l="0" t="0" r="0" b="635"/>
            <wp:docPr id="983047885" name="Kép 98304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5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BE4" w14:textId="4B992F37" w:rsidR="004A292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3</w:t>
      </w:r>
      <w:r>
        <w:fldChar w:fldCharType="end"/>
      </w:r>
      <w:r w:rsidR="004A292D">
        <w:t>. ábra Váróterem használati esetei</w:t>
      </w:r>
    </w:p>
    <w:p w14:paraId="12198AC6" w14:textId="53F9E9CA" w:rsidR="00D74566" w:rsidRDefault="00FA5975" w:rsidP="00A3233C">
      <w:r>
        <w:lastRenderedPageBreak/>
        <w:t xml:space="preserve">A szobába lépve </w:t>
      </w:r>
      <w:r w:rsidR="000179E7">
        <w:t>a lehetséges funkciók aszerint változnak, hogy a felhasználó hozta-e létre, vagy csak utólag lépett</w:t>
      </w:r>
      <w:r w:rsidR="00E759B1">
        <w:t xml:space="preserve"> be</w:t>
      </w:r>
      <w:r w:rsidR="000179E7">
        <w:t>.</w:t>
      </w:r>
      <w:r w:rsidR="002C24CC">
        <w:t xml:space="preserve"> A szobában többféle információval találkozunk, kezdve a szoba nevével és </w:t>
      </w:r>
      <w:r w:rsidR="00A074C7">
        <w:t>jelszójával</w:t>
      </w:r>
      <w:r w:rsidR="002C24CC">
        <w:t xml:space="preserve">, </w:t>
      </w:r>
      <w:r w:rsidR="0002332E">
        <w:t>amivel</w:t>
      </w:r>
      <w:r w:rsidR="002C24CC">
        <w:t xml:space="preserve"> további játékosokat hívha</w:t>
      </w:r>
      <w:r w:rsidR="0002332E">
        <w:t>t</w:t>
      </w:r>
      <w:r w:rsidR="002C24CC">
        <w:t>unk meg.</w:t>
      </w:r>
    </w:p>
    <w:p w14:paraId="0C9D1E2D" w14:textId="6EA5FEBF" w:rsidR="00FA5975" w:rsidRDefault="00D74566" w:rsidP="00A3233C">
      <w:r>
        <w:t xml:space="preserve">Látjuk </w:t>
      </w:r>
      <w:r w:rsidR="002C24CC">
        <w:t xml:space="preserve">a már belépett játékosokat, a profilképüket és </w:t>
      </w:r>
      <w:r>
        <w:t>egy indikátort arról, hogy készen vannak-e a játékra. Ehhez minden játékosnál megjelenik egy gomb, amivel ki-be tudják ezt kapcsolni. Ez az indikátor is élőben követhető, frissítés nélkül az oldalon.</w:t>
      </w:r>
    </w:p>
    <w:p w14:paraId="538E7063" w14:textId="1B6D4F25" w:rsidR="00DC7290" w:rsidRDefault="00DC7290" w:rsidP="00A3233C">
      <w:r>
        <w:t>A szoba tulajdonosa külön jogokkal rendelkezik. Először is módosítani tudja, hogy milyen paklival akarjuk játszani a játékot. Ez automatikus kiveszi a kész állapot indikátorát minden játékostól. Olyan paklit tud választani, amihez megvette a boltban a paklit. Emellett a többi játékos olyan pakli mellett tud kész gombot nyomni, aminek ő is megvette a pakliját. Tehát csak olyan paklival indulhat a játék, amihez mindenki megvette a hozzá illő paklit.</w:t>
      </w:r>
    </w:p>
    <w:p w14:paraId="7C8AFA53" w14:textId="6B676EC2" w:rsidR="003D254B" w:rsidRDefault="003D254B" w:rsidP="00A3233C">
      <w:r>
        <w:t>A másik joga a szoba tulajdonosának maga a játék elindítása. Ezt akkor teheti meg, ha minden játékos kész van, és szerepet játszik az is, hogy az adott paklinak mi az ajánlott alsó és felső határa a játékosszámának.</w:t>
      </w:r>
      <w:r w:rsidR="00077581">
        <w:t xml:space="preserve"> Ha ez a két feltétel nem teljesül, akkor nem engedi elindítani a játékot a honlap.</w:t>
      </w:r>
    </w:p>
    <w:p w14:paraId="752F5376" w14:textId="50CFC193" w:rsidR="00640ED0" w:rsidRDefault="00640ED0" w:rsidP="00A3233C">
      <w:r>
        <w:t xml:space="preserve">Egy további funkció a szobában, hogy a belépett játékosok tudnak élőben </w:t>
      </w:r>
      <w:proofErr w:type="spellStart"/>
      <w:r>
        <w:t>chatelni</w:t>
      </w:r>
      <w:proofErr w:type="spellEnd"/>
      <w:r>
        <w:t xml:space="preserve"> egymással, míg a játék indítására várakoznak.</w:t>
      </w:r>
      <w:r w:rsidR="00FF7C73">
        <w:t xml:space="preserve"> Ez időrendben megjelenik a szoba alján, ahol látják ki és mit írt a szobában.</w:t>
      </w:r>
    </w:p>
    <w:p w14:paraId="4BA33C20" w14:textId="56DE4BE5" w:rsidR="00A3233C" w:rsidRDefault="00A3233C" w:rsidP="00A3233C">
      <w:pPr>
        <w:pStyle w:val="Cmsor3"/>
      </w:pPr>
      <w:bookmarkStart w:id="38" w:name="_Toc151328097"/>
      <w:r>
        <w:t>Játék rendszer</w:t>
      </w:r>
      <w:bookmarkEnd w:id="38"/>
    </w:p>
    <w:p w14:paraId="408A02AA" w14:textId="09E2D0B1" w:rsidR="00636C8C" w:rsidRDefault="00636C8C" w:rsidP="00636C8C">
      <w:r>
        <w:t>Az alkalmazás fő egysége maga a játéknak a megvalósítása.</w:t>
      </w:r>
      <w:r w:rsidR="00712F38">
        <w:t xml:space="preserve"> Erre a felületre egyedül a váróteremből elindított játék után lehet kerülni, és a játék befejezéséig vagy törléséig az oldalon bárhova lépve ide irányít át minket.</w:t>
      </w:r>
    </w:p>
    <w:p w14:paraId="073D0B06" w14:textId="36015597" w:rsidR="006571A8" w:rsidRDefault="006571A8" w:rsidP="00636C8C">
      <w:r>
        <w:t>A játékosok egy átlátható felületet kapnak a játék állásáról. Jobb oldalt egy listán látják a játékosok listáját és sorrendjét, amin az elemekre kattintva a baloldali mezőn megjelenik az adott játékos asztalára kirakott lapok listája.</w:t>
      </w:r>
      <w:r w:rsidR="00E653BC">
        <w:t xml:space="preserve"> Emellett a képernyő alján látják a saját kezükben található lapokat, amit átválthatnak az asztaluk nézetére, ha onnan akarnak indítani valamilyen akciót.</w:t>
      </w:r>
    </w:p>
    <w:p w14:paraId="7F8AF3CB" w14:textId="216CCB45" w:rsidR="006A731D" w:rsidRDefault="001B6378" w:rsidP="00636C8C">
      <w:r>
        <w:t>A játékban a körben első játékos felvesz egy vezető szerepet</w:t>
      </w:r>
      <w:r w:rsidR="00AA297F">
        <w:t>, n</w:t>
      </w:r>
      <w:r>
        <w:t>eki külön jogai vannak.</w:t>
      </w:r>
      <w:r w:rsidR="00AA297F">
        <w:t xml:space="preserve"> </w:t>
      </w:r>
      <w:r w:rsidR="00762E9E">
        <w:t xml:space="preserve">Minden játékos </w:t>
      </w:r>
      <w:r w:rsidR="00060853">
        <w:t xml:space="preserve">tudja, hogy kinek van az aktuális köre. Ennek a játékosnak az oldal jelzi, hogy hol és milyen akciókat tud végrehajtani. Így nem tud véletlen rossz lépést </w:t>
      </w:r>
      <w:r w:rsidR="00060853">
        <w:lastRenderedPageBreak/>
        <w:t>tenni.</w:t>
      </w:r>
      <w:r w:rsidR="00FA4736">
        <w:t xml:space="preserve"> Egy átlagos játékmenetben egyszerű lapokat, vagy lapokkal végrehajtott akciókat kell végrehajtaniuk. </w:t>
      </w:r>
      <w:r w:rsidR="000857C4">
        <w:t>További akciója van az első játékosnak, akinek a feladata elindítani az új kört és menetet</w:t>
      </w:r>
      <w:r w:rsidR="00B0180E">
        <w:t>, viszont ez is megtörténik a szerver által, ha egy idő után nem indítja el.</w:t>
      </w:r>
    </w:p>
    <w:p w14:paraId="63434324" w14:textId="77777777" w:rsidR="002C6617" w:rsidRDefault="002C6617" w:rsidP="002C6617">
      <w:pPr>
        <w:pStyle w:val="Kp"/>
      </w:pPr>
      <w:r>
        <w:rPr>
          <w:noProof/>
        </w:rPr>
        <w:drawing>
          <wp:inline distT="0" distB="0" distL="0" distR="0" wp14:anchorId="695A1D91" wp14:editId="79958B3C">
            <wp:extent cx="5029200" cy="2681621"/>
            <wp:effectExtent l="0" t="0" r="0" b="0"/>
            <wp:docPr id="619400437" name="Kép 6194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437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0A4F" w14:textId="40DAEC48" w:rsidR="002C6617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4</w:t>
      </w:r>
      <w:r>
        <w:fldChar w:fldCharType="end"/>
      </w:r>
      <w:r w:rsidR="002C6617">
        <w:t>. ábra Játék használati esetei</w:t>
      </w:r>
    </w:p>
    <w:p w14:paraId="41CF1625" w14:textId="5FE347BC" w:rsidR="002B0E69" w:rsidRPr="00636C8C" w:rsidRDefault="002B0E69" w:rsidP="00636C8C">
      <w:r>
        <w:t>A játékosok látják a játék aktuális állapotát, ke</w:t>
      </w:r>
      <w:r w:rsidR="006459F2">
        <w:t>z</w:t>
      </w:r>
      <w:r>
        <w:t>dve a nevétől, aktuális menettől a játékfázis állapotáig.</w:t>
      </w:r>
      <w:r w:rsidR="00E61D72">
        <w:t xml:space="preserve"> Emellett látják azt is, hogy ki hány pontot halmozott fel eddig a játékban.</w:t>
      </w:r>
      <w:r w:rsidR="00674B6E">
        <w:t xml:space="preserve"> Amikor a játék véget ér, akkor egy listában megtekinthetik a végső helyezésüket és pontjukat.</w:t>
      </w:r>
      <w:r w:rsidR="007F3E5F">
        <w:t xml:space="preserve"> Ekkor az első játékosnak van joga törölni a játékot, ami mindenkit visszadob a főoldalra.</w:t>
      </w:r>
    </w:p>
    <w:p w14:paraId="47B6C654" w14:textId="00BD2731" w:rsidR="00F2182B" w:rsidRDefault="00F2182B" w:rsidP="00F2182B">
      <w:pPr>
        <w:pStyle w:val="Cmsor2"/>
      </w:pPr>
      <w:bookmarkStart w:id="39" w:name="_Toc151328098"/>
      <w:r>
        <w:t>Architektúra</w:t>
      </w:r>
      <w:bookmarkEnd w:id="39"/>
    </w:p>
    <w:p w14:paraId="475BA85E" w14:textId="10BF45E2" w:rsidR="00AF5121" w:rsidRPr="00AF5121" w:rsidRDefault="00AF5121" w:rsidP="00AF5121">
      <w:pPr>
        <w:pStyle w:val="Cmsor3"/>
      </w:pPr>
      <w:bookmarkStart w:id="40" w:name="_Toc151328099"/>
      <w:r>
        <w:t>Áttekintő</w:t>
      </w:r>
      <w:bookmarkEnd w:id="40"/>
    </w:p>
    <w:p w14:paraId="5CD9A30E" w14:textId="5840C313" w:rsidR="007145A6" w:rsidRDefault="00330994" w:rsidP="007145A6">
      <w:r>
        <w:t>Az elkészült alkalmazás több szempont szerint is egységekre bontható. Ezekben az egységekben többféle architektúra és tervezési minta valósult meg vagy lett felhasználva.</w:t>
      </w:r>
    </w:p>
    <w:p w14:paraId="539764D0" w14:textId="23BBC7FC" w:rsidR="00AA495C" w:rsidRPr="007145A6" w:rsidRDefault="00AA495C" w:rsidP="007145A6">
      <w:r>
        <w:t xml:space="preserve">Mivel egy </w:t>
      </w:r>
      <w:proofErr w:type="spellStart"/>
      <w:r>
        <w:t>full-stack</w:t>
      </w:r>
      <w:proofErr w:type="spellEnd"/>
      <w:r>
        <w:t xml:space="preserve"> alkalmazás valósult meg, ezért elsősorban különválaszthatunk egy kliensoldali és egy szerveroldali komponenst.</w:t>
      </w:r>
      <w:r w:rsidR="006B6CD1">
        <w:t xml:space="preserve"> A kliensoldali része foglalkozik közvetlenül a felhasználói interakciókkal és a webes a környezet kezelésével.</w:t>
      </w:r>
      <w:r w:rsidR="00B735A7">
        <w:t xml:space="preserve"> A szerveroldali komponens pedig az alkalmazás logikájának megvalósításával és az adatok perzisztens tárolásával és transzformációjával.</w:t>
      </w:r>
    </w:p>
    <w:p w14:paraId="1814F8AF" w14:textId="77777777" w:rsidR="00FD54EC" w:rsidRDefault="00FD54EC" w:rsidP="00FD54EC">
      <w:pPr>
        <w:pStyle w:val="Kp"/>
      </w:pPr>
      <w:r>
        <w:rPr>
          <w:noProof/>
        </w:rPr>
        <w:lastRenderedPageBreak/>
        <w:drawing>
          <wp:inline distT="0" distB="0" distL="0" distR="0" wp14:anchorId="2EFB743D" wp14:editId="5B7C8CBC">
            <wp:extent cx="5400040" cy="3633470"/>
            <wp:effectExtent l="0" t="0" r="0" b="5080"/>
            <wp:docPr id="1237423742" name="Kép 1237423742" descr="Alkalmazás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3742" name="Kép 1" descr="Alkalmazás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257" w14:textId="54DF587C" w:rsidR="002F407C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5</w:t>
      </w:r>
      <w:r>
        <w:fldChar w:fldCharType="end"/>
      </w:r>
      <w:r w:rsidR="00FD54EC">
        <w:t>. ábra Architektúra</w:t>
      </w:r>
    </w:p>
    <w:p w14:paraId="640C0DC8" w14:textId="52539316" w:rsidR="00BC16E8" w:rsidRDefault="00BC16E8" w:rsidP="00BC16E8">
      <w:pPr>
        <w:pStyle w:val="Cmsor3"/>
      </w:pPr>
      <w:bookmarkStart w:id="41" w:name="_Toc151328100"/>
      <w:r>
        <w:t>Adatbázis</w:t>
      </w:r>
      <w:bookmarkEnd w:id="41"/>
    </w:p>
    <w:p w14:paraId="38478BA1" w14:textId="716ABBC2" w:rsidR="00CD3EA7" w:rsidRDefault="00CD3EA7" w:rsidP="00CD3EA7">
      <w:r>
        <w:t>A szerver adatbázisa alatt két egységet érthetünk.</w:t>
      </w:r>
      <w:r w:rsidR="007818B1">
        <w:t xml:space="preserve"> Van a szervernek egy perzisztens</w:t>
      </w:r>
      <w:r w:rsidR="00ED31E2">
        <w:t>,</w:t>
      </w:r>
      <w:r w:rsidR="007818B1">
        <w:t xml:space="preserve"> relációs adatbázis alapú tárhelye, és egy ezt segítő gyorsítótárként funkcionáló tároló is.</w:t>
      </w:r>
    </w:p>
    <w:p w14:paraId="1C73017E" w14:textId="7CC30968" w:rsidR="00B92865" w:rsidRDefault="004E45BF" w:rsidP="00CD3EA7">
      <w:r>
        <w:t>Az alkalmazás perzisztens tárhelye MSSQL-ben lett megfogalmazva, amit egy külön konténerizált kapcsolaton keresztül érhetünk el.</w:t>
      </w:r>
      <w:r w:rsidR="0048268E">
        <w:t xml:space="preserve"> Tehát az egyes konténerek ugyanazzal az adatbázis szerverrel kommunikálnak, viszont külön megfogalmazott adatbázisokat kezelnek.</w:t>
      </w:r>
      <w:r w:rsidR="00910171">
        <w:t xml:space="preserve"> Ezáltal nincs olyan, hogy egymás tudta nélkül egymás keze alá dolgoznak.</w:t>
      </w:r>
      <w:r w:rsidR="005854E0">
        <w:t xml:space="preserve"> Az adatbázisokban robosztus, rögzített mezőkkel ellátott adatokat akarunk kezelni, ezért is előnyösebb a relációs adatbázis használata a </w:t>
      </w:r>
      <w:proofErr w:type="spellStart"/>
      <w:r w:rsidR="005854E0">
        <w:t>NoSQL</w:t>
      </w:r>
      <w:proofErr w:type="spellEnd"/>
      <w:r w:rsidR="005854E0">
        <w:t xml:space="preserve"> alapúakkal szemben. Emellett a sokfelé elágazó kapcsolatot az adatok között is hatékonyabban tudjuk kezelni relációs alapokon.</w:t>
      </w:r>
    </w:p>
    <w:p w14:paraId="760E3B1D" w14:textId="4552F026" w:rsidR="00A07794" w:rsidRDefault="00A07794" w:rsidP="00CD3EA7">
      <w:r>
        <w:t>Ezeknek az adatbázisoknak a sémáj</w:t>
      </w:r>
      <w:r w:rsidR="009D49AE">
        <w:t>a</w:t>
      </w:r>
      <w:r>
        <w:t xml:space="preserve">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Code-First</w:t>
      </w:r>
      <w:proofErr w:type="spellEnd"/>
      <w:r>
        <w:t xml:space="preserve"> technikája segítségével, az adatelérési rétegből </w:t>
      </w:r>
      <w:r w:rsidR="000C3A8F">
        <w:t>lettek meg</w:t>
      </w:r>
      <w:r>
        <w:t>fogalmaz</w:t>
      </w:r>
      <w:r w:rsidR="000C3A8F">
        <w:t>va</w:t>
      </w:r>
      <w:r>
        <w:t>.</w:t>
      </w:r>
      <w:r w:rsidR="00E416D8">
        <w:t xml:space="preserve"> Itt megadható</w:t>
      </w:r>
      <w:r w:rsidR="009267E2">
        <w:t>ak</w:t>
      </w:r>
      <w:r w:rsidR="00E416D8">
        <w:t xml:space="preserve"> az egyes modellek, amiket adatbázisba</w:t>
      </w:r>
      <w:r w:rsidR="00E83694">
        <w:t>n</w:t>
      </w:r>
      <w:r w:rsidR="00E416D8">
        <w:t xml:space="preserve"> táblákra lehet fordítani. Továbbá megadhatóak táblák közötti kapcsolatok és </w:t>
      </w:r>
      <w:r w:rsidR="009A29CF">
        <w:t xml:space="preserve">azoknak </w:t>
      </w:r>
      <w:r w:rsidR="00E416D8">
        <w:t xml:space="preserve">fajtáik, változók és mezők közötti konverziók vagy </w:t>
      </w:r>
      <w:r w:rsidR="00E416D8">
        <w:lastRenderedPageBreak/>
        <w:t>inicializálási adatok is.</w:t>
      </w:r>
      <w:r w:rsidR="00416BC0">
        <w:t xml:space="preserve"> Tehát széleskörű támogatást biztosít az </w:t>
      </w:r>
      <w:proofErr w:type="spellStart"/>
      <w:r w:rsidR="00416BC0">
        <w:t>Entity</w:t>
      </w:r>
      <w:proofErr w:type="spellEnd"/>
      <w:r w:rsidR="00416BC0">
        <w:t xml:space="preserve"> Framework használata az adatbázis összeállítására.</w:t>
      </w:r>
    </w:p>
    <w:p w14:paraId="2EF9FDB7" w14:textId="038083A4" w:rsidR="005854E0" w:rsidRPr="00CD3EA7" w:rsidRDefault="004A3197" w:rsidP="00CD3EA7">
      <w:r>
        <w:t>A gyorsítótár adatbázisa egy ugyanúgy különálló konténerben futó Redis alapú szerver.</w:t>
      </w:r>
      <w:r w:rsidR="00C73E00">
        <w:t xml:space="preserve"> Ez a szerver a memóriában tárolja el az adatokat, így kisebb, rövidtávú értékek tárolására van tervezve.</w:t>
      </w:r>
      <w:r w:rsidR="00283C25">
        <w:t xml:space="preserve"> Benne az értékek kulcs-érték párokban szerepelnek, ami a jelen alkalmazásban szöveges azonosítókhoz JSON-be fordított objektumok formájában valósult meg.</w:t>
      </w:r>
      <w:r w:rsidR="00BE1241">
        <w:t xml:space="preserve"> Ebben az adatbázisban tároljuk el a ritkán változó, de gyakran lekérdezett adatokat, hogy meggyorsítsuk a szerver </w:t>
      </w:r>
      <w:proofErr w:type="spellStart"/>
      <w:r w:rsidR="00BE1241">
        <w:t>válaszidejét</w:t>
      </w:r>
      <w:proofErr w:type="spellEnd"/>
      <w:r w:rsidR="00BE1241">
        <w:t xml:space="preserve"> a kliensnek.</w:t>
      </w:r>
    </w:p>
    <w:p w14:paraId="5E988EEA" w14:textId="32D98D2A" w:rsidR="00BC16E8" w:rsidRDefault="00BC16E8" w:rsidP="00BC16E8">
      <w:pPr>
        <w:pStyle w:val="Cmsor3"/>
      </w:pPr>
      <w:bookmarkStart w:id="42" w:name="_Toc151328101"/>
      <w:r>
        <w:t>Szerveroldal</w:t>
      </w:r>
      <w:bookmarkEnd w:id="42"/>
    </w:p>
    <w:p w14:paraId="4380AC05" w14:textId="31EA5D6F" w:rsidR="00006A43" w:rsidRDefault="00006A43" w:rsidP="00006A43">
      <w:r>
        <w:t>Az alkalmazás szerveroldala a témából adottan konténerekre van felosztva.</w:t>
      </w:r>
      <w:r w:rsidR="00BD6A56">
        <w:t xml:space="preserve"> Ezek a konténerek funkciók, felelősségek mentén lettek felosztva. </w:t>
      </w:r>
      <w:r w:rsidR="006D0660">
        <w:t>Tehát úgy vannak egységekbe zárva, hogy csak a közös logikai elemek tartozzanak össze.</w:t>
      </w:r>
    </w:p>
    <w:p w14:paraId="0E5EA20E" w14:textId="2E65743E" w:rsidR="006316DA" w:rsidRDefault="006316DA" w:rsidP="00006A43">
      <w:r>
        <w:t>Ezeken a konténereken belül egy-egy háromrétegű architektúrát megvalósító szerveralkalmazás található</w:t>
      </w:r>
      <w:r w:rsidR="00651452">
        <w:t>. E</w:t>
      </w:r>
      <w:r>
        <w:t xml:space="preserve">gy API réteg, egy üzleti logikai réteg és egy adatelérési réteg. Ezeken az alkalmazásokon belül további ismert tervezési minták lettek megvalósítva, mint például a CQRS, </w:t>
      </w:r>
      <w:proofErr w:type="spellStart"/>
      <w:r>
        <w:t>repository</w:t>
      </w:r>
      <w:proofErr w:type="spellEnd"/>
      <w:r>
        <w:t xml:space="preserve"> vagy </w:t>
      </w:r>
      <w:r w:rsidR="005B6E75">
        <w:t xml:space="preserve">a </w:t>
      </w:r>
      <w:proofErr w:type="spellStart"/>
      <w:r>
        <w:t>unitofwork</w:t>
      </w:r>
      <w:proofErr w:type="spellEnd"/>
      <w:r>
        <w:t>.</w:t>
      </w:r>
    </w:p>
    <w:p w14:paraId="2F0DFC18" w14:textId="6F8DF1DB" w:rsidR="00624295" w:rsidRDefault="00B65805" w:rsidP="00006A43">
      <w:r>
        <w:t>Az egyes konténereken belül gyakran találhatóak olyan egységek, amik nagyon hasonló</w:t>
      </w:r>
      <w:r w:rsidR="00C00B37">
        <w:t>ak</w:t>
      </w:r>
      <w:r>
        <w:t>, vagy</w:t>
      </w:r>
      <w:r w:rsidR="009F3AA3">
        <w:t xml:space="preserve"> teljesen</w:t>
      </w:r>
      <w:r>
        <w:t xml:space="preserve"> megegyeznek egymással. Erre lett bevezetve egy „</w:t>
      </w:r>
      <w:proofErr w:type="spellStart"/>
      <w:r>
        <w:t>Shared</w:t>
      </w:r>
      <w:proofErr w:type="spellEnd"/>
      <w:r>
        <w:t>” komponens, ami egy-egy segédkönyvtárt ad az egyes rétegeknek. Erre a könyvtárra a konténerek közösen hivatkozhatnak, így nem kell feleslegesen duplikálni az implementációjukat.</w:t>
      </w:r>
    </w:p>
    <w:p w14:paraId="6CAAFCEC" w14:textId="2C9620AB" w:rsidR="00C246DB" w:rsidRPr="00006A43" w:rsidRDefault="00C246DB" w:rsidP="00006A43">
      <w:r>
        <w:t>Különösen hasznos a közös könyvtár a konténerek közötti kommunikáció megvalósításakor. A RabbitMQ üzenetküldő implementációjánál ugyanis egy-egy közös modellre kell hivatkozniuk a konténereknek, amikben adatot küldenek vagy fogadnak az esemény során.</w:t>
      </w:r>
      <w:r w:rsidR="001D7372">
        <w:t xml:space="preserve"> Ezeket a modelleket a közös segédkönyvtárban megfogalmazva könnyedén felhasználhatjuk.</w:t>
      </w:r>
    </w:p>
    <w:p w14:paraId="03636E2A" w14:textId="4ED47627" w:rsidR="00BC16E8" w:rsidRDefault="00BC16E8" w:rsidP="00BC16E8">
      <w:pPr>
        <w:pStyle w:val="Cmsor3"/>
      </w:pPr>
      <w:bookmarkStart w:id="43" w:name="_Toc151328102"/>
      <w:r>
        <w:t>Kliensoldal</w:t>
      </w:r>
      <w:bookmarkEnd w:id="43"/>
    </w:p>
    <w:p w14:paraId="7AD03711" w14:textId="1F37CFF0" w:rsidR="00E23631" w:rsidRPr="00E23631" w:rsidRDefault="00E23631" w:rsidP="00CF7801">
      <w:r>
        <w:t>A kliensoldali komponens felépítése egyszerűbben néz ki, mivel egy egységes Angular webalkalmazás készült el. Ezen az alkalmazáson belül lettek feldarabolva az egyes felületek komponensei, és a hozzájuk tartozó szolgáltatások, guard-ok vagy WebSocket hubok.</w:t>
      </w:r>
    </w:p>
    <w:p w14:paraId="6C6DB983" w14:textId="1E2FD2F5" w:rsidR="00850600" w:rsidRDefault="00850600" w:rsidP="00850600">
      <w:pPr>
        <w:pStyle w:val="Cmsor1"/>
      </w:pPr>
      <w:bookmarkStart w:id="44" w:name="_Toc151328103"/>
      <w:r>
        <w:lastRenderedPageBreak/>
        <w:t>Önálló munka bemutatása</w:t>
      </w:r>
      <w:bookmarkEnd w:id="44"/>
    </w:p>
    <w:p w14:paraId="56AD4084" w14:textId="13FEFE39" w:rsidR="00A93692" w:rsidRDefault="00A93692" w:rsidP="00A93692">
      <w:pPr>
        <w:pStyle w:val="Cmsor2"/>
      </w:pPr>
      <w:bookmarkStart w:id="45" w:name="_Toc151328104"/>
      <w:r>
        <w:t>Bevezetés</w:t>
      </w:r>
      <w:bookmarkEnd w:id="45"/>
    </w:p>
    <w:p w14:paraId="12D70CED" w14:textId="4172C4D4" w:rsidR="00A93692" w:rsidRDefault="002B1909" w:rsidP="005D018A">
      <w:r>
        <w:t>A szoftver bemutatásánál azt láttam célszerűnek, ha először általánosságban bemutatom alulról felfele a megvalósított komponenseket, és utána bemutatom funkciókra lebontva az egyes konténerek milyen feladatokat látnak el</w:t>
      </w:r>
      <w:r w:rsidR="00297697">
        <w:t>, hogyan valósulnak meg a webes kliensen.</w:t>
      </w:r>
    </w:p>
    <w:p w14:paraId="605A2826" w14:textId="73EFC596" w:rsidR="00EB1E10" w:rsidRDefault="00EB1E10" w:rsidP="00EB1E10">
      <w:pPr>
        <w:pStyle w:val="Cmsor2"/>
      </w:pPr>
      <w:bookmarkStart w:id="46" w:name="_Toc151328105"/>
      <w:r>
        <w:t>Szerveroldali funkciók</w:t>
      </w:r>
      <w:bookmarkEnd w:id="46"/>
    </w:p>
    <w:p w14:paraId="7F3F229C" w14:textId="697A5E2F" w:rsidR="00B507C7" w:rsidRDefault="00E10790" w:rsidP="00E10790">
      <w:pPr>
        <w:pStyle w:val="Cmsor3"/>
      </w:pPr>
      <w:bookmarkStart w:id="47" w:name="_Toc151328106"/>
      <w:r>
        <w:t>Adatelérési réteg</w:t>
      </w:r>
      <w:bookmarkEnd w:id="47"/>
    </w:p>
    <w:p w14:paraId="4F2007A9" w14:textId="63E9D883" w:rsidR="00C104AB" w:rsidRDefault="00C104AB" w:rsidP="00C104AB">
      <w:r>
        <w:t>A szoftverben minden konténerben megtalálható egy adatelérési réteg. Ennek a rétegnek a felelőssége az adatbázissal való</w:t>
      </w:r>
      <w:r w:rsidR="00AE34C6">
        <w:t xml:space="preserve"> kapcsolat kiépítése és a modellek megfogalmazása.</w:t>
      </w:r>
    </w:p>
    <w:p w14:paraId="49A743C3" w14:textId="02AF9CCF" w:rsidR="00D747A1" w:rsidRDefault="00D747A1" w:rsidP="00D747A1">
      <w:pPr>
        <w:pStyle w:val="Cmsor4"/>
      </w:pPr>
      <w:r>
        <w:t>Repository</w:t>
      </w:r>
    </w:p>
    <w:p w14:paraId="56D32BA8" w14:textId="286B314D" w:rsidR="001066EA" w:rsidRDefault="001066EA" w:rsidP="001066EA">
      <w:r>
        <w:t xml:space="preserve">Az adatbázis elérése elsősorban a </w:t>
      </w:r>
      <w:proofErr w:type="spellStart"/>
      <w:r>
        <w:t>repository</w:t>
      </w:r>
      <w:proofErr w:type="spellEnd"/>
      <w:r>
        <w:t xml:space="preserve"> minta segítségével van kialakítva.</w:t>
      </w:r>
      <w:r w:rsidR="00D574AF">
        <w:t xml:space="preserve"> Ennek a mintának az elsődleges feladata, hogy egy absztrakciós réteget</w:t>
      </w:r>
      <w:r w:rsidR="00B54DF3">
        <w:t xml:space="preserve"> </w:t>
      </w:r>
      <w:r w:rsidR="00D574AF">
        <w:t>biztosítson az adatbázis fölé az üzleti logikai rétegnek.</w:t>
      </w:r>
    </w:p>
    <w:p w14:paraId="69EEA0CA" w14:textId="3DF8C643" w:rsidR="00D336D4" w:rsidRDefault="00D336D4" w:rsidP="001066EA">
      <w:r>
        <w:t xml:space="preserve">A </w:t>
      </w:r>
      <w:r w:rsidR="00032C96">
        <w:t xml:space="preserve">megvalósított </w:t>
      </w:r>
      <w:proofErr w:type="spellStart"/>
      <w:r w:rsidR="00032C96">
        <w:t>repository</w:t>
      </w:r>
      <w:proofErr w:type="spellEnd"/>
      <w:r w:rsidR="00032C96">
        <w:t>-k egységes interfészt adnak az adatbázis fölé, amivel egy elszigetelt, lekorlátolt adatelérést biztosítanak. Ezáltal kontrollálni tudjuk, hogy milyen műveleteket biztosítunk a logikai réteg felé.</w:t>
      </w:r>
      <w:r w:rsidR="00061852">
        <w:t xml:space="preserve"> Ezek lefedik a CRUD műveleteket, és elrejtik a mögöttük megtalálható komplexitást, hogy a logikai réteg felől meghívva ne azon legyen a hangsúly.</w:t>
      </w:r>
    </w:p>
    <w:p w14:paraId="64C9E9F9" w14:textId="0A631717" w:rsidR="00217600" w:rsidRDefault="00217600" w:rsidP="001066EA">
      <w:r>
        <w:t xml:space="preserve">Ezenkívül mivel egy egységes interfészt bocsát ki, így tesztelés esetén is könnyen </w:t>
      </w:r>
      <w:proofErr w:type="spellStart"/>
      <w:r>
        <w:t>mockolhatóak</w:t>
      </w:r>
      <w:proofErr w:type="spellEnd"/>
      <w:r>
        <w:t xml:space="preserve"> ezen az interfészen végrehajtott műveletek.</w:t>
      </w:r>
    </w:p>
    <w:p w14:paraId="5B90E1EE" w14:textId="1DC8E881" w:rsidR="00A03C91" w:rsidRDefault="00A03C91" w:rsidP="00A03C91">
      <w:pPr>
        <w:pStyle w:val="Cmsor4"/>
      </w:pPr>
      <w:r>
        <w:t>Repository implementáció</w:t>
      </w:r>
    </w:p>
    <w:p w14:paraId="048AFAF5" w14:textId="5F3BBD1C" w:rsidR="00926561" w:rsidRDefault="00A03C91" w:rsidP="00926561">
      <w:r>
        <w:t>Mivel minden konténerben megegyezik az egységes interfész kialakításának módja, ezért ezt az elemet a közös „shared.dal” segédkönyvtárba emeltem ki.</w:t>
      </w:r>
      <w:r w:rsidR="00300118">
        <w:t xml:space="preserve"> Ez a megoldás viszont magával vonta, hogy az adatbázis kontextusát is generikusan kell megadni benne</w:t>
      </w:r>
      <w:r w:rsidR="00CA1F09">
        <w:t>, mivel az konténerenként változó.</w:t>
      </w:r>
    </w:p>
    <w:p w14:paraId="333611E3" w14:textId="77777777" w:rsidR="00926561" w:rsidRDefault="00926561" w:rsidP="00926561">
      <w:pPr>
        <w:pStyle w:val="Kp"/>
      </w:pPr>
      <w:r>
        <w:rPr>
          <w:noProof/>
        </w:rPr>
        <w:lastRenderedPageBreak/>
        <w:drawing>
          <wp:inline distT="0" distB="0" distL="0" distR="0" wp14:anchorId="013A1DA0" wp14:editId="1BEB3526">
            <wp:extent cx="5248275" cy="2486025"/>
            <wp:effectExtent l="0" t="0" r="9525" b="9525"/>
            <wp:docPr id="444736747" name="Kép 4447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DC27" w14:textId="1EEFAE55" w:rsidR="0092656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6</w:t>
      </w:r>
      <w:r>
        <w:fldChar w:fldCharType="end"/>
      </w:r>
      <w:r w:rsidR="00926561">
        <w:t>. ábra Repository struktúra</w:t>
      </w:r>
    </w:p>
    <w:p w14:paraId="11D2CD97" w14:textId="0CA99778" w:rsidR="00926561" w:rsidRDefault="00926561" w:rsidP="00926561">
      <w:r>
        <w:t xml:space="preserve">Ehhez egy </w:t>
      </w:r>
      <w:proofErr w:type="spellStart"/>
      <w:r>
        <w:t>provider</w:t>
      </w:r>
      <w:proofErr w:type="spellEnd"/>
      <w:r>
        <w:t xml:space="preserve"> típusú segéd struktúrát alakítottam ki, ami egy segédfüggvényen keresztül szolgáltatja az adott kontextust. Ezt a segédosztályt az implementáció </w:t>
      </w:r>
      <w:r w:rsidR="00E06D8B">
        <w:t xml:space="preserve">a </w:t>
      </w:r>
      <w:r>
        <w:t>függőség injektálással kapja meg, így az injektált objektum típusa szabályozható az egyes konténerekben található tranziens regisztrációk során. Például:</w:t>
      </w:r>
    </w:p>
    <w:p w14:paraId="79D882D2" w14:textId="021FA9BB" w:rsidR="00926561" w:rsidRDefault="00926561" w:rsidP="0092656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IDbContextProvider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DbContextProvider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GameDbContext</w:t>
      </w:r>
      <w:proofErr w:type="spellEnd"/>
      <w:r>
        <w:rPr>
          <w:lang w:eastAsia="hu-HU"/>
        </w:rPr>
        <w:t>&gt;));</w:t>
      </w:r>
    </w:p>
    <w:p w14:paraId="4C42301F" w14:textId="33B3244E" w:rsidR="00926561" w:rsidRDefault="0030545B" w:rsidP="00926561">
      <w:r>
        <w:t xml:space="preserve">Így az egyes </w:t>
      </w:r>
      <w:proofErr w:type="spellStart"/>
      <w:r>
        <w:t>repository</w:t>
      </w:r>
      <w:proofErr w:type="spellEnd"/>
      <w:r>
        <w:t xml:space="preserve"> komponensek a saját konténerük adatbázisával tudnak dolgozni a közös implementáció során is.</w:t>
      </w:r>
    </w:p>
    <w:p w14:paraId="4BCF005D" w14:textId="0318174C" w:rsidR="009B5F6E" w:rsidRDefault="009B5F6E" w:rsidP="00926561">
      <w:r>
        <w:t xml:space="preserve">Ezekben a generikus </w:t>
      </w:r>
      <w:proofErr w:type="spellStart"/>
      <w:r>
        <w:t>repository</w:t>
      </w:r>
      <w:proofErr w:type="spellEnd"/>
      <w:r>
        <w:t xml:space="preserve"> megvalósításokban elrejtjük</w:t>
      </w:r>
      <w:r w:rsidR="00BB313E">
        <w:t xml:space="preserve"> az adott </w:t>
      </w:r>
      <w:proofErr w:type="spellStart"/>
      <w:r>
        <w:t>DbSet</w:t>
      </w:r>
      <w:proofErr w:type="spellEnd"/>
      <w:r w:rsidR="00BB313E">
        <w:t xml:space="preserve"> entitásokon</w:t>
      </w:r>
      <w:r>
        <w:t xml:space="preserve"> megvalósított műveleteket egy-egy egységes CRUD </w:t>
      </w:r>
      <w:r w:rsidR="00BB313E">
        <w:t>művelettel</w:t>
      </w:r>
      <w:r>
        <w:t>.</w:t>
      </w:r>
      <w:r w:rsidR="007051F9">
        <w:t xml:space="preserve"> Itt kiemelt szerepet kap a </w:t>
      </w:r>
      <w:proofErr w:type="spellStart"/>
      <w:r w:rsidR="007051F9">
        <w:t>Get</w:t>
      </w:r>
      <w:proofErr w:type="spellEnd"/>
      <w:r w:rsidR="007051F9">
        <w:t xml:space="preserve"> függvény, ami részletes </w:t>
      </w:r>
      <w:proofErr w:type="spellStart"/>
      <w:r w:rsidR="007051F9">
        <w:t>paraméterezhetőséget</w:t>
      </w:r>
      <w:proofErr w:type="spellEnd"/>
      <w:r w:rsidR="007051F9">
        <w:t xml:space="preserve"> kap. Megadható rajta szűrő funkció, ami a bemenő paraméterként megadott „Expression” objektumot továbbítja az adatbázis lekérdezés szűrése felé.</w:t>
      </w:r>
      <w:r w:rsidR="00211FA7">
        <w:t xml:space="preserve"> Megadható egy transzformációs objektum, ami LINQ átalakításokat továbbít. Emellett megadható egy szöveges vesszővel ellátott lista, hogy az adatbázis kapcsolatokat milyen mélyen akarjuk szolgáltatni a kimenő eredményben.</w:t>
      </w:r>
    </w:p>
    <w:p w14:paraId="3AB09652" w14:textId="4D73A564" w:rsidR="00414ABA" w:rsidRDefault="00414ABA" w:rsidP="00414ABA">
      <w:pPr>
        <w:pStyle w:val="Cmsor4"/>
      </w:pPr>
      <w:proofErr w:type="spellStart"/>
      <w:r>
        <w:t>FileRepository</w:t>
      </w:r>
      <w:proofErr w:type="spellEnd"/>
    </w:p>
    <w:p w14:paraId="49F505C9" w14:textId="562101A5" w:rsidR="0019483D" w:rsidRDefault="00B92B80" w:rsidP="0019483D">
      <w:r>
        <w:t xml:space="preserve">A konténerek nem csak entitásokat tárolnak </w:t>
      </w:r>
      <w:proofErr w:type="spellStart"/>
      <w:r>
        <w:t>perzisztensen</w:t>
      </w:r>
      <w:proofErr w:type="spellEnd"/>
      <w:r>
        <w:t>, hanem fájlok kezelését is megvalósítják.</w:t>
      </w:r>
      <w:r w:rsidR="000F23F3">
        <w:t xml:space="preserve"> Ezek a fájlok lehetnek konstans értékek, amiket a szerver szolgáltat a kliens felé, vagy esetleg felhasználók által feltöltött és kezelt fájlok is.</w:t>
      </w:r>
    </w:p>
    <w:p w14:paraId="00FC3BC5" w14:textId="3007E52A" w:rsidR="002754F8" w:rsidRDefault="002754F8" w:rsidP="0019483D">
      <w:r>
        <w:lastRenderedPageBreak/>
        <w:t xml:space="preserve">Konstans érték például a megjelenítendő kártyák </w:t>
      </w:r>
      <w:r w:rsidR="00DA5D2D">
        <w:t>illusztrációi</w:t>
      </w:r>
      <w:r>
        <w:t xml:space="preserve">, felhasználó által kezelt </w:t>
      </w:r>
      <w:r w:rsidR="00F107D0">
        <w:t xml:space="preserve">érték </w:t>
      </w:r>
      <w:r>
        <w:t>meg lehet a profilképük. Mindkettő kezelésére ad lehetőséget a szerver.</w:t>
      </w:r>
    </w:p>
    <w:p w14:paraId="38C47146" w14:textId="77777777" w:rsidR="00A2677D" w:rsidRDefault="00A2677D" w:rsidP="00105C34">
      <w:pPr>
        <w:pStyle w:val="Kp"/>
      </w:pPr>
      <w:r w:rsidRPr="00105C34">
        <w:rPr>
          <w:noProof/>
        </w:rPr>
        <w:drawing>
          <wp:inline distT="0" distB="0" distL="0" distR="0" wp14:anchorId="5C1E1F20" wp14:editId="0F2252A3">
            <wp:extent cx="5364187" cy="2143125"/>
            <wp:effectExtent l="0" t="0" r="8255" b="0"/>
            <wp:docPr id="2031012878" name="Kép 203101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878" name="Kép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59" cy="2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7460" w14:textId="599EFFF3" w:rsidR="00A2677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7</w:t>
      </w:r>
      <w:r>
        <w:fldChar w:fldCharType="end"/>
      </w:r>
      <w:r w:rsidR="00A2677D">
        <w:t>. ábra Fájlkezelő struktúra</w:t>
      </w:r>
    </w:p>
    <w:p w14:paraId="3A3A7D2E" w14:textId="77777777" w:rsidR="00467CCC" w:rsidRDefault="00095100" w:rsidP="0019483D">
      <w:r>
        <w:t>Ugyanúgy, mint az entitások kezelésénél, itt is a fő implementáció a „shared.dal” könyvtárban található, mivel elsősorban közös módszerrel van megvalósítva.</w:t>
      </w:r>
      <w:r w:rsidR="00A2677D">
        <w:t xml:space="preserve"> A fájlok kezeléséhez is tehát van egy kialakított </w:t>
      </w:r>
      <w:proofErr w:type="spellStart"/>
      <w:r w:rsidR="00A2677D">
        <w:t>repository</w:t>
      </w:r>
      <w:proofErr w:type="spellEnd"/>
      <w:r w:rsidR="00A2677D">
        <w:t xml:space="preserve"> minta. Viszont itt nem kell adatbázis kontextussal bajlódnunk, mint az entitások kezelésénél, helyette a konténer szintű fájl konfigurációk kezelését kapja meg kívülről a </w:t>
      </w:r>
      <w:proofErr w:type="spellStart"/>
      <w:r w:rsidR="00A2677D">
        <w:t>repository</w:t>
      </w:r>
      <w:proofErr w:type="spellEnd"/>
      <w:r w:rsidR="00A2677D">
        <w:t>.</w:t>
      </w:r>
    </w:p>
    <w:p w14:paraId="45BA864A" w14:textId="6384FD1E" w:rsidR="00095100" w:rsidRDefault="00306FC5" w:rsidP="0019483D">
      <w:r>
        <w:t>Ezeket a konfigurációkat egy szolgáltatás adja át, amiben egy konfigurációs objektum segítségével van megoldva a függvények implementációja.</w:t>
      </w:r>
      <w:r w:rsidR="00467CCC">
        <w:t xml:space="preserve"> Ez az objektum konténer szinten az </w:t>
      </w:r>
      <w:proofErr w:type="spellStart"/>
      <w:r w:rsidR="00467CCC">
        <w:t>appsettings-ből</w:t>
      </w:r>
      <w:proofErr w:type="spellEnd"/>
      <w:r w:rsidR="00467CCC">
        <w:t xml:space="preserve"> van betöltve a tranziens regisztráció segítségével:</w:t>
      </w:r>
    </w:p>
    <w:p w14:paraId="1DEF8554" w14:textId="46534A1E" w:rsidR="00467CCC" w:rsidRDefault="00467CCC" w:rsidP="00467CCC">
      <w:pPr>
        <w:pStyle w:val="Kd"/>
        <w:rPr>
          <w:lang w:eastAsia="hu-HU"/>
        </w:rPr>
      </w:pPr>
      <w:r>
        <w:rPr>
          <w:lang w:eastAsia="hu-HU"/>
        </w:rPr>
        <w:t>services.Configure&lt;FileConfiguration&gt;(configuration.GetSection(</w:t>
      </w:r>
      <w:r>
        <w:rPr>
          <w:color w:val="A31515"/>
          <w:lang w:eastAsia="hu-HU"/>
        </w:rPr>
        <w:t>"FileConfiguration"</w:t>
      </w:r>
      <w:r>
        <w:rPr>
          <w:lang w:eastAsia="hu-HU"/>
        </w:rPr>
        <w:t>));</w:t>
      </w:r>
    </w:p>
    <w:p w14:paraId="56DF44C0" w14:textId="3380E533" w:rsidR="00467CCC" w:rsidRDefault="00467CCC" w:rsidP="00467CCC">
      <w:r>
        <w:t>Ezáltal külön tudjuk kezelni az esetleges konténer szintű beállításokat, viszont a jelen implementációban nem kapott nagyobb szerepet.</w:t>
      </w:r>
    </w:p>
    <w:p w14:paraId="44AABA0C" w14:textId="2B4ADF84" w:rsidR="0051621E" w:rsidRDefault="0051621E" w:rsidP="00467CCC">
      <w:r>
        <w:t>Ahhoz, hogy használni tudjuk a fájlokat, ezenkívül be kell állítani az egyes konténerekben, hogy szeretnénk statikus fájlokat kezelni. Ennek a beállítására is felhasználható a kialakított fájl konfigurációs szolgáltatás</w:t>
      </w:r>
      <w:r w:rsidR="00726A19">
        <w:t>:</w:t>
      </w:r>
    </w:p>
    <w:p w14:paraId="6194BE39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configService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app.Services.GetRequiredService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IFileConfigurationService</w:t>
      </w:r>
      <w:proofErr w:type="spellEnd"/>
      <w:r>
        <w:rPr>
          <w:lang w:eastAsia="hu-HU"/>
        </w:rPr>
        <w:t>&gt;();</w:t>
      </w:r>
    </w:p>
    <w:p w14:paraId="2252763D" w14:textId="77777777" w:rsidR="00726A19" w:rsidRDefault="00726A19" w:rsidP="00C4401C">
      <w:pPr>
        <w:pStyle w:val="Kd"/>
        <w:jc w:val="left"/>
        <w:rPr>
          <w:lang w:eastAsia="hu-HU"/>
        </w:rPr>
      </w:pPr>
      <w:proofErr w:type="spellStart"/>
      <w:r>
        <w:rPr>
          <w:lang w:eastAsia="hu-HU"/>
        </w:rPr>
        <w:t>app.UseStaticFiles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StaticFileOptions</w:t>
      </w:r>
      <w:proofErr w:type="spellEnd"/>
    </w:p>
    <w:p w14:paraId="508EBA5B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0E9017BE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FileProvider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PhysicalFileProvider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configService.GetStaticFilePhysicalPath</w:t>
      </w:r>
      <w:proofErr w:type="spellEnd"/>
      <w:r>
        <w:rPr>
          <w:lang w:eastAsia="hu-HU"/>
        </w:rPr>
        <w:t>()),</w:t>
      </w:r>
    </w:p>
    <w:p w14:paraId="48EB8FF7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RequestPath</w:t>
      </w:r>
      <w:proofErr w:type="spellEnd"/>
      <w:r>
        <w:rPr>
          <w:lang w:eastAsia="hu-HU"/>
        </w:rPr>
        <w:t xml:space="preserve"> = </w:t>
      </w:r>
      <w:r>
        <w:rPr>
          <w:color w:val="A31515"/>
          <w:lang w:eastAsia="hu-HU"/>
        </w:rPr>
        <w:t>$"/</w:t>
      </w:r>
      <w:r>
        <w:rPr>
          <w:lang w:eastAsia="hu-HU"/>
        </w:rPr>
        <w:t>{</w:t>
      </w:r>
      <w:proofErr w:type="spellStart"/>
      <w:r>
        <w:rPr>
          <w:lang w:eastAsia="hu-HU"/>
        </w:rPr>
        <w:t>configService.GetStaticFileRequestPath</w:t>
      </w:r>
      <w:proofErr w:type="spellEnd"/>
      <w:r>
        <w:rPr>
          <w:lang w:eastAsia="hu-HU"/>
        </w:rPr>
        <w:t>()}</w:t>
      </w:r>
      <w:r>
        <w:rPr>
          <w:color w:val="A31515"/>
          <w:lang w:eastAsia="hu-HU"/>
        </w:rPr>
        <w:t>"</w:t>
      </w:r>
    </w:p>
    <w:p w14:paraId="6ED72546" w14:textId="0FFEDC90" w:rsidR="00726A19" w:rsidRPr="0019483D" w:rsidRDefault="00726A19" w:rsidP="00C4401C">
      <w:pPr>
        <w:pStyle w:val="Kd"/>
        <w:jc w:val="left"/>
      </w:pPr>
      <w:r>
        <w:rPr>
          <w:lang w:eastAsia="hu-HU"/>
        </w:rPr>
        <w:t>});</w:t>
      </w:r>
    </w:p>
    <w:p w14:paraId="45D4E09C" w14:textId="7FE4E759" w:rsidR="000D1537" w:rsidRPr="000D1537" w:rsidRDefault="00757BD5" w:rsidP="000D1537">
      <w:r>
        <w:lastRenderedPageBreak/>
        <w:t>Ezekkel a beállításokkal megoldottuk, hogy a szerver fájlokat kezeljen és szolgáltasson a beállított végpontokon keresztül.</w:t>
      </w:r>
    </w:p>
    <w:p w14:paraId="7AF88D16" w14:textId="57A79CC1" w:rsidR="00926561" w:rsidRDefault="00B546CE" w:rsidP="00D06EEF">
      <w:pPr>
        <w:pStyle w:val="Cmsor4"/>
      </w:pPr>
      <w:proofErr w:type="spellStart"/>
      <w:r>
        <w:t>Unit</w:t>
      </w:r>
      <w:r w:rsidR="00B9113D">
        <w:t>O</w:t>
      </w:r>
      <w:r>
        <w:t>f</w:t>
      </w:r>
      <w:r w:rsidR="00B9113D">
        <w:t>W</w:t>
      </w:r>
      <w:r>
        <w:t>ork</w:t>
      </w:r>
      <w:proofErr w:type="spellEnd"/>
    </w:p>
    <w:p w14:paraId="5130EFF2" w14:textId="4794C3F6" w:rsidR="00D06EEF" w:rsidRDefault="00ED6062" w:rsidP="00D06EEF">
      <w:r>
        <w:t xml:space="preserve">A </w:t>
      </w:r>
      <w:proofErr w:type="spellStart"/>
      <w:r>
        <w:t>repository</w:t>
      </w:r>
      <w:proofErr w:type="spellEnd"/>
      <w:r>
        <w:t>-k kezelését egyszerűsítve bevezetett szoftverfejlesztési minta.</w:t>
      </w:r>
      <w:r w:rsidR="00452F28">
        <w:t xml:space="preserve"> A célja, hogy összefogja az egyes </w:t>
      </w:r>
      <w:proofErr w:type="spellStart"/>
      <w:r w:rsidR="00452F28">
        <w:t>repository-kat</w:t>
      </w:r>
      <w:proofErr w:type="spellEnd"/>
      <w:r w:rsidR="00452F28">
        <w:t xml:space="preserve">, ezzel az összes adatbázis műveletet is egyetlen </w:t>
      </w:r>
      <w:r w:rsidR="002E176E">
        <w:t xml:space="preserve">konzisztens </w:t>
      </w:r>
      <w:r w:rsidR="00452F28">
        <w:t>interfész alá sűrítve.</w:t>
      </w:r>
    </w:p>
    <w:p w14:paraId="3F2376FA" w14:textId="012386E7" w:rsidR="0048784F" w:rsidRDefault="00E80F01" w:rsidP="00D06EEF">
      <w:r>
        <w:t xml:space="preserve">Az implementációban a szerepe az egyes generikus </w:t>
      </w:r>
      <w:proofErr w:type="spellStart"/>
      <w:r>
        <w:t>repository</w:t>
      </w:r>
      <w:proofErr w:type="spellEnd"/>
      <w:r>
        <w:t>-k betöltése függőség injektálással</w:t>
      </w:r>
      <w:r w:rsidR="00CE1BDE">
        <w:t>,</w:t>
      </w:r>
      <w:r>
        <w:t xml:space="preserve"> és </w:t>
      </w:r>
      <w:r w:rsidR="00CE1BDE">
        <w:t xml:space="preserve">ennek </w:t>
      </w:r>
      <w:proofErr w:type="spellStart"/>
      <w:r w:rsidR="00884FD3">
        <w:t>property</w:t>
      </w:r>
      <w:proofErr w:type="spellEnd"/>
      <w:r w:rsidR="00884FD3">
        <w:t>-k</w:t>
      </w:r>
      <w:r>
        <w:t xml:space="preserve"> segítségével a külvilág felé nyújtása.</w:t>
      </w:r>
      <w:r w:rsidR="00BB2273">
        <w:t xml:space="preserve"> Emellett az adatbázis kontextusát is elrejti az üzleti logikai rétegtől, és egy egységes tranzakciókezelési függvényt nyújt a külvilágnak.</w:t>
      </w:r>
    </w:p>
    <w:p w14:paraId="4D29AA9A" w14:textId="77777777" w:rsidR="00B9113D" w:rsidRDefault="0048784F" w:rsidP="00B9113D">
      <w:pPr>
        <w:pStyle w:val="Kp"/>
      </w:pPr>
      <w:r>
        <w:rPr>
          <w:noProof/>
        </w:rPr>
        <w:drawing>
          <wp:inline distT="0" distB="0" distL="0" distR="0" wp14:anchorId="6BBEA24D" wp14:editId="3F6A6912">
            <wp:extent cx="4105275" cy="1866900"/>
            <wp:effectExtent l="0" t="0" r="9525" b="0"/>
            <wp:docPr id="1479729638" name="Kép 147972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638" name="Kép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BA80" w14:textId="0F236983" w:rsidR="00B9113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8</w:t>
      </w:r>
      <w:r>
        <w:fldChar w:fldCharType="end"/>
      </w:r>
      <w:r w:rsidR="00B9113D">
        <w:t xml:space="preserve">. ábra Bolt </w:t>
      </w:r>
      <w:proofErr w:type="spellStart"/>
      <w:r w:rsidR="00B9113D">
        <w:t>UnitOfWork</w:t>
      </w:r>
      <w:proofErr w:type="spellEnd"/>
      <w:r w:rsidR="00B9113D">
        <w:t xml:space="preserve"> komponense</w:t>
      </w:r>
    </w:p>
    <w:p w14:paraId="354CAD96" w14:textId="3DD854FE" w:rsidR="00E80F01" w:rsidRDefault="00CF5B81" w:rsidP="00CF5B81">
      <w:r>
        <w:t xml:space="preserve">Minden konténerben megtalálható ez a komponens, és a szükséges </w:t>
      </w:r>
      <w:proofErr w:type="spellStart"/>
      <w:r>
        <w:t>repository-kkal</w:t>
      </w:r>
      <w:proofErr w:type="spellEnd"/>
      <w:r>
        <w:t xml:space="preserve"> párhuzamosan tartalmaz rájuk egy-egy </w:t>
      </w:r>
      <w:proofErr w:type="spellStart"/>
      <w:r w:rsidR="00087013">
        <w:t>property</w:t>
      </w:r>
      <w:proofErr w:type="spellEnd"/>
      <w:r w:rsidR="00087013">
        <w:t>-t</w:t>
      </w:r>
      <w:r>
        <w:t>.</w:t>
      </w:r>
      <w:r w:rsidR="006A345A">
        <w:t xml:space="preserve"> Így az üzleti logikai rétegben egyedül ezt a komponenst kell kezelni és használni. </w:t>
      </w:r>
      <w:r w:rsidR="006452FF">
        <w:t>Ezáltal könnyen karbantartható és skálázható további entitásokkal az implementáció</w:t>
      </w:r>
      <w:r w:rsidR="00FF7C4E">
        <w:t>.</w:t>
      </w:r>
    </w:p>
    <w:p w14:paraId="3F8E4474" w14:textId="68A7FA9A" w:rsidR="003335B4" w:rsidRDefault="003335B4" w:rsidP="003335B4">
      <w:pPr>
        <w:pStyle w:val="Cmsor4"/>
      </w:pPr>
      <w:r>
        <w:t>Transzformációk</w:t>
      </w:r>
    </w:p>
    <w:p w14:paraId="51FCC011" w14:textId="7FE27B56" w:rsidR="00B05AE2" w:rsidRDefault="00E071A6" w:rsidP="00B05AE2">
      <w:r>
        <w:t>Az adatelérési rétegnél egy további általános kérdés a modellek és azok változóinak relációs adatbázis mezőire tábláira és mezőire való fordítása.</w:t>
      </w:r>
      <w:r w:rsidR="00472754">
        <w:t xml:space="preserve"> Gyakori probléma, hogy egy C# változót vagy nem tudunk közvetlenül SQL adatra fordítani, vagy máshogy szeretnénk megoldani, mint az alapértelmezett módja.</w:t>
      </w:r>
    </w:p>
    <w:p w14:paraId="23F2A7A9" w14:textId="65ED43F9" w:rsidR="003C35D5" w:rsidRDefault="003C35D5" w:rsidP="00B05AE2">
      <w:r>
        <w:t>Itt lehetőség van az alap működést felülírni vagy kiegészíteni saját megoldással.</w:t>
      </w:r>
      <w:r w:rsidR="00290EBB">
        <w:t xml:space="preserve"> A saját megoldás során két konfigurációs értéket kell megadni. Egy „</w:t>
      </w:r>
      <w:proofErr w:type="spellStart"/>
      <w:r w:rsidR="00290EBB">
        <w:t>Converter</w:t>
      </w:r>
      <w:proofErr w:type="spellEnd"/>
      <w:r w:rsidR="00290EBB">
        <w:t xml:space="preserve">” osztályt, ami a </w:t>
      </w:r>
      <w:proofErr w:type="spellStart"/>
      <w:r w:rsidR="00290EBB">
        <w:t>ValueConverterből</w:t>
      </w:r>
      <w:proofErr w:type="spellEnd"/>
      <w:r w:rsidR="00290EBB">
        <w:t xml:space="preserve"> leszármazva a nevéből adódóan azt adja meg, hogy mit mire </w:t>
      </w:r>
      <w:r w:rsidR="00290EBB">
        <w:lastRenderedPageBreak/>
        <w:t>fordítson oda és vissza.</w:t>
      </w:r>
      <w:r w:rsidR="006B0850">
        <w:t xml:space="preserve"> Ezután egy „</w:t>
      </w:r>
      <w:proofErr w:type="spellStart"/>
      <w:r w:rsidR="006B0850">
        <w:t>Comparer</w:t>
      </w:r>
      <w:proofErr w:type="spellEnd"/>
      <w:r w:rsidR="006B0850">
        <w:t xml:space="preserve">” osztályt, ami a </w:t>
      </w:r>
      <w:proofErr w:type="spellStart"/>
      <w:r w:rsidR="006B0850">
        <w:t>ValueComparerből</w:t>
      </w:r>
      <w:proofErr w:type="spellEnd"/>
      <w:r w:rsidR="006B0850">
        <w:t xml:space="preserve"> leszármazva a </w:t>
      </w:r>
      <w:proofErr w:type="spellStart"/>
      <w:r w:rsidR="006B0850">
        <w:t>converterrel</w:t>
      </w:r>
      <w:proofErr w:type="spellEnd"/>
      <w:r w:rsidR="006B0850">
        <w:t xml:space="preserve"> hasonlóan azt adja meg, hogy a</w:t>
      </w:r>
      <w:r w:rsidR="00F94653">
        <w:t xml:space="preserve"> kapott </w:t>
      </w:r>
      <w:r w:rsidR="006B0850">
        <w:t>generikus értéke</w:t>
      </w:r>
      <w:r w:rsidR="00F94653">
        <w:t>ke</w:t>
      </w:r>
      <w:r w:rsidR="006B0850">
        <w:t>t milyen módon hasonlítson egymáshoz</w:t>
      </w:r>
      <w:r w:rsidR="00D00F99">
        <w:t xml:space="preserve">. Erre azért van szükség, mivel egyes típusokat nem feltétlen az egyszerű </w:t>
      </w:r>
      <w:proofErr w:type="spellStart"/>
      <w:r w:rsidR="00D00F99">
        <w:t>equals</w:t>
      </w:r>
      <w:proofErr w:type="spellEnd"/>
      <w:r w:rsidR="00D00F99">
        <w:t xml:space="preserve"> segítségével akarunk összehasonlítani. Például</w:t>
      </w:r>
      <w:r w:rsidR="002912A1">
        <w:t>,</w:t>
      </w:r>
      <w:r w:rsidR="00D00F99">
        <w:t xml:space="preserve"> ha </w:t>
      </w:r>
      <w:proofErr w:type="spellStart"/>
      <w:r w:rsidR="00D00F99">
        <w:t>deep</w:t>
      </w:r>
      <w:proofErr w:type="spellEnd"/>
      <w:r w:rsidR="00D00F99">
        <w:t xml:space="preserve"> </w:t>
      </w:r>
      <w:proofErr w:type="spellStart"/>
      <w:r w:rsidR="00D00F99">
        <w:t>copy-ra</w:t>
      </w:r>
      <w:proofErr w:type="spellEnd"/>
      <w:r w:rsidR="00D00F99">
        <w:t xml:space="preserve"> van szükségünk.</w:t>
      </w:r>
    </w:p>
    <w:p w14:paraId="1A93A694" w14:textId="4117E04E" w:rsidR="003C2A94" w:rsidRDefault="003C2A94" w:rsidP="00B05AE2">
      <w:r>
        <w:t>A szoftverben háromféle transzformáció kiegészítés lett implementálva.</w:t>
      </w:r>
      <w:r w:rsidR="00FB5F65">
        <w:t xml:space="preserve"> Egy, amikor van egy lista a C# modellben, viszont ez egyszerű értékeket tartalmaz, így célszerű egyetlen mezőben eltárolni az adatbázisban. Ilyenkor ezt </w:t>
      </w:r>
      <w:proofErr w:type="spellStart"/>
      <w:r w:rsidR="00FB5F65">
        <w:t>Newtonsoft</w:t>
      </w:r>
      <w:proofErr w:type="spellEnd"/>
      <w:r w:rsidR="00FB5F65">
        <w:t xml:space="preserve"> segítségével JSON transzformációval szöveges értékké </w:t>
      </w:r>
      <w:r w:rsidR="00304E7C">
        <w:t>alakítva</w:t>
      </w:r>
      <w:r w:rsidR="00FB5F65">
        <w:t xml:space="preserve"> tárolja el.</w:t>
      </w:r>
      <w:r w:rsidR="005A3752">
        <w:t xml:space="preserve"> Ez a lista tartalmazhat akár primitíveket vagy </w:t>
      </w:r>
      <w:proofErr w:type="spellStart"/>
      <w:r w:rsidR="005A3752">
        <w:t>enum</w:t>
      </w:r>
      <w:proofErr w:type="spellEnd"/>
      <w:r w:rsidR="005A3752">
        <w:t xml:space="preserve"> értékeket</w:t>
      </w:r>
      <w:r w:rsidR="00C9129C">
        <w:t xml:space="preserve"> is</w:t>
      </w:r>
      <w:r w:rsidR="005A3752">
        <w:t>.</w:t>
      </w:r>
    </w:p>
    <w:p w14:paraId="645B23EB" w14:textId="430AD1EE" w:rsidR="000E20CD" w:rsidRDefault="000E20CD" w:rsidP="000E20CD">
      <w:pPr>
        <w:pStyle w:val="Kd"/>
        <w:jc w:val="left"/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2B91AF"/>
          <w:lang w:eastAsia="hu-HU"/>
        </w:rPr>
        <w:t>CollectionJsonValueConverter</w:t>
      </w:r>
      <w:proofErr w:type="spellEnd"/>
      <w:r>
        <w:rPr>
          <w:lang w:eastAsia="hu-HU"/>
        </w:rPr>
        <w:t>&lt;</w:t>
      </w:r>
      <w:r>
        <w:rPr>
          <w:color w:val="2B91AF"/>
          <w:lang w:eastAsia="hu-HU"/>
        </w:rPr>
        <w:t>T</w:t>
      </w:r>
      <w:r>
        <w:rPr>
          <w:lang w:eastAsia="hu-HU"/>
        </w:rPr>
        <w:t>&gt;</w:t>
      </w:r>
      <w:r w:rsidR="008867BA">
        <w:rPr>
          <w:lang w:eastAsia="hu-HU"/>
        </w:rPr>
        <w:t xml:space="preserve"> </w:t>
      </w:r>
      <w:r>
        <w:rPr>
          <w:lang w:eastAsia="hu-HU"/>
        </w:rPr>
        <w:t>:</w:t>
      </w:r>
      <w:r w:rsidR="008867BA">
        <w:rPr>
          <w:lang w:eastAsia="hu-HU"/>
        </w:rPr>
        <w:t xml:space="preserve"> </w:t>
      </w:r>
      <w:proofErr w:type="spellStart"/>
      <w:r>
        <w:rPr>
          <w:lang w:eastAsia="hu-HU"/>
        </w:rPr>
        <w:t>ValueConverter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ICollection</w:t>
      </w:r>
      <w:proofErr w:type="spellEnd"/>
      <w:r>
        <w:rPr>
          <w:lang w:eastAsia="hu-HU"/>
        </w:rPr>
        <w:t xml:space="preserve">&lt;T&gt;,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color w:val="0000FF"/>
          <w:lang w:eastAsia="hu-HU"/>
        </w:rPr>
        <w:t>where</w:t>
      </w:r>
      <w:proofErr w:type="spellEnd"/>
      <w:r>
        <w:rPr>
          <w:lang w:eastAsia="hu-HU"/>
        </w:rPr>
        <w:t xml:space="preserve"> T : </w:t>
      </w:r>
      <w:proofErr w:type="spellStart"/>
      <w:r>
        <w:rPr>
          <w:color w:val="0000FF"/>
          <w:lang w:eastAsia="hu-HU"/>
        </w:rPr>
        <w:t>notnull</w:t>
      </w:r>
      <w:proofErr w:type="spellEnd"/>
    </w:p>
    <w:p w14:paraId="11D11D6B" w14:textId="7994D079" w:rsidR="008C37A2" w:rsidRDefault="008C37A2" w:rsidP="00B05AE2">
      <w:r>
        <w:t xml:space="preserve">Másik kettő transzformáció a </w:t>
      </w:r>
      <w:proofErr w:type="spellStart"/>
      <w:r>
        <w:t>Dictionary</w:t>
      </w:r>
      <w:proofErr w:type="spellEnd"/>
      <w:r>
        <w:t xml:space="preserve"> modell értékek átalakításáért felel.</w:t>
      </w:r>
      <w:r w:rsidR="00676A5A">
        <w:t xml:space="preserve"> Van, hogy a modellben egy-egy kisebb konfigurációs értéket akarunk eltárolni szabad vagy részlegesen korlátozott kulcsokkal. Ilyenkor, mivel elég kicsi a mérete ezeknek az értékeknek, ezért nem éri meg külön struktúrát kialakítani az adatbázisban hozzájuk</w:t>
      </w:r>
      <w:r w:rsidR="00EC2CDB">
        <w:t>.</w:t>
      </w:r>
      <w:r w:rsidR="001C5047">
        <w:t xml:space="preserve"> Ha egyetlen mezőbe vannak besűrítve, akkor könnyen kiolvasható további művelet végrehajtása nélkül, ezáltal végeredményében növelve a teljesítményt.</w:t>
      </w:r>
    </w:p>
    <w:p w14:paraId="140CEC4D" w14:textId="66D070F9" w:rsidR="00F80147" w:rsidRPr="00B05AE2" w:rsidRDefault="00F80147" w:rsidP="00B05AE2">
      <w:r>
        <w:t xml:space="preserve">Tehát olyan transzformációs lehetőségek is vannak, ami vagy szöveges vagy enumerációs kulcs segítségével </w:t>
      </w:r>
      <w:proofErr w:type="spellStart"/>
      <w:r>
        <w:t>Dictionary</w:t>
      </w:r>
      <w:proofErr w:type="spellEnd"/>
      <w:r>
        <w:t xml:space="preserve"> változóban kezel</w:t>
      </w:r>
      <w:r w:rsidR="00F6205C">
        <w:t>i</w:t>
      </w:r>
      <w:r>
        <w:t xml:space="preserve"> adatokat. Ezeket az adatbázisba való mentés előtt szöveges JSON objektumba mentjük, és lekérdezés során olvassuk ki belőle.</w:t>
      </w:r>
    </w:p>
    <w:p w14:paraId="325386CE" w14:textId="4F5A2C34" w:rsidR="00E10790" w:rsidRDefault="00E10790" w:rsidP="00E10790">
      <w:pPr>
        <w:pStyle w:val="Cmsor3"/>
      </w:pPr>
      <w:bookmarkStart w:id="48" w:name="_Toc151328107"/>
      <w:r>
        <w:t>Üzleti logikai réteg</w:t>
      </w:r>
      <w:bookmarkEnd w:id="48"/>
    </w:p>
    <w:p w14:paraId="06DA8580" w14:textId="3DF41924" w:rsidR="00EE1620" w:rsidRDefault="00C53C7D" w:rsidP="00EE1620">
      <w:r>
        <w:t>Az üzleti logikai rétegben van megvalósítva az egyes funkcióknak az implementációja és logikai háttere.</w:t>
      </w:r>
      <w:r w:rsidR="00F10C70">
        <w:t xml:space="preserve"> Itt derül ki, hogy milyen bemenetek hatására milyen adatbázis műveletek kerüljenek végrehajtásra.</w:t>
      </w:r>
    </w:p>
    <w:p w14:paraId="0B2C9A5A" w14:textId="492A1715" w:rsidR="00944A45" w:rsidRDefault="00EE1620" w:rsidP="00944A45">
      <w:r>
        <w:t>Ugyanúgy, mint az adatelérési rétegnél, itt is beszélhetünk pár implementációról, ami általánosságban jelen van minden konténeren belül.</w:t>
      </w:r>
      <w:r w:rsidR="002942F9">
        <w:t xml:space="preserve"> Ezek a funkciók a „</w:t>
      </w:r>
      <w:proofErr w:type="spellStart"/>
      <w:r w:rsidR="002942F9">
        <w:t>shared.bll</w:t>
      </w:r>
      <w:proofErr w:type="spellEnd"/>
      <w:r w:rsidR="002942F9">
        <w:t>” segédkönyvtárba lettek kiszervezve, amit minden konténerből meghívva szabadon fel tudnak használni.</w:t>
      </w:r>
    </w:p>
    <w:p w14:paraId="39EB1C9F" w14:textId="55D27B8C" w:rsidR="00C35DF0" w:rsidRDefault="00C35DF0" w:rsidP="00EE1620">
      <w:pPr>
        <w:pStyle w:val="Cmsor4"/>
      </w:pPr>
      <w:bookmarkStart w:id="49" w:name="_Ref150641938"/>
      <w:proofErr w:type="spellStart"/>
      <w:r>
        <w:lastRenderedPageBreak/>
        <w:t>IValidator</w:t>
      </w:r>
      <w:bookmarkEnd w:id="49"/>
      <w:proofErr w:type="spellEnd"/>
    </w:p>
    <w:p w14:paraId="7D42A599" w14:textId="207052CA" w:rsidR="00944A45" w:rsidRDefault="00944A45" w:rsidP="00944A45">
      <w:r>
        <w:t>A logikai réteg egyes funkcióiban</w:t>
      </w:r>
      <w:r w:rsidR="005B68E0">
        <w:t xml:space="preserve"> </w:t>
      </w:r>
      <w:r w:rsidR="009741F1">
        <w:t>–</w:t>
      </w:r>
      <w:r w:rsidR="005B68E0">
        <w:t xml:space="preserve"> főleg</w:t>
      </w:r>
      <w:r w:rsidR="009741F1">
        <w:t>,</w:t>
      </w:r>
      <w:r w:rsidR="005B68E0">
        <w:t xml:space="preserve"> amik módosítást hajtanak végre – be lett vezetve egy </w:t>
      </w:r>
      <w:proofErr w:type="spellStart"/>
      <w:r w:rsidR="005B68E0">
        <w:t>validator</w:t>
      </w:r>
      <w:proofErr w:type="spellEnd"/>
      <w:r w:rsidR="005B68E0">
        <w:t xml:space="preserve"> szoftverfejlesztési mintát követő segéd</w:t>
      </w:r>
      <w:r w:rsidR="003E2102">
        <w:t xml:space="preserve"> struktúra</w:t>
      </w:r>
      <w:r w:rsidR="005B68E0">
        <w:t>, amivel egyszerűen lehet megfogalmazni, hogy az egyes műveletekhez milyen jogokra van szükség.</w:t>
      </w:r>
    </w:p>
    <w:p w14:paraId="10267E76" w14:textId="77777777" w:rsidR="009741F1" w:rsidRDefault="009741F1" w:rsidP="009741F1">
      <w:pPr>
        <w:pStyle w:val="Kp"/>
      </w:pPr>
      <w:r>
        <w:rPr>
          <w:noProof/>
        </w:rPr>
        <w:drawing>
          <wp:inline distT="0" distB="0" distL="0" distR="0" wp14:anchorId="5FB63F4A" wp14:editId="0A5637E2">
            <wp:extent cx="5400675" cy="3009900"/>
            <wp:effectExtent l="0" t="0" r="9525" b="0"/>
            <wp:docPr id="1263858218" name="Kép 12638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0" w:name="_Ref151570955"/>
    <w:p w14:paraId="3C0126C3" w14:textId="1B6F7B06" w:rsidR="009741F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Ref151570940"/>
      <w:r w:rsidR="00BE1C4D">
        <w:rPr>
          <w:noProof/>
        </w:rPr>
        <w:t>9</w:t>
      </w:r>
      <w:bookmarkEnd w:id="51"/>
      <w:r>
        <w:fldChar w:fldCharType="end"/>
      </w:r>
      <w:r w:rsidR="009741F1">
        <w:t xml:space="preserve">. </w:t>
      </w:r>
      <w:bookmarkStart w:id="52" w:name="_Ref151570945"/>
      <w:r w:rsidR="009741F1">
        <w:t xml:space="preserve">ábra </w:t>
      </w:r>
      <w:proofErr w:type="spellStart"/>
      <w:r w:rsidR="009741F1">
        <w:t>IValidator</w:t>
      </w:r>
      <w:proofErr w:type="spellEnd"/>
      <w:r w:rsidR="009741F1">
        <w:t xml:space="preserve"> struktúra</w:t>
      </w:r>
      <w:bookmarkEnd w:id="50"/>
      <w:bookmarkEnd w:id="52"/>
    </w:p>
    <w:p w14:paraId="549BCCFF" w14:textId="336C05DC" w:rsidR="00B074EA" w:rsidRDefault="00E11C13" w:rsidP="00E11C13">
      <w:r>
        <w:t>A valid</w:t>
      </w:r>
      <w:r w:rsidR="00A075AA">
        <w:t>ációs</w:t>
      </w:r>
      <w:r>
        <w:t xml:space="preserve"> objektumokat szabadon tudjuk kombinálni az egyes logikai relációkat megvalósító segéd valid</w:t>
      </w:r>
      <w:r w:rsidR="00A075AA">
        <w:t>ációk</w:t>
      </w:r>
      <w:r>
        <w:t xml:space="preserve"> segítségével a saját feltétele</w:t>
      </w:r>
      <w:r w:rsidR="007E3107">
        <w:t>in</w:t>
      </w:r>
      <w:r w:rsidR="007C06DA">
        <w:t>k</w:t>
      </w:r>
      <w:r w:rsidR="007E3107">
        <w:t xml:space="preserve"> </w:t>
      </w:r>
      <w:r>
        <w:t>összevon</w:t>
      </w:r>
      <w:r w:rsidR="007C06DA">
        <w:t>ásánál</w:t>
      </w:r>
      <w:r>
        <w:t>.</w:t>
      </w:r>
      <w:r w:rsidR="00262A05">
        <w:t xml:space="preserve"> Az implementáció tehát ilyen </w:t>
      </w:r>
      <w:proofErr w:type="spellStart"/>
      <w:r w:rsidR="00262A05">
        <w:t>IValidator</w:t>
      </w:r>
      <w:proofErr w:type="spellEnd"/>
      <w:r w:rsidR="00262A05">
        <w:t xml:space="preserve"> interfészt megvalósító osztályokból képezett objektumok létrehozásával valósul meg.</w:t>
      </w:r>
    </w:p>
    <w:p w14:paraId="59AAB5A7" w14:textId="33C95EFA" w:rsidR="00E11C13" w:rsidRDefault="00262A05" w:rsidP="00E11C13">
      <w:r>
        <w:t xml:space="preserve">Ezek az objektumok szabadon kaphatnak paramétert a </w:t>
      </w:r>
      <w:r w:rsidR="00255357">
        <w:t>konstruktoraikban</w:t>
      </w:r>
      <w:r>
        <w:t>, amiket így fel tudnak használni a validációs függvényük megvalósításában</w:t>
      </w:r>
      <w:r w:rsidR="001C636C">
        <w:t>.</w:t>
      </w:r>
      <w:r w:rsidR="00B074EA">
        <w:t xml:space="preserve"> Tehát az így létrehozott validációs fa struktúrák ősén meghívott validációjából egyszerűen kideríthetjük, hogy a jogot</w:t>
      </w:r>
      <w:r w:rsidR="00A12E97">
        <w:t>,</w:t>
      </w:r>
      <w:r w:rsidR="00B074EA">
        <w:t xml:space="preserve"> amit meg akarunk adni a funkció további részéhez az jelen van-e a hívásban.</w:t>
      </w:r>
      <w:r w:rsidR="00A12E97">
        <w:t xml:space="preserve"> Például egy játékos eltávolításánál a váróteremből az a feltétel, hogy a saját várótermünk legyen, és hogy vagy mi vagyunk a váróterem tulajdonosai, vagy mi magunk akarunk kilépni:</w:t>
      </w:r>
    </w:p>
    <w:p w14:paraId="3CF70DEE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_</w:t>
      </w:r>
      <w:proofErr w:type="spellStart"/>
      <w:r>
        <w:rPr>
          <w:lang w:eastAsia="hu-HU"/>
        </w:rPr>
        <w:t>validator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AndCondition</w:t>
      </w:r>
      <w:proofErr w:type="spellEnd"/>
      <w:r>
        <w:rPr>
          <w:lang w:eastAsia="hu-HU"/>
        </w:rPr>
        <w:t>(</w:t>
      </w:r>
    </w:p>
    <w:p w14:paraId="6CDE46A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OwnLobbyValidator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2649D47B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OrCondition</w:t>
      </w:r>
      <w:proofErr w:type="spellEnd"/>
      <w:r>
        <w:rPr>
          <w:lang w:eastAsia="hu-HU"/>
        </w:rPr>
        <w:t>(</w:t>
      </w:r>
    </w:p>
    <w:p w14:paraId="79693BBC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LobbyCreatorValidator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55259F52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OwnPlayerValidator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player.UserId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</w:t>
      </w:r>
    </w:p>
    <w:p w14:paraId="1F5DE8B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lastRenderedPageBreak/>
        <w:t xml:space="preserve">    )</w:t>
      </w:r>
    </w:p>
    <w:p w14:paraId="70B5FC89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);</w:t>
      </w:r>
    </w:p>
    <w:p w14:paraId="10A6133A" w14:textId="77777777" w:rsidR="00A12E97" w:rsidRDefault="00A12E97" w:rsidP="00A12E97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(!_</w:t>
      </w:r>
      <w:proofErr w:type="spellStart"/>
      <w:r>
        <w:rPr>
          <w:lang w:eastAsia="hu-HU"/>
        </w:rPr>
        <w:t>validator.Validate</w:t>
      </w:r>
      <w:proofErr w:type="spellEnd"/>
      <w:r>
        <w:rPr>
          <w:lang w:eastAsia="hu-HU"/>
        </w:rPr>
        <w:t>())</w:t>
      </w:r>
    </w:p>
    <w:p w14:paraId="4E3C4A7F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A02CD57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throw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ValidationErrorException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nameof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RemovePlayerCommand</w:t>
      </w:r>
      <w:proofErr w:type="spellEnd"/>
      <w:r>
        <w:rPr>
          <w:lang w:eastAsia="hu-HU"/>
        </w:rPr>
        <w:t>));</w:t>
      </w:r>
    </w:p>
    <w:p w14:paraId="04E6E1F1" w14:textId="2BDB3487" w:rsidR="00A12E97" w:rsidRPr="00E11C13" w:rsidRDefault="00A12E97" w:rsidP="00A12E97">
      <w:pPr>
        <w:pStyle w:val="Kd"/>
      </w:pPr>
      <w:r>
        <w:rPr>
          <w:lang w:eastAsia="hu-HU"/>
        </w:rPr>
        <w:t>}</w:t>
      </w:r>
    </w:p>
    <w:p w14:paraId="459715C6" w14:textId="5A3387FC" w:rsidR="006842F3" w:rsidRDefault="006842F3" w:rsidP="006842F3">
      <w:pPr>
        <w:pStyle w:val="Cmsor4"/>
      </w:pPr>
      <w:proofErr w:type="spellStart"/>
      <w:r>
        <w:t>Pipeline</w:t>
      </w:r>
      <w:proofErr w:type="spellEnd"/>
    </w:p>
    <w:p w14:paraId="76E94BC7" w14:textId="29535643" w:rsidR="00991B4E" w:rsidRDefault="0057078A" w:rsidP="00991B4E">
      <w:r>
        <w:t xml:space="preserve">A </w:t>
      </w:r>
      <w:proofErr w:type="spellStart"/>
      <w:r>
        <w:t>MediatR</w:t>
      </w:r>
      <w:proofErr w:type="spellEnd"/>
      <w:r>
        <w:t xml:space="preserve"> könyvtár széleskörű támogatást nyújt a lekérdezések és parancsok futtatására. Ezekből az egyik a kérések fölé konfigurálható </w:t>
      </w:r>
      <w:proofErr w:type="spellStart"/>
      <w:r>
        <w:t>pipeline</w:t>
      </w:r>
      <w:proofErr w:type="spellEnd"/>
      <w:r>
        <w:t>-ok.</w:t>
      </w:r>
      <w:r w:rsidR="00395086">
        <w:t xml:space="preserve"> Ezek a </w:t>
      </w:r>
      <w:proofErr w:type="spellStart"/>
      <w:r w:rsidR="00395086">
        <w:t>pipeline</w:t>
      </w:r>
      <w:proofErr w:type="spellEnd"/>
      <w:r w:rsidR="00395086">
        <w:t xml:space="preserve">-ok </w:t>
      </w:r>
      <w:proofErr w:type="spellStart"/>
      <w:r w:rsidR="00395086">
        <w:t>middleware</w:t>
      </w:r>
      <w:proofErr w:type="spellEnd"/>
      <w:r w:rsidR="00395086">
        <w:t xml:space="preserve"> jelleggel működnek. Többféle felhasználásuk is lehet</w:t>
      </w:r>
      <w:r w:rsidR="00FC0D65">
        <w:t>.</w:t>
      </w:r>
      <w:r w:rsidR="00395086">
        <w:t xml:space="preserve"> </w:t>
      </w:r>
      <w:r w:rsidR="00FC0D65">
        <w:t>P</w:t>
      </w:r>
      <w:r w:rsidR="00395086">
        <w:t>éldául kérések előtt vagy után további folyamat megfogalmazása, vagy esetleg hibakezelési folyamat beépítése.</w:t>
      </w:r>
      <w:r w:rsidR="00A27378">
        <w:t xml:space="preserve"> Ezáltal szabadon tudjuk kiegészíteni a kérések működését.</w:t>
      </w:r>
    </w:p>
    <w:p w14:paraId="702B26BA" w14:textId="00CAD318" w:rsidR="00F60D74" w:rsidRDefault="00F60D74" w:rsidP="00991B4E">
      <w:r>
        <w:t xml:space="preserve">Az alkalmazás implementációjában kétféle </w:t>
      </w:r>
      <w:proofErr w:type="spellStart"/>
      <w:r>
        <w:t>pipeline</w:t>
      </w:r>
      <w:proofErr w:type="spellEnd"/>
      <w:r>
        <w:t xml:space="preserve"> lett beépítve. Egy gyorsítótár kezelő és egy naplózó </w:t>
      </w:r>
      <w:proofErr w:type="spellStart"/>
      <w:r>
        <w:t>pipeline</w:t>
      </w:r>
      <w:proofErr w:type="spellEnd"/>
      <w:r>
        <w:t>.</w:t>
      </w:r>
      <w:r w:rsidR="00EE4D29">
        <w:t xml:space="preserve"> Ezeket az egyes konténerek a többi függőség injektálással együtt tudja beépíteni az alkalmazásba az </w:t>
      </w:r>
      <w:proofErr w:type="spellStart"/>
      <w:r w:rsidR="00EE4D29" w:rsidRPr="00EE4D29">
        <w:t>IPipelineBehavior</w:t>
      </w:r>
      <w:proofErr w:type="spellEnd"/>
      <w:r w:rsidR="00EE4D29">
        <w:t xml:space="preserve"> típus alatt, </w:t>
      </w:r>
      <w:r w:rsidR="00960938">
        <w:t xml:space="preserve">konkrét </w:t>
      </w:r>
      <w:r w:rsidR="00EE4D29">
        <w:t>generikus kérés osztály megadása nélkül is:</w:t>
      </w:r>
    </w:p>
    <w:p w14:paraId="67399A8E" w14:textId="28CFF27B" w:rsidR="00EE4D29" w:rsidRDefault="00EE4D29" w:rsidP="000243A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IPipelineBehavior</w:t>
      </w:r>
      <w:proofErr w:type="spellEnd"/>
      <w:r>
        <w:rPr>
          <w:lang w:eastAsia="hu-HU"/>
        </w:rPr>
        <w:t xml:space="preserve">&lt;,&gt;),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LoggingBehavior</w:t>
      </w:r>
      <w:proofErr w:type="spellEnd"/>
      <w:r>
        <w:rPr>
          <w:lang w:eastAsia="hu-HU"/>
        </w:rPr>
        <w:t>&lt;,&gt;));</w:t>
      </w:r>
    </w:p>
    <w:p w14:paraId="1C933CFD" w14:textId="5198FD31" w:rsidR="004B3B03" w:rsidRDefault="004B3B03" w:rsidP="004B3B03">
      <w:pPr>
        <w:pStyle w:val="Cmsor4"/>
      </w:pPr>
      <w:proofErr w:type="spellStart"/>
      <w:r>
        <w:t>LoggingBehavior</w:t>
      </w:r>
      <w:proofErr w:type="spellEnd"/>
    </w:p>
    <w:p w14:paraId="322065DF" w14:textId="4D452957" w:rsidR="003B4D9F" w:rsidRDefault="003B4D9F" w:rsidP="003B4D9F">
      <w:r>
        <w:t xml:space="preserve">Az egyes konténerekben megadható egy naplózó </w:t>
      </w:r>
      <w:proofErr w:type="spellStart"/>
      <w:r>
        <w:t>pipeline</w:t>
      </w:r>
      <w:proofErr w:type="spellEnd"/>
      <w:r>
        <w:t xml:space="preserve">. Ennek a </w:t>
      </w:r>
      <w:proofErr w:type="spellStart"/>
      <w:r>
        <w:t>pipeline-nak</w:t>
      </w:r>
      <w:proofErr w:type="spellEnd"/>
      <w:r>
        <w:t xml:space="preserve"> egyszerű feladata van. Először naplóznia kell az egyes kérések előtt, hogy mikor milyen kérés indult el, egy generált azonosítóval. Ezután pedig naplóznia kell a kérés végrehajtása után, hogy mennyi időt tett ki az adott kérés lefutása, ugyanezzel a generált azonosítóval címezve.</w:t>
      </w:r>
    </w:p>
    <w:p w14:paraId="3FDA62BA" w14:textId="107FC194" w:rsidR="0087505F" w:rsidRPr="003B4D9F" w:rsidRDefault="0087505F" w:rsidP="003B4D9F">
      <w:r>
        <w:t xml:space="preserve">Ezzel a </w:t>
      </w:r>
      <w:proofErr w:type="spellStart"/>
      <w:r>
        <w:t>pipeline-nal</w:t>
      </w:r>
      <w:proofErr w:type="spellEnd"/>
      <w:r>
        <w:t xml:space="preserve"> tehát fejlesztés közben átláthatóan tudjuk követni, hogy a lefuttatott kérések mikor jöttek létre, és hogy </w:t>
      </w:r>
      <w:r w:rsidR="006D5216">
        <w:t>megfelelően végre lettek-e hajtva.</w:t>
      </w:r>
    </w:p>
    <w:p w14:paraId="3A97157F" w14:textId="145AACE6" w:rsidR="004B3B03" w:rsidRDefault="004B3B03" w:rsidP="004B3B03">
      <w:pPr>
        <w:pStyle w:val="Cmsor4"/>
      </w:pPr>
      <w:proofErr w:type="spellStart"/>
      <w:r>
        <w:t>CachingBehavior</w:t>
      </w:r>
      <w:proofErr w:type="spellEnd"/>
    </w:p>
    <w:p w14:paraId="228AAB4E" w14:textId="5506BFEE" w:rsidR="00177D1A" w:rsidRDefault="0084010F" w:rsidP="00177D1A">
      <w:r>
        <w:t xml:space="preserve">Egy olyan </w:t>
      </w:r>
      <w:proofErr w:type="spellStart"/>
      <w:r>
        <w:t>pipeline</w:t>
      </w:r>
      <w:proofErr w:type="spellEnd"/>
      <w:r>
        <w:t xml:space="preserve"> a </w:t>
      </w:r>
      <w:proofErr w:type="spellStart"/>
      <w:r>
        <w:t>MediatR</w:t>
      </w:r>
      <w:proofErr w:type="spellEnd"/>
      <w:r>
        <w:t xml:space="preserve"> felett, aminek a gyorsítótár kezelése a feladata a megjelölt kérések felett.</w:t>
      </w:r>
      <w:r w:rsidR="00387627">
        <w:t xml:space="preserve"> Segítségével meg tudjuk mondani, hogy egyes kéréseket gyorsítótárból akarunk betölteni.</w:t>
      </w:r>
      <w:r w:rsidR="00566157">
        <w:t xml:space="preserve"> Kétféle módja van a </w:t>
      </w:r>
      <w:proofErr w:type="spellStart"/>
      <w:r w:rsidR="00566157">
        <w:t>pipeline-nak</w:t>
      </w:r>
      <w:proofErr w:type="spellEnd"/>
      <w:r w:rsidR="00566157">
        <w:t>. Egyik, ami be is tölti és el is rakja a gyorsítótárba. Másik, ami nem tölt be semmit, csak a kimenetét rakja el. Ez többnyire a parancsok eredményére van felhasználva.</w:t>
      </w:r>
    </w:p>
    <w:p w14:paraId="56E99DF1" w14:textId="77777777" w:rsidR="00177D1A" w:rsidRDefault="00177D1A" w:rsidP="00177D1A">
      <w:pPr>
        <w:pStyle w:val="Kp"/>
      </w:pPr>
      <w:r>
        <w:rPr>
          <w:noProof/>
        </w:rPr>
        <w:lastRenderedPageBreak/>
        <w:drawing>
          <wp:inline distT="0" distB="0" distL="0" distR="0" wp14:anchorId="2D4CE304" wp14:editId="569A817F">
            <wp:extent cx="4962525" cy="3248025"/>
            <wp:effectExtent l="0" t="0" r="9525" b="9525"/>
            <wp:docPr id="558555386" name="Kép 5585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8B4" w14:textId="3492AFCE" w:rsidR="00177D1A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BE1C4D">
        <w:rPr>
          <w:noProof/>
        </w:rPr>
        <w:t>10</w:t>
      </w:r>
      <w:r>
        <w:fldChar w:fldCharType="end"/>
      </w:r>
      <w:r w:rsidR="00177D1A">
        <w:t xml:space="preserve">. ábra </w:t>
      </w:r>
      <w:r w:rsidR="00177D1A" w:rsidRPr="00F71D24">
        <w:t xml:space="preserve">Cache </w:t>
      </w:r>
      <w:proofErr w:type="spellStart"/>
      <w:r w:rsidR="00177D1A" w:rsidRPr="00F71D24">
        <w:t>pipeline</w:t>
      </w:r>
      <w:proofErr w:type="spellEnd"/>
      <w:r w:rsidR="00177D1A" w:rsidRPr="00F71D24">
        <w:t xml:space="preserve"> struktúra</w:t>
      </w:r>
    </w:p>
    <w:p w14:paraId="58255A75" w14:textId="21C3CDD9" w:rsidR="00BD461E" w:rsidRDefault="00BD461E" w:rsidP="00BD461E">
      <w:r>
        <w:t xml:space="preserve">Az implementáció úgy kezdődik, hogy azoknak a kéréseknek, amiknél be akarjuk kapcsolni a gyorsítótár </w:t>
      </w:r>
      <w:proofErr w:type="spellStart"/>
      <w:r>
        <w:t>pipeline</w:t>
      </w:r>
      <w:proofErr w:type="spellEnd"/>
      <w:r>
        <w:t xml:space="preserve">-t, azoknak meg kell valósítaniuk az alap </w:t>
      </w:r>
      <w:proofErr w:type="spellStart"/>
      <w:r>
        <w:t>IRequest</w:t>
      </w:r>
      <w:proofErr w:type="spellEnd"/>
      <w:r>
        <w:t xml:space="preserve"> </w:t>
      </w:r>
      <w:proofErr w:type="spellStart"/>
      <w:r>
        <w:t>MediatR</w:t>
      </w:r>
      <w:proofErr w:type="spellEnd"/>
      <w:r>
        <w:t xml:space="preserve"> interfész mellett egy további interfészt is, ami jelzi a </w:t>
      </w:r>
      <w:proofErr w:type="spellStart"/>
      <w:r>
        <w:t>pipeline-nak</w:t>
      </w:r>
      <w:proofErr w:type="spellEnd"/>
      <w:r>
        <w:t>, hogy ezzel a kéréssel foglalkoznia kell.</w:t>
      </w:r>
    </w:p>
    <w:p w14:paraId="2C399DE2" w14:textId="178C713D" w:rsidR="00AE357C" w:rsidRDefault="00AE357C" w:rsidP="00BD461E">
      <w:r>
        <w:t xml:space="preserve">Ez az interfész tartalmazza a cache működéséhez szükséges információkat, például, hogy mi a kulcsa a Redis adatbázisban ennek a kérésnek. Itt fontos információ, hogy ez a változó az interfészen van egy </w:t>
      </w:r>
      <w:proofErr w:type="spellStart"/>
      <w:r w:rsidR="00916182">
        <w:t>property</w:t>
      </w:r>
      <w:proofErr w:type="spellEnd"/>
      <w:r w:rsidR="00916182">
        <w:t>-vel</w:t>
      </w:r>
      <w:r>
        <w:t xml:space="preserve"> meghatározva, tehát a kérés további változóiból számított érték is lehet. Például egy adott játék lekérdezése a kérésben található felhasználó játék azonosítójából állítja össze a gyorsítótár kulcsát.</w:t>
      </w:r>
    </w:p>
    <w:p w14:paraId="512C0028" w14:textId="200ED141" w:rsidR="000F4F40" w:rsidRDefault="003F4FDB" w:rsidP="000F4F40">
      <w:r>
        <w:t xml:space="preserve">A </w:t>
      </w:r>
      <w:proofErr w:type="spellStart"/>
      <w:r>
        <w:t>pipeline</w:t>
      </w:r>
      <w:proofErr w:type="spellEnd"/>
      <w:r>
        <w:t xml:space="preserve"> logikája a </w:t>
      </w:r>
      <w:proofErr w:type="spellStart"/>
      <w:r>
        <w:t>Handle</w:t>
      </w:r>
      <w:proofErr w:type="spellEnd"/>
      <w:r>
        <w:t xml:space="preserve"> függvényében található. A függvényen belül több kisebb egység található. Ezek a gyorsítótár lekérdezése a kulccsal és objektumba fordítása, az adott kérés lefuttatása, és az eredmény lementése a gyorsítótárba ugyanúgy az adott kulccsal.</w:t>
      </w:r>
    </w:p>
    <w:p w14:paraId="54FA46DA" w14:textId="20534AE4" w:rsidR="000F4F40" w:rsidRPr="00BD461E" w:rsidRDefault="000F4F40" w:rsidP="000F4F40">
      <w:r>
        <w:t xml:space="preserve">Első lépés, hogy leellenőrizzük, hogy a </w:t>
      </w:r>
      <w:proofErr w:type="spellStart"/>
      <w:r>
        <w:t>BypassCache</w:t>
      </w:r>
      <w:proofErr w:type="spellEnd"/>
      <w:r>
        <w:t xml:space="preserve"> változó igaz-e. Ha igen, akkor lefuttatjuk a kérést a gyorsítótár kérdezése nélkül, és lementjük a gyorsítótárba is az eredményt.</w:t>
      </w:r>
      <w:r w:rsidR="00B4624E">
        <w:t xml:space="preserve"> Ha hamis, akkor először megnézzük a gyorsítótárban megtalálható-e a keresett és lefordítható objektum. Ha igen, akkor további lépés nélkül visszaadjuk. Ha nem találtuk meg a gyorsítótárban, akkor ugyanúgy lefuttatjuk a kérést és lementjük a végén az eredményt.</w:t>
      </w:r>
      <w:r w:rsidR="001D5462">
        <w:t xml:space="preserve"> Ezáltal egy könnyen kezelhető előellenőrzést kialakítva.</w:t>
      </w:r>
    </w:p>
    <w:p w14:paraId="6179F236" w14:textId="403A1AEB" w:rsidR="00EE4BE1" w:rsidRDefault="00EE4BE1" w:rsidP="00EE4BE1">
      <w:pPr>
        <w:pStyle w:val="Cmsor4"/>
      </w:pPr>
      <w:proofErr w:type="spellStart"/>
      <w:r>
        <w:lastRenderedPageBreak/>
        <w:t>Exception</w:t>
      </w:r>
      <w:r w:rsidR="001C61E4">
        <w:t>s</w:t>
      </w:r>
      <w:proofErr w:type="spellEnd"/>
    </w:p>
    <w:p w14:paraId="4747BC1F" w14:textId="0294ACAD" w:rsidR="002E0564" w:rsidRDefault="00D3362E" w:rsidP="002E0564">
      <w:r>
        <w:t>A szoftverben saját hibaosztályok vannak implementálva. Kevés jelentőségük van azonkívül, hogy</w:t>
      </w:r>
      <w:r w:rsidR="00A97FDD">
        <w:t xml:space="preserve"> velük</w:t>
      </w:r>
      <w:r>
        <w:t xml:space="preserve"> átláthatóan kezelhető a saját megfogalmazott hibáink. Ilyen például, mikor az </w:t>
      </w:r>
      <w:proofErr w:type="spellStart"/>
      <w:r>
        <w:t>IValidator</w:t>
      </w:r>
      <w:proofErr w:type="spellEnd"/>
      <w:r>
        <w:t xml:space="preserve"> ellenőrzése elbukik, vagy amikor üres eredménnyel zárul egy adatbázis lekérdezés.</w:t>
      </w:r>
    </w:p>
    <w:p w14:paraId="2D86ECE6" w14:textId="3E7123CC" w:rsidR="00575D56" w:rsidRPr="002E0564" w:rsidRDefault="002D6D89" w:rsidP="002E0564">
      <w:r>
        <w:t xml:space="preserve">Lekezelésük egységesen van megfogalmazva a </w:t>
      </w:r>
      <w:proofErr w:type="spellStart"/>
      <w:r>
        <w:t>ProblemDetails</w:t>
      </w:r>
      <w:proofErr w:type="spellEnd"/>
      <w:r>
        <w:t xml:space="preserve"> segítségével, validációs hibára 400-as hibával, üres eredményre pedig 404-es hibával válaszolva.</w:t>
      </w:r>
      <w:r w:rsidR="007F7018">
        <w:t xml:space="preserve"> Az így kialakított hibarendszer további jövőbeli bővítésre is könnyedén ad lehetőséget. A hiba osztályok száma és bonyolultsága </w:t>
      </w:r>
      <w:r w:rsidR="009768C8">
        <w:t>ezáltal</w:t>
      </w:r>
      <w:r w:rsidR="007F7018">
        <w:t xml:space="preserve"> könnyedén </w:t>
      </w:r>
      <w:proofErr w:type="spellStart"/>
      <w:r w:rsidR="007F7018">
        <w:t>skálázódik</w:t>
      </w:r>
      <w:proofErr w:type="spellEnd"/>
      <w:r w:rsidR="007F7018">
        <w:t>.</w:t>
      </w:r>
    </w:p>
    <w:p w14:paraId="58516FBC" w14:textId="11DE7E0E" w:rsidR="001C61E4" w:rsidRDefault="001C61E4" w:rsidP="001C61E4">
      <w:pPr>
        <w:pStyle w:val="Cmsor4"/>
      </w:pPr>
      <w:proofErr w:type="spellStart"/>
      <w:r>
        <w:t>Extensions</w:t>
      </w:r>
      <w:proofErr w:type="spellEnd"/>
    </w:p>
    <w:p w14:paraId="0675F68C" w14:textId="5AB3CB1F" w:rsidR="00D062E5" w:rsidRDefault="00614F8F" w:rsidP="00D062E5">
      <w:r>
        <w:t>Egy egyszerű de fontos egysége a konténereknek a kiegészítő segédfüggvények.</w:t>
      </w:r>
      <w:r w:rsidR="00AE1C6D">
        <w:t xml:space="preserve"> Elsősorban a felhasználó </w:t>
      </w:r>
      <w:proofErr w:type="spellStart"/>
      <w:r w:rsidR="00AE1C6D">
        <w:t>tokenében</w:t>
      </w:r>
      <w:proofErr w:type="spellEnd"/>
      <w:r w:rsidR="00AE1C6D">
        <w:t xml:space="preserve"> található adatok kiolvasására lettek bevezetve. A szerepük tehát a bejelentkezett felhasználót jelképező </w:t>
      </w:r>
      <w:proofErr w:type="spellStart"/>
      <w:r w:rsidR="00AE1C6D">
        <w:t>ClaimsPrincipal</w:t>
      </w:r>
      <w:proofErr w:type="spellEnd"/>
      <w:r w:rsidR="00AE1C6D">
        <w:t xml:space="preserve"> objektumból a megfelelő Claim értékének kiolvasásának kiszervezése egy-egy átláthatóbb függvény mögé. Ezáltal átláthatóbbá téve a felhasználókezelést az egyes lekérdezések implementációjában.</w:t>
      </w:r>
    </w:p>
    <w:p w14:paraId="74ADC1D4" w14:textId="33B3E417" w:rsidR="00CE0F55" w:rsidRDefault="00CE0F55" w:rsidP="00D062E5">
      <w:r>
        <w:t>Például a felhasználó azonosítójának lekérdezése:</w:t>
      </w:r>
    </w:p>
    <w:p w14:paraId="4920400B" w14:textId="77777777" w:rsidR="0025467F" w:rsidRDefault="0025467F" w:rsidP="000C1F96">
      <w:pPr>
        <w:pStyle w:val="Kd"/>
        <w:jc w:val="left"/>
        <w:rPr>
          <w:lang w:eastAsia="hu-HU"/>
        </w:rPr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static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GetUserIdFromJwt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this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>)</w:t>
      </w:r>
    </w:p>
    <w:p w14:paraId="7545CD9E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11EE2E9F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return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claimsPrincipal.Claims.FirstOrDefault</w:t>
      </w:r>
      <w:proofErr w:type="spellEnd"/>
      <w:r>
        <w:rPr>
          <w:lang w:eastAsia="hu-HU"/>
        </w:rPr>
        <w:t xml:space="preserve">(x =&gt; </w:t>
      </w:r>
      <w:proofErr w:type="spellStart"/>
      <w:r>
        <w:rPr>
          <w:lang w:eastAsia="hu-HU"/>
        </w:rPr>
        <w:t>x.Type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JwtClaimTypes.Subject</w:t>
      </w:r>
      <w:proofErr w:type="spellEnd"/>
      <w:r>
        <w:rPr>
          <w:lang w:eastAsia="hu-HU"/>
        </w:rPr>
        <w:t>)?.</w:t>
      </w:r>
      <w:proofErr w:type="spellStart"/>
      <w:r>
        <w:rPr>
          <w:lang w:eastAsia="hu-HU"/>
        </w:rPr>
        <w:t>Value</w:t>
      </w:r>
      <w:proofErr w:type="spellEnd"/>
      <w:r>
        <w:rPr>
          <w:lang w:eastAsia="hu-HU"/>
        </w:rPr>
        <w:t xml:space="preserve"> ?? </w:t>
      </w:r>
      <w:proofErr w:type="spellStart"/>
      <w:r>
        <w:rPr>
          <w:color w:val="0000FF"/>
          <w:lang w:eastAsia="hu-HU"/>
        </w:rPr>
        <w:t>string</w:t>
      </w:r>
      <w:r>
        <w:rPr>
          <w:lang w:eastAsia="hu-HU"/>
        </w:rPr>
        <w:t>.Empty</w:t>
      </w:r>
      <w:proofErr w:type="spellEnd"/>
      <w:r>
        <w:rPr>
          <w:lang w:eastAsia="hu-HU"/>
        </w:rPr>
        <w:t>;</w:t>
      </w:r>
    </w:p>
    <w:p w14:paraId="5BF45133" w14:textId="797F45ED" w:rsidR="00CE0F55" w:rsidRPr="00D062E5" w:rsidRDefault="0025467F" w:rsidP="000C1F96">
      <w:pPr>
        <w:pStyle w:val="Kd"/>
        <w:jc w:val="left"/>
      </w:pPr>
      <w:r>
        <w:rPr>
          <w:lang w:eastAsia="hu-HU"/>
        </w:rPr>
        <w:t>}</w:t>
      </w:r>
    </w:p>
    <w:p w14:paraId="45486D57" w14:textId="73FB8F00" w:rsidR="00FF6FB9" w:rsidRDefault="00FF6FB9" w:rsidP="00FF6FB9">
      <w:pPr>
        <w:pStyle w:val="Cmsor3"/>
      </w:pPr>
      <w:bookmarkStart w:id="53" w:name="_Toc151328108"/>
      <w:r>
        <w:t>API réteg</w:t>
      </w:r>
      <w:bookmarkEnd w:id="53"/>
    </w:p>
    <w:p w14:paraId="7296A0AF" w14:textId="2F1C684B" w:rsidR="00406BF4" w:rsidRDefault="00406BF4" w:rsidP="00406BF4">
      <w:r>
        <w:t>Az egyes konténerekben az API rétegben számos funkció található.</w:t>
      </w:r>
      <w:r w:rsidR="002F469E">
        <w:t xml:space="preserve"> Az itt megvalósított kiegészítő </w:t>
      </w:r>
      <w:r w:rsidR="000A7A5F">
        <w:t>komponensek</w:t>
      </w:r>
      <w:r w:rsidR="002F469E">
        <w:t xml:space="preserve"> nagyban különböznek konténerektől függően</w:t>
      </w:r>
      <w:r w:rsidR="002A5075">
        <w:t>,</w:t>
      </w:r>
      <w:r w:rsidR="002F469E">
        <w:t xml:space="preserve"> </w:t>
      </w:r>
      <w:r w:rsidR="002A5075">
        <w:t>i</w:t>
      </w:r>
      <w:r w:rsidR="002F469E">
        <w:t>lyen például a felhasználókezelés vagy Hangfire ütemezés.</w:t>
      </w:r>
    </w:p>
    <w:p w14:paraId="43513E46" w14:textId="132FAF5C" w:rsidR="00AE27D5" w:rsidRDefault="009A6640" w:rsidP="00B53A4F">
      <w:r>
        <w:t>Ebbe a részlegbe azok a funkciók kerülnek</w:t>
      </w:r>
      <w:r w:rsidR="00E11845">
        <w:t xml:space="preserve">, amik általánosságban megtalálhatóak </w:t>
      </w:r>
      <w:r w:rsidR="00B53A4F">
        <w:t>az egyes konténerek megvalósítása közben.</w:t>
      </w:r>
    </w:p>
    <w:p w14:paraId="49BFFA70" w14:textId="08169954" w:rsidR="00406BF4" w:rsidRDefault="00406BF4" w:rsidP="00406BF4">
      <w:pPr>
        <w:pStyle w:val="Cmsor4"/>
      </w:pPr>
      <w:proofErr w:type="spellStart"/>
      <w:r>
        <w:t>Authentication</w:t>
      </w:r>
      <w:proofErr w:type="spellEnd"/>
    </w:p>
    <w:p w14:paraId="17DAD4D5" w14:textId="38902C01" w:rsidR="00256298" w:rsidRDefault="006D00AD" w:rsidP="00256298">
      <w:r>
        <w:t xml:space="preserve">A szoftverben be van építve </w:t>
      </w:r>
      <w:r w:rsidR="000758BE">
        <w:t xml:space="preserve">felhasználókezelés. Ez a funkció egy azonosító tokent ad át a </w:t>
      </w:r>
      <w:r w:rsidR="002C7C62">
        <w:t>kliensnek, amit az egyes kérések előtt érv</w:t>
      </w:r>
      <w:r w:rsidR="00B607A5">
        <w:t>é</w:t>
      </w:r>
      <w:r w:rsidR="002C7C62">
        <w:t>nyesít</w:t>
      </w:r>
      <w:r w:rsidR="00B607A5">
        <w:t xml:space="preserve"> a szerver</w:t>
      </w:r>
      <w:r w:rsidR="002C7C62">
        <w:t>.</w:t>
      </w:r>
      <w:r w:rsidR="00972FA5">
        <w:t xml:space="preserve"> Ezt az érvényesítést nevezzük </w:t>
      </w:r>
      <w:proofErr w:type="spellStart"/>
      <w:r w:rsidR="00972FA5">
        <w:t>authentikációnak</w:t>
      </w:r>
      <w:proofErr w:type="spellEnd"/>
      <w:r w:rsidR="00972FA5">
        <w:t xml:space="preserve">, amit minden </w:t>
      </w:r>
      <w:r w:rsidR="003D1F7D">
        <w:t>konténer elvégez.</w:t>
      </w:r>
    </w:p>
    <w:p w14:paraId="20CD4CFF" w14:textId="4A1BF896" w:rsidR="00B62F1D" w:rsidRDefault="00A91D00" w:rsidP="00256298">
      <w:r>
        <w:lastRenderedPageBreak/>
        <w:t xml:space="preserve">A </w:t>
      </w:r>
      <w:r w:rsidR="00911AEB">
        <w:t>JWT alapú authentikáció beállítás</w:t>
      </w:r>
      <w:r w:rsidR="009F65DD">
        <w:t>a</w:t>
      </w:r>
      <w:r w:rsidR="00B03774">
        <w:t xml:space="preserve"> az API rétegen valós</w:t>
      </w:r>
      <w:r w:rsidR="009F65DD">
        <w:t>ult</w:t>
      </w:r>
      <w:r w:rsidR="00B03774">
        <w:t xml:space="preserve"> meg.</w:t>
      </w:r>
      <w:r w:rsidR="009167BB">
        <w:t xml:space="preserve"> Ehhez az IdentityServer</w:t>
      </w:r>
      <w:r w:rsidR="00956BD1">
        <w:t xml:space="preserve"> modulhoz beállított </w:t>
      </w:r>
      <w:r w:rsidR="004E318A">
        <w:t>értékek</w:t>
      </w:r>
      <w:r w:rsidR="003601B5">
        <w:t xml:space="preserve"> lettek</w:t>
      </w:r>
      <w:r w:rsidR="004E318A">
        <w:t xml:space="preserve"> </w:t>
      </w:r>
      <w:r w:rsidR="003601B5">
        <w:t>fel</w:t>
      </w:r>
      <w:r w:rsidR="004E318A">
        <w:t>használ</w:t>
      </w:r>
      <w:r w:rsidR="003601B5">
        <w:t>va</w:t>
      </w:r>
      <w:r w:rsidR="004E318A">
        <w:t xml:space="preserve"> az </w:t>
      </w:r>
      <w:r w:rsidR="00865A59">
        <w:t>„</w:t>
      </w:r>
      <w:proofErr w:type="spellStart"/>
      <w:r w:rsidR="004E318A">
        <w:t>appsettings.json</w:t>
      </w:r>
      <w:proofErr w:type="spellEnd"/>
      <w:r w:rsidR="00865A59">
        <w:t>”</w:t>
      </w:r>
      <w:r w:rsidR="009B35C3">
        <w:t xml:space="preserve"> konfigurációs</w:t>
      </w:r>
      <w:r w:rsidR="004E318A">
        <w:t xml:space="preserve"> fájlból kiolvasva.</w:t>
      </w:r>
    </w:p>
    <w:p w14:paraId="4654B480" w14:textId="5185C14B" w:rsidR="002C2131" w:rsidRDefault="002C2131" w:rsidP="00256298">
      <w:r>
        <w:t xml:space="preserve">További biztonsági beállítás a CORS bevezetése. </w:t>
      </w:r>
      <w:r w:rsidR="003F60E3" w:rsidRPr="003F60E3">
        <w:t xml:space="preserve">CORS segítségével meghatározhatjuk, hogy a szerver milyen klienssel és milyen módon akar kommunikálni. A módszer alapja, hogy a szervertől eltérő címtől érkező kérések előtt a böngésző egy </w:t>
      </w:r>
      <w:proofErr w:type="spellStart"/>
      <w:r w:rsidR="003F60E3" w:rsidRPr="003F60E3">
        <w:t>preflight</w:t>
      </w:r>
      <w:proofErr w:type="spellEnd"/>
      <w:r w:rsidR="003F60E3" w:rsidRPr="003F60E3">
        <w:t xml:space="preserve"> kérést küld, amivel megkérdezi a szervert, hogy az adott címről, ilyen http fejlécekkel és http metódussal hajlandó-e kommunikálni. Ez egy </w:t>
      </w:r>
      <w:proofErr w:type="spellStart"/>
      <w:r w:rsidR="003F60E3" w:rsidRPr="003F60E3">
        <w:t>options</w:t>
      </w:r>
      <w:proofErr w:type="spellEnd"/>
      <w:r w:rsidR="003F60E3" w:rsidRPr="003F60E3">
        <w:t xml:space="preserve"> http metódusú kérés. Ha a szervernek megfelelő, akkor engedélyezi és elindul a kérés</w:t>
      </w:r>
      <w:r w:rsidR="00BF05F8">
        <w:t>.</w:t>
      </w:r>
      <w:r w:rsidR="003F60E3" w:rsidRPr="003F60E3">
        <w:t xml:space="preserve"> </w:t>
      </w:r>
      <w:r w:rsidR="00BF05F8">
        <w:t>H</w:t>
      </w:r>
      <w:r w:rsidR="003F60E3" w:rsidRPr="003F60E3">
        <w:t>a nem</w:t>
      </w:r>
      <w:r w:rsidR="0029686D">
        <w:t>,</w:t>
      </w:r>
      <w:r w:rsidR="003F60E3" w:rsidRPr="003F60E3">
        <w:t xml:space="preserve"> akkor 403 </w:t>
      </w:r>
      <w:r w:rsidR="00FD2C29">
        <w:t>CORS</w:t>
      </w:r>
      <w:r w:rsidR="003F60E3" w:rsidRPr="003F60E3">
        <w:t xml:space="preserve"> hibával tér vissza.</w:t>
      </w:r>
    </w:p>
    <w:p w14:paraId="39B559D2" w14:textId="2C630313" w:rsidR="0073478A" w:rsidRDefault="0073478A" w:rsidP="00256298">
      <w:r>
        <w:t>A szerveroldali alkalmazásban ezzel be</w:t>
      </w:r>
      <w:r w:rsidR="000A7575">
        <w:t xml:space="preserve"> lett </w:t>
      </w:r>
      <w:r>
        <w:t>állít</w:t>
      </w:r>
      <w:r w:rsidR="000A7575">
        <w:t>va</w:t>
      </w:r>
      <w:r>
        <w:t xml:space="preserve">, hogy </w:t>
      </w:r>
      <w:r w:rsidR="002048A8">
        <w:t xml:space="preserve">az egyes konténerek vagy egymással, vagy a </w:t>
      </w:r>
      <w:r w:rsidR="00BC6BDA">
        <w:t>kliens alkalmazással kommunikálhatnak.</w:t>
      </w:r>
    </w:p>
    <w:p w14:paraId="72F84992" w14:textId="552340F1" w:rsidR="00383CDC" w:rsidRDefault="00383CDC" w:rsidP="00256298">
      <w:r>
        <w:t xml:space="preserve">Emellett </w:t>
      </w:r>
      <w:r w:rsidR="00CF1C11">
        <w:t xml:space="preserve">egy egyszerű segédfilter is bevezetésre került, ami arra szolgál, hogy ha nincs megadva authentikáció az adott kérésen, akkor ránéz a </w:t>
      </w:r>
      <w:r w:rsidR="00477D46">
        <w:t xml:space="preserve">kérés </w:t>
      </w:r>
      <w:proofErr w:type="spellStart"/>
      <w:r w:rsidR="00CF1C11">
        <w:t>query</w:t>
      </w:r>
      <w:proofErr w:type="spellEnd"/>
      <w:r w:rsidR="00CF1C11">
        <w:t xml:space="preserve"> paramétere</w:t>
      </w:r>
      <w:r w:rsidR="00477D46">
        <w:t>i</w:t>
      </w:r>
      <w:r w:rsidR="00CF1C11">
        <w:t xml:space="preserve"> közé is, hogy nem lett-e megadva ott a token értéke. Ez </w:t>
      </w:r>
      <w:r w:rsidR="00C8272D">
        <w:t>például</w:t>
      </w:r>
      <w:r w:rsidR="00CF1C11">
        <w:t xml:space="preserve"> a </w:t>
      </w:r>
      <w:r w:rsidR="00A51E63">
        <w:t>WebSocket kapcsolatnál vagy az egyes képek lekérdezésénél hasznos.</w:t>
      </w:r>
      <w:r w:rsidR="00E32AC3">
        <w:t xml:space="preserve"> A filter függvény bekötése az alkalmazás</w:t>
      </w:r>
      <w:r w:rsidR="00363A3A">
        <w:t xml:space="preserve"> kérései elé</w:t>
      </w:r>
      <w:r w:rsidR="00E32AC3">
        <w:t xml:space="preserve"> elég egyszerűen megoldható</w:t>
      </w:r>
      <w:r w:rsidR="0021564E">
        <w:t xml:space="preserve"> a</w:t>
      </w:r>
      <w:r w:rsidR="0011671B">
        <w:t xml:space="preserve">z </w:t>
      </w:r>
      <w:proofErr w:type="spellStart"/>
      <w:r w:rsidR="00FA1EA1" w:rsidRPr="00FA1EA1">
        <w:t>inicializáció</w:t>
      </w:r>
      <w:proofErr w:type="spellEnd"/>
      <w:r w:rsidR="00FA1EA1">
        <w:t xml:space="preserve"> </w:t>
      </w:r>
      <w:r w:rsidR="0021564E">
        <w:t>konfiguráció</w:t>
      </w:r>
      <w:r w:rsidR="0011671B">
        <w:t>i</w:t>
      </w:r>
      <w:r w:rsidR="0021564E">
        <w:t xml:space="preserve"> között:</w:t>
      </w:r>
    </w:p>
    <w:p w14:paraId="4A540595" w14:textId="57947BE6" w:rsidR="00D77F22" w:rsidRDefault="0021564E" w:rsidP="00D77F22">
      <w:pPr>
        <w:pStyle w:val="Kd"/>
      </w:pPr>
      <w:proofErr w:type="spellStart"/>
      <w:r w:rsidRPr="0021564E">
        <w:t>app.Use</w:t>
      </w:r>
      <w:proofErr w:type="spellEnd"/>
      <w:r w:rsidRPr="0021564E">
        <w:t>(</w:t>
      </w:r>
      <w:proofErr w:type="spellStart"/>
      <w:r w:rsidRPr="0021564E">
        <w:t>AuthenticationExtension.AuthQueryStringToHeader</w:t>
      </w:r>
      <w:proofErr w:type="spellEnd"/>
      <w:r w:rsidRPr="0021564E">
        <w:t>);</w:t>
      </w:r>
    </w:p>
    <w:p w14:paraId="40F41107" w14:textId="2E16DC8C" w:rsidR="003D0F2B" w:rsidRDefault="00880189" w:rsidP="0010046E">
      <w:pPr>
        <w:pStyle w:val="Cmsor4"/>
      </w:pPr>
      <w:r>
        <w:t>Swagger</w:t>
      </w:r>
    </w:p>
    <w:p w14:paraId="1A15DA2F" w14:textId="1F9E0E69" w:rsidR="00880189" w:rsidRDefault="00BC748B" w:rsidP="00880189">
      <w:r>
        <w:t>A Swagger fejlesztői felület beállítása is egységesen történt meg.</w:t>
      </w:r>
      <w:r w:rsidR="000A0894">
        <w:t xml:space="preserve"> Ezzel a felülettel könnyedén tudjuk tesztelni az egyes konténerek működését azáltal, hogy az API réteg </w:t>
      </w:r>
      <w:r w:rsidR="004D0902">
        <w:t>interfészét</w:t>
      </w:r>
      <w:r w:rsidR="00566BE8">
        <w:t xml:space="preserve"> kivetítjük egy webes felületre.</w:t>
      </w:r>
    </w:p>
    <w:p w14:paraId="6541691A" w14:textId="5FF7A079" w:rsidR="000C2F86" w:rsidRPr="00880189" w:rsidRDefault="000C2F86" w:rsidP="00880189">
      <w:r>
        <w:t xml:space="preserve">A </w:t>
      </w:r>
      <w:r w:rsidR="00083995">
        <w:t>S</w:t>
      </w:r>
      <w:r>
        <w:t>wagger felület</w:t>
      </w:r>
      <w:r w:rsidR="009A54B2">
        <w:t>e</w:t>
      </w:r>
      <w:r w:rsidR="00BB0D84">
        <w:t>t</w:t>
      </w:r>
      <w:r>
        <w:t xml:space="preserve"> a controllerek függvényei</w:t>
      </w:r>
      <w:r w:rsidR="00BB0D84">
        <w:t>ből</w:t>
      </w:r>
      <w:r>
        <w:t xml:space="preserve"> automatikusan hozz</w:t>
      </w:r>
      <w:r w:rsidR="00B13246">
        <w:t>ák</w:t>
      </w:r>
      <w:r>
        <w:t xml:space="preserve"> létre</w:t>
      </w:r>
      <w:r w:rsidR="00B13246">
        <w:t xml:space="preserve"> az egyes konténerek</w:t>
      </w:r>
      <w:r w:rsidR="000D0D9E">
        <w:t>. Emellett szükség van a bejelentkezés megoldására is a felületről</w:t>
      </w:r>
      <w:r w:rsidR="00381345">
        <w:t>, mivel a kérések nagyrésze egy bejelentkezett felhasználót követel.</w:t>
      </w:r>
      <w:r w:rsidR="000D0D9E">
        <w:t xml:space="preserve"> </w:t>
      </w:r>
      <w:r w:rsidR="00381345">
        <w:t>E</w:t>
      </w:r>
      <w:r w:rsidR="000D0D9E">
        <w:t>zért a Swagger ko</w:t>
      </w:r>
      <w:r w:rsidR="002E132A">
        <w:t xml:space="preserve">nfigurációjánál </w:t>
      </w:r>
      <w:r w:rsidR="00D37692">
        <w:t xml:space="preserve">biztonsági sémaként be van kötve a felhasználókezelési konténer </w:t>
      </w:r>
      <w:r w:rsidR="004963F6">
        <w:t>IdentityServer beléptetési végpontja és a hozzá tartozó azonosító és jelszó.</w:t>
      </w:r>
    </w:p>
    <w:p w14:paraId="6195A2D8" w14:textId="20711EB2" w:rsidR="00406BF4" w:rsidRDefault="00880189" w:rsidP="00406BF4">
      <w:pPr>
        <w:pStyle w:val="Cmsor4"/>
      </w:pPr>
      <w:r>
        <w:t>WebSocket</w:t>
      </w:r>
    </w:p>
    <w:p w14:paraId="12FE6FE8" w14:textId="285431D8" w:rsidR="00D76A87" w:rsidRDefault="003A20AB" w:rsidP="00880189">
      <w:r>
        <w:t xml:space="preserve">A konténerekben megvalósított </w:t>
      </w:r>
      <w:proofErr w:type="spellStart"/>
      <w:r w:rsidR="00DB7FC0">
        <w:t>kétirányú</w:t>
      </w:r>
      <w:proofErr w:type="spellEnd"/>
      <w:r w:rsidR="00DB7FC0">
        <w:t xml:space="preserve"> kapcsolat</w:t>
      </w:r>
      <w:r w:rsidR="003C36B7">
        <w:t>ok</w:t>
      </w:r>
      <w:r w:rsidR="000754CD">
        <w:t>nak</w:t>
      </w:r>
      <w:r w:rsidR="00DB7FC0">
        <w:t xml:space="preserve"> </w:t>
      </w:r>
      <w:r w:rsidR="000754CD">
        <w:t xml:space="preserve">is </w:t>
      </w:r>
      <w:r w:rsidR="00DB7FC0">
        <w:t>azonos logik</w:t>
      </w:r>
      <w:r w:rsidR="000754CD">
        <w:t>ai</w:t>
      </w:r>
      <w:r w:rsidR="00DB7FC0">
        <w:t xml:space="preserve"> alap</w:t>
      </w:r>
      <w:r w:rsidR="000754CD">
        <w:t>jaik</w:t>
      </w:r>
      <w:r w:rsidR="00D600B0">
        <w:t xml:space="preserve"> vannak</w:t>
      </w:r>
      <w:r w:rsidR="00DB7FC0">
        <w:t>.</w:t>
      </w:r>
      <w:r w:rsidR="005401E8">
        <w:t xml:space="preserve"> </w:t>
      </w:r>
      <w:r w:rsidR="00A440AB">
        <w:t xml:space="preserve">Egy </w:t>
      </w:r>
      <w:proofErr w:type="spellStart"/>
      <w:r w:rsidR="00A440AB">
        <w:t>kétirányú</w:t>
      </w:r>
      <w:proofErr w:type="spellEnd"/>
      <w:r w:rsidR="00A440AB">
        <w:t xml:space="preserve"> kapcsolat kiépítéséhez először </w:t>
      </w:r>
      <w:r w:rsidR="00CC6AB6">
        <w:t>ki kell alakítani egy központi osztályt, aminek a Hub ősosztályból kell leszármaznia.</w:t>
      </w:r>
      <w:r w:rsidR="00F61B7B">
        <w:t xml:space="preserve"> Ezen az ősosztályon </w:t>
      </w:r>
      <w:r w:rsidR="00F61B7B">
        <w:lastRenderedPageBreak/>
        <w:t>generikusan megadhatunk egy interfészt, ami konkrét felületet ad arra, hogy a kliens felé milyen eseményeket akarunk továbbítani</w:t>
      </w:r>
      <w:r w:rsidR="00E23392">
        <w:t>,</w:t>
      </w:r>
      <w:r w:rsidR="009F21B7">
        <w:t xml:space="preserve"> milyen paraméterekkel</w:t>
      </w:r>
      <w:r w:rsidR="00F61B7B">
        <w:t>.</w:t>
      </w:r>
    </w:p>
    <w:p w14:paraId="611A5469" w14:textId="54881BAD" w:rsidR="00CB2401" w:rsidRDefault="00BF7640" w:rsidP="00880189">
      <w:r>
        <w:t>Ebből az ősosztályból kapunk két fontos függvényt. Egyik egy kliens csatlakozásának az eseménye, a másik pedig a lecsatlakozása.</w:t>
      </w:r>
      <w:r w:rsidR="00E70ACE">
        <w:t xml:space="preserve"> Mindkettőre tudunk implementációt kötni, </w:t>
      </w:r>
      <w:r w:rsidR="002C697E">
        <w:t xml:space="preserve">kapcsolatot </w:t>
      </w:r>
      <w:r w:rsidR="00E70ACE">
        <w:t>csoportba rendezni.</w:t>
      </w:r>
      <w:r w:rsidR="00A43464">
        <w:t xml:space="preserve"> </w:t>
      </w:r>
      <w:r w:rsidR="00D10BFF">
        <w:t xml:space="preserve">A csatlakozás </w:t>
      </w:r>
      <w:r w:rsidR="009F3031">
        <w:t>eseményén</w:t>
      </w:r>
      <w:r w:rsidR="00DB4463">
        <w:t xml:space="preserve"> a kontextusból kapunk egy </w:t>
      </w:r>
      <w:proofErr w:type="spellStart"/>
      <w:r w:rsidR="00DB4463">
        <w:t>ConnectionId</w:t>
      </w:r>
      <w:proofErr w:type="spellEnd"/>
      <w:r w:rsidR="00DB4463">
        <w:t xml:space="preserve"> azonosítót, </w:t>
      </w:r>
      <w:r w:rsidR="00882933">
        <w:t>ami az adott kapcsolatot jelképezi. Ez különbözik a felhasználó azonosítójától, így további implementációt igényel a komplex alkalmazása.</w:t>
      </w:r>
    </w:p>
    <w:p w14:paraId="318D829C" w14:textId="51BF8CBE" w:rsidR="00880189" w:rsidRDefault="00A43464" w:rsidP="00880189">
      <w:r>
        <w:t xml:space="preserve">Mivel korábban implementáltunk authentikációs filtert, így </w:t>
      </w:r>
      <w:r w:rsidR="005B29D4">
        <w:t>a Hub kontextusán is</w:t>
      </w:r>
      <w:r>
        <w:t xml:space="preserve"> el tudjuk érni az adott felhasználó</w:t>
      </w:r>
      <w:r w:rsidR="0083543E">
        <w:t>nak az adatait</w:t>
      </w:r>
      <w:r>
        <w:t>.</w:t>
      </w:r>
      <w:r w:rsidR="005401E8">
        <w:t xml:space="preserve"> </w:t>
      </w:r>
      <w:r w:rsidR="003E603A">
        <w:t xml:space="preserve">Ezáltal a felcsatlakozás eseményén ki tudjuk olvasni </w:t>
      </w:r>
      <w:r w:rsidR="0083543E">
        <w:t>mindkét azonosítót.</w:t>
      </w:r>
    </w:p>
    <w:p w14:paraId="30306B9A" w14:textId="16A1C8A8" w:rsidR="00235223" w:rsidRDefault="0008029D" w:rsidP="00880189">
      <w:r>
        <w:t xml:space="preserve">A SignalR nem tartja számon a létrehozott kapcsolatokat, úgyhogy </w:t>
      </w:r>
      <w:r w:rsidR="00B95F02">
        <w:t xml:space="preserve">komplexebb feladatok támogatására be lett vezetve a </w:t>
      </w:r>
      <w:proofErr w:type="spellStart"/>
      <w:r w:rsidR="00B95F02">
        <w:t>ConnectionMapping</w:t>
      </w:r>
      <w:proofErr w:type="spellEnd"/>
      <w:r w:rsidR="00B95F02">
        <w:t xml:space="preserve"> struktúra.</w:t>
      </w:r>
      <w:r w:rsidR="00D0316A">
        <w:t xml:space="preserve"> Ez egy egyszerű tárhely, amiben generikusan lehet </w:t>
      </w:r>
      <w:r w:rsidR="00D0510D">
        <w:t xml:space="preserve">tárolni kulcshoz értékeket, és azon segédfüggvényeket hívni. Elsősorban </w:t>
      </w:r>
      <w:r w:rsidR="0068042D">
        <w:t xml:space="preserve">a </w:t>
      </w:r>
      <w:r w:rsidR="00766637">
        <w:t xml:space="preserve">szöveges kapcsolat és felhasználó azonosítók </w:t>
      </w:r>
      <w:r w:rsidR="009F7647">
        <w:t>összekötésére</w:t>
      </w:r>
      <w:r w:rsidR="00766637">
        <w:t xml:space="preserve"> van felhasználva.</w:t>
      </w:r>
      <w:r w:rsidR="00F86553">
        <w:t xml:space="preserve"> Például a barátok kezelésénél szeretnénk látni, hogy ki van jelenleg </w:t>
      </w:r>
      <w:r w:rsidR="00014ED4">
        <w:t>online</w:t>
      </w:r>
      <w:r w:rsidR="00047B49">
        <w:t>. Ezt</w:t>
      </w:r>
      <w:r w:rsidR="00014ED4">
        <w:t xml:space="preserve"> ki tud</w:t>
      </w:r>
      <w:r w:rsidR="0031333F">
        <w:t>j</w:t>
      </w:r>
      <w:r w:rsidR="00014ED4">
        <w:t>uk nyerni abból,</w:t>
      </w:r>
      <w:r w:rsidR="001F152D">
        <w:t xml:space="preserve"> hogy a</w:t>
      </w:r>
      <w:r w:rsidR="00D32304">
        <w:t xml:space="preserve">z </w:t>
      </w:r>
      <w:r w:rsidR="001F152D">
        <w:t>aktív kapcsolatok között jelen van-e a</w:t>
      </w:r>
      <w:r w:rsidR="00D32304">
        <w:t>z adott barátnak a felhaszn</w:t>
      </w:r>
      <w:r w:rsidR="003C4685">
        <w:t>álói azonosítója a segéd tárhelyben</w:t>
      </w:r>
      <w:r w:rsidR="00F26347">
        <w:t xml:space="preserve"> </w:t>
      </w:r>
      <w:r w:rsidR="00F25C3E">
        <w:t>kulcsként</w:t>
      </w:r>
      <w:r w:rsidR="003C4685">
        <w:t>.</w:t>
      </w:r>
    </w:p>
    <w:p w14:paraId="293614C6" w14:textId="18EA36CA" w:rsidR="0055782F" w:rsidRDefault="0055782F" w:rsidP="00880189">
      <w:r>
        <w:t xml:space="preserve">Mivel ez a </w:t>
      </w:r>
      <w:proofErr w:type="spellStart"/>
      <w:r>
        <w:t>ConnectionMapping</w:t>
      </w:r>
      <w:proofErr w:type="spellEnd"/>
      <w:r>
        <w:t xml:space="preserve"> osztály</w:t>
      </w:r>
      <w:r w:rsidR="00796BAC">
        <w:t xml:space="preserve"> egy változóban kezeli</w:t>
      </w:r>
      <w:r w:rsidR="00AF13D4">
        <w:t>,</w:t>
      </w:r>
      <w:r w:rsidR="009B54CE">
        <w:t xml:space="preserve"> perzisztens</w:t>
      </w:r>
      <w:r w:rsidR="00796BAC">
        <w:t xml:space="preserve"> adatbázis nélkül a kapcsolatokat, ezért használata közvetetten egy statikus központ</w:t>
      </w:r>
      <w:r w:rsidR="00857D17">
        <w:t>i osztályon</w:t>
      </w:r>
      <w:r w:rsidR="00796BAC">
        <w:t xml:space="preserve"> keresztül történik. Itt az egyes konténerek a </w:t>
      </w:r>
      <w:proofErr w:type="spellStart"/>
      <w:r w:rsidR="00796BAC">
        <w:t>hubjaikkal</w:t>
      </w:r>
      <w:proofErr w:type="spellEnd"/>
      <w:r w:rsidR="00796BAC">
        <w:t xml:space="preserve"> párhuzamos</w:t>
      </w:r>
      <w:r w:rsidR="00C3022E">
        <w:t xml:space="preserve"> darabszámmal tartalmaznak </w:t>
      </w:r>
      <w:proofErr w:type="spellStart"/>
      <w:r w:rsidR="00C3022E">
        <w:t>ConnectionMapping</w:t>
      </w:r>
      <w:proofErr w:type="spellEnd"/>
      <w:r w:rsidR="00C3022E">
        <w:t xml:space="preserve"> típusú statikus </w:t>
      </w:r>
      <w:proofErr w:type="spellStart"/>
      <w:r w:rsidR="00C3022E">
        <w:t>property</w:t>
      </w:r>
      <w:proofErr w:type="spellEnd"/>
      <w:r w:rsidR="00C3022E">
        <w:t>-ket, amik</w:t>
      </w:r>
      <w:r w:rsidR="00EA04C2">
        <w:t>en hozzáadjuk és töröljük az adott csatlakozó és lecsatlakozó felhasználókat</w:t>
      </w:r>
      <w:r w:rsidR="00AA57BF">
        <w:t xml:space="preserve"> az eseményeik</w:t>
      </w:r>
      <w:r w:rsidR="009B4E59">
        <w:t xml:space="preserve"> mentén</w:t>
      </w:r>
      <w:r w:rsidR="00EA04C2">
        <w:t>.</w:t>
      </w:r>
    </w:p>
    <w:p w14:paraId="26A65546" w14:textId="371EEE28" w:rsidR="00AB1971" w:rsidRDefault="00AB1971" w:rsidP="00880189">
      <w:r>
        <w:t xml:space="preserve">Ez a fajta </w:t>
      </w:r>
      <w:r w:rsidR="00D96F2C">
        <w:t xml:space="preserve">tárhely nagyban hasonlít a Hub beépített csoportkezelőjéhez, viszont ezen </w:t>
      </w:r>
      <w:r w:rsidR="00C01564">
        <w:t xml:space="preserve">ismerjük a tárhely elemeit, és ki tudjuk keresni mi a tartalma. A beépített csoportkezelő így </w:t>
      </w:r>
      <w:r w:rsidR="00E61D7D">
        <w:t>megmaradhat az általános csoport és kapcsolatazonosítók kapcsolatára, amit ez kiegészít, támogat.</w:t>
      </w:r>
    </w:p>
    <w:p w14:paraId="0AE25854" w14:textId="77777777" w:rsidR="00801945" w:rsidRDefault="003C76ED" w:rsidP="00801945">
      <w:pPr>
        <w:pStyle w:val="Kp"/>
      </w:pPr>
      <w:r>
        <w:rPr>
          <w:noProof/>
        </w:rPr>
        <w:lastRenderedPageBreak/>
        <w:drawing>
          <wp:inline distT="0" distB="0" distL="0" distR="0" wp14:anchorId="5A0D1601" wp14:editId="39C2E665">
            <wp:extent cx="5394960" cy="3474720"/>
            <wp:effectExtent l="0" t="0" r="0" b="0"/>
            <wp:docPr id="1390882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B03" w14:textId="1A48A1F5" w:rsidR="000F6FD5" w:rsidRDefault="00000000" w:rsidP="007B446B">
      <w:pPr>
        <w:pStyle w:val="Kpalrs"/>
      </w:pPr>
      <w:fldSimple w:instr=" SEQ ábra \* ARABIC ">
        <w:r w:rsidR="00BE1C4D">
          <w:rPr>
            <w:noProof/>
          </w:rPr>
          <w:t>11</w:t>
        </w:r>
      </w:fldSimple>
      <w:r w:rsidR="00801945">
        <w:t xml:space="preserve">. ábra </w:t>
      </w:r>
      <w:r w:rsidR="005A08C3">
        <w:t>Szerveroldali h</w:t>
      </w:r>
      <w:r w:rsidR="00801945">
        <w:t>ub struktúra</w:t>
      </w:r>
    </w:p>
    <w:p w14:paraId="4AB13D31" w14:textId="2EE50631" w:rsidR="00E05F76" w:rsidRDefault="004B5CB3" w:rsidP="00880189">
      <w:r>
        <w:t>A kapcsolatok és csoportok kiépülésével készenállnak a konténerek a</w:t>
      </w:r>
      <w:r w:rsidR="00AA5A93">
        <w:t xml:space="preserve">z események küldésére. Ezeket megfogalmazhatnánk az egyes </w:t>
      </w:r>
      <w:proofErr w:type="spellStart"/>
      <w:r w:rsidR="00AA5A93">
        <w:t>hubokon</w:t>
      </w:r>
      <w:proofErr w:type="spellEnd"/>
      <w:r w:rsidR="00AA5A93">
        <w:t xml:space="preserve"> is, viszont letisztultabb és egyszerűbb implementációt kapunk </w:t>
      </w:r>
      <w:r w:rsidR="00F64C88">
        <w:t xml:space="preserve">a </w:t>
      </w:r>
      <w:proofErr w:type="spellStart"/>
      <w:r w:rsidR="00F64C88">
        <w:t>dispatcher</w:t>
      </w:r>
      <w:proofErr w:type="spellEnd"/>
      <w:r w:rsidR="00F64C88">
        <w:t xml:space="preserve"> minta felhasználásával.</w:t>
      </w:r>
    </w:p>
    <w:p w14:paraId="1A47580B" w14:textId="735136C1" w:rsidR="00205B5A" w:rsidRDefault="00E012BE" w:rsidP="00880189">
      <w:r>
        <w:t xml:space="preserve">A </w:t>
      </w:r>
      <w:proofErr w:type="spellStart"/>
      <w:r>
        <w:t>hubokon</w:t>
      </w:r>
      <w:proofErr w:type="spellEnd"/>
      <w:r>
        <w:t xml:space="preserve"> </w:t>
      </w:r>
      <w:r w:rsidR="00955561">
        <w:t>üzenet küldése a kliens felé elsősorban valamilyen esemény hatására szokott történni. Ezért, hogy a</w:t>
      </w:r>
      <w:r w:rsidR="001D3A0C">
        <w:t xml:space="preserve">z alap </w:t>
      </w:r>
      <w:r w:rsidR="0055005B">
        <w:t xml:space="preserve">logikai </w:t>
      </w:r>
      <w:r w:rsidR="001D3A0C">
        <w:t xml:space="preserve">funkciók implementációja </w:t>
      </w:r>
      <w:r w:rsidR="0055005B">
        <w:t>elkülönített</w:t>
      </w:r>
      <w:r w:rsidR="001D3A0C">
        <w:t xml:space="preserve"> maradjon, felhasználjuk a </w:t>
      </w:r>
      <w:proofErr w:type="spellStart"/>
      <w:r w:rsidR="001D3A0C">
        <w:t>MediatR</w:t>
      </w:r>
      <w:proofErr w:type="spellEnd"/>
      <w:r w:rsidR="001D3A0C">
        <w:t xml:space="preserve"> </w:t>
      </w:r>
      <w:proofErr w:type="spellStart"/>
      <w:r w:rsidR="0063149A">
        <w:t>p</w:t>
      </w:r>
      <w:r w:rsidR="0063149A" w:rsidRPr="0063149A">
        <w:t>ublish</w:t>
      </w:r>
      <w:proofErr w:type="spellEnd"/>
      <w:r w:rsidR="0063149A" w:rsidRPr="0063149A">
        <w:t>–</w:t>
      </w:r>
      <w:proofErr w:type="spellStart"/>
      <w:r w:rsidR="0063149A" w:rsidRPr="0063149A">
        <w:t>subscribe</w:t>
      </w:r>
      <w:proofErr w:type="spellEnd"/>
      <w:r w:rsidR="0063149A">
        <w:t xml:space="preserve"> </w:t>
      </w:r>
      <w:r w:rsidR="00FE2686">
        <w:t xml:space="preserve">mintára épülő funkcióját. </w:t>
      </w:r>
      <w:r w:rsidR="009863E3">
        <w:t xml:space="preserve">Ezzel a mintával </w:t>
      </w:r>
      <w:proofErr w:type="spellStart"/>
      <w:r w:rsidR="009863E3" w:rsidRPr="009863E3">
        <w:t>INotification</w:t>
      </w:r>
      <w:proofErr w:type="spellEnd"/>
      <w:r w:rsidR="009863E3">
        <w:t xml:space="preserve"> </w:t>
      </w:r>
      <w:r w:rsidR="00AE1C19">
        <w:t xml:space="preserve">osztályból leszármazó </w:t>
      </w:r>
      <w:proofErr w:type="spellStart"/>
      <w:r w:rsidR="00AE1C19">
        <w:t>MediatR</w:t>
      </w:r>
      <w:proofErr w:type="spellEnd"/>
      <w:r w:rsidR="00AE1C19">
        <w:t xml:space="preserve"> események</w:t>
      </w:r>
      <w:r w:rsidR="00B41357">
        <w:t>et tudunk elküldeni</w:t>
      </w:r>
      <w:r w:rsidR="007819EE">
        <w:t xml:space="preserve">, amikre az egyes </w:t>
      </w:r>
      <w:proofErr w:type="spellStart"/>
      <w:r w:rsidR="007819EE">
        <w:t>dispatcher</w:t>
      </w:r>
      <w:proofErr w:type="spellEnd"/>
      <w:r w:rsidR="007819EE">
        <w:t xml:space="preserve"> osztályok feliratkozhatnak.</w:t>
      </w:r>
    </w:p>
    <w:p w14:paraId="3035FD5A" w14:textId="724B6F45" w:rsidR="00E012BE" w:rsidRDefault="0036400C" w:rsidP="00880189">
      <w:r>
        <w:t>Az ilyen elkapott eseményekből kinyerjük, hogy milyen azonosítójú vagy csoportú kliensek felé szeretnénk elküldeni a</w:t>
      </w:r>
      <w:r w:rsidR="00AB6DB9">
        <w:t>z esemény adatait</w:t>
      </w:r>
      <w:r w:rsidR="00205B5A">
        <w:t xml:space="preserve">. Ezután a </w:t>
      </w:r>
      <w:r w:rsidR="009A6EA0">
        <w:t>generikusan megadott interfész segítségével megadhatjuk, hogy a</w:t>
      </w:r>
      <w:r w:rsidR="005E0533">
        <w:t xml:space="preserve"> kiválasztott kliensek csoportja </w:t>
      </w:r>
      <w:r w:rsidR="009A6EA0">
        <w:t xml:space="preserve">felé milyen függvénnyel és paraméterekkel szeretnénk továbbítani az adatokat. </w:t>
      </w:r>
      <w:r w:rsidR="00AA077E">
        <w:t xml:space="preserve">Itt nem kell feltétlen továbbítanunk </w:t>
      </w:r>
      <w:r w:rsidR="0002678D">
        <w:t>paramétert</w:t>
      </w:r>
      <w:r w:rsidR="00AA077E">
        <w:t>, mivel maga az esemény küldése is információt ad a kliensnek.</w:t>
      </w:r>
    </w:p>
    <w:p w14:paraId="34D86FD6" w14:textId="62178042" w:rsidR="00880189" w:rsidRDefault="00880189" w:rsidP="00880189">
      <w:pPr>
        <w:pStyle w:val="Cmsor4"/>
      </w:pPr>
      <w:r>
        <w:t>RabbitMQ</w:t>
      </w:r>
    </w:p>
    <w:p w14:paraId="7C4A4BB7" w14:textId="1F35FFDA" w:rsidR="009952E9" w:rsidRDefault="009952E9" w:rsidP="009952E9">
      <w:r>
        <w:t xml:space="preserve">Ennek a komponensnek az elsődleges és egyetlen feladata események továbbítása konténerek között. Mivel a konténerek határai jól lettek meghúzva, ezért ritkán van </w:t>
      </w:r>
      <w:r>
        <w:lastRenderedPageBreak/>
        <w:t xml:space="preserve">szükség adatok </w:t>
      </w:r>
      <w:r w:rsidR="0032034E">
        <w:t>közvetítésére</w:t>
      </w:r>
      <w:r>
        <w:t xml:space="preserve"> közöttük, viszont </w:t>
      </w:r>
      <w:r w:rsidR="00236E79">
        <w:t>fontos szerepet töltenek be</w:t>
      </w:r>
      <w:r w:rsidR="0032034E">
        <w:t xml:space="preserve"> a funkciók megvalósításakor</w:t>
      </w:r>
      <w:r w:rsidR="00236E79">
        <w:t>.</w:t>
      </w:r>
    </w:p>
    <w:p w14:paraId="21D7FD69" w14:textId="030DA546" w:rsidR="00150A02" w:rsidRDefault="00150A02" w:rsidP="009952E9">
      <w:r>
        <w:t>A jelek továbbításának megvalósítása a MassTransit könyvtár segítségével a producer-consumer mintát követi.</w:t>
      </w:r>
      <w:r w:rsidR="000729AB">
        <w:t xml:space="preserve"> Ez egy gyakori minta elosztott rendszerek közötti kommunikáció implementálása során.</w:t>
      </w:r>
      <w:r w:rsidR="0077219F">
        <w:t xml:space="preserve"> A mint</w:t>
      </w:r>
      <w:r w:rsidR="007D1A54">
        <w:t xml:space="preserve">ában </w:t>
      </w:r>
      <w:r w:rsidR="0077219F">
        <w:t>a producer küldő fél eseményeket pakol egy üzenetsoron, amiről a fogadó consumer rendszer leveszi őket</w:t>
      </w:r>
      <w:r w:rsidR="00E0603B">
        <w:t xml:space="preserve"> és feldolgozza a kapott adatokat</w:t>
      </w:r>
      <w:r w:rsidR="0077219F">
        <w:t>.</w:t>
      </w:r>
      <w:r w:rsidR="00E0603B">
        <w:t xml:space="preserve"> Az alkalmazásban a minta csak korlátozottan van felhasználva egy-egy kommunikáció megvalósítására, de komplexebb problémák megoldására is ad lehetőséget.</w:t>
      </w:r>
    </w:p>
    <w:p w14:paraId="506BF033" w14:textId="30D064FB" w:rsidR="009B1443" w:rsidRDefault="009B1443" w:rsidP="009952E9">
      <w:r>
        <w:t xml:space="preserve">A RabbitMQ egy </w:t>
      </w:r>
      <w:r w:rsidR="00ED7DAE">
        <w:t xml:space="preserve">különálló konténer, ami elvégzi az üzenetek továbbítását. </w:t>
      </w:r>
      <w:r w:rsidR="00D55C5F">
        <w:t>Ahhoz, hogy küldeni lehessen először is szükség van modellekre, amik</w:t>
      </w:r>
      <w:r w:rsidR="00AE297A">
        <w:t xml:space="preserve">ben továbbítjuk az információt a konténerek között. Mivel ennek a modellnek meg kell egyeznie mindkét oldalon, ezért célszerűen a „shared.dal” segédkönyvtárban lett </w:t>
      </w:r>
      <w:r w:rsidR="001E2379">
        <w:t xml:space="preserve">megadva, ahol közösen lehet szerkeszteni vagy bővíteni </w:t>
      </w:r>
      <w:r w:rsidR="006E0F22">
        <w:t xml:space="preserve">változóit </w:t>
      </w:r>
      <w:r w:rsidR="001E2379">
        <w:t xml:space="preserve">mindkét </w:t>
      </w:r>
      <w:r w:rsidR="001A45F0">
        <w:t>oldal</w:t>
      </w:r>
      <w:r w:rsidR="00C25DEB">
        <w:t>nak</w:t>
      </w:r>
      <w:r w:rsidR="001E2379">
        <w:t>.</w:t>
      </w:r>
    </w:p>
    <w:p w14:paraId="23A6C10D" w14:textId="77777777" w:rsidR="00AC1EBD" w:rsidRDefault="00AC1EBD" w:rsidP="00AC1EBD">
      <w:pPr>
        <w:pStyle w:val="Kp"/>
      </w:pPr>
      <w:r>
        <w:rPr>
          <w:noProof/>
        </w:rPr>
        <w:drawing>
          <wp:inline distT="0" distB="0" distL="0" distR="0" wp14:anchorId="2FEF8901" wp14:editId="1367AE47">
            <wp:extent cx="5394960" cy="1775460"/>
            <wp:effectExtent l="0" t="0" r="0" b="0"/>
            <wp:docPr id="200725474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474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54D" w14:textId="3D595E7F" w:rsidR="00AC1EBD" w:rsidRDefault="00000000" w:rsidP="007B446B">
      <w:pPr>
        <w:pStyle w:val="Kpalrs"/>
      </w:pPr>
      <w:fldSimple w:instr=" SEQ ábra \* ARABIC ">
        <w:r w:rsidR="00BE1C4D">
          <w:rPr>
            <w:noProof/>
          </w:rPr>
          <w:t>12</w:t>
        </w:r>
      </w:fldSimple>
      <w:r w:rsidR="00AC1EBD">
        <w:t xml:space="preserve">. ábra </w:t>
      </w:r>
      <w:r w:rsidR="00AC1EBD" w:rsidRPr="00AD1AE1">
        <w:t>Consumer példa minta</w:t>
      </w:r>
    </w:p>
    <w:p w14:paraId="1564967A" w14:textId="2EA9B950" w:rsidR="00DC0093" w:rsidRDefault="00CF7223" w:rsidP="009952E9">
      <w:r>
        <w:t xml:space="preserve">A küldő oldalról </w:t>
      </w:r>
      <w:r w:rsidR="008B0330">
        <w:t xml:space="preserve">tehát egy ilyen modellt kell létrehozni az események előtt. Ezeket a modelleket az </w:t>
      </w:r>
      <w:r w:rsidR="0052393D" w:rsidRPr="0052393D">
        <w:t>IPublishEndpoint</w:t>
      </w:r>
      <w:r w:rsidR="0052393D">
        <w:t xml:space="preserve"> injektál</w:t>
      </w:r>
      <w:r w:rsidR="00F638C5">
        <w:t xml:space="preserve">t </w:t>
      </w:r>
      <w:r w:rsidR="00D05A8D">
        <w:t>szolgáltatásával</w:t>
      </w:r>
      <w:r w:rsidR="0052393D">
        <w:t xml:space="preserve"> kell elküldeni a RabbitMQ </w:t>
      </w:r>
      <w:r w:rsidR="005302FB">
        <w:t xml:space="preserve">konténere </w:t>
      </w:r>
      <w:r w:rsidR="0052393D">
        <w:t>felé</w:t>
      </w:r>
      <w:r w:rsidR="006549BC">
        <w:t>.</w:t>
      </w:r>
      <w:r w:rsidR="00104488">
        <w:t xml:space="preserve"> Például </w:t>
      </w:r>
      <w:r w:rsidR="006547F1">
        <w:t xml:space="preserve">amikor egy felhasználó csatlakozik egy váróteremhez, akkor azt el kell küldeni a felhasználókezelő konténernek is, hogy </w:t>
      </w:r>
      <w:r w:rsidR="008D672A">
        <w:t>eltárolhassuk a felhasználó adatai között is</w:t>
      </w:r>
      <w:r w:rsidR="00AF50B6">
        <w:t>:</w:t>
      </w:r>
    </w:p>
    <w:p w14:paraId="0D4C5E37" w14:textId="77777777" w:rsidR="00AF50B6" w:rsidRDefault="00AF50B6" w:rsidP="00AF50B6">
      <w:pPr>
        <w:pStyle w:val="Kd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endpoint.Publish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LobbyJoinedDTO</w:t>
      </w:r>
      <w:proofErr w:type="spellEnd"/>
    </w:p>
    <w:p w14:paraId="45C72219" w14:textId="77777777" w:rsidR="00AF50B6" w:rsidRDefault="00AF50B6" w:rsidP="00AF50B6">
      <w:pPr>
        <w:pStyle w:val="Kd"/>
      </w:pPr>
      <w:r>
        <w:t>{</w:t>
      </w:r>
    </w:p>
    <w:p w14:paraId="0373E2D1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request.PlayerDTO.UserId</w:t>
      </w:r>
      <w:proofErr w:type="spellEnd"/>
      <w:r>
        <w:t>,</w:t>
      </w:r>
    </w:p>
    <w:p w14:paraId="0FD11537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LobbyId</w:t>
      </w:r>
      <w:proofErr w:type="spellEnd"/>
      <w:r>
        <w:t xml:space="preserve"> = </w:t>
      </w:r>
      <w:proofErr w:type="spellStart"/>
      <w:r>
        <w:t>request.PlayerDTO.LobbyId</w:t>
      </w:r>
      <w:proofErr w:type="spellEnd"/>
    </w:p>
    <w:p w14:paraId="2105F9FA" w14:textId="632795AD" w:rsidR="00AF50B6" w:rsidRDefault="00AF50B6" w:rsidP="00AF50B6">
      <w:pPr>
        <w:pStyle w:val="Kd"/>
      </w:pPr>
      <w:r>
        <w:t xml:space="preserve">}, </w:t>
      </w:r>
      <w:proofErr w:type="spellStart"/>
      <w:r>
        <w:t>cancellationToken</w:t>
      </w:r>
      <w:proofErr w:type="spellEnd"/>
      <w:r>
        <w:t>);</w:t>
      </w:r>
    </w:p>
    <w:p w14:paraId="055D16CC" w14:textId="33DB4043" w:rsidR="00AF50B6" w:rsidRDefault="00B502F3" w:rsidP="00AF50B6">
      <w:r>
        <w:lastRenderedPageBreak/>
        <w:t xml:space="preserve">Ahhoz, hogy küldeni vagy fogadni tudjunk </w:t>
      </w:r>
      <w:r w:rsidR="00F35F65">
        <w:t>üzeneteket</w:t>
      </w:r>
      <w:r w:rsidR="00653BB1">
        <w:t>, definiálnunk kell az API rétegben a MassTransit kapcsolatot.</w:t>
      </w:r>
      <w:r w:rsidR="00A62D37">
        <w:t xml:space="preserve"> MassTransit egy olyan keretrendszer, ami .NET-es alkalmazásokban </w:t>
      </w:r>
      <w:r w:rsidR="00E409EA">
        <w:t xml:space="preserve">segít kialakítani </w:t>
      </w:r>
      <w:r w:rsidR="00DD4200">
        <w:t xml:space="preserve">aszinkron kommunikációt applikációk és szolgáltatások között, többek között a RabbitMQ segítségével is. Az </w:t>
      </w:r>
      <w:r w:rsidR="00DD4200" w:rsidRPr="0052393D">
        <w:t>IPublishEndpoint</w:t>
      </w:r>
      <w:r w:rsidR="00DD4200">
        <w:t xml:space="preserve"> is ennek a </w:t>
      </w:r>
      <w:r w:rsidR="00D11C33">
        <w:t>könyvtárnak a része.</w:t>
      </w:r>
    </w:p>
    <w:p w14:paraId="4C9F44DC" w14:textId="089124BF" w:rsidR="008F5B11" w:rsidRDefault="008F5B11" w:rsidP="00AF50B6">
      <w:r>
        <w:t>Az alkalmazásban a kapcsolat elég alapszintű, mivel kevés funkciój</w:t>
      </w:r>
      <w:r w:rsidR="00F42753">
        <w:t>a</w:t>
      </w:r>
      <w:r>
        <w:t xml:space="preserve"> </w:t>
      </w:r>
      <w:r w:rsidR="00F42753">
        <w:t>van ki</w:t>
      </w:r>
      <w:r>
        <w:t>használ</w:t>
      </w:r>
      <w:r w:rsidR="00F42753">
        <w:t>va</w:t>
      </w:r>
      <w:r>
        <w:t xml:space="preserve">. Viszont </w:t>
      </w:r>
      <w:r w:rsidR="00CB0B41">
        <w:t>sokszínű</w:t>
      </w:r>
      <w:r w:rsidR="00131089">
        <w:t>, komplex</w:t>
      </w:r>
      <w:r w:rsidR="00CB0B41">
        <w:t xml:space="preserve"> kialakítást tesz lehetővé.</w:t>
      </w:r>
      <w:r w:rsidR="00AF04D7">
        <w:t xml:space="preserve"> A kapcsolat </w:t>
      </w:r>
      <w:r w:rsidR="00194D6C">
        <w:t>létrehozása</w:t>
      </w:r>
      <w:r w:rsidR="00AF04D7">
        <w:t xml:space="preserve"> nagyvonalakban így néz ki:</w:t>
      </w:r>
    </w:p>
    <w:p w14:paraId="4024D71D" w14:textId="77777777" w:rsidR="00DF7E1B" w:rsidRDefault="00DF7E1B" w:rsidP="00DF7E1B">
      <w:pPr>
        <w:pStyle w:val="Kd"/>
      </w:pPr>
      <w:proofErr w:type="spellStart"/>
      <w:r>
        <w:t>services.AddMassTransit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 =&gt;</w:t>
      </w:r>
    </w:p>
    <w:p w14:paraId="605D5098" w14:textId="77777777" w:rsidR="00DF7E1B" w:rsidRDefault="00DF7E1B" w:rsidP="00DF7E1B">
      <w:pPr>
        <w:pStyle w:val="Kd"/>
      </w:pPr>
      <w:r>
        <w:t>{</w:t>
      </w:r>
    </w:p>
    <w:p w14:paraId="76E9C7FC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options.AddConsumer</w:t>
      </w:r>
      <w:proofErr w:type="spellEnd"/>
      <w:r>
        <w:t>&lt;</w:t>
      </w:r>
      <w:proofErr w:type="spellStart"/>
      <w:r>
        <w:t>LobbyRemoveConsumer</w:t>
      </w:r>
      <w:proofErr w:type="spellEnd"/>
      <w:r>
        <w:t>&gt;();</w:t>
      </w:r>
    </w:p>
    <w:p w14:paraId="01A9F68D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options.SetKebabCaseEndpointNameFormatter</w:t>
      </w:r>
      <w:proofErr w:type="spellEnd"/>
      <w:r>
        <w:t>();</w:t>
      </w:r>
    </w:p>
    <w:p w14:paraId="70643731" w14:textId="77777777" w:rsidR="00DF7E1B" w:rsidRDefault="00DF7E1B" w:rsidP="00DF7E1B">
      <w:pPr>
        <w:pStyle w:val="Kd"/>
      </w:pPr>
    </w:p>
    <w:p w14:paraId="4FA646F1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options.UsingRabbitMq</w:t>
      </w:r>
      <w:proofErr w:type="spellEnd"/>
      <w:r>
        <w:t xml:space="preserve">((context, </w:t>
      </w:r>
      <w:proofErr w:type="spellStart"/>
      <w:r>
        <w:t>cfg</w:t>
      </w:r>
      <w:proofErr w:type="spellEnd"/>
      <w:r>
        <w:t>) =&gt;</w:t>
      </w:r>
    </w:p>
    <w:p w14:paraId="38FC5F65" w14:textId="77777777" w:rsidR="00DF7E1B" w:rsidRDefault="00DF7E1B" w:rsidP="00DF7E1B">
      <w:pPr>
        <w:pStyle w:val="Kd"/>
      </w:pPr>
      <w:r>
        <w:t xml:space="preserve">    {</w:t>
      </w:r>
    </w:p>
    <w:p w14:paraId="44E48959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cfg.Host</w:t>
      </w:r>
      <w:proofErr w:type="spellEnd"/>
      <w:r>
        <w:t>("</w:t>
      </w:r>
      <w:proofErr w:type="spellStart"/>
      <w:r>
        <w:t>rabbitmq</w:t>
      </w:r>
      <w:proofErr w:type="spellEnd"/>
      <w:r>
        <w:t>", "/", h =&gt;</w:t>
      </w:r>
    </w:p>
    <w:p w14:paraId="0E75E524" w14:textId="77777777" w:rsidR="00DF7E1B" w:rsidRDefault="00DF7E1B" w:rsidP="00DF7E1B">
      <w:pPr>
        <w:pStyle w:val="Kd"/>
      </w:pPr>
      <w:r>
        <w:t xml:space="preserve">        {</w:t>
      </w:r>
    </w:p>
    <w:p w14:paraId="532B5078" w14:textId="616F96AB" w:rsidR="00DF7E1B" w:rsidRDefault="00DF7E1B" w:rsidP="00572584">
      <w:pPr>
        <w:pStyle w:val="Kd"/>
      </w:pPr>
      <w:r>
        <w:t xml:space="preserve">            </w:t>
      </w:r>
      <w:r w:rsidR="00572584">
        <w:t>…</w:t>
      </w:r>
    </w:p>
    <w:p w14:paraId="3FBAFC83" w14:textId="77777777" w:rsidR="00DF7E1B" w:rsidRDefault="00DF7E1B" w:rsidP="00DF7E1B">
      <w:pPr>
        <w:pStyle w:val="Kd"/>
      </w:pPr>
      <w:r>
        <w:t xml:space="preserve">        });</w:t>
      </w:r>
    </w:p>
    <w:p w14:paraId="0375FD2B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cfg.ConfigureEndpoints</w:t>
      </w:r>
      <w:proofErr w:type="spellEnd"/>
      <w:r>
        <w:t>(context);</w:t>
      </w:r>
    </w:p>
    <w:p w14:paraId="607E0A59" w14:textId="77777777" w:rsidR="00DF7E1B" w:rsidRDefault="00DF7E1B" w:rsidP="00DF7E1B">
      <w:pPr>
        <w:pStyle w:val="Kd"/>
      </w:pPr>
      <w:r>
        <w:t xml:space="preserve">    });</w:t>
      </w:r>
    </w:p>
    <w:p w14:paraId="6E158F64" w14:textId="5E5FED38" w:rsidR="00DF7E1B" w:rsidRDefault="00DF7E1B" w:rsidP="00DF7E1B">
      <w:pPr>
        <w:pStyle w:val="Kd"/>
      </w:pPr>
      <w:r>
        <w:t>});</w:t>
      </w:r>
    </w:p>
    <w:p w14:paraId="73298224" w14:textId="78567D64" w:rsidR="002404A7" w:rsidRDefault="00875E71" w:rsidP="00AC1EBD">
      <w:r>
        <w:t>A kapcsolatban a</w:t>
      </w:r>
      <w:r w:rsidR="00736A4C">
        <w:t xml:space="preserve"> hozzáadott consumerek teszik ki a fogadó oldalát az eseményeknek. Ezekből tetszőleges számút definiálhatunk az alkalmazásokban.</w:t>
      </w:r>
      <w:r w:rsidR="00DB1B65">
        <w:t xml:space="preserve"> A</w:t>
      </w:r>
      <w:r w:rsidR="00620F6A">
        <w:t xml:space="preserve"> regisztráció során a</w:t>
      </w:r>
      <w:r w:rsidR="00DB1B65">
        <w:t xml:space="preserve"> host beállítása tartalmaz további </w:t>
      </w:r>
      <w:r w:rsidR="00741C10">
        <w:t>konfigurációkat</w:t>
      </w:r>
      <w:r w:rsidR="00DB1B65">
        <w:t>, mint például a felhasználónév és jelszó megadása a RabbitMQ konténerhez.</w:t>
      </w:r>
    </w:p>
    <w:p w14:paraId="017A6480" w14:textId="79D0F629" w:rsidR="006B7AB2" w:rsidRDefault="006B7AB2" w:rsidP="006B7AB2">
      <w:pPr>
        <w:pStyle w:val="Cmsor3"/>
      </w:pPr>
      <w:bookmarkStart w:id="54" w:name="_Toc151328109"/>
      <w:r>
        <w:t>API Gateway</w:t>
      </w:r>
      <w:bookmarkEnd w:id="54"/>
    </w:p>
    <w:p w14:paraId="00CCBDEF" w14:textId="38F10024" w:rsidR="001F421E" w:rsidRDefault="001F421E" w:rsidP="001F421E">
      <w:r>
        <w:t xml:space="preserve">A Gateway alapvető feladata a </w:t>
      </w:r>
      <w:r w:rsidR="00F11276">
        <w:t>konténerek elfedése, és egy közös interfész definiálása</w:t>
      </w:r>
      <w:r w:rsidR="00E95D93">
        <w:t xml:space="preserve"> felettük</w:t>
      </w:r>
      <w:r w:rsidR="00F11276">
        <w:t xml:space="preserve">. Tehát </w:t>
      </w:r>
      <w:r w:rsidR="00606BFC">
        <w:t>meg kell benne határozni, hogy</w:t>
      </w:r>
      <w:r w:rsidR="00792909">
        <w:t xml:space="preserve"> milyen konténerekben, milyen végpontok hova legyenek bekötve.</w:t>
      </w:r>
      <w:r w:rsidR="005225A0">
        <w:t xml:space="preserve"> Erre az Ocelot </w:t>
      </w:r>
      <w:r w:rsidR="000C1ED2">
        <w:t xml:space="preserve">keretrendszer </w:t>
      </w:r>
      <w:r w:rsidR="005225A0">
        <w:t xml:space="preserve">egy </w:t>
      </w:r>
      <w:r w:rsidR="0034534B">
        <w:t>„</w:t>
      </w:r>
      <w:r w:rsidR="005225A0">
        <w:t>ocelot.json</w:t>
      </w:r>
      <w:r w:rsidR="0034534B">
        <w:t>”</w:t>
      </w:r>
      <w:r w:rsidR="005225A0">
        <w:t xml:space="preserve"> nevű konfigurációs fájl létrehozásaként ad lehetőséget, ahol az átkötés mellett tetszőleges további </w:t>
      </w:r>
      <w:r w:rsidR="00E64B14">
        <w:t xml:space="preserve">beállítást tudunk hozzáadni a végpontokhoz. Ilyen </w:t>
      </w:r>
      <w:r w:rsidR="0034534B">
        <w:t xml:space="preserve">beállítás </w:t>
      </w:r>
      <w:r w:rsidR="00E64B14">
        <w:t>például az authentikáció ellenőrzése.</w:t>
      </w:r>
    </w:p>
    <w:p w14:paraId="1657937B" w14:textId="374563C4" w:rsidR="007218A7" w:rsidRPr="001F421E" w:rsidRDefault="00CA20D8" w:rsidP="001F421E">
      <w:r>
        <w:t>A JSON fájlban konténeren belüli útvonalat és konfiguráció</w:t>
      </w:r>
      <w:r w:rsidR="00C21461">
        <w:t xml:space="preserve">t a downstream </w:t>
      </w:r>
      <w:r w:rsidR="00895A1F">
        <w:t xml:space="preserve">előtagú </w:t>
      </w:r>
      <w:r w:rsidR="00C21461">
        <w:t>értékek jelölik, és a külvilág felé irányított értékek pedig az upstream</w:t>
      </w:r>
      <w:r w:rsidR="00F926FC">
        <w:t xml:space="preserve"> előtaggal vannak ellátva</w:t>
      </w:r>
      <w:r w:rsidR="00C21461">
        <w:t>.</w:t>
      </w:r>
      <w:r w:rsidR="004823D7">
        <w:t xml:space="preserve"> </w:t>
      </w:r>
      <w:r w:rsidR="00E94749">
        <w:t>Például a</w:t>
      </w:r>
      <w:r w:rsidR="004823D7">
        <w:t xml:space="preserve"> „</w:t>
      </w:r>
      <w:r w:rsidR="004823D7" w:rsidRPr="004823D7">
        <w:t>DownstreamHostAndPorts</w:t>
      </w:r>
      <w:r w:rsidR="004823D7">
        <w:t>” tartalmazza, hogy pontosan m</w:t>
      </w:r>
      <w:r w:rsidR="005C44A9">
        <w:t>ilyen</w:t>
      </w:r>
      <w:r w:rsidR="004823D7">
        <w:t xml:space="preserve"> konténer </w:t>
      </w:r>
      <w:r w:rsidR="005C44A9">
        <w:t xml:space="preserve">cím </w:t>
      </w:r>
      <w:r w:rsidR="004823D7">
        <w:t>felé irányítjuk</w:t>
      </w:r>
      <w:r w:rsidR="005469F4">
        <w:t xml:space="preserve"> </w:t>
      </w:r>
      <w:r w:rsidR="005C558A">
        <w:t>az adott kérést</w:t>
      </w:r>
      <w:r w:rsidR="004823D7">
        <w:t>.</w:t>
      </w:r>
    </w:p>
    <w:p w14:paraId="6F0B74CC" w14:textId="20A98A4B" w:rsidR="003C369D" w:rsidRDefault="003C369D" w:rsidP="003C369D">
      <w:pPr>
        <w:pStyle w:val="Cmsor4"/>
      </w:pPr>
      <w:r>
        <w:lastRenderedPageBreak/>
        <w:t>SwaggerForOcelot</w:t>
      </w:r>
    </w:p>
    <w:p w14:paraId="5B37EDD5" w14:textId="5E84230F" w:rsidR="001A032D" w:rsidRDefault="001A032D" w:rsidP="001A032D">
      <w:r>
        <w:t xml:space="preserve">Egy praktikus segédkönyvtár, aminek a segítségével </w:t>
      </w:r>
      <w:r w:rsidR="00EF69BA">
        <w:t>S</w:t>
      </w:r>
      <w:r w:rsidR="00B92E1A">
        <w:t>wagger felületet tudunk biztosítani az ocelot által kezelt interfésznek</w:t>
      </w:r>
      <w:r w:rsidR="00AE286D">
        <w:t>.</w:t>
      </w:r>
      <w:r w:rsidR="007B7F97">
        <w:t xml:space="preserve"> Mivel az interfész mindenféle konténerből tartalmaz végpontokat, ezért lehetőség</w:t>
      </w:r>
      <w:r w:rsidR="00605C3D">
        <w:t>et</w:t>
      </w:r>
      <w:r w:rsidR="007B7F97">
        <w:t xml:space="preserve"> </w:t>
      </w:r>
      <w:r w:rsidR="00605C3D">
        <w:t>ad</w:t>
      </w:r>
      <w:r w:rsidR="007B7F97">
        <w:t xml:space="preserve"> saját </w:t>
      </w:r>
      <w:r w:rsidR="00F87F5F">
        <w:t>elválasztást adni a konfigurációk</w:t>
      </w:r>
      <w:r w:rsidR="002A71F4">
        <w:t xml:space="preserve"> megjelenítésének</w:t>
      </w:r>
      <w:r w:rsidR="00F87F5F">
        <w:t xml:space="preserve">. Ezáltal a </w:t>
      </w:r>
      <w:r w:rsidR="00950CD2">
        <w:t>S</w:t>
      </w:r>
      <w:r w:rsidR="00F87F5F">
        <w:t xml:space="preserve">wagger beépített lapozója </w:t>
      </w:r>
      <w:r w:rsidR="00404BEF">
        <w:t xml:space="preserve">segítségével tudjuk kiválasztani a megtekintendő konténerek </w:t>
      </w:r>
      <w:r w:rsidR="00950CD2">
        <w:t>S</w:t>
      </w:r>
      <w:r w:rsidR="00404BEF">
        <w:t>wagger sémáit.</w:t>
      </w:r>
    </w:p>
    <w:p w14:paraId="66602168" w14:textId="2BF2ED89" w:rsidR="0099786C" w:rsidRDefault="0056318A" w:rsidP="001A032D">
      <w:r>
        <w:t xml:space="preserve">A könyvtár felhasználásánál nem csak a </w:t>
      </w:r>
      <w:r w:rsidR="00DB605C">
        <w:t>S</w:t>
      </w:r>
      <w:r w:rsidR="00717717">
        <w:t xml:space="preserve">wagger felületet tudjuk felosztani, hanem az ocelot.json konfigurációs értékeket is szétszedhetjük külön JSON fájlokba. </w:t>
      </w:r>
      <w:r w:rsidR="00817479">
        <w:t xml:space="preserve">Ehhez a könyvtár regisztrálásakor meg kell határoznunk, hogy milyen útvonalon található ez a könyvtár. </w:t>
      </w:r>
      <w:r w:rsidR="00312A6D">
        <w:t>Ebben a projektben</w:t>
      </w:r>
      <w:r w:rsidR="00817479">
        <w:t xml:space="preserve"> a Routes mappába</w:t>
      </w:r>
      <w:r w:rsidR="00BA0E0C">
        <w:t xml:space="preserve"> lett szervezve</w:t>
      </w:r>
      <w:r w:rsidR="00817479">
        <w:t xml:space="preserve"> minden </w:t>
      </w:r>
      <w:r w:rsidR="00301B3A">
        <w:t>ocelot konfigurációs fájl:</w:t>
      </w:r>
    </w:p>
    <w:p w14:paraId="2D611ADA" w14:textId="6574FD19" w:rsidR="00301B3A" w:rsidRDefault="00301B3A" w:rsidP="001D33F1">
      <w:pPr>
        <w:pStyle w:val="Kd"/>
      </w:pPr>
      <w:proofErr w:type="spellStart"/>
      <w:r>
        <w:t>builder.Configuration</w:t>
      </w:r>
      <w:proofErr w:type="spellEnd"/>
    </w:p>
    <w:p w14:paraId="014FD8FE" w14:textId="77777777" w:rsidR="00301B3A" w:rsidRDefault="00301B3A" w:rsidP="00301B3A">
      <w:pPr>
        <w:pStyle w:val="Kd"/>
      </w:pPr>
      <w:r>
        <w:t xml:space="preserve">    .</w:t>
      </w:r>
      <w:proofErr w:type="spellStart"/>
      <w:r>
        <w:t>AddOcelotWithSwaggerSupport</w:t>
      </w:r>
      <w:proofErr w:type="spellEnd"/>
      <w:r>
        <w:t>((</w:t>
      </w:r>
      <w:proofErr w:type="spellStart"/>
      <w:r>
        <w:t>options</w:t>
      </w:r>
      <w:proofErr w:type="spellEnd"/>
      <w:r>
        <w:t>) =&gt;</w:t>
      </w:r>
    </w:p>
    <w:p w14:paraId="6F4439CC" w14:textId="77777777" w:rsidR="00301B3A" w:rsidRDefault="00301B3A" w:rsidP="00301B3A">
      <w:pPr>
        <w:pStyle w:val="Kd"/>
      </w:pPr>
      <w:r>
        <w:t xml:space="preserve">    {</w:t>
      </w:r>
    </w:p>
    <w:p w14:paraId="276A49CA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options.Folder</w:t>
      </w:r>
      <w:proofErr w:type="spellEnd"/>
      <w:r>
        <w:t xml:space="preserve"> = "Routes";</w:t>
      </w:r>
    </w:p>
    <w:p w14:paraId="339D8102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options.FileOfSwaggerEndPoints</w:t>
      </w:r>
      <w:proofErr w:type="spellEnd"/>
      <w:r>
        <w:t xml:space="preserve"> = "</w:t>
      </w:r>
      <w:proofErr w:type="spellStart"/>
      <w:r>
        <w:t>ocelot.swagger</w:t>
      </w:r>
      <w:proofErr w:type="spellEnd"/>
      <w:r>
        <w:t>";</w:t>
      </w:r>
    </w:p>
    <w:p w14:paraId="64A3261D" w14:textId="5BDCA2D5" w:rsidR="00301B3A" w:rsidRDefault="00301B3A" w:rsidP="00301B3A">
      <w:pPr>
        <w:pStyle w:val="Kd"/>
      </w:pPr>
      <w:r>
        <w:t xml:space="preserve">    })</w:t>
      </w:r>
      <w:r w:rsidR="001D33F1">
        <w:t>;</w:t>
      </w:r>
    </w:p>
    <w:p w14:paraId="014C5A71" w14:textId="318F2FC2" w:rsidR="001D33F1" w:rsidRDefault="001D33F1" w:rsidP="001D33F1">
      <w:r>
        <w:t>A</w:t>
      </w:r>
      <w:r w:rsidR="00073F29">
        <w:t xml:space="preserve"> fájlok olyan konvenciót kaptak, hogy „ocelot.{konténer neve}.json”. </w:t>
      </w:r>
      <w:r w:rsidR="00E24785">
        <w:t xml:space="preserve">Emellett található egy </w:t>
      </w:r>
      <w:r w:rsidR="001D2B46">
        <w:t>„</w:t>
      </w:r>
      <w:r w:rsidR="00E24785">
        <w:t>ocelot.ws.json</w:t>
      </w:r>
      <w:r w:rsidR="001D2B46">
        <w:t>”</w:t>
      </w:r>
      <w:r w:rsidR="00E24785">
        <w:t xml:space="preserve"> fájl, ami a WebSocket </w:t>
      </w:r>
      <w:r w:rsidR="002B666C">
        <w:t>útvonalak megfelelő átirányításáért felel</w:t>
      </w:r>
      <w:r w:rsidR="00E832B6">
        <w:t>,</w:t>
      </w:r>
      <w:r w:rsidR="002B666C">
        <w:t xml:space="preserve"> </w:t>
      </w:r>
      <w:r w:rsidR="00E832B6">
        <w:t xml:space="preserve">és </w:t>
      </w:r>
      <w:r w:rsidR="002B666C">
        <w:t xml:space="preserve">egy </w:t>
      </w:r>
      <w:r w:rsidR="001D2B46">
        <w:t>„</w:t>
      </w:r>
      <w:r w:rsidR="002B666C">
        <w:t>ocelot.swagger.json</w:t>
      </w:r>
      <w:r w:rsidR="001D2B46">
        <w:t>”</w:t>
      </w:r>
      <w:r w:rsidR="002B666C">
        <w:t xml:space="preserve">, ami a </w:t>
      </w:r>
      <w:r w:rsidR="00C4112E">
        <w:t>Swagger feldarabolásának beállításáért felel.</w:t>
      </w:r>
    </w:p>
    <w:p w14:paraId="048A6650" w14:textId="08AEF6D9" w:rsidR="00A77AB9" w:rsidRDefault="00D5106B" w:rsidP="001D33F1">
      <w:r>
        <w:t xml:space="preserve">Ahhoz, hogy </w:t>
      </w:r>
      <w:r w:rsidR="00771F02">
        <w:t xml:space="preserve">fel tudjuk darabolni a kéréseket külön felületekre, ahhoz minden kérésnek tartalmaznia kell egy „SwaggerKey’ konfigurációs értéket, ami az ocelot.swagger.json </w:t>
      </w:r>
      <w:r w:rsidR="007E4830">
        <w:t>fájlban hozzápárosít egy belső swagger konfigurációt. E</w:t>
      </w:r>
      <w:r w:rsidR="000F33B2">
        <w:t>nnek</w:t>
      </w:r>
      <w:r w:rsidR="007E4830">
        <w:t xml:space="preserve"> a fájl</w:t>
      </w:r>
      <w:r w:rsidR="000F33B2">
        <w:t>nak</w:t>
      </w:r>
      <w:r w:rsidR="007E4830">
        <w:t xml:space="preserve"> az </w:t>
      </w:r>
      <w:r w:rsidR="000F33B2">
        <w:t>elemei</w:t>
      </w:r>
      <w:r w:rsidR="007E4830">
        <w:t xml:space="preserve"> tartalmazzák a kulcsot, amit a kérésekbe rakunk, és</w:t>
      </w:r>
      <w:r w:rsidR="00D05A1B">
        <w:t xml:space="preserve"> mellette</w:t>
      </w:r>
      <w:r w:rsidR="007E4830">
        <w:t xml:space="preserve"> a swagger felület beállításait. Például a felhasználókezelő konténer</w:t>
      </w:r>
      <w:r w:rsidR="00332E15">
        <w:t xml:space="preserve"> konfigurációs</w:t>
      </w:r>
      <w:r w:rsidR="007E4830">
        <w:t xml:space="preserve"> </w:t>
      </w:r>
      <w:r w:rsidR="00CC01FC">
        <w:t>értéke:</w:t>
      </w:r>
    </w:p>
    <w:p w14:paraId="6DC5568C" w14:textId="77777777" w:rsidR="00CC01FC" w:rsidRDefault="00CC01FC" w:rsidP="00CC01FC">
      <w:pPr>
        <w:pStyle w:val="Kd"/>
      </w:pPr>
      <w:r>
        <w:t>{</w:t>
      </w:r>
    </w:p>
    <w:p w14:paraId="469622CF" w14:textId="77777777" w:rsidR="00CC01FC" w:rsidRDefault="00CC01FC" w:rsidP="00CC01FC">
      <w:pPr>
        <w:pStyle w:val="Kd"/>
      </w:pPr>
      <w:r>
        <w:t xml:space="preserve">  "Key": "</w:t>
      </w:r>
      <w:proofErr w:type="spellStart"/>
      <w:r>
        <w:t>user</w:t>
      </w:r>
      <w:proofErr w:type="spellEnd"/>
      <w:r>
        <w:t>",</w:t>
      </w:r>
    </w:p>
    <w:p w14:paraId="08C2330C" w14:textId="77777777" w:rsidR="00CC01FC" w:rsidRDefault="00CC01FC" w:rsidP="00CC01FC">
      <w:pPr>
        <w:pStyle w:val="Kd"/>
      </w:pPr>
      <w:r>
        <w:t xml:space="preserve">  "Config": [</w:t>
      </w:r>
    </w:p>
    <w:p w14:paraId="1D2D10A7" w14:textId="77777777" w:rsidR="00CC01FC" w:rsidRDefault="00CC01FC" w:rsidP="00CC01FC">
      <w:pPr>
        <w:pStyle w:val="Kd"/>
      </w:pPr>
      <w:r>
        <w:t xml:space="preserve">    {</w:t>
      </w:r>
    </w:p>
    <w:p w14:paraId="64E4A078" w14:textId="77777777" w:rsidR="00CC01FC" w:rsidRDefault="00CC01FC" w:rsidP="00CC01FC">
      <w:pPr>
        <w:pStyle w:val="Kd"/>
      </w:pPr>
      <w:r>
        <w:t xml:space="preserve">      "Name": "User API",</w:t>
      </w:r>
    </w:p>
    <w:p w14:paraId="31ED1893" w14:textId="77777777" w:rsidR="00CC01FC" w:rsidRDefault="00CC01FC" w:rsidP="00CC01FC">
      <w:pPr>
        <w:pStyle w:val="Kd"/>
      </w:pPr>
      <w:r>
        <w:t xml:space="preserve">      "Version": "v1",</w:t>
      </w:r>
    </w:p>
    <w:p w14:paraId="6FD49857" w14:textId="77777777" w:rsidR="00CC01FC" w:rsidRDefault="00CC01FC" w:rsidP="00CC01FC">
      <w:pPr>
        <w:pStyle w:val="Kd"/>
      </w:pPr>
      <w:r>
        <w:t xml:space="preserve">      "</w:t>
      </w:r>
      <w:proofErr w:type="spellStart"/>
      <w:r>
        <w:t>Url</w:t>
      </w:r>
      <w:proofErr w:type="spellEnd"/>
      <w:r>
        <w:t>": "http://user.api/swagger/v1/swagger.json"</w:t>
      </w:r>
    </w:p>
    <w:p w14:paraId="49E532BF" w14:textId="77777777" w:rsidR="00CC01FC" w:rsidRDefault="00CC01FC" w:rsidP="00CC01FC">
      <w:pPr>
        <w:pStyle w:val="Kd"/>
      </w:pPr>
      <w:r>
        <w:t xml:space="preserve">    }</w:t>
      </w:r>
    </w:p>
    <w:p w14:paraId="78D8AE03" w14:textId="77777777" w:rsidR="00CC01FC" w:rsidRDefault="00CC01FC" w:rsidP="00CC01FC">
      <w:pPr>
        <w:pStyle w:val="Kd"/>
      </w:pPr>
      <w:r>
        <w:t xml:space="preserve">  ]</w:t>
      </w:r>
    </w:p>
    <w:p w14:paraId="370A564C" w14:textId="2B98A71F" w:rsidR="00CC01FC" w:rsidRDefault="00CC01FC" w:rsidP="00CC01FC">
      <w:pPr>
        <w:pStyle w:val="Kd"/>
      </w:pPr>
      <w:r>
        <w:t>}</w:t>
      </w:r>
    </w:p>
    <w:p w14:paraId="3E684B1C" w14:textId="71FE91C8" w:rsidR="00B507C7" w:rsidRDefault="00B507C7" w:rsidP="00B507C7">
      <w:pPr>
        <w:pStyle w:val="Cmsor2"/>
      </w:pPr>
      <w:bookmarkStart w:id="55" w:name="_Toc151328110"/>
      <w:r>
        <w:lastRenderedPageBreak/>
        <w:t>Kliensoldali funkciók</w:t>
      </w:r>
      <w:bookmarkEnd w:id="55"/>
    </w:p>
    <w:p w14:paraId="7A44C926" w14:textId="417DCE4D" w:rsidR="00B507C7" w:rsidRDefault="00732509" w:rsidP="00732509">
      <w:pPr>
        <w:pStyle w:val="Cmsor3"/>
      </w:pPr>
      <w:bookmarkStart w:id="56" w:name="_Toc151328111"/>
      <w:r>
        <w:t>Dotenv</w:t>
      </w:r>
      <w:bookmarkEnd w:id="56"/>
    </w:p>
    <w:p w14:paraId="45A56AE1" w14:textId="27798A97" w:rsidR="00C03597" w:rsidRDefault="00BF73E9" w:rsidP="00C03597">
      <w:r>
        <w:t xml:space="preserve">A könyvtár felhasználásánál a cél az volt, hogy verziókezelés nélkül, de a beépített </w:t>
      </w:r>
      <w:r w:rsidR="00577D39">
        <w:t xml:space="preserve">Angular </w:t>
      </w:r>
      <w:r w:rsidR="004475DC">
        <w:t>módszerrel lehessen kezelni a környezeti változókat.</w:t>
      </w:r>
      <w:r w:rsidR="00515E07">
        <w:t xml:space="preserve"> Az implementáció során egy </w:t>
      </w:r>
      <w:r w:rsidR="006159E3">
        <w:t>„</w:t>
      </w:r>
      <w:r w:rsidR="00515E07">
        <w:t>.env</w:t>
      </w:r>
      <w:r w:rsidR="006159E3">
        <w:t>”</w:t>
      </w:r>
      <w:r w:rsidR="00515E07">
        <w:t xml:space="preserve"> nevű verziókezeletlen fájlban helyezzük el a </w:t>
      </w:r>
      <w:r w:rsidR="002E612B">
        <w:t>konfigurációs értékeket, például</w:t>
      </w:r>
      <w:r w:rsidR="00BF19EF">
        <w:t xml:space="preserve"> a szerver címét</w:t>
      </w:r>
      <w:r w:rsidR="002E612B">
        <w:t>:</w:t>
      </w:r>
    </w:p>
    <w:p w14:paraId="406E308D" w14:textId="0AE9C371" w:rsidR="002E612B" w:rsidRDefault="002E612B" w:rsidP="0082413F">
      <w:pPr>
        <w:pStyle w:val="Kd"/>
      </w:pPr>
      <w:r w:rsidRPr="002E612B">
        <w:t>baseUrl=http://localhost:5000/api</w:t>
      </w:r>
    </w:p>
    <w:p w14:paraId="0D7D3BB7" w14:textId="2655E90D" w:rsidR="0082413F" w:rsidRDefault="005F1197" w:rsidP="0082413F">
      <w:r>
        <w:t xml:space="preserve">Viszont ezeket az értékeket a </w:t>
      </w:r>
      <w:r w:rsidR="00D71174">
        <w:t>környezetfüggő environment konfigurációs fájlokból akarjuk felhasználni.</w:t>
      </w:r>
      <w:r w:rsidR="00F43908">
        <w:t xml:space="preserve"> Ehhez ezek a</w:t>
      </w:r>
      <w:r w:rsidR="00382F41">
        <w:t>z environment</w:t>
      </w:r>
      <w:r w:rsidR="00F43908">
        <w:t xml:space="preserve"> fájlok kikerültek a verziókezelésből, és megvalósításra került egy </w:t>
      </w:r>
      <w:r w:rsidR="008F7E81">
        <w:t xml:space="preserve">config script, ami a .env értékekkel </w:t>
      </w:r>
      <w:r w:rsidR="007C7773">
        <w:t>feltöltve</w:t>
      </w:r>
      <w:r w:rsidR="008F7E81">
        <w:t xml:space="preserve"> létrehozza ezeket az environment fájlokat.</w:t>
      </w:r>
      <w:r w:rsidR="00822A57">
        <w:t xml:space="preserve"> Ez a script a ts-node segítségével futtatható, és a package.jsonbe</w:t>
      </w:r>
      <w:r w:rsidR="009C3A6F">
        <w:t xml:space="preserve"> is</w:t>
      </w:r>
      <w:r w:rsidR="00A457A6">
        <w:t xml:space="preserve"> beépítésre került</w:t>
      </w:r>
      <w:r w:rsidR="00187809">
        <w:t xml:space="preserve"> az alábbi módon:</w:t>
      </w:r>
    </w:p>
    <w:p w14:paraId="2ADCA327" w14:textId="77777777" w:rsidR="00981F2D" w:rsidRDefault="00981F2D" w:rsidP="00981F2D">
      <w:pPr>
        <w:pStyle w:val="Kd"/>
      </w:pPr>
      <w:r>
        <w:t>"config": "ts-node ./</w:t>
      </w:r>
      <w:proofErr w:type="spellStart"/>
      <w:r>
        <w:t>scripts</w:t>
      </w:r>
      <w:proofErr w:type="spellEnd"/>
      <w:r>
        <w:t>/</w:t>
      </w:r>
      <w:proofErr w:type="spellStart"/>
      <w:r>
        <w:t>setenv.ts</w:t>
      </w:r>
      <w:proofErr w:type="spellEnd"/>
      <w:r>
        <w:t>",</w:t>
      </w:r>
    </w:p>
    <w:p w14:paraId="6D6BCF4E" w14:textId="62A919AE" w:rsidR="00981F2D" w:rsidRDefault="00981F2D" w:rsidP="00981F2D">
      <w:pPr>
        <w:pStyle w:val="Kd"/>
      </w:pPr>
      <w:r>
        <w:t>"start":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dev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",</w:t>
      </w:r>
    </w:p>
    <w:p w14:paraId="4C90BA5D" w14:textId="4464FA0A" w:rsidR="00187809" w:rsidRDefault="00981F2D" w:rsidP="00981F2D">
      <w:pPr>
        <w:pStyle w:val="Kd"/>
      </w:pPr>
      <w:r>
        <w:t>"</w:t>
      </w:r>
      <w:proofErr w:type="spellStart"/>
      <w:r>
        <w:t>build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prod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AF454D1" w14:textId="7560ABCB" w:rsidR="00C16FC1" w:rsidRDefault="00C16FC1" w:rsidP="00981F2D">
      <w:r>
        <w:t>Itt átadjuk a konfigurációs scriptnek, hogy fejlesztői vagy éles környezetben akarjuk futtatni, ami szerint a megfelelő environment fájlokba tölti be az értékeket.</w:t>
      </w:r>
      <w:r w:rsidR="00913073">
        <w:t xml:space="preserve"> Ezáltal beépül az általános alkalmazás indítási scriptekbe a </w:t>
      </w:r>
      <w:r w:rsidR="00C86633">
        <w:t xml:space="preserve">környezeti </w:t>
      </w:r>
      <w:r w:rsidR="00913073">
        <w:t>változók betöltése is, ha szükséges</w:t>
      </w:r>
      <w:r w:rsidR="002601D4">
        <w:t xml:space="preserve"> a kitöltésük</w:t>
      </w:r>
      <w:r w:rsidR="00913073">
        <w:t>.</w:t>
      </w:r>
    </w:p>
    <w:p w14:paraId="11C484A9" w14:textId="4B831B7B" w:rsidR="00732509" w:rsidRDefault="00732509" w:rsidP="00732509">
      <w:pPr>
        <w:pStyle w:val="Cmsor3"/>
      </w:pPr>
      <w:bookmarkStart w:id="57" w:name="_Toc151328112"/>
      <w:r>
        <w:t>Témák</w:t>
      </w:r>
      <w:bookmarkEnd w:id="57"/>
    </w:p>
    <w:p w14:paraId="6985AEA8" w14:textId="7D447DC5" w:rsidR="00B81E0E" w:rsidRDefault="003E7BAE" w:rsidP="00B81E0E">
      <w:r>
        <w:t xml:space="preserve">Kétféle Angular Material alapú </w:t>
      </w:r>
      <w:r w:rsidR="00EA41E8">
        <w:t>téma lett megvalósítva. Egy kék alapú világos, és egy rózsaszín alapú sötét téma.</w:t>
      </w:r>
      <w:r w:rsidR="00495C56">
        <w:t xml:space="preserve"> A </w:t>
      </w:r>
      <w:r w:rsidR="007F0057">
        <w:t>tém</w:t>
      </w:r>
      <w:r w:rsidR="006732B5">
        <w:t xml:space="preserve">ák beállításai </w:t>
      </w:r>
      <w:r w:rsidR="007A610C">
        <w:t xml:space="preserve">ki lettek szervezve a sushi-theme.scss fájlba, amit egyedül a styles.scss </w:t>
      </w:r>
      <w:r w:rsidR="00B74997">
        <w:t>fő stílus</w:t>
      </w:r>
      <w:r w:rsidR="00442B28">
        <w:t>fájl</w:t>
      </w:r>
      <w:r w:rsidR="007A610C">
        <w:t xml:space="preserve"> </w:t>
      </w:r>
      <w:r w:rsidR="00B74997">
        <w:t>tölt be</w:t>
      </w:r>
      <w:r w:rsidR="007A610C">
        <w:t>.</w:t>
      </w:r>
    </w:p>
    <w:p w14:paraId="7A021950" w14:textId="6ACFF9D1" w:rsidR="00D67087" w:rsidRDefault="00D67087" w:rsidP="00B81E0E">
      <w:r>
        <w:t>Az alkalmazás alapértelmezett témája a világos, ami</w:t>
      </w:r>
      <w:r w:rsidR="006C60C0">
        <w:t xml:space="preserve">t a sötéttel tudunk felülírni </w:t>
      </w:r>
      <w:r w:rsidR="004F01A0">
        <w:t xml:space="preserve">felhasználó által </w:t>
      </w:r>
      <w:r w:rsidR="006C60C0">
        <w:t>Cookie-</w:t>
      </w:r>
      <w:proofErr w:type="spellStart"/>
      <w:r w:rsidR="006C60C0">
        <w:t>val</w:t>
      </w:r>
      <w:proofErr w:type="spellEnd"/>
      <w:r w:rsidR="006C60C0">
        <w:t xml:space="preserve"> vezérelve.</w:t>
      </w:r>
      <w:r w:rsidR="00E73528">
        <w:t xml:space="preserve"> Ez a vezérlés úgy működik, hogy a </w:t>
      </w:r>
      <w:r w:rsidR="001E5988">
        <w:t xml:space="preserve">body tagnek a css osztályát állítjuk </w:t>
      </w:r>
      <w:r w:rsidR="00CF5A7B">
        <w:t>„</w:t>
      </w:r>
      <w:r w:rsidR="001E5988">
        <w:t>light-theme</w:t>
      </w:r>
      <w:r w:rsidR="00CF5A7B">
        <w:t>”</w:t>
      </w:r>
      <w:r w:rsidR="001E5988">
        <w:t xml:space="preserve"> vagy </w:t>
      </w:r>
      <w:r w:rsidR="00CF5A7B">
        <w:t>„</w:t>
      </w:r>
      <w:r w:rsidR="001E5988">
        <w:t>dark-theme</w:t>
      </w:r>
      <w:r w:rsidR="00CF5A7B">
        <w:t>”</w:t>
      </w:r>
      <w:r w:rsidR="005C2B9D">
        <w:t xml:space="preserve"> értékre</w:t>
      </w:r>
      <w:r w:rsidR="001E5988">
        <w:t>.</w:t>
      </w:r>
      <w:r w:rsidR="00944199">
        <w:t xml:space="preserve"> Ezáltal tudjuk a témát css osztályokon belül kezelni</w:t>
      </w:r>
      <w:r w:rsidR="009F7C87">
        <w:t xml:space="preserve"> és felülírni</w:t>
      </w:r>
      <w:r w:rsidR="00944199">
        <w:t xml:space="preserve">. Például a fő </w:t>
      </w:r>
      <w:r w:rsidR="00B52368">
        <w:t>téma regisztráció:</w:t>
      </w:r>
    </w:p>
    <w:p w14:paraId="6C66A820" w14:textId="77777777" w:rsidR="00B52368" w:rsidRDefault="00B52368" w:rsidP="00B52368">
      <w:pPr>
        <w:pStyle w:val="Kd"/>
      </w:pPr>
      <w:r>
        <w:t xml:space="preserve">@include </w:t>
      </w:r>
      <w:proofErr w:type="spellStart"/>
      <w:r>
        <w:t>mat.all-component-themes</w:t>
      </w:r>
      <w:proofErr w:type="spellEnd"/>
      <w:r>
        <w:t>($light-theme);</w:t>
      </w:r>
    </w:p>
    <w:p w14:paraId="394CCF08" w14:textId="77777777" w:rsidR="00B52368" w:rsidRDefault="00B52368" w:rsidP="00B52368">
      <w:pPr>
        <w:pStyle w:val="Kd"/>
      </w:pPr>
      <w:r>
        <w:t>.dark-theme {</w:t>
      </w:r>
    </w:p>
    <w:p w14:paraId="52AF460A" w14:textId="77777777" w:rsidR="00B52368" w:rsidRDefault="00B52368" w:rsidP="00B52368">
      <w:pPr>
        <w:pStyle w:val="Kd"/>
      </w:pPr>
      <w:r>
        <w:t xml:space="preserve">  @include </w:t>
      </w:r>
      <w:proofErr w:type="spellStart"/>
      <w:r>
        <w:t>mat.all-component-colors</w:t>
      </w:r>
      <w:proofErr w:type="spellEnd"/>
      <w:r>
        <w:t>($dark-theme);</w:t>
      </w:r>
    </w:p>
    <w:p w14:paraId="0DAF56E5" w14:textId="291EC932" w:rsidR="00B52368" w:rsidRDefault="00B52368" w:rsidP="00B52368">
      <w:pPr>
        <w:pStyle w:val="Kd"/>
      </w:pPr>
      <w:r>
        <w:t>}</w:t>
      </w:r>
    </w:p>
    <w:p w14:paraId="5932E460" w14:textId="2993E70F" w:rsidR="00782CC0" w:rsidRDefault="00782CC0" w:rsidP="00782CC0">
      <w:r>
        <w:lastRenderedPageBreak/>
        <w:t xml:space="preserve">Ezzel betöltjük alapértelmezetten a világos téma beállításait. Ettől a sötét téma csak a színbeállításokban tér el, ezért elegendő a sötét osztályon belül csak a </w:t>
      </w:r>
      <w:r w:rsidR="00DF6676">
        <w:t>színek</w:t>
      </w:r>
      <w:r w:rsidR="006A5760">
        <w:t xml:space="preserve"> regisztrációját</w:t>
      </w:r>
      <w:r w:rsidR="00DF6676">
        <w:t xml:space="preserve"> átállítani.</w:t>
      </w:r>
    </w:p>
    <w:p w14:paraId="0275B718" w14:textId="01437C7F" w:rsidR="00573074" w:rsidRDefault="0016329B" w:rsidP="00782CC0">
      <w:r>
        <w:t>Ahhoz, hogy</w:t>
      </w:r>
      <w:r w:rsidR="00F43292">
        <w:t xml:space="preserve"> a Material színeit hatékonyan lehessen használni nem Angular komponenseken is, </w:t>
      </w:r>
      <w:r w:rsidR="009F3884">
        <w:t xml:space="preserve">segédváltozók lettek bevezetve. A segédváltozók nélkül minden komponensben </w:t>
      </w:r>
      <w:r w:rsidR="00247276">
        <w:t>hivatkozni kéne a Material könyvtárra, ami megterheli a stílus</w:t>
      </w:r>
      <w:r w:rsidR="00F362C3">
        <w:t>ok</w:t>
      </w:r>
      <w:r w:rsidR="00247276">
        <w:t xml:space="preserve"> betöltését. </w:t>
      </w:r>
      <w:r w:rsidR="00640B27">
        <w:t>A h</w:t>
      </w:r>
      <w:r w:rsidR="00247276">
        <w:t xml:space="preserve">elyette </w:t>
      </w:r>
      <w:r w:rsidR="00640B27">
        <w:t>beveze</w:t>
      </w:r>
      <w:r w:rsidR="00D863B4">
        <w:t>te</w:t>
      </w:r>
      <w:r w:rsidR="00640B27">
        <w:t>tt</w:t>
      </w:r>
      <w:r w:rsidR="00247276">
        <w:t xml:space="preserve"> segédváltozók </w:t>
      </w:r>
      <w:r w:rsidR="008C7673">
        <w:t xml:space="preserve">globálisan megtalálhatóak az alkalmazásban, így </w:t>
      </w:r>
      <w:r w:rsidR="00BC5E32">
        <w:t>egyéb komponensek betöltése nélkül lehet rájuk hivatkozni</w:t>
      </w:r>
      <w:r w:rsidR="00AB7BB2">
        <w:t>, például:</w:t>
      </w:r>
    </w:p>
    <w:p w14:paraId="47A34229" w14:textId="7B76B88A" w:rsidR="00AB7BB2" w:rsidRDefault="00AB7BB2" w:rsidP="00AB7BB2">
      <w:pPr>
        <w:pStyle w:val="Kd"/>
      </w:pPr>
      <w:proofErr w:type="spellStart"/>
      <w:r w:rsidRPr="00AB7BB2">
        <w:t>background-color</w:t>
      </w:r>
      <w:proofErr w:type="spellEnd"/>
      <w:r w:rsidRPr="00AB7BB2">
        <w:t>: var(--</w:t>
      </w:r>
      <w:proofErr w:type="spellStart"/>
      <w:r w:rsidRPr="00AB7BB2">
        <w:t>color-primary</w:t>
      </w:r>
      <w:proofErr w:type="spellEnd"/>
      <w:r w:rsidRPr="00AB7BB2">
        <w:t>);</w:t>
      </w:r>
    </w:p>
    <w:p w14:paraId="0E5E5A4D" w14:textId="436406B6" w:rsidR="00AB7BB2" w:rsidRDefault="0049358C" w:rsidP="00AB7BB2">
      <w:r>
        <w:t>A</w:t>
      </w:r>
      <w:r w:rsidR="00F1293C">
        <w:t>z egyes</w:t>
      </w:r>
      <w:r>
        <w:t xml:space="preserve"> </w:t>
      </w:r>
      <w:r w:rsidR="005F36BB">
        <w:t>változókat egy mixin segítségével tölt</w:t>
      </w:r>
      <w:r w:rsidR="00FF364D">
        <w:t>i</w:t>
      </w:r>
      <w:r w:rsidR="005F36BB">
        <w:t xml:space="preserve"> be, ami létrehoz egyszerre egy hex alapú és egy rgb alapó </w:t>
      </w:r>
      <w:r w:rsidR="0087782B">
        <w:t>szín</w:t>
      </w:r>
      <w:r w:rsidR="005F36BB">
        <w:t>változót is:</w:t>
      </w:r>
    </w:p>
    <w:p w14:paraId="7D271B46" w14:textId="77777777" w:rsidR="005F36BB" w:rsidRDefault="005F36BB" w:rsidP="005F36BB">
      <w:pPr>
        <w:pStyle w:val="Kd"/>
      </w:pPr>
      <w:r>
        <w:t xml:space="preserve">@mixin </w:t>
      </w:r>
      <w:proofErr w:type="spellStart"/>
      <w:r>
        <w:t>addColor</w:t>
      </w:r>
      <w:proofErr w:type="spellEnd"/>
      <w:r>
        <w:t>($</w:t>
      </w:r>
      <w:proofErr w:type="spellStart"/>
      <w:r>
        <w:t>color</w:t>
      </w:r>
      <w:proofErr w:type="spellEnd"/>
      <w:r>
        <w:t>, $</w:t>
      </w:r>
      <w:proofErr w:type="spellStart"/>
      <w:r>
        <w:t>value</w:t>
      </w:r>
      <w:proofErr w:type="spellEnd"/>
      <w:r>
        <w:t>) {</w:t>
      </w:r>
    </w:p>
    <w:p w14:paraId="604E4344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}: #{$value};</w:t>
      </w:r>
    </w:p>
    <w:p w14:paraId="357764D7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}-rgb: #{red($value)}, #{green($value)}, #{blue($value)};</w:t>
      </w:r>
    </w:p>
    <w:p w14:paraId="14E39B64" w14:textId="40645D7A" w:rsidR="005F36BB" w:rsidRDefault="005F36BB" w:rsidP="005F36BB">
      <w:pPr>
        <w:pStyle w:val="Kd"/>
      </w:pPr>
      <w:r>
        <w:t>}</w:t>
      </w:r>
    </w:p>
    <w:p w14:paraId="5EE5AC91" w14:textId="698B57FA" w:rsidR="005F36BB" w:rsidRDefault="00CF7D54" w:rsidP="005F36BB">
      <w:r>
        <w:t>Ehhez a mixinhez a változókat egy</w:t>
      </w:r>
      <w:r w:rsidR="00C32C4A">
        <w:t xml:space="preserve"> manuálisan definiált</w:t>
      </w:r>
      <w:r>
        <w:t xml:space="preserve"> listából olvass</w:t>
      </w:r>
      <w:r w:rsidR="00F97E11">
        <w:t>a ki</w:t>
      </w:r>
      <w:r>
        <w:t>, ami tartalmaz Materialból hozott értékeket és saját értékeket is.</w:t>
      </w:r>
    </w:p>
    <w:p w14:paraId="08BD264D" w14:textId="77777777" w:rsidR="00717E39" w:rsidRDefault="00717E39" w:rsidP="00717E39">
      <w:pPr>
        <w:pStyle w:val="Kd"/>
      </w:pPr>
      <w:r>
        <w:t>:</w:t>
      </w:r>
      <w:proofErr w:type="spellStart"/>
      <w:r>
        <w:t>root</w:t>
      </w:r>
      <w:proofErr w:type="spellEnd"/>
      <w:r>
        <w:t xml:space="preserve"> {</w:t>
      </w:r>
    </w:p>
    <w:p w14:paraId="5B730095" w14:textId="77777777" w:rsidR="00717E39" w:rsidRDefault="00717E39" w:rsidP="00717E39">
      <w:pPr>
        <w:pStyle w:val="Kd"/>
      </w:pPr>
      <w:r>
        <w:t xml:space="preserve">  .light-theme {</w:t>
      </w:r>
    </w:p>
    <w:p w14:paraId="65EA3F33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</w:t>
      </w:r>
      <w:proofErr w:type="spellEnd"/>
      <w:r>
        <w:t xml:space="preserve"> {</w:t>
      </w:r>
    </w:p>
    <w:p w14:paraId="2509374A" w14:textId="3988E2B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6D9AC548" w14:textId="77777777" w:rsidR="00717E39" w:rsidRDefault="00717E39" w:rsidP="00717E39">
      <w:pPr>
        <w:pStyle w:val="Kd"/>
      </w:pPr>
      <w:r>
        <w:t xml:space="preserve">    }</w:t>
      </w:r>
    </w:p>
    <w:p w14:paraId="658F4C39" w14:textId="77777777" w:rsidR="00717E39" w:rsidRDefault="00717E39" w:rsidP="00717E39">
      <w:pPr>
        <w:pStyle w:val="Kd"/>
      </w:pPr>
      <w:r>
        <w:t xml:space="preserve">  }</w:t>
      </w:r>
    </w:p>
    <w:p w14:paraId="456C044B" w14:textId="77777777" w:rsidR="00717E39" w:rsidRDefault="00717E39" w:rsidP="00717E39">
      <w:pPr>
        <w:pStyle w:val="Kd"/>
      </w:pPr>
      <w:r>
        <w:t xml:space="preserve">  .dark-theme {</w:t>
      </w:r>
    </w:p>
    <w:p w14:paraId="5BED8610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colors-dark</w:t>
      </w:r>
      <w:proofErr w:type="spellEnd"/>
      <w:r>
        <w:t xml:space="preserve"> {</w:t>
      </w:r>
    </w:p>
    <w:p w14:paraId="1E3E355E" w14:textId="349A8CA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5392211A" w14:textId="77777777" w:rsidR="00717E39" w:rsidRDefault="00717E39" w:rsidP="00717E39">
      <w:pPr>
        <w:pStyle w:val="Kd"/>
      </w:pPr>
      <w:r>
        <w:t xml:space="preserve">    }</w:t>
      </w:r>
    </w:p>
    <w:p w14:paraId="280CC700" w14:textId="77777777" w:rsidR="00717E39" w:rsidRDefault="00717E39" w:rsidP="00717E39">
      <w:pPr>
        <w:pStyle w:val="Kd"/>
      </w:pPr>
      <w:r>
        <w:t xml:space="preserve">  }</w:t>
      </w:r>
    </w:p>
    <w:p w14:paraId="09ABCD2D" w14:textId="0D3B1BB4" w:rsidR="00717E39" w:rsidRPr="00B81E0E" w:rsidRDefault="00717E39" w:rsidP="00717E39">
      <w:pPr>
        <w:pStyle w:val="Kd"/>
      </w:pPr>
      <w:r>
        <w:t>}</w:t>
      </w:r>
    </w:p>
    <w:p w14:paraId="56C4E20E" w14:textId="6A17E19A" w:rsidR="00732509" w:rsidRDefault="00AC71F5" w:rsidP="00732509">
      <w:pPr>
        <w:pStyle w:val="Cmsor3"/>
      </w:pPr>
      <w:bookmarkStart w:id="58" w:name="_Toc151328113"/>
      <w:r>
        <w:t>Nyelvesítés</w:t>
      </w:r>
      <w:bookmarkEnd w:id="58"/>
    </w:p>
    <w:p w14:paraId="44F2D460" w14:textId="3A902D64" w:rsidR="00642163" w:rsidRDefault="00BE35D6" w:rsidP="00642163">
      <w:r>
        <w:t>A nyelvesítés megvalósításához az ngx-translate könyvtár volt használva.</w:t>
      </w:r>
      <w:r w:rsidR="00692A78">
        <w:t xml:space="preserve"> Az alkalmazásban két nyelv található</w:t>
      </w:r>
      <w:r w:rsidR="00347CDC">
        <w:t>.</w:t>
      </w:r>
      <w:r w:rsidR="00692A78">
        <w:t xml:space="preserve"> </w:t>
      </w:r>
      <w:r w:rsidR="00347CDC">
        <w:t>Ez a m</w:t>
      </w:r>
      <w:r w:rsidR="00692A78">
        <w:t xml:space="preserve">agyar és </w:t>
      </w:r>
      <w:r w:rsidR="00347CDC">
        <w:t xml:space="preserve">az </w:t>
      </w:r>
      <w:r w:rsidR="00692A78">
        <w:t>angol, de tetszőlegesen bővíthető.</w:t>
      </w:r>
      <w:r w:rsidR="006A1580">
        <w:t xml:space="preserve"> A megvalósítás részeként az </w:t>
      </w:r>
      <w:r w:rsidR="007E4A0A">
        <w:t>a</w:t>
      </w:r>
      <w:r w:rsidR="006A1580">
        <w:t>sset</w:t>
      </w:r>
      <w:r w:rsidR="00714E2C">
        <w:t>s</w:t>
      </w:r>
      <w:r w:rsidR="006A1580">
        <w:t xml:space="preserve"> mappában az i18n almappában lett kialakítva az en.json és hu.json fájl, ami egymással párhuzamosan, hierarchikusan kialakítva tartalmazza a nyelv specifikus konstans értékeket.</w:t>
      </w:r>
    </w:p>
    <w:p w14:paraId="458B7503" w14:textId="17544DA8" w:rsidR="00664247" w:rsidRDefault="00664247" w:rsidP="00642163">
      <w:r>
        <w:t>Ezeket az értékeket ki tudjuk olvasni komponens osztályán belül is szolgáltatás segítségével, de gyakoribb és egyszerűbb megoldás a</w:t>
      </w:r>
      <w:r w:rsidR="00DC4AE5">
        <w:t>z ngx-translate csővezetékének a használata a HTML kódon belül.</w:t>
      </w:r>
      <w:r w:rsidR="001E7042">
        <w:t xml:space="preserve"> Például:</w:t>
      </w:r>
    </w:p>
    <w:p w14:paraId="2E904449" w14:textId="2D4D80A0" w:rsidR="00B05B14" w:rsidRDefault="001E7042" w:rsidP="00B05B14">
      <w:pPr>
        <w:pStyle w:val="Kd"/>
      </w:pPr>
      <w:r w:rsidRPr="001E7042">
        <w:lastRenderedPageBreak/>
        <w:t>{{ '</w:t>
      </w:r>
      <w:proofErr w:type="spellStart"/>
      <w:r w:rsidRPr="001E7042">
        <w:t>confirm.buttons.yes</w:t>
      </w:r>
      <w:proofErr w:type="spellEnd"/>
      <w:r w:rsidRPr="001E7042">
        <w:t xml:space="preserve">' | </w:t>
      </w:r>
      <w:proofErr w:type="spellStart"/>
      <w:r w:rsidRPr="001E7042">
        <w:t>translate</w:t>
      </w:r>
      <w:proofErr w:type="spellEnd"/>
      <w:r w:rsidRPr="001E7042">
        <w:t xml:space="preserve"> }}</w:t>
      </w:r>
    </w:p>
    <w:p w14:paraId="62243E33" w14:textId="41B6089A" w:rsidR="00B05B14" w:rsidRDefault="009F644A" w:rsidP="001E7042">
      <w:r>
        <w:t>Az alkalmazás nyelvét vezérlő Cookie alapértelmezett értéke angol. Ezt az oldal megtekintője böngésző specifikusan tudja vezérelni felhasználótól függetlenül.</w:t>
      </w:r>
      <w:r w:rsidR="00CD5307">
        <w:t xml:space="preserve"> Ezáltal az oldal vagy a böngésző bezárása után is ugyanazzal a beállítással találkozik, ha belépett</w:t>
      </w:r>
      <w:r w:rsidR="006C183E">
        <w:t>,</w:t>
      </w:r>
      <w:r w:rsidR="00CD5307">
        <w:t xml:space="preserve"> ha nem.</w:t>
      </w:r>
      <w:r w:rsidR="006C183E">
        <w:t xml:space="preserve"> Az alkalmazás stílusa is megegyező módszerrel állítható be.</w:t>
      </w:r>
    </w:p>
    <w:p w14:paraId="02CE2A21" w14:textId="432B948E" w:rsidR="0083412B" w:rsidRDefault="00C23564" w:rsidP="0083412B">
      <w:pPr>
        <w:pStyle w:val="Cmsor3"/>
      </w:pPr>
      <w:bookmarkStart w:id="59" w:name="_Toc151328114"/>
      <w:r>
        <w:t>WebSocket</w:t>
      </w:r>
      <w:bookmarkEnd w:id="59"/>
    </w:p>
    <w:p w14:paraId="4C6D0D1A" w14:textId="06A64759" w:rsidR="008D2266" w:rsidRDefault="00B96881" w:rsidP="008D2266">
      <w:r>
        <w:t>A SignalR alapú kommunikáció kiépítése elkészült kliensoldalon is. A</w:t>
      </w:r>
      <w:r w:rsidR="006F4405">
        <w:t>z implementáció ki lett szervezve a komponensektől független szolgáltatásokba. Mivel a kapcsolat kiépítésének a módszere</w:t>
      </w:r>
      <w:r w:rsidR="00EE55B6">
        <w:t xml:space="preserve"> </w:t>
      </w:r>
      <w:r w:rsidR="007F41CD">
        <w:t>megegyezik az egyes hub kapcsolatokban</w:t>
      </w:r>
      <w:r w:rsidR="006F4405">
        <w:t>, ezért annak az alap implementációja egy közös absztrakt ősben valósult meg.</w:t>
      </w:r>
      <w:r w:rsidR="006C3330">
        <w:t xml:space="preserve"> Minden </w:t>
      </w:r>
      <w:r w:rsidR="00CC7259">
        <w:t>kapcsolat ebből a közös ősből leszármazva készült el.</w:t>
      </w:r>
    </w:p>
    <w:p w14:paraId="6C0AECBB" w14:textId="18B9BDC0" w:rsidR="009F1B4E" w:rsidRDefault="009F1B4E" w:rsidP="009F1B4E">
      <w:pPr>
        <w:pStyle w:val="Kp"/>
      </w:pPr>
      <w:r>
        <w:rPr>
          <w:noProof/>
        </w:rPr>
        <w:drawing>
          <wp:inline distT="0" distB="0" distL="0" distR="0" wp14:anchorId="28B13137" wp14:editId="6E684049">
            <wp:extent cx="5394960" cy="3660539"/>
            <wp:effectExtent l="0" t="0" r="0" b="0"/>
            <wp:docPr id="3487937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371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338" w14:textId="5AC6474D" w:rsidR="00A5157B" w:rsidRDefault="00A5157B" w:rsidP="008D2266">
      <w:r>
        <w:t xml:space="preserve">A közös ős szolgáltat egy </w:t>
      </w:r>
      <w:r w:rsidR="0054025D">
        <w:t xml:space="preserve">kapcsolat indítási és leállítási függvényt. Emellett lehetőséget ad a leszármazottaknak </w:t>
      </w:r>
      <w:r w:rsidR="00EF4C12">
        <w:t>további implementáció hozzáadására a kapcsolat kiépítésének fázisaiban.</w:t>
      </w:r>
      <w:r w:rsidR="008B193A">
        <w:t xml:space="preserve"> A kapcsolat kiépítésének állapotáról is ad két jelző flag változót.</w:t>
      </w:r>
    </w:p>
    <w:p w14:paraId="78819B81" w14:textId="31B2658E" w:rsidR="002714A0" w:rsidRDefault="00547BB7" w:rsidP="00351A54">
      <w:r>
        <w:t>Egy</w:t>
      </w:r>
      <w:r w:rsidR="00485A9F">
        <w:t xml:space="preserve">ik </w:t>
      </w:r>
      <w:r>
        <w:t>megvalósítandó függvény</w:t>
      </w:r>
      <w:r w:rsidR="009D4FC2">
        <w:t>e</w:t>
      </w:r>
      <w:r>
        <w:t xml:space="preserve"> a leszármazottaknak a </w:t>
      </w:r>
      <w:r w:rsidR="00D13BC1">
        <w:t>szerver</w:t>
      </w:r>
      <w:r w:rsidR="00FF1E5B">
        <w:t xml:space="preserve"> hub</w:t>
      </w:r>
      <w:r w:rsidR="00D13BC1">
        <w:t xml:space="preserve"> eseményeire való feliratkozások regisztrációja. Itt tudjuk elkapni azokat az eseményeket, amiket a szerverben </w:t>
      </w:r>
      <w:r w:rsidR="00FF059A">
        <w:t>megadott</w:t>
      </w:r>
      <w:r w:rsidR="00F45EE0">
        <w:t xml:space="preserve"> hub</w:t>
      </w:r>
      <w:r w:rsidR="00FF059A">
        <w:t xml:space="preserve"> interfészen határoztunk meg.</w:t>
      </w:r>
      <w:r w:rsidR="00550AE6">
        <w:t xml:space="preserve"> </w:t>
      </w:r>
      <w:r w:rsidR="002714A0">
        <w:t>Ezért a feliratkozások az ottani interfészekkel párhuzamos nevekkel és paraméter modellekkel lett kialakítva.</w:t>
      </w:r>
    </w:p>
    <w:p w14:paraId="6D98CC14" w14:textId="1A51AA3E" w:rsidR="0026615A" w:rsidRPr="0026615A" w:rsidRDefault="00EC2135" w:rsidP="00E90344">
      <w:r>
        <w:lastRenderedPageBreak/>
        <w:t xml:space="preserve">A kapcsolat kiépítése a startConnection függvényben történik meg. </w:t>
      </w:r>
      <w:r w:rsidR="009D03F8">
        <w:t>A</w:t>
      </w:r>
      <w:r w:rsidR="00F33E6D">
        <w:t>latta a</w:t>
      </w:r>
      <w:r w:rsidR="009D03F8">
        <w:t xml:space="preserve"> </w:t>
      </w:r>
      <w:r w:rsidR="00B36E93">
        <w:t xml:space="preserve">SignalR </w:t>
      </w:r>
      <w:r w:rsidR="009D03F8" w:rsidRPr="009D03F8">
        <w:t>HubConnectionBuilder</w:t>
      </w:r>
      <w:r w:rsidR="00B36E93">
        <w:t xml:space="preserve"> </w:t>
      </w:r>
      <w:r w:rsidR="000A003A">
        <w:t>komponensének</w:t>
      </w:r>
      <w:r w:rsidR="009D03F8">
        <w:t xml:space="preserve"> segítségével sokféle beállítást tudunk megadni. Ilyen a logolás szintjének beállítása, vagy a kapcsolat kiépítése alatt </w:t>
      </w:r>
      <w:r w:rsidR="00515B46">
        <w:t>az authentikáció beállítása. Az authentikáció során beállításra került, hogy</w:t>
      </w:r>
      <w:r w:rsidR="00DE1A46">
        <w:t xml:space="preserve"> a Cookie-ban</w:t>
      </w:r>
      <w:r w:rsidR="00515B46">
        <w:t xml:space="preserve"> eltárolt access token legyen továbbítva a szerver felé, ami azonosítja a felhasználót.</w:t>
      </w:r>
    </w:p>
    <w:p w14:paraId="5D23956C" w14:textId="002ABC9F" w:rsidR="00C23564" w:rsidRDefault="00C23564" w:rsidP="00C23564">
      <w:pPr>
        <w:pStyle w:val="Cmsor3"/>
      </w:pPr>
      <w:bookmarkStart w:id="60" w:name="_Toc151328115"/>
      <w:r>
        <w:t>Interceptor</w:t>
      </w:r>
      <w:bookmarkEnd w:id="60"/>
    </w:p>
    <w:p w14:paraId="0D52BD51" w14:textId="743FF8A5" w:rsidR="009E5BE7" w:rsidRDefault="00DD7435" w:rsidP="009E5BE7">
      <w:r>
        <w:t xml:space="preserve">Az interceptorok feladata, hogy az Angular HttpClient </w:t>
      </w:r>
      <w:r w:rsidR="00D04C2F">
        <w:t>eszköze segítségével elküldött</w:t>
      </w:r>
      <w:r w:rsidR="007C6A98">
        <w:t xml:space="preserve"> kérések előtt és után további </w:t>
      </w:r>
      <w:r w:rsidR="00CD69F3">
        <w:t xml:space="preserve">egységes </w:t>
      </w:r>
      <w:r w:rsidR="00F01FF5">
        <w:t>logikát implementáljanak.</w:t>
      </w:r>
      <w:r w:rsidR="008D0553">
        <w:t xml:space="preserve"> Az alkalmazás</w:t>
      </w:r>
      <w:r w:rsidR="00101C74">
        <w:t>hoz</w:t>
      </w:r>
      <w:r w:rsidR="008D0553">
        <w:t xml:space="preserve"> egyetlen interceptor lett hozzáadva</w:t>
      </w:r>
      <w:r w:rsidR="00101C74">
        <w:t>, de tetszőleges</w:t>
      </w:r>
      <w:r w:rsidR="00385F4C">
        <w:t>en</w:t>
      </w:r>
      <w:r w:rsidR="00101C74">
        <w:t xml:space="preserve"> bővíthető</w:t>
      </w:r>
      <w:r w:rsidR="009D6BA7">
        <w:t xml:space="preserve"> továbbiakkal</w:t>
      </w:r>
      <w:r w:rsidR="008D0553">
        <w:t>.</w:t>
      </w:r>
    </w:p>
    <w:p w14:paraId="3A538FC4" w14:textId="7492857F" w:rsidR="009E5BE7" w:rsidRPr="00471D5A" w:rsidRDefault="008D0553" w:rsidP="009E5BE7">
      <w:r>
        <w:t xml:space="preserve">Ennek az </w:t>
      </w:r>
      <w:r w:rsidR="008E60C2" w:rsidRPr="008E60C2">
        <w:t>AuthInterceptor</w:t>
      </w:r>
      <w:r w:rsidR="008E60C2">
        <w:t xml:space="preserve"> osztálynak az a feladata, hogy a kérések fejlécébe felhelyezze auth</w:t>
      </w:r>
      <w:r w:rsidR="00284FD7">
        <w:t xml:space="preserve">orization </w:t>
      </w:r>
      <w:r w:rsidR="00067D2C">
        <w:t>értékként</w:t>
      </w:r>
      <w:r w:rsidR="00284FD7">
        <w:t xml:space="preserve"> a bearer tokent az alkalmazás</w:t>
      </w:r>
      <w:r w:rsidR="00B61BFB">
        <w:t xml:space="preserve"> access token</w:t>
      </w:r>
      <w:r w:rsidR="00284FD7">
        <w:t xml:space="preserve"> Cookie-</w:t>
      </w:r>
      <w:proofErr w:type="spellStart"/>
      <w:r w:rsidR="00284FD7">
        <w:t>j</w:t>
      </w:r>
      <w:r w:rsidR="00B61BFB">
        <w:t>á</w:t>
      </w:r>
      <w:r w:rsidR="00284FD7">
        <w:t>ból</w:t>
      </w:r>
      <w:proofErr w:type="spellEnd"/>
      <w:r w:rsidR="009E5BE7">
        <w:t xml:space="preserve">. </w:t>
      </w:r>
      <w:r w:rsidR="009001E6">
        <w:t xml:space="preserve">A felhelyezés mellett további feladata, hogy </w:t>
      </w:r>
      <w:r w:rsidR="00F82FAE">
        <w:t>elkapja a hibákat azután, hogy elküldte a</w:t>
      </w:r>
      <w:r w:rsidR="005C26A4">
        <w:t>z egyes</w:t>
      </w:r>
      <w:r w:rsidR="00F82FAE">
        <w:t xml:space="preserve"> kérés</w:t>
      </w:r>
      <w:r w:rsidR="005C26A4">
        <w:t>eket</w:t>
      </w:r>
      <w:r w:rsidR="00F82FAE">
        <w:t>.</w:t>
      </w:r>
      <w:r w:rsidR="00FF7B32">
        <w:t xml:space="preserve"> </w:t>
      </w:r>
      <w:r w:rsidR="00E95C04">
        <w:t>Ha a</w:t>
      </w:r>
      <w:r w:rsidR="00FF7B32">
        <w:t xml:space="preserve">z elkapott kérésben authentikációs vagy authorizációs hibával találkozott, akkor </w:t>
      </w:r>
      <w:r w:rsidR="007168FA">
        <w:t>letisztítja a tokeneket, mivel azok vagy érvénytelenek vagy lejártak. Emellett egy egyszerű hibaüzenetet is kiír a felhasználónak a kapott hiba alapján.</w:t>
      </w:r>
    </w:p>
    <w:p w14:paraId="54826B0F" w14:textId="23720C99" w:rsidR="00C23564" w:rsidRDefault="00C23564" w:rsidP="00C23564">
      <w:pPr>
        <w:pStyle w:val="Cmsor3"/>
      </w:pPr>
      <w:bookmarkStart w:id="61" w:name="_Toc151328116"/>
      <w:r>
        <w:t>Guard</w:t>
      </w:r>
      <w:bookmarkEnd w:id="61"/>
    </w:p>
    <w:p w14:paraId="19876447" w14:textId="729685A5" w:rsidR="005E79F4" w:rsidRDefault="001E63CD" w:rsidP="00B772AE">
      <w:r>
        <w:t>Olyan kompone</w:t>
      </w:r>
      <w:r w:rsidR="00F015D3">
        <w:t xml:space="preserve">ns, </w:t>
      </w:r>
      <w:r w:rsidR="00F015D3" w:rsidRPr="00F015D3">
        <w:t xml:space="preserve">aminek a segítségével eldönthető, hogy egy útvonal </w:t>
      </w:r>
      <w:r w:rsidR="00AF7E63">
        <w:t xml:space="preserve">az alkalmazásban </w:t>
      </w:r>
      <w:r w:rsidR="00F015D3" w:rsidRPr="00F015D3">
        <w:t>megnyitható-e vagy sem</w:t>
      </w:r>
      <w:r w:rsidR="008C2067">
        <w:t>.</w:t>
      </w:r>
      <w:r w:rsidR="00F015D3" w:rsidRPr="00F015D3">
        <w:t xml:space="preserve"> </w:t>
      </w:r>
      <w:r w:rsidR="008C2067">
        <w:t>Emellett</w:t>
      </w:r>
      <w:r w:rsidR="00F015D3" w:rsidRPr="00F015D3">
        <w:t xml:space="preserve"> további logikák</w:t>
      </w:r>
      <w:r w:rsidR="006F3C8A">
        <w:t xml:space="preserve"> is</w:t>
      </w:r>
      <w:r w:rsidR="00F015D3" w:rsidRPr="00F015D3">
        <w:t xml:space="preserve"> hozzáadhatóak egy oldalra lépéskor, mint például átirányítás.</w:t>
      </w:r>
      <w:r w:rsidR="00E014B0">
        <w:t xml:space="preserve"> Az alkalmazás sokféle guardot tartalmaz. Ezeket az útvonalak beregisztrálásakor tudjuk nekik megadni, akár többet is.</w:t>
      </w:r>
    </w:p>
    <w:p w14:paraId="20034E82" w14:textId="4B7464FD" w:rsidR="000239D6" w:rsidRDefault="000239D6" w:rsidP="000239D6">
      <w:pPr>
        <w:pStyle w:val="Cmsor4"/>
      </w:pPr>
      <w:r>
        <w:t>AclGuard</w:t>
      </w:r>
    </w:p>
    <w:p w14:paraId="220DD6BC" w14:textId="78DCBB45" w:rsidR="00300267" w:rsidRDefault="007B1EC3" w:rsidP="00CE729D">
      <w:r>
        <w:t xml:space="preserve">Ennek a guardnak a szerepe, hogy </w:t>
      </w:r>
      <w:r w:rsidR="000C0586">
        <w:t>kliensoldali authorizációt hajtson végre az oldalakra lépéskor</w:t>
      </w:r>
      <w:r w:rsidR="002A1B79">
        <w:t>.</w:t>
      </w:r>
      <w:r w:rsidR="00CE729D">
        <w:t xml:space="preserve"> </w:t>
      </w:r>
      <w:r w:rsidR="00CC7CCD">
        <w:t>Előkészítésnek i</w:t>
      </w:r>
      <w:r w:rsidR="00CD1CD8">
        <w:t>de tartozik, hogy a</w:t>
      </w:r>
      <w:r w:rsidR="00300267">
        <w:t>z egyes útvonalakon meghatározhatunk kiegészítő konstans adatokat</w:t>
      </w:r>
      <w:r w:rsidR="002B5F7A">
        <w:t xml:space="preserve"> a data blokkon belül.</w:t>
      </w:r>
      <w:r w:rsidR="00E34209">
        <w:t xml:space="preserve"> Ebben a data blokkban megadunk minden </w:t>
      </w:r>
      <w:r w:rsidR="00966762">
        <w:t xml:space="preserve">útvonalnak egy „name” értéket, amit az AclGuard felhasznál, mint kulcs </w:t>
      </w:r>
      <w:r w:rsidR="00CD1CD8">
        <w:t>az authorizáció során.</w:t>
      </w:r>
    </w:p>
    <w:p w14:paraId="6479C2C4" w14:textId="08E4571C" w:rsidR="002C6678" w:rsidRDefault="002C6678" w:rsidP="00C5199A">
      <w:r>
        <w:t xml:space="preserve">Az authorizáció implementációjában egy konfigurációs ACL modellből olvassa ki, hogy adott kulcsokhoz milyen felhasználói Claimekre van szükség. Ezek a kulcsok tetszőleges szöveges értékek lehetnek, amiket itt a guard a name </w:t>
      </w:r>
      <w:r w:rsidR="003928B4">
        <w:t xml:space="preserve">data </w:t>
      </w:r>
      <w:r>
        <w:t>értékből olvas ki.</w:t>
      </w:r>
      <w:r w:rsidR="002A1B79">
        <w:t xml:space="preserve"> </w:t>
      </w:r>
      <w:r w:rsidR="002A1B79">
        <w:lastRenderedPageBreak/>
        <w:t>Az így megkapott Claim listából kell, hogy meglegyen legalább egy a felhasználónak, hogy megtekinthesse az adott oldalt.</w:t>
      </w:r>
    </w:p>
    <w:p w14:paraId="3911B08F" w14:textId="7B3A8E3A" w:rsidR="000475F4" w:rsidRPr="00C5199A" w:rsidRDefault="000475F4" w:rsidP="00C5199A">
      <w:r>
        <w:t>Emellett</w:t>
      </w:r>
      <w:r w:rsidR="0045559F">
        <w:t xml:space="preserve"> a guard</w:t>
      </w:r>
      <w:r>
        <w:t xml:space="preserve"> további </w:t>
      </w:r>
      <w:r w:rsidR="00422BE7">
        <w:t>kiegészítő ellenőrzéseket végez el, például</w:t>
      </w:r>
      <w:r w:rsidR="0012663C">
        <w:t>,</w:t>
      </w:r>
      <w:r w:rsidR="00422BE7">
        <w:t xml:space="preserve"> ha van a felhasználónak váróterem vagy játék azonosító megadva, akkor ugorjon át a megfelelő oldalukra</w:t>
      </w:r>
      <w:r w:rsidR="00267A47">
        <w:t>,</w:t>
      </w:r>
      <w:r w:rsidR="00422BE7">
        <w:t xml:space="preserve"> akárhol van</w:t>
      </w:r>
      <w:r w:rsidR="00267A47">
        <w:t xml:space="preserve"> éppen</w:t>
      </w:r>
      <w:r w:rsidR="00422BE7">
        <w:t>.</w:t>
      </w:r>
    </w:p>
    <w:p w14:paraId="4C8100E8" w14:textId="6F9BC9B3" w:rsidR="000239D6" w:rsidRDefault="0041002B" w:rsidP="000239D6">
      <w:pPr>
        <w:pStyle w:val="Cmsor4"/>
      </w:pPr>
      <w:r>
        <w:t>LoginGuard</w:t>
      </w:r>
    </w:p>
    <w:p w14:paraId="7731D423" w14:textId="678C59E3" w:rsidR="0012663C" w:rsidRPr="0012663C" w:rsidRDefault="0012663C" w:rsidP="0012663C">
      <w:r>
        <w:t xml:space="preserve">Egy egyszerű ellenőrző réteg a bejelentkező és regisztrációs oldal felett. Feladata, hogy ha </w:t>
      </w:r>
      <w:r w:rsidR="007F6A4A">
        <w:t>van az oldal megtekintőjének érvényes felhasználója a böngészőben</w:t>
      </w:r>
      <w:r w:rsidR="0085407E">
        <w:t xml:space="preserve"> elmentve</w:t>
      </w:r>
      <w:r w:rsidR="007F6A4A">
        <w:t>, akkor dobja tovább az alkalmazásba</w:t>
      </w:r>
      <w:r w:rsidR="000A184A">
        <w:t xml:space="preserve">. </w:t>
      </w:r>
      <w:r w:rsidR="00D86E08">
        <w:t>Ez abból hasznos, hogy a felhasználóknak ne kelljen belépniük</w:t>
      </w:r>
      <w:r w:rsidR="000672E4">
        <w:t xml:space="preserve"> újra</w:t>
      </w:r>
      <w:r w:rsidR="00D86E08">
        <w:t>, ha egyszer már bejelentkeztek korábban.</w:t>
      </w:r>
    </w:p>
    <w:p w14:paraId="7A64C5E8" w14:textId="678A5409" w:rsidR="0041002B" w:rsidRDefault="0041002B" w:rsidP="0041002B">
      <w:pPr>
        <w:pStyle w:val="Cmsor4"/>
      </w:pPr>
      <w:r>
        <w:t>HubGuard</w:t>
      </w:r>
    </w:p>
    <w:p w14:paraId="33AA6DC8" w14:textId="02DDE03A" w:rsidR="008D29E0" w:rsidRDefault="002376B3" w:rsidP="008D29E0">
      <w:r>
        <w:t>Feladata, hogy kezelje az egyes hubok elindítását és leállítását</w:t>
      </w:r>
      <w:r w:rsidR="00817926">
        <w:t xml:space="preserve"> a </w:t>
      </w:r>
      <w:r w:rsidR="00E97B7B">
        <w:t>szolgáltatásaikon meghívott startConnection és stopConnection függvények meghívásával.</w:t>
      </w:r>
    </w:p>
    <w:p w14:paraId="4E4E1548" w14:textId="3CF660D6" w:rsidR="00A91663" w:rsidRPr="008D29E0" w:rsidRDefault="00A91663" w:rsidP="008D29E0">
      <w:r>
        <w:t xml:space="preserve">A vezérlés úgy működik, hogy a data </w:t>
      </w:r>
      <w:r w:rsidR="00BA09A4">
        <w:t xml:space="preserve">értékek tartalmaznak egy „hub” listát is, amiben szövegesen kulcsok vannak átadva. Ezek a kulcsok alapján a </w:t>
      </w:r>
      <w:r w:rsidR="00CE6BDD">
        <w:t>guard eldönti, hogy mik azok a hubok</w:t>
      </w:r>
      <w:r w:rsidR="00A54BE8">
        <w:t>,</w:t>
      </w:r>
      <w:r w:rsidR="00CE6BDD">
        <w:t xml:space="preserve"> amiket el kell indítani. Minden más </w:t>
      </w:r>
      <w:r w:rsidR="007543FD">
        <w:t>hubot leállít.</w:t>
      </w:r>
      <w:r w:rsidR="0098266F">
        <w:t xml:space="preserve"> Ebben benne van, hogy azok a hubok, amik már el vannak indítva nem indulnak újra</w:t>
      </w:r>
      <w:r w:rsidR="00371B2D">
        <w:t>, hanem üzemelnek folytonosan.</w:t>
      </w:r>
    </w:p>
    <w:p w14:paraId="25487DDE" w14:textId="5A4566F4" w:rsidR="0041002B" w:rsidRDefault="0041002B" w:rsidP="0041002B">
      <w:pPr>
        <w:pStyle w:val="Cmsor4"/>
      </w:pPr>
      <w:r>
        <w:t>GameGuard és LobbyGuard</w:t>
      </w:r>
    </w:p>
    <w:p w14:paraId="229E9DE7" w14:textId="01C4C5B9" w:rsidR="002117C0" w:rsidRPr="002117C0" w:rsidRDefault="006F3F89" w:rsidP="002117C0">
      <w:r>
        <w:t>Egyszerű ellen</w:t>
      </w:r>
      <w:r w:rsidR="00C84679">
        <w:t xml:space="preserve">őrző egységek. Feladatuk, hogy </w:t>
      </w:r>
      <w:r w:rsidR="005B636E">
        <w:t>megnézzék van-e a felhasználónak érvényes váróterem vagy játék azonosítója, és az megegyezik</w:t>
      </w:r>
      <w:r w:rsidR="004632E0">
        <w:t>-e</w:t>
      </w:r>
      <w:r w:rsidR="005B636E">
        <w:t xml:space="preserve"> a </w:t>
      </w:r>
      <w:r w:rsidR="00566A0F">
        <w:t>meg</w:t>
      </w:r>
      <w:r w:rsidR="002F7F34">
        <w:t>nyitott oldallal</w:t>
      </w:r>
      <w:r w:rsidR="00566A0F">
        <w:t>.</w:t>
      </w:r>
      <w:r w:rsidR="00821BC5">
        <w:t xml:space="preserve"> Ha nem megfelelő helyen van a felhasználó, akkor </w:t>
      </w:r>
      <w:r w:rsidR="00B40AD2">
        <w:t>egyszerűen át lesz irányítva a főoldalra.</w:t>
      </w:r>
    </w:p>
    <w:p w14:paraId="3F2AF925" w14:textId="3CCEB004" w:rsidR="00C23564" w:rsidRDefault="00C23564" w:rsidP="00C23564">
      <w:pPr>
        <w:pStyle w:val="Cmsor3"/>
      </w:pPr>
      <w:bookmarkStart w:id="62" w:name="_Toc151328117"/>
      <w:r>
        <w:t>Directive</w:t>
      </w:r>
      <w:bookmarkEnd w:id="62"/>
    </w:p>
    <w:p w14:paraId="7CB48788" w14:textId="77777777" w:rsidR="00BB4404" w:rsidRDefault="00BC2642" w:rsidP="009F294F">
      <w:r>
        <w:t>Az Angular lehetőséget ad rá, hogy saját magunk is létrehozzunk directive komponenseket.</w:t>
      </w:r>
      <w:r w:rsidR="00953A1E">
        <w:t xml:space="preserve"> Ezek olyan komponensek, amiket az Angular a HTML kódjának közvetlen irányítására használ Angular kódon keresztül.</w:t>
      </w:r>
      <w:r w:rsidR="00B955A7">
        <w:t xml:space="preserve"> Ezáltal olyan vezérlő elemeket tudunk hozzáadni az oldalakhoz, amik különálló egységes logikát igényelnek. Használatuk csökkenti a megvalósított HTML oldalak komplexitását.</w:t>
      </w:r>
      <w:r w:rsidR="00BB4404">
        <w:t xml:space="preserve"> </w:t>
      </w:r>
    </w:p>
    <w:p w14:paraId="2F815603" w14:textId="37BF52DB" w:rsidR="009F294F" w:rsidRDefault="00BB4404" w:rsidP="009F294F">
      <w:r>
        <w:t>Az alkalmazásban két directive implementáció került be, de tetszőlegesen bővíthető.</w:t>
      </w:r>
      <w:r w:rsidR="005B17C6">
        <w:t xml:space="preserve"> Minden directive implementáció esetén meg kell adni egy </w:t>
      </w:r>
      <w:proofErr w:type="spellStart"/>
      <w:r w:rsidR="005B17C6">
        <w:t>selector</w:t>
      </w:r>
      <w:proofErr w:type="spellEnd"/>
      <w:r w:rsidR="005B17C6">
        <w:t xml:space="preserve"> értéket, </w:t>
      </w:r>
      <w:r w:rsidR="005B17C6">
        <w:lastRenderedPageBreak/>
        <w:t xml:space="preserve">amivel az Angular beazonosítja a használt komponenst. Ezen a </w:t>
      </w:r>
      <w:proofErr w:type="spellStart"/>
      <w:r w:rsidR="005B17C6">
        <w:t>selectoron</w:t>
      </w:r>
      <w:proofErr w:type="spellEnd"/>
      <w:r w:rsidR="005B17C6">
        <w:t xml:space="preserve"> keresztül paramétereket is tudunk átadni az implementációnak.</w:t>
      </w:r>
      <w:r w:rsidR="00FA0FE8">
        <w:t xml:space="preserve"> </w:t>
      </w:r>
      <w:proofErr w:type="spellStart"/>
      <w:r w:rsidR="00FA0FE8">
        <w:t>Selector</w:t>
      </w:r>
      <w:proofErr w:type="spellEnd"/>
      <w:r w:rsidR="00FA0FE8">
        <w:t xml:space="preserve"> megadása</w:t>
      </w:r>
      <w:r w:rsidR="005B17C6">
        <w:t xml:space="preserve"> </w:t>
      </w:r>
      <w:r w:rsidR="00FA0FE8">
        <w:t>p</w:t>
      </w:r>
      <w:r w:rsidR="005B17C6">
        <w:t>éldául:</w:t>
      </w:r>
    </w:p>
    <w:p w14:paraId="708240F5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@Directive({</w:t>
      </w:r>
    </w:p>
    <w:p w14:paraId="5002ECCA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 xml:space="preserve">  </w:t>
      </w:r>
      <w:proofErr w:type="spellStart"/>
      <w:r w:rsidRPr="005B17C6">
        <w:rPr>
          <w:lang w:eastAsia="ja-JP"/>
        </w:rPr>
        <w:t>selector</w:t>
      </w:r>
      <w:proofErr w:type="spellEnd"/>
      <w:r w:rsidRPr="005B17C6">
        <w:rPr>
          <w:lang w:eastAsia="ja-JP"/>
        </w:rPr>
        <w:t>: '[</w:t>
      </w:r>
      <w:proofErr w:type="spellStart"/>
      <w:r w:rsidRPr="005B17C6">
        <w:rPr>
          <w:lang w:eastAsia="ja-JP"/>
        </w:rPr>
        <w:t>can</w:t>
      </w:r>
      <w:proofErr w:type="spellEnd"/>
      <w:r w:rsidRPr="005B17C6">
        <w:rPr>
          <w:lang w:eastAsia="ja-JP"/>
        </w:rPr>
        <w:t>]',</w:t>
      </w:r>
    </w:p>
    <w:p w14:paraId="6235F5A2" w14:textId="1B42EFE8" w:rsid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})</w:t>
      </w:r>
    </w:p>
    <w:p w14:paraId="7EF0F338" w14:textId="4CF3541E" w:rsidR="005B17C6" w:rsidRDefault="005B17C6" w:rsidP="005E345B">
      <w:pPr>
        <w:pStyle w:val="Kd"/>
        <w:rPr>
          <w:lang w:eastAsia="ja-JP"/>
        </w:rPr>
      </w:pPr>
      <w:r w:rsidRPr="005B17C6">
        <w:rPr>
          <w:lang w:eastAsia="ja-JP"/>
        </w:rPr>
        <w:t xml:space="preserve">export </w:t>
      </w:r>
      <w:proofErr w:type="spellStart"/>
      <w:r w:rsidRPr="005B17C6">
        <w:rPr>
          <w:lang w:eastAsia="ja-JP"/>
        </w:rPr>
        <w:t>class</w:t>
      </w:r>
      <w:proofErr w:type="spellEnd"/>
      <w:r w:rsidRPr="005B17C6">
        <w:rPr>
          <w:lang w:eastAsia="ja-JP"/>
        </w:rPr>
        <w:t xml:space="preserve"> CanDirective {</w:t>
      </w:r>
      <w:r>
        <w:rPr>
          <w:lang w:eastAsia="ja-JP"/>
        </w:rPr>
        <w:t xml:space="preserve"> … }</w:t>
      </w:r>
    </w:p>
    <w:p w14:paraId="115978A8" w14:textId="342F9DF4" w:rsidR="00716A1B" w:rsidRDefault="00716A1B" w:rsidP="00716A1B">
      <w:pPr>
        <w:pStyle w:val="Cmsor4"/>
      </w:pPr>
      <w:r w:rsidRPr="00716A1B">
        <w:t>CanDirective</w:t>
      </w:r>
    </w:p>
    <w:p w14:paraId="6378C447" w14:textId="35C90B1F" w:rsidR="00AD4F16" w:rsidRDefault="00AD4F16" w:rsidP="00AD4F16">
      <w:r>
        <w:t>Feladata és logikája sokban egyezik az AclGuard implementációjával. Szerepe, hogy a felhasználó Claim értékeitől függően jelenítsen meg vagy sem HTML kódrészleteket.</w:t>
      </w:r>
    </w:p>
    <w:p w14:paraId="03A42C18" w14:textId="77777777" w:rsidR="00E8089A" w:rsidRDefault="001067DA" w:rsidP="00AD4F16">
      <w:r>
        <w:t>Az implementáció során átadhatjuk paraméterként akár szöveges vagy tömbös értékként a</w:t>
      </w:r>
      <w:r w:rsidR="00D714BD">
        <w:t xml:space="preserve">z ellenőrizendő Claim értékeket. </w:t>
      </w:r>
      <w:r w:rsidR="002674BF">
        <w:t>A logika megvalósítása során fontos szempont volt, hogy egy felhasználónak a Claim listája nem konstans érték az alkalmazás futása során, ezért nem elegendő, ha az alapértelmezett statikus módon hozza létre a megjelölt komponenseket.</w:t>
      </w:r>
      <w:r w:rsidR="00C941F4">
        <w:t xml:space="preserve"> </w:t>
      </w:r>
    </w:p>
    <w:p w14:paraId="313845CC" w14:textId="13C888DC" w:rsidR="001067DA" w:rsidRDefault="00C941F4" w:rsidP="00AD4F16">
      <w:r>
        <w:t>A CanDirective tehát dinamikusan tölti vagy üríti ki a megjelölt HTML komponenst a felhasználó tokenének változás</w:t>
      </w:r>
      <w:r w:rsidR="00BA7437">
        <w:t>ával párhuzamosan.</w:t>
      </w:r>
      <w:r w:rsidR="009E40EB">
        <w:t xml:space="preserve"> Például:</w:t>
      </w:r>
    </w:p>
    <w:p w14:paraId="4D5D93D5" w14:textId="4B358AEC" w:rsidR="009E40EB" w:rsidRPr="00AD4F16" w:rsidRDefault="009E40EB" w:rsidP="009E40EB">
      <w:pPr>
        <w:pStyle w:val="Kd"/>
      </w:pPr>
      <w:r w:rsidRPr="009E40EB">
        <w:t>&lt;</w:t>
      </w:r>
      <w:proofErr w:type="spellStart"/>
      <w:r w:rsidRPr="009E40EB">
        <w:t>mat</w:t>
      </w:r>
      <w:proofErr w:type="spellEnd"/>
      <w:r w:rsidRPr="009E40EB">
        <w:t>-grid-</w:t>
      </w:r>
      <w:proofErr w:type="spellStart"/>
      <w:r w:rsidRPr="009E40EB">
        <w:t>tile</w:t>
      </w:r>
      <w:proofErr w:type="spellEnd"/>
      <w:r w:rsidRPr="009E40EB">
        <w:t xml:space="preserve"> [colspan]="12" [</w:t>
      </w:r>
      <w:proofErr w:type="spellStart"/>
      <w:r w:rsidRPr="009E40EB">
        <w:t>rowspan</w:t>
      </w:r>
      <w:proofErr w:type="spellEnd"/>
      <w:r w:rsidRPr="009E40EB">
        <w:t>]="1" *</w:t>
      </w:r>
      <w:proofErr w:type="spellStart"/>
      <w:r w:rsidRPr="009E40EB">
        <w:t>can</w:t>
      </w:r>
      <w:proofErr w:type="spellEnd"/>
      <w:r w:rsidRPr="009E40EB">
        <w:t>="'Party'"&gt;</w:t>
      </w:r>
    </w:p>
    <w:p w14:paraId="12962454" w14:textId="2D953415" w:rsidR="00716A1B" w:rsidRDefault="00716A1B" w:rsidP="00716A1B">
      <w:pPr>
        <w:pStyle w:val="Cmsor4"/>
      </w:pPr>
      <w:r w:rsidRPr="00716A1B">
        <w:t>RespMatGridTileDirective</w:t>
      </w:r>
    </w:p>
    <w:p w14:paraId="11608506" w14:textId="21718D7A" w:rsidR="00E25BAB" w:rsidRDefault="00E25BAB" w:rsidP="00E25BAB">
      <w:r>
        <w:t xml:space="preserve">Egy olyan segédkomponens, aminek a feladata az Angular Material Grid </w:t>
      </w:r>
      <w:r w:rsidR="00D518BA">
        <w:t>rendszeré</w:t>
      </w:r>
      <w:r w:rsidR="00E958CC">
        <w:t>ben</w:t>
      </w:r>
      <w:r>
        <w:t xml:space="preserve"> reszponzív beállítás biztosítása.</w:t>
      </w:r>
      <w:r w:rsidR="00E90DA8">
        <w:t xml:space="preserve"> A directive</w:t>
      </w:r>
      <w:r w:rsidR="0041511A">
        <w:t xml:space="preserve"> </w:t>
      </w:r>
      <w:r w:rsidR="00E90DA8">
        <w:t>r</w:t>
      </w:r>
      <w:r w:rsidR="0041511A">
        <w:t xml:space="preserve">egisztrációja során felülírjuk a Material colspan értéket a saját </w:t>
      </w:r>
      <w:proofErr w:type="spellStart"/>
      <w:r w:rsidR="0041511A">
        <w:t>selector</w:t>
      </w:r>
      <w:r w:rsidR="00A13E41">
        <w:t>r</w:t>
      </w:r>
      <w:r w:rsidR="0041511A">
        <w:t>al</w:t>
      </w:r>
      <w:proofErr w:type="spellEnd"/>
      <w:r w:rsidR="00E90DA8">
        <w:t>, ezáltal a komponens transzparensen használható a Material elemek felett</w:t>
      </w:r>
      <w:r w:rsidR="00FA5444">
        <w:t>.</w:t>
      </w:r>
    </w:p>
    <w:p w14:paraId="06BB5B1D" w14:textId="0EE57E24" w:rsidR="006605C0" w:rsidRDefault="006605C0" w:rsidP="00E25BAB">
      <w:r>
        <w:t>A grid elemnek az alapértelmezett logikája, hogy a szülő lista elemen megadjuk, hogy hány oszlopegységből álljon a listánk. Ebbe a listába van annyi oszlopba sűrítve elhelyezve az elem, amennyi értéket megadunk a colspan paramétereként.</w:t>
      </w:r>
      <w:r w:rsidR="003742EC">
        <w:t xml:space="preserve"> Ez a logika lett kiegészítve a directive által úgy, hogy további értékek megadásával a HTML kódban felülírhatjuk bizonyos képernyőméreteken ezt az oszlop méretet. Tehát az elem betöltésekor és a képernyő méretének változtatásakor dinamikusan erre a segéd értékre állítja be a méretet.</w:t>
      </w:r>
    </w:p>
    <w:p w14:paraId="419C2463" w14:textId="21534D1C" w:rsidR="006A72EA" w:rsidRDefault="00EE64E2" w:rsidP="006A72EA">
      <w:r>
        <w:t>Ugyanez a logika be lett vezetve a sorméreten is, tehát az elemek magassága is dinamikusan és reszponzívan beállítható az egyes grid elemeknek.</w:t>
      </w:r>
      <w:r w:rsidR="006A72EA">
        <w:t xml:space="preserve"> Például:</w:t>
      </w:r>
    </w:p>
    <w:p w14:paraId="0FD2149E" w14:textId="13BA3148" w:rsidR="006A72EA" w:rsidRDefault="006A72EA" w:rsidP="006A72EA">
      <w:pPr>
        <w:pStyle w:val="Kd"/>
      </w:pPr>
      <w:r w:rsidRPr="006A72EA">
        <w:lastRenderedPageBreak/>
        <w:t>&lt;</w:t>
      </w:r>
      <w:proofErr w:type="spellStart"/>
      <w:r w:rsidRPr="006A72EA">
        <w:t>mat</w:t>
      </w:r>
      <w:proofErr w:type="spellEnd"/>
      <w:r w:rsidRPr="006A72EA">
        <w:t>-grid-</w:t>
      </w:r>
      <w:proofErr w:type="spellStart"/>
      <w:r w:rsidRPr="006A72EA">
        <w:t>tile</w:t>
      </w:r>
      <w:proofErr w:type="spellEnd"/>
      <w:r w:rsidRPr="006A72EA">
        <w:t xml:space="preserve"> [colspan]="8" [</w:t>
      </w:r>
      <w:proofErr w:type="spellStart"/>
      <w:r w:rsidRPr="006A72EA">
        <w:t>rowspan</w:t>
      </w:r>
      <w:proofErr w:type="spellEnd"/>
      <w:r w:rsidRPr="006A72EA">
        <w:t>]="4" [md]="12" [</w:t>
      </w:r>
      <w:proofErr w:type="spellStart"/>
      <w:r w:rsidRPr="006A72EA">
        <w:t>smr</w:t>
      </w:r>
      <w:proofErr w:type="spellEnd"/>
      <w:r w:rsidRPr="006A72EA">
        <w:t>]="6"&gt;</w:t>
      </w:r>
    </w:p>
    <w:p w14:paraId="43B5C3DD" w14:textId="796080CD" w:rsidR="00DF1247" w:rsidRPr="00E25BAB" w:rsidRDefault="00DF1247" w:rsidP="00DF1247">
      <w:r>
        <w:t>Ebben a példában az elem alapértelmezetten 8 oszlop és 4 sorban van elhelyezve. Ezt Small méreten felülírj</w:t>
      </w:r>
      <w:r w:rsidR="001D370D">
        <w:t>a</w:t>
      </w:r>
      <w:r>
        <w:t xml:space="preserve"> 6 sorra, és Medium méreten pedig 12 oszlopra.</w:t>
      </w:r>
    </w:p>
    <w:p w14:paraId="77D2AC3A" w14:textId="27D7FC1E" w:rsidR="00B507C7" w:rsidRDefault="00850A79" w:rsidP="00850A79">
      <w:pPr>
        <w:pStyle w:val="Cmsor2"/>
      </w:pPr>
      <w:bookmarkStart w:id="63" w:name="_Toc151328118"/>
      <w:r>
        <w:t>Felhasználókezelés</w:t>
      </w:r>
      <w:bookmarkEnd w:id="63"/>
    </w:p>
    <w:p w14:paraId="51D1212A" w14:textId="1BB41CA7" w:rsidR="005B7998" w:rsidRDefault="003865B4" w:rsidP="005B7998">
      <w:r>
        <w:t xml:space="preserve">Az alkalmazásban megvalósított felhasználókezelés és annak a konténere </w:t>
      </w:r>
      <w:r w:rsidR="002B2BCB">
        <w:t>nagyban függött az IdentityServer által szolgáltatott funkcióktól.</w:t>
      </w:r>
    </w:p>
    <w:p w14:paraId="44E44438" w14:textId="38C6903B" w:rsidR="00B57F27" w:rsidRDefault="00B57F27" w:rsidP="00B57F27">
      <w:pPr>
        <w:pStyle w:val="Cmsor3"/>
      </w:pPr>
      <w:bookmarkStart w:id="64" w:name="_Toc151328119"/>
      <w:r>
        <w:t>Adatbázis és adatelérés</w:t>
      </w:r>
      <w:bookmarkEnd w:id="64"/>
    </w:p>
    <w:p w14:paraId="65A4CE17" w14:textId="37BD2E31" w:rsidR="00E97B3F" w:rsidRDefault="00E97B3F" w:rsidP="00E97B3F">
      <w:r>
        <w:t>A felhasználókezelő adatbázis kontextusa a többi konténerrel ellentétben nem a EF-</w:t>
      </w:r>
      <w:proofErr w:type="spellStart"/>
      <w:r>
        <w:t>ből</w:t>
      </w:r>
      <w:proofErr w:type="spellEnd"/>
      <w:r>
        <w:t xml:space="preserve"> származó </w:t>
      </w:r>
      <w:proofErr w:type="spellStart"/>
      <w:r>
        <w:t>DbContext</w:t>
      </w:r>
      <w:proofErr w:type="spellEnd"/>
      <w:r>
        <w:t xml:space="preserve"> ősosztályból származik le, hanem ennek az </w:t>
      </w:r>
      <w:proofErr w:type="spellStart"/>
      <w:r>
        <w:t>IdentityServeres</w:t>
      </w:r>
      <w:proofErr w:type="spellEnd"/>
      <w:r>
        <w:t xml:space="preserve"> </w:t>
      </w:r>
      <w:proofErr w:type="spellStart"/>
      <w:r>
        <w:t>IdentityDbContext</w:t>
      </w:r>
      <w:proofErr w:type="spellEnd"/>
      <w:r>
        <w:t xml:space="preserve"> változatával. Ez az ősosztály létrehozza a háttérben a felhasználókhoz szükséges beállításokat, amikhez további konfigurációs lehetőséget biztosít.</w:t>
      </w:r>
    </w:p>
    <w:p w14:paraId="0F60E864" w14:textId="77777777" w:rsidR="00F857F2" w:rsidRDefault="00F857F2" w:rsidP="00F857F2">
      <w:pPr>
        <w:pStyle w:val="Kp"/>
      </w:pPr>
      <w:r>
        <w:rPr>
          <w:noProof/>
        </w:rPr>
        <w:drawing>
          <wp:inline distT="0" distB="0" distL="0" distR="0" wp14:anchorId="58BBAACC" wp14:editId="76FF7A50">
            <wp:extent cx="4376017" cy="2771775"/>
            <wp:effectExtent l="0" t="0" r="5715" b="0"/>
            <wp:docPr id="198698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4799" name="Kép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17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A15" w14:textId="7BBC02ED" w:rsidR="00F857F2" w:rsidRDefault="00000000" w:rsidP="007B446B">
      <w:pPr>
        <w:pStyle w:val="Kpalrs"/>
      </w:pPr>
      <w:fldSimple w:instr=" SEQ ábra \* ARABIC ">
        <w:r w:rsidR="00BE1C4D">
          <w:rPr>
            <w:noProof/>
          </w:rPr>
          <w:t>13</w:t>
        </w:r>
      </w:fldSimple>
      <w:r w:rsidR="00F857F2">
        <w:t xml:space="preserve">. ábra </w:t>
      </w:r>
      <w:proofErr w:type="spellStart"/>
      <w:r w:rsidR="00F857F2">
        <w:t>UserDbContext</w:t>
      </w:r>
      <w:proofErr w:type="spellEnd"/>
      <w:r w:rsidR="00F857F2">
        <w:t xml:space="preserve"> struktúrája</w:t>
      </w:r>
    </w:p>
    <w:p w14:paraId="633018D7" w14:textId="18DE4149" w:rsidR="0095278B" w:rsidRDefault="005D05E0" w:rsidP="0095278B">
      <w:r>
        <w:t xml:space="preserve">Az </w:t>
      </w:r>
      <w:proofErr w:type="spellStart"/>
      <w:r>
        <w:t>IdentityDbContext</w:t>
      </w:r>
      <w:proofErr w:type="spellEnd"/>
      <w:r>
        <w:t xml:space="preserve"> alapértelmezetten a beépített </w:t>
      </w:r>
      <w:proofErr w:type="spellStart"/>
      <w:r>
        <w:t>IdentityUser</w:t>
      </w:r>
      <w:proofErr w:type="spellEnd"/>
      <w:r>
        <w:t xml:space="preserve"> és </w:t>
      </w:r>
      <w:proofErr w:type="spellStart"/>
      <w:r>
        <w:t>IdentityRole</w:t>
      </w:r>
      <w:proofErr w:type="spellEnd"/>
      <w:r>
        <w:t xml:space="preserve"> </w:t>
      </w:r>
      <w:r w:rsidR="00C66798">
        <w:t>osztályok segítségével hozza létre az egyes felhasználókat és szerepeiket, viszont lehetőséget ad ezeket kiegészíteni. Erre generikusan és az ősosztályból leszármazással ad módot.</w:t>
      </w:r>
      <w:r w:rsidR="00705076">
        <w:t xml:space="preserve"> Minden más felhasználókhoz köthető tábláját a háttérben létrehozza, és lehetőséget ad a logika kialakításánál a felhasználásukra. Ilyen például a kiadott Claimek vagy </w:t>
      </w:r>
      <w:proofErr w:type="spellStart"/>
      <w:r w:rsidR="00705076">
        <w:t>tokenek</w:t>
      </w:r>
      <w:proofErr w:type="spellEnd"/>
      <w:r w:rsidR="00705076">
        <w:t xml:space="preserve"> perzisztens kezelése.</w:t>
      </w:r>
    </w:p>
    <w:p w14:paraId="6FBC9A7D" w14:textId="291D218D" w:rsidR="00D4781A" w:rsidRDefault="00D4781A" w:rsidP="0095278B">
      <w:r>
        <w:lastRenderedPageBreak/>
        <w:t>A felhasználókhoz köthető saját segéd táblák is itt lettek implementálva. Ilyen a barátok kezelése, ahol két felhasználó között alakít ki egy kapcsolótáblát.</w:t>
      </w:r>
      <w:r w:rsidR="003E76D4">
        <w:t xml:space="preserve"> Ebben a táblában egy-egy azonosítóval jelöli a küldő és fogadó felet, és egy flag </w:t>
      </w:r>
      <w:proofErr w:type="spellStart"/>
      <w:r w:rsidR="003E76D4">
        <w:t>bool</w:t>
      </w:r>
      <w:proofErr w:type="spellEnd"/>
      <w:r w:rsidR="003E76D4">
        <w:t xml:space="preserve"> értékkel tárolja, hogy a kérés el lett-e már fogadva.</w:t>
      </w:r>
      <w:r w:rsidR="00B51BEC">
        <w:t xml:space="preserve"> Egy másik implementáció a játékelőzmények tárolása, ahol időbélyeggel ellátva tartalmazza az egyes felhasználók korábbi játékokban elért eredményeit.</w:t>
      </w:r>
    </w:p>
    <w:p w14:paraId="6241D050" w14:textId="77777777" w:rsidR="00BA6BB7" w:rsidRDefault="00BA6BB7" w:rsidP="00BA6BB7">
      <w:pPr>
        <w:pStyle w:val="Kp"/>
      </w:pPr>
      <w:r>
        <w:rPr>
          <w:noProof/>
        </w:rPr>
        <w:drawing>
          <wp:inline distT="0" distB="0" distL="0" distR="0" wp14:anchorId="612B6607" wp14:editId="3FF4F176">
            <wp:extent cx="5391150" cy="2857500"/>
            <wp:effectExtent l="0" t="0" r="0" b="0"/>
            <wp:docPr id="7661394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B1B" w14:textId="73F9223D" w:rsidR="00BA6BB7" w:rsidRPr="0095278B" w:rsidRDefault="00000000" w:rsidP="007B446B">
      <w:pPr>
        <w:pStyle w:val="Kpalrs"/>
      </w:pPr>
      <w:fldSimple w:instr=" SEQ ábra \* ARABIC ">
        <w:r w:rsidR="00BE1C4D">
          <w:rPr>
            <w:noProof/>
          </w:rPr>
          <w:t>14</w:t>
        </w:r>
      </w:fldSimple>
      <w:r w:rsidR="00BA6BB7">
        <w:t>. ábra Felhasználókezelő adatbázis struktúra</w:t>
      </w:r>
    </w:p>
    <w:p w14:paraId="43B28BEA" w14:textId="36DAFD82" w:rsidR="00B57F27" w:rsidRDefault="00B57F27" w:rsidP="00B57F27">
      <w:pPr>
        <w:pStyle w:val="Cmsor3"/>
      </w:pPr>
      <w:bookmarkStart w:id="65" w:name="_Toc151328120"/>
      <w:r>
        <w:t>Üzleti logika</w:t>
      </w:r>
      <w:bookmarkEnd w:id="65"/>
    </w:p>
    <w:p w14:paraId="0A628EAE" w14:textId="02086D53" w:rsidR="002C3534" w:rsidRDefault="00A9118D" w:rsidP="00A9118D">
      <w:r>
        <w:t xml:space="preserve">Ha a konténer logikája a téma, akkor központi elemnek tekinthetjük mindegyikben a CQRS mintát megvalósító </w:t>
      </w:r>
      <w:proofErr w:type="spellStart"/>
      <w:r>
        <w:t>MediatR-ra</w:t>
      </w:r>
      <w:proofErr w:type="spellEnd"/>
      <w:r>
        <w:t xml:space="preserve"> épülő </w:t>
      </w:r>
      <w:proofErr w:type="spellStart"/>
      <w:r>
        <w:t>Handler</w:t>
      </w:r>
      <w:proofErr w:type="spellEnd"/>
      <w:r>
        <w:t xml:space="preserve"> osztályokat.</w:t>
      </w:r>
      <w:r w:rsidR="00154D09">
        <w:t xml:space="preserve"> Ezeknek az osztályoknak a feladata, hogy az API rétegtől kapott kérésekre a DAL rétegen a Repository-k mentén a megfelelő műveleteket hajtsák végre.</w:t>
      </w:r>
    </w:p>
    <w:p w14:paraId="0B07B75D" w14:textId="45109DCF" w:rsidR="00A9118D" w:rsidRDefault="007B143F" w:rsidP="00A9118D">
      <w:r>
        <w:t>A felhasználókezelő konténerben ezért megvalósításra került a barát és felhasználó funkciók mentén egy-egy lekérdezés és parancs kezelő központi egység. Emellett az előzmények kezelésére is létrejött egy központi elem, de csak esemény</w:t>
      </w:r>
      <w:r w:rsidR="00BD2321">
        <w:t>einek</w:t>
      </w:r>
      <w:r>
        <w:t xml:space="preserve"> feliratkozásra.</w:t>
      </w:r>
    </w:p>
    <w:p w14:paraId="51C7163A" w14:textId="45B94EDE" w:rsidR="00314F0E" w:rsidRDefault="00314F0E" w:rsidP="00A9118D">
      <w:r>
        <w:t>Külön megemlítendő, hogy a bejelentkezés megvalósítása szerver oldalon nem itt történik meg, mivel az IdentityServer biztosít hozzá az API rétegen egy különálló végpontot.</w:t>
      </w:r>
      <w:r w:rsidR="00481B31">
        <w:t xml:space="preserve"> Ez a végpont a „</w:t>
      </w:r>
      <w:r w:rsidR="00834C17" w:rsidRPr="00834C17">
        <w:t>/</w:t>
      </w:r>
      <w:proofErr w:type="spellStart"/>
      <w:r w:rsidR="00834C17" w:rsidRPr="00834C17">
        <w:t>connect</w:t>
      </w:r>
      <w:proofErr w:type="spellEnd"/>
      <w:r w:rsidR="00834C17" w:rsidRPr="00834C17">
        <w:t>/token</w:t>
      </w:r>
      <w:r w:rsidR="00834C17">
        <w:t>” útvonalon található. Itt cserél a felhasználónév és jelszó párosra egy JWT alapú tokent a felhasználónak, amit a kliens kezel le</w:t>
      </w:r>
      <w:r w:rsidR="00A358FA">
        <w:t xml:space="preserve">. A token </w:t>
      </w:r>
      <w:proofErr w:type="spellStart"/>
      <w:r w:rsidR="00A54E51">
        <w:t>claimekkel</w:t>
      </w:r>
      <w:proofErr w:type="spellEnd"/>
      <w:r w:rsidR="00A358FA">
        <w:t xml:space="preserve"> kiegészítésére is ad lehetőséget</w:t>
      </w:r>
      <w:r w:rsidR="00834C17">
        <w:t>.</w:t>
      </w:r>
      <w:r w:rsidR="00591A59">
        <w:t xml:space="preserve"> Emellett nem csak a </w:t>
      </w:r>
      <w:r w:rsidR="00591A59">
        <w:lastRenderedPageBreak/>
        <w:t xml:space="preserve">bejelentkezésre, hanem a </w:t>
      </w:r>
      <w:proofErr w:type="spellStart"/>
      <w:r w:rsidR="00591A59">
        <w:t>tokenben</w:t>
      </w:r>
      <w:proofErr w:type="spellEnd"/>
      <w:r w:rsidR="00591A59">
        <w:t xml:space="preserve"> található adatok frissítésére is felhasználható a végpont a </w:t>
      </w:r>
      <w:proofErr w:type="spellStart"/>
      <w:r w:rsidR="00591A59">
        <w:t>refresh_token</w:t>
      </w:r>
      <w:proofErr w:type="spellEnd"/>
      <w:r w:rsidR="00591A59">
        <w:t xml:space="preserve"> segítségével, amit az </w:t>
      </w:r>
      <w:proofErr w:type="spellStart"/>
      <w:r w:rsidR="00591A59">
        <w:t>access_token</w:t>
      </w:r>
      <w:proofErr w:type="spellEnd"/>
      <w:r w:rsidR="00591A59">
        <w:t xml:space="preserve"> mellett szolgáltat a bejelentkezés során.</w:t>
      </w:r>
    </w:p>
    <w:p w14:paraId="4DE4AE71" w14:textId="763340EC" w:rsidR="000108CA" w:rsidRDefault="000108CA" w:rsidP="000108CA">
      <w:pPr>
        <w:pStyle w:val="Cmsor4"/>
      </w:pPr>
      <w:r w:rsidRPr="000108CA">
        <w:t>FriendCommandHandler</w:t>
      </w:r>
    </w:p>
    <w:p w14:paraId="4E0F1FE4" w14:textId="58C0AA2F" w:rsidR="00A111BA" w:rsidRDefault="00FC2CDC" w:rsidP="00A111BA">
      <w:r>
        <w:t>Feladata a barátokhoz köthető parancsok lekezelése.</w:t>
      </w:r>
      <w:r w:rsidR="002152B3">
        <w:t xml:space="preserve"> Ebből az egyik a barát hozzáadása. Itt egyetlen függvény kezeli le azt is, ha újonnan adunk hozzá valakit barátnak, és azt is, ha visszaigazoljuk.</w:t>
      </w:r>
      <w:r w:rsidR="00B13451">
        <w:t xml:space="preserve"> Új barátkérés esetén létrehozzuk az új rekordot, míg visszajelölés esetén a </w:t>
      </w:r>
      <w:r w:rsidR="00555867">
        <w:t>„</w:t>
      </w:r>
      <w:proofErr w:type="spellStart"/>
      <w:r w:rsidR="00B13451">
        <w:t>Pending</w:t>
      </w:r>
      <w:proofErr w:type="spellEnd"/>
      <w:r w:rsidR="00555867">
        <w:t>”</w:t>
      </w:r>
      <w:r w:rsidR="00B13451">
        <w:t xml:space="preserve"> flag értékét állítjuk hamisra</w:t>
      </w:r>
      <w:r w:rsidR="004D3A34">
        <w:t>, ezzel teljesértékűvé téve a kapcsolatot</w:t>
      </w:r>
      <w:r w:rsidR="00B13451">
        <w:t>.</w:t>
      </w:r>
    </w:p>
    <w:p w14:paraId="2D6A61BB" w14:textId="7C04FCF0" w:rsidR="00BB3AF4" w:rsidRDefault="00BB3AF4" w:rsidP="00A111BA">
      <w:r>
        <w:t>Másik funkció</w:t>
      </w:r>
      <w:r w:rsidR="00A836FE">
        <w:t>,</w:t>
      </w:r>
      <w:r>
        <w:t xml:space="preserve"> ami itt van lekezelve az a barát törlése.</w:t>
      </w:r>
      <w:r w:rsidR="00A836FE">
        <w:t xml:space="preserve"> Mivel</w:t>
      </w:r>
      <w:r w:rsidR="00EB732B">
        <w:t xml:space="preserve"> a barátkérelem elutasítása és a már létrejött barátság törlése is ugyanazt az eredményt vonzza maga után, ezért egy közös függvényben vannak lekezelve.</w:t>
      </w:r>
      <w:r w:rsidR="00066EE6">
        <w:t xml:space="preserve"> Ez a barát rekord törlését jelenti.</w:t>
      </w:r>
    </w:p>
    <w:p w14:paraId="6DD18C17" w14:textId="22980894" w:rsidR="001E4344" w:rsidRDefault="001E4344" w:rsidP="00A111BA">
      <w:r>
        <w:t>Harmadik funkció az nem végez változtatást az adatbázisban, csak az offline státuszok értékének frissítésére küld eseményt.</w:t>
      </w:r>
      <w:r w:rsidR="00DA164A">
        <w:t xml:space="preserve"> </w:t>
      </w:r>
      <w:r w:rsidR="000D0263">
        <w:t>Egyébként</w:t>
      </w:r>
      <w:r w:rsidR="00DA164A">
        <w:t xml:space="preserve"> a másik két funkció is küld eseményeket </w:t>
      </w:r>
      <w:r w:rsidR="001367E4">
        <w:t xml:space="preserve">a kliensnek </w:t>
      </w:r>
      <w:r w:rsidR="00DA164A">
        <w:t>a sikeres változtatás után.</w:t>
      </w:r>
    </w:p>
    <w:p w14:paraId="59418E67" w14:textId="1803D999" w:rsidR="00BD7C6B" w:rsidRDefault="00BD7C6B" w:rsidP="00BD7C6B">
      <w:pPr>
        <w:pStyle w:val="Cmsor4"/>
      </w:pPr>
      <w:r w:rsidRPr="00BD7C6B">
        <w:t>FriendQueryHandler</w:t>
      </w:r>
    </w:p>
    <w:p w14:paraId="4F8901F1" w14:textId="35E1829C" w:rsidR="00D455B6" w:rsidRDefault="00D455B6" w:rsidP="00D455B6">
      <w:r>
        <w:t>Ennek a komponensnek az egyetlen célja, hogy az egyes felhasználóknak a barátlistáját szolgáltassa.</w:t>
      </w:r>
      <w:r w:rsidR="00F05F10">
        <w:t xml:space="preserve"> Ezt úgy teszi meg, hogy azelőtt, hogy odaadná az API rétegnek, különválogatja fajtája szerint a kapcsolatokat.</w:t>
      </w:r>
      <w:r w:rsidR="008D433B">
        <w:t xml:space="preserve"> Két felhasználó között háromféle baráti kapcsolat állhat fent, nem számítva</w:t>
      </w:r>
      <w:r w:rsidR="00F907C2">
        <w:t>, ha nincs semmilyen</w:t>
      </w:r>
      <w:r w:rsidR="008D433B">
        <w:t>.</w:t>
      </w:r>
      <w:r w:rsidR="00223108">
        <w:t xml:space="preserve"> Lehetnek teljesértékű barátok, vagy barátkérelmet küldők</w:t>
      </w:r>
      <w:r w:rsidR="00F907C2">
        <w:t xml:space="preserve"> </w:t>
      </w:r>
      <w:r w:rsidR="00223108">
        <w:t>vagy fogadottak.</w:t>
      </w:r>
      <w:r w:rsidR="005221A6">
        <w:t xml:space="preserve"> Eszerint külön-külön listában szolgáltatja tovább őket.</w:t>
      </w:r>
    </w:p>
    <w:p w14:paraId="48569D1F" w14:textId="65ED6745" w:rsidR="000D2075" w:rsidRDefault="000D2075" w:rsidP="000D2075">
      <w:pPr>
        <w:pStyle w:val="Cmsor4"/>
      </w:pPr>
      <w:r w:rsidRPr="000D2075">
        <w:t>UserCommandHandler</w:t>
      </w:r>
    </w:p>
    <w:p w14:paraId="1491133B" w14:textId="27B281A2" w:rsidR="00C76126" w:rsidRDefault="006A289A" w:rsidP="006A289A">
      <w:r>
        <w:t>Logikai réteg legfontosabb eleme, mivel ennek a feladata a felhasználók létrehozása vagy módosítása.</w:t>
      </w:r>
      <w:r w:rsidR="00AB5437">
        <w:t xml:space="preserve"> Az </w:t>
      </w:r>
      <w:proofErr w:type="spellStart"/>
      <w:r w:rsidR="00AB5437">
        <w:t>Identity</w:t>
      </w:r>
      <w:proofErr w:type="spellEnd"/>
      <w:r w:rsidR="00AB5437">
        <w:t xml:space="preserve"> alapú belső működéshez</w:t>
      </w:r>
      <w:r w:rsidR="005C71EE">
        <w:t xml:space="preserve"> </w:t>
      </w:r>
      <w:r w:rsidR="00AB5437">
        <w:t>a felhasználókhoz és szerepekhez köthető funkciók</w:t>
      </w:r>
      <w:r w:rsidR="00B35919">
        <w:t>at</w:t>
      </w:r>
      <w:r w:rsidR="00AB5437">
        <w:t xml:space="preserve"> megvalósít</w:t>
      </w:r>
      <w:r w:rsidR="00DD493F">
        <w:t>ó</w:t>
      </w:r>
      <w:r w:rsidR="00AB5437">
        <w:t xml:space="preserve"> beépített </w:t>
      </w:r>
      <w:proofErr w:type="spellStart"/>
      <w:r w:rsidR="00AB5437" w:rsidRPr="00AB5437">
        <w:t>UserManager</w:t>
      </w:r>
      <w:proofErr w:type="spellEnd"/>
      <w:r w:rsidR="00AB5437" w:rsidRPr="00AB5437">
        <w:t>&lt;</w:t>
      </w:r>
      <w:proofErr w:type="spellStart"/>
      <w:r w:rsidR="00AB5437" w:rsidRPr="00AB5437">
        <w:t>ApplicationUser</w:t>
      </w:r>
      <w:proofErr w:type="spellEnd"/>
      <w:r w:rsidR="00AB5437" w:rsidRPr="00AB5437">
        <w:t>&gt;</w:t>
      </w:r>
      <w:r w:rsidR="00AB5437">
        <w:t xml:space="preserve"> szolgáltatás volt felhasználva.</w:t>
      </w:r>
      <w:r w:rsidR="00A1408F">
        <w:t xml:space="preserve"> Segítségével könnyedén lehet új felhasználókat regisztrálni, módosítani, szerepeiket kezelni vagy esetleg törölni is.</w:t>
      </w:r>
    </w:p>
    <w:p w14:paraId="5313733B" w14:textId="1F9B49EB" w:rsidR="006A289A" w:rsidRDefault="00B83156" w:rsidP="006A289A">
      <w:r>
        <w:t>Ezenfelül a saját kiegészítések kezelésére, mint például a felhasználó megvett paklijai</w:t>
      </w:r>
      <w:r w:rsidR="00283FED">
        <w:t>,</w:t>
      </w:r>
      <w:r>
        <w:t xml:space="preserve"> a megszokott Repository alapú implementáció is elegendő volt.</w:t>
      </w:r>
      <w:r w:rsidR="006D2A41">
        <w:t xml:space="preserve"> Több olyan </w:t>
      </w:r>
      <w:r w:rsidR="000111E7">
        <w:lastRenderedPageBreak/>
        <w:t>parancs</w:t>
      </w:r>
      <w:r w:rsidR="006D2A41">
        <w:t xml:space="preserve"> is megtalálható itt, ami nem a controllerek felől, hanem más konténerektől eseményeken keresztül érkezett.</w:t>
      </w:r>
    </w:p>
    <w:p w14:paraId="77DD5AEE" w14:textId="35B61F62" w:rsidR="00D314F9" w:rsidRDefault="00D314F9" w:rsidP="00D314F9">
      <w:pPr>
        <w:pStyle w:val="Cmsor4"/>
      </w:pPr>
      <w:r w:rsidRPr="00D314F9">
        <w:t>UserQueryHandler</w:t>
      </w:r>
    </w:p>
    <w:p w14:paraId="44FD6FEB" w14:textId="684A5DFF" w:rsidR="00457CBE" w:rsidRPr="00457CBE" w:rsidRDefault="00FC2BD4" w:rsidP="00457CBE">
      <w:r>
        <w:t>Feladata a felhasználó</w:t>
      </w:r>
      <w:r w:rsidR="0093757B">
        <w:t>nak a közvetlen adatainak a szolgáltatása.</w:t>
      </w:r>
      <w:r w:rsidR="006D0CA5">
        <w:t xml:space="preserve"> Ezek az adatok nagyrészt a bejelentkezés utáni kezdőoldalon kapnak helyet, és emiatt gyakran gyorsítótár segítséget kapnak a felhasználói élmény</w:t>
      </w:r>
      <w:r w:rsidR="00986003">
        <w:t xml:space="preserve"> magasabb szintű</w:t>
      </w:r>
      <w:r w:rsidR="006D0CA5">
        <w:t xml:space="preserve"> szolgáltatásáért.</w:t>
      </w:r>
    </w:p>
    <w:p w14:paraId="448A7F52" w14:textId="5EBA03A4" w:rsidR="00B57F27" w:rsidRDefault="00B57F27" w:rsidP="00B57F27">
      <w:pPr>
        <w:pStyle w:val="Cmsor3"/>
      </w:pPr>
      <w:bookmarkStart w:id="66" w:name="_Toc151328121"/>
      <w:r>
        <w:t>Felület</w:t>
      </w:r>
      <w:bookmarkEnd w:id="66"/>
    </w:p>
    <w:p w14:paraId="2162887C" w14:textId="629ECF24" w:rsidR="00DB46BC" w:rsidRDefault="00DB46BC" w:rsidP="00DB46BC">
      <w:r>
        <w:t>A felhasználókezeléshez sorolhatjuk a bejelentkezési, regisztrációs és a kezdőoldal felületeteket.</w:t>
      </w:r>
      <w:r w:rsidR="007F5E23">
        <w:t xml:space="preserve"> Az oldal megtekintői először itt találják magukat, ahol az Angular </w:t>
      </w:r>
      <w:proofErr w:type="spellStart"/>
      <w:r w:rsidR="007F5E23">
        <w:t>Form</w:t>
      </w:r>
      <w:proofErr w:type="spellEnd"/>
      <w:r w:rsidR="007F5E23">
        <w:t xml:space="preserve"> alapú </w:t>
      </w:r>
      <w:r w:rsidR="001B4B0F">
        <w:t>komponensein</w:t>
      </w:r>
      <w:r w:rsidR="007F5E23">
        <w:t xml:space="preserve"> keresztül </w:t>
      </w:r>
      <w:r w:rsidR="00EF16D6">
        <w:t>tudják</w:t>
      </w:r>
      <w:r w:rsidR="007F5E23">
        <w:t xml:space="preserve"> megadni a szükséges adat</w:t>
      </w:r>
      <w:r w:rsidR="00BD593C">
        <w:t>ai</w:t>
      </w:r>
      <w:r w:rsidR="007F5E23">
        <w:t>kat.</w:t>
      </w:r>
    </w:p>
    <w:p w14:paraId="1565C48E" w14:textId="3E7EA569" w:rsidR="004B03C0" w:rsidRDefault="004B03C0" w:rsidP="00DB46BC">
      <w:r>
        <w:t xml:space="preserve">A bejelentkezési és a regisztrációs oldal </w:t>
      </w:r>
      <w:r w:rsidR="00D17288">
        <w:t>alapjai és dizájnjai megegyeznek és oda-vissza lépési lehetőség van közöttük a fejlécen található linkre kattintva.</w:t>
      </w:r>
      <w:r w:rsidR="00D509F4">
        <w:t xml:space="preserve"> Mindkettő felületen egy-egy kártya található, ami mutatja milyen értékeket szükséges megadni bennük.</w:t>
      </w:r>
      <w:r w:rsidR="00B06A7A">
        <w:t xml:space="preserve"> Ezekben a kártyákban az egyes értékek mentén kliensoldali validáció is megtalálható. Segítségével a felhasználó rögtön megtudja, ha valamilyen alap hibát vétett a mezők kitöltésében, ezáltal segítséget nyújtva neki.</w:t>
      </w:r>
      <w:r w:rsidR="00996F30">
        <w:t xml:space="preserve"> Az elküldési gombok is akkor akt</w:t>
      </w:r>
      <w:r w:rsidR="0095582B">
        <w:t>i</w:t>
      </w:r>
      <w:r w:rsidR="00996F30">
        <w:t>válódnak, ha minden validáció sikeres. Ilyen validáció például az e-mail cím formátumának ellenőrzése, de olyat például nem tud előre ellenőrizni, hogy létezik-e már felhasználó vele.</w:t>
      </w:r>
    </w:p>
    <w:p w14:paraId="0C36492A" w14:textId="77777777" w:rsidR="00323399" w:rsidRDefault="005469BA" w:rsidP="00323399">
      <w:pPr>
        <w:pStyle w:val="Kp"/>
      </w:pPr>
      <w:r>
        <w:rPr>
          <w:noProof/>
        </w:rPr>
        <w:drawing>
          <wp:inline distT="0" distB="0" distL="0" distR="0" wp14:anchorId="590CA191" wp14:editId="089AE39A">
            <wp:extent cx="4267200" cy="2953019"/>
            <wp:effectExtent l="0" t="0" r="0" b="0"/>
            <wp:docPr id="149063423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38" name="Kép 1" descr="A képen szöveg, képernyőkép, szoftver, tervezé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29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99D" w14:textId="2AB96F5F" w:rsidR="005469BA" w:rsidRDefault="00000000" w:rsidP="00323399">
      <w:pPr>
        <w:pStyle w:val="Kpalrs"/>
      </w:pPr>
      <w:fldSimple w:instr=" SEQ ábra \* ARABIC ">
        <w:r w:rsidR="00BE1C4D">
          <w:rPr>
            <w:noProof/>
          </w:rPr>
          <w:t>15</w:t>
        </w:r>
      </w:fldSimple>
      <w:r w:rsidR="00323399">
        <w:t>. ábra Bejelentkezési és regisztrációs felület</w:t>
      </w:r>
    </w:p>
    <w:p w14:paraId="09300ECB" w14:textId="5BA91E6E" w:rsidR="00AB2DD5" w:rsidRDefault="00E00E15" w:rsidP="00AB2DD5">
      <w:r>
        <w:lastRenderedPageBreak/>
        <w:t>Bejelentkezés után a felhasználók a kezdőoldalon találják magukat.</w:t>
      </w:r>
      <w:r w:rsidR="006126E7">
        <w:t xml:space="preserve"> Ezen a felületen a grid rendszer segítségével reszponzívan vannak az egyes egységek téglalapjai elhelyezve.</w:t>
      </w:r>
      <w:r w:rsidR="00E27E2A">
        <w:t xml:space="preserve"> Ezekben az egységekben találhatóak külön-külön funkcióhoz köthető kártyák vagy egyéb elemek.</w:t>
      </w:r>
      <w:r w:rsidR="00710F26">
        <w:t xml:space="preserve"> Van egy fejléc, ami mindig felül található meg, és </w:t>
      </w:r>
      <w:r w:rsidR="00AB13D3">
        <w:t xml:space="preserve">még </w:t>
      </w:r>
      <w:r w:rsidR="00710F26">
        <w:t xml:space="preserve">két navigációs gomb más oldalakra, amik mindig alul. </w:t>
      </w:r>
      <w:r w:rsidR="00602CCC">
        <w:t>A bolt navigációjához szüksége van a felhasználónak a Party szerepre, ami nélkül meg sem jelenik a kártyája a grid rendszerben.</w:t>
      </w:r>
    </w:p>
    <w:p w14:paraId="6C5FB448" w14:textId="522CDD58" w:rsidR="00592C61" w:rsidRDefault="00592C61" w:rsidP="00AB2DD5">
      <w:r>
        <w:t>Ezek</w:t>
      </w:r>
      <w:r w:rsidR="00E15658">
        <w:t xml:space="preserve"> az elemek</w:t>
      </w:r>
      <w:r>
        <w:t xml:space="preserve"> között található a felhasználó profilja és az előzményei, amik a képernyőmérettől függően egymás alá csúsznak, így kis képernyőn is olvashatóak maradnak a bennük található adatok.</w:t>
      </w:r>
      <w:r w:rsidR="00752501">
        <w:t xml:space="preserve"> A felhasználó profilján képernyőmérettől függően elrendezve található meg az általános adatai, mint a neve, e-mail címe vagy profilképe.</w:t>
      </w:r>
      <w:r w:rsidR="0067231D">
        <w:t xml:space="preserve"> Emellett megjelenik neki, hogy a játékok során hány pontot gyűjtött össze, és hogy milyen szerep</w:t>
      </w:r>
      <w:r w:rsidR="00210DC2">
        <w:t>e</w:t>
      </w:r>
      <w:r w:rsidR="0067231D">
        <w:t xml:space="preserve"> van aktiválva.</w:t>
      </w:r>
      <w:r w:rsidR="00886C76">
        <w:t xml:space="preserve"> Elegendő ponttal itt lehet rögtön aktiválni is a Party játékmódhoz szükséges szerepet, ami azonnal életbe lép után</w:t>
      </w:r>
      <w:r w:rsidR="000E0CC3">
        <w:t>a</w:t>
      </w:r>
      <w:r w:rsidR="00886C76">
        <w:t xml:space="preserve"> a </w:t>
      </w:r>
      <w:r w:rsidR="0078659A">
        <w:t>szerver</w:t>
      </w:r>
      <w:r w:rsidR="00886C76">
        <w:t xml:space="preserve"> segítségével.</w:t>
      </w:r>
    </w:p>
    <w:p w14:paraId="649964F8" w14:textId="61FBDA93" w:rsidR="009E4D11" w:rsidRPr="00AB2DD5" w:rsidRDefault="009E4D11" w:rsidP="00AB2DD5">
      <w:r>
        <w:t>A felhasználóhoz köthető változtatások kezelése a stílus és nyelvkezelővel hasonlóan egy kinyíló fül mögé lett szervezve.</w:t>
      </w:r>
      <w:r w:rsidR="004C4C65">
        <w:t xml:space="preserve"> Ez azt segítette elő, hogy a kezdőoldal letisztultabb maradhat kisebb és nagyobb képernyőn is, és akár más-más oldalakról megtekintve is rögtön elérhető opciót ad.</w:t>
      </w:r>
      <w:r w:rsidR="00256049">
        <w:t xml:space="preserve"> Ezek a funkciók a kijelentkezés, profilszerkesztés és </w:t>
      </w:r>
      <w:r w:rsidR="005825FE">
        <w:t xml:space="preserve">a </w:t>
      </w:r>
      <w:r w:rsidR="00256049">
        <w:t>felhasználó törlésének indítása.</w:t>
      </w:r>
    </w:p>
    <w:p w14:paraId="73D2C895" w14:textId="77777777" w:rsidR="00BB7DB2" w:rsidRDefault="00BB7DB2" w:rsidP="00BB7DB2">
      <w:pPr>
        <w:pStyle w:val="Kp"/>
      </w:pPr>
      <w:r>
        <w:rPr>
          <w:noProof/>
        </w:rPr>
        <w:drawing>
          <wp:inline distT="0" distB="0" distL="0" distR="0" wp14:anchorId="51410E20" wp14:editId="42A3DE60">
            <wp:extent cx="4800600" cy="2723765"/>
            <wp:effectExtent l="0" t="0" r="0" b="635"/>
            <wp:docPr id="1368120470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0470" name="Kép 1" descr="A képen szöveg, képernyőkép, Webhely, Web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B57" w14:textId="6EA350A4" w:rsidR="00BB7DB2" w:rsidRDefault="00000000" w:rsidP="00BB7DB2">
      <w:pPr>
        <w:pStyle w:val="Kpalrs"/>
      </w:pPr>
      <w:fldSimple w:instr=" SEQ ábra \* ARABIC ">
        <w:r w:rsidR="00BE1C4D">
          <w:rPr>
            <w:noProof/>
          </w:rPr>
          <w:t>16</w:t>
        </w:r>
      </w:fldSimple>
      <w:r w:rsidR="00BB7DB2">
        <w:t>. ábra Kezdőoldal felülete</w:t>
      </w:r>
    </w:p>
    <w:p w14:paraId="0CD48755" w14:textId="70890058" w:rsidR="00B04F7B" w:rsidRPr="00B04F7B" w:rsidRDefault="00393AEB" w:rsidP="00B04F7B">
      <w:r>
        <w:t xml:space="preserve">Bejelentkezés után az általános kinyíló elemek mellett lehetősége van a felhasználónak a barátkezelő felület lenyitására is, ami a jobb felső sarokban jelenik meg </w:t>
      </w:r>
      <w:r>
        <w:lastRenderedPageBreak/>
        <w:t xml:space="preserve">bármelyik oldalon, ha van </w:t>
      </w:r>
      <w:r w:rsidR="00AF1E13">
        <w:t xml:space="preserve">neki </w:t>
      </w:r>
      <w:r>
        <w:t xml:space="preserve">érvényes </w:t>
      </w:r>
      <w:r w:rsidR="004C14B5">
        <w:t>authentikációs</w:t>
      </w:r>
      <w:r>
        <w:t xml:space="preserve"> </w:t>
      </w:r>
      <w:proofErr w:type="spellStart"/>
      <w:r>
        <w:t>tokene</w:t>
      </w:r>
      <w:proofErr w:type="spellEnd"/>
      <w:r>
        <w:t>.</w:t>
      </w:r>
      <w:r w:rsidR="0099047F">
        <w:t xml:space="preserve"> Ebből a gombból lenyitva tudjuk böngészni a 3 féle típusú barátainkat vagy barátjelöltjeinket. Látjuk, hogy mikor vannak aktívak, törölhetjük </w:t>
      </w:r>
      <w:r w:rsidR="001F3ADE">
        <w:t xml:space="preserve">vagy elfogadhatjuk </w:t>
      </w:r>
      <w:r w:rsidR="0099047F">
        <w:t>őket</w:t>
      </w:r>
      <w:r w:rsidR="001F3ADE">
        <w:t>,</w:t>
      </w:r>
      <w:r w:rsidR="0099047F">
        <w:t xml:space="preserve"> vagy hozzáadhatunk új felhasználót.</w:t>
      </w:r>
    </w:p>
    <w:p w14:paraId="6DB81DA6" w14:textId="3A53DEB8" w:rsidR="00850A79" w:rsidRDefault="00DD3CF7" w:rsidP="00DD3CF7">
      <w:pPr>
        <w:pStyle w:val="Cmsor2"/>
      </w:pPr>
      <w:bookmarkStart w:id="67" w:name="_Toc151328122"/>
      <w:r>
        <w:t>Bolt kialakítása</w:t>
      </w:r>
      <w:bookmarkEnd w:id="67"/>
    </w:p>
    <w:p w14:paraId="4E113E1D" w14:textId="027EC6E4" w:rsidR="00DD3CF7" w:rsidRDefault="00E62629" w:rsidP="00DD3CF7">
      <w:r>
        <w:t>Az alkalmazásban kialakított bolt elég egyszerű alapokra épít, mivel funkciói részben túlmutatnak a konténerének a határain.</w:t>
      </w:r>
      <w:r w:rsidR="004C4B6C">
        <w:t xml:space="preserve"> Elsődleges feladata a boltfelülethez az adatok nyilvántartása</w:t>
      </w:r>
      <w:r w:rsidR="002F0EB7">
        <w:t>,</w:t>
      </w:r>
      <w:r w:rsidR="004C4B6C">
        <w:t xml:space="preserve"> </w:t>
      </w:r>
      <w:r w:rsidR="002F0EB7">
        <w:t>emellett</w:t>
      </w:r>
      <w:r w:rsidR="004C4B6C">
        <w:t xml:space="preserve"> az elvégzett műveletek </w:t>
      </w:r>
      <w:proofErr w:type="spellStart"/>
      <w:r w:rsidR="004C4B6C">
        <w:t>validálása</w:t>
      </w:r>
      <w:proofErr w:type="spellEnd"/>
      <w:r w:rsidR="004C4B6C">
        <w:t xml:space="preserve"> és a megfelelő irányba továbbítása.</w:t>
      </w:r>
    </w:p>
    <w:p w14:paraId="16B2EB94" w14:textId="6594AD9D" w:rsidR="00554405" w:rsidRDefault="00554405" w:rsidP="00554405">
      <w:pPr>
        <w:pStyle w:val="Cmsor3"/>
      </w:pPr>
      <w:bookmarkStart w:id="68" w:name="_Toc151328123"/>
      <w:r>
        <w:t>Adatbázis és adatelérés</w:t>
      </w:r>
      <w:bookmarkEnd w:id="68"/>
    </w:p>
    <w:p w14:paraId="22343B1B" w14:textId="3901BC75" w:rsidR="007B6E01" w:rsidRDefault="000751A1" w:rsidP="007B6E01">
      <w:r>
        <w:t xml:space="preserve">A konténerek közül a legegyszerűbb adatbázis struktúrával rendelkezik. </w:t>
      </w:r>
      <w:r w:rsidR="009067FC">
        <w:t>Egyetlen feladata, hogy a bolt tartalmát szolgáltassa a felületnek, így csak az egyes paklik alap adatai találhatóak meg az adatbázisban.</w:t>
      </w:r>
    </w:p>
    <w:p w14:paraId="7EF8B4FD" w14:textId="77777777" w:rsidR="00297ABC" w:rsidRDefault="007B6E01" w:rsidP="00297ABC">
      <w:pPr>
        <w:pStyle w:val="Kp"/>
      </w:pPr>
      <w:r>
        <w:rPr>
          <w:noProof/>
        </w:rPr>
        <w:drawing>
          <wp:inline distT="0" distB="0" distL="0" distR="0" wp14:anchorId="671805FC" wp14:editId="41B5E9FB">
            <wp:extent cx="5400040" cy="1081405"/>
            <wp:effectExtent l="0" t="0" r="0" b="4445"/>
            <wp:docPr id="96773885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885" name="Kép 1" descr="A képen szöveg, képernyőkép, sor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325" w14:textId="64C85C2F" w:rsidR="007B6E01" w:rsidRDefault="00000000" w:rsidP="00297ABC">
      <w:pPr>
        <w:pStyle w:val="Kpalrs"/>
      </w:pPr>
      <w:fldSimple w:instr=" SEQ ábra \* ARABIC ">
        <w:r w:rsidR="00BE1C4D">
          <w:rPr>
            <w:noProof/>
          </w:rPr>
          <w:t>17</w:t>
        </w:r>
      </w:fldSimple>
      <w:r w:rsidR="00297ABC">
        <w:t>. ábra Bolt adatbázis struktúra</w:t>
      </w:r>
    </w:p>
    <w:p w14:paraId="66605D8D" w14:textId="1CBB2D74" w:rsidR="00806E13" w:rsidRDefault="00806E13" w:rsidP="00806E13">
      <w:r>
        <w:t>Úgy, mint a felhasználókezelőnél a profilképek</w:t>
      </w:r>
      <w:r w:rsidR="0052338C">
        <w:t>kel</w:t>
      </w:r>
      <w:r>
        <w:t>, itt is foglalkozunk fájlok kezelésével.</w:t>
      </w:r>
      <w:r w:rsidR="00347918">
        <w:t xml:space="preserve"> Annyi a különbség, hogy mivel itt csak az egyes paklik illusztrációit tároljuk el, ezért nincs lehetőség módosításra, csak lekérdezésre.</w:t>
      </w:r>
      <w:r w:rsidR="00DB6D61">
        <w:t xml:space="preserve"> Tehát nincs fájlkezelés </w:t>
      </w:r>
      <w:proofErr w:type="spellStart"/>
      <w:r w:rsidR="000664D0">
        <w:t>teljeskörűen</w:t>
      </w:r>
      <w:proofErr w:type="spellEnd"/>
      <w:r w:rsidR="00DB6D61">
        <w:t xml:space="preserve"> bekötve, csak a lekérdezésük engedélyezése az alkalmazásban.</w:t>
      </w:r>
    </w:p>
    <w:p w14:paraId="339FED75" w14:textId="7C01E465" w:rsidR="00AA61A0" w:rsidRPr="00806E13" w:rsidRDefault="00AA61A0" w:rsidP="00806E13">
      <w:r>
        <w:t>A fájlok bevezetése látszik az adatbázis struktúrából is, mivel a felhasználásuk megkönnyítéséért az egyes rekordokon fel van tüntetve, hogy az illusztrációjuk milyen útvonalon található</w:t>
      </w:r>
      <w:r w:rsidR="00B70A8F">
        <w:t>ak</w:t>
      </w:r>
      <w:r>
        <w:t>.</w:t>
      </w:r>
    </w:p>
    <w:p w14:paraId="76BB10CD" w14:textId="7E27E44D" w:rsidR="00554405" w:rsidRDefault="00554405" w:rsidP="00554405">
      <w:pPr>
        <w:pStyle w:val="Cmsor3"/>
      </w:pPr>
      <w:bookmarkStart w:id="69" w:name="_Toc151328124"/>
      <w:r>
        <w:t>Üzleti logika</w:t>
      </w:r>
      <w:bookmarkEnd w:id="69"/>
    </w:p>
    <w:p w14:paraId="0B782D31" w14:textId="61A0C99E" w:rsidR="001E015C" w:rsidRDefault="001E015C" w:rsidP="001E015C">
      <w:r>
        <w:t>A boltkezelő logikája az adatbázis sémával párhuzamosan elég vékony réteget tesz ki. Tartalmaz egy-egy</w:t>
      </w:r>
      <w:r w:rsidR="00CE1464">
        <w:t xml:space="preserve"> </w:t>
      </w:r>
      <w:proofErr w:type="spellStart"/>
      <w:r w:rsidR="00CE1464">
        <w:t>MediatR</w:t>
      </w:r>
      <w:proofErr w:type="spellEnd"/>
      <w:r>
        <w:t xml:space="preserve"> kezelő osztályt a lekérdezésekhez és parancsokhoz, amiken keresztül kommunikál az API réteg a konténerben.</w:t>
      </w:r>
    </w:p>
    <w:p w14:paraId="0FEBFDD6" w14:textId="5F2964C9" w:rsidR="005C04FB" w:rsidRDefault="005C04FB" w:rsidP="005C04FB">
      <w:pPr>
        <w:pStyle w:val="Cmsor4"/>
      </w:pPr>
      <w:r w:rsidRPr="005C04FB">
        <w:lastRenderedPageBreak/>
        <w:t>ShopQueryHandler</w:t>
      </w:r>
    </w:p>
    <w:p w14:paraId="4B85963F" w14:textId="7D48B14F" w:rsidR="005C04FB" w:rsidRPr="005C04FB" w:rsidRDefault="005C04FB" w:rsidP="005C04FB">
      <w:r>
        <w:t>Kétféle lekérdezést kezel. Egyik a paklik teljes listájának lekérdezése, amit a boltfelületen akarunk majd felsorolni. A másik pedig egy specifikus paklinak a lekérdezése az enumerációs típusa alapján.</w:t>
      </w:r>
      <w:r w:rsidR="0019697B">
        <w:t xml:space="preserve"> Megvalósított logikájuk egyszerű, így különösebb figyelmet nem igényel.</w:t>
      </w:r>
    </w:p>
    <w:p w14:paraId="3CB6C80D" w14:textId="172F5E1E" w:rsidR="005C04FB" w:rsidRDefault="005C04FB" w:rsidP="005C04FB">
      <w:pPr>
        <w:pStyle w:val="Cmsor4"/>
      </w:pPr>
      <w:r w:rsidRPr="005C04FB">
        <w:t>ShopCommandHandler</w:t>
      </w:r>
    </w:p>
    <w:p w14:paraId="1AF3964F" w14:textId="2B97082A" w:rsidR="00D715A4" w:rsidRDefault="0027062F" w:rsidP="00D715A4">
      <w:r>
        <w:t>A konténer alapvetően nem kezel változtatást az adatbázisán, mégis van két funkció, ami ide köthető. Ez a bolt használatához való jog megvásárlása, és a boltban pakliknak a vásárlása.</w:t>
      </w:r>
    </w:p>
    <w:p w14:paraId="662DBAAE" w14:textId="6AEA21DE" w:rsidR="006956AD" w:rsidRPr="00D715A4" w:rsidRDefault="006956AD" w:rsidP="00D715A4">
      <w:r>
        <w:t>Mindkét funkció egy jelet küld a felhasználókezelőnek a RabbitMQ segítségével, hogy frissítse a felhasználó adatait és jelezzen a</w:t>
      </w:r>
      <w:r w:rsidR="00E94DDE">
        <w:t>z aktív klienseinek</w:t>
      </w:r>
      <w:r>
        <w:t>.</w:t>
      </w:r>
      <w:r w:rsidR="00C24A70">
        <w:t xml:space="preserve"> Ezeken a funkciókon még a boltkezelő oldalon validációk találhatóak.</w:t>
      </w:r>
      <w:r w:rsidR="006A17E5">
        <w:t xml:space="preserve"> </w:t>
      </w:r>
      <w:r w:rsidR="001F7A8B">
        <w:t>Ez e</w:t>
      </w:r>
      <w:r w:rsidR="006A17E5">
        <w:t>gy-egy validáció, hogy az aktuális felhasználónak van-e elegendő pontja a vásárlásra.</w:t>
      </w:r>
      <w:r w:rsidR="00AF380F">
        <w:t xml:space="preserve"> Ezt a konténer a tokenből kiolvasott Claimek alapján áll</w:t>
      </w:r>
      <w:r w:rsidR="00652BB5">
        <w:t>ap</w:t>
      </w:r>
      <w:r w:rsidR="00AF380F">
        <w:t xml:space="preserve">ítja meg. </w:t>
      </w:r>
      <w:r w:rsidR="002B71CD">
        <w:t>Ezután a felhasználókezelő oldalon is ráellenőriz a biztonság kedvéért a valódi adatok alapján.</w:t>
      </w:r>
      <w:r w:rsidR="000E2D51">
        <w:t xml:space="preserve"> A paklivásárlás ezenkívül használ egy további validációt arra, hogy ne próbáljon megvásárolni olyan paklit, ami megva</w:t>
      </w:r>
      <w:r w:rsidR="001036ED">
        <w:t>n</w:t>
      </w:r>
      <w:r w:rsidR="000E2D51">
        <w:t xml:space="preserve"> már a felhasználónak. Ezt is hasonlóan a Claimek segítségével.</w:t>
      </w:r>
    </w:p>
    <w:p w14:paraId="2523DD3E" w14:textId="33BD000E" w:rsidR="00DD7FD9" w:rsidRDefault="00554405" w:rsidP="00E36DC9">
      <w:pPr>
        <w:pStyle w:val="Cmsor3"/>
      </w:pPr>
      <w:bookmarkStart w:id="70" w:name="_Toc151328125"/>
      <w:r>
        <w:t>Felület</w:t>
      </w:r>
      <w:bookmarkEnd w:id="70"/>
    </w:p>
    <w:p w14:paraId="7C689886" w14:textId="77777777" w:rsidR="00763A32" w:rsidRDefault="00DD7FD9" w:rsidP="00763A32">
      <w:pPr>
        <w:pStyle w:val="Kp"/>
      </w:pPr>
      <w:r>
        <w:rPr>
          <w:noProof/>
        </w:rPr>
        <w:drawing>
          <wp:inline distT="0" distB="0" distL="0" distR="0" wp14:anchorId="2567F6CD" wp14:editId="731499AB">
            <wp:extent cx="4629150" cy="3193158"/>
            <wp:effectExtent l="0" t="0" r="0" b="7620"/>
            <wp:docPr id="1247072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516" cy="3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4A7" w14:textId="49551460" w:rsidR="00DD7FD9" w:rsidRDefault="00000000" w:rsidP="00763A32">
      <w:pPr>
        <w:pStyle w:val="Kpalrs"/>
      </w:pPr>
      <w:fldSimple w:instr=" SEQ ábra \* ARABIC ">
        <w:r w:rsidR="00BE1C4D">
          <w:rPr>
            <w:noProof/>
          </w:rPr>
          <w:t>18</w:t>
        </w:r>
      </w:fldSimple>
      <w:r w:rsidR="00763A32">
        <w:t>. ábra Bolt felület</w:t>
      </w:r>
    </w:p>
    <w:p w14:paraId="72214EBE" w14:textId="2FA956CC" w:rsidR="00A43E51" w:rsidRDefault="004E7359" w:rsidP="00A43E51">
      <w:r>
        <w:lastRenderedPageBreak/>
        <w:t>A boltkezeléshez egyetlen felület tartozik. Itt egy kártyás rendszerben látjuk felsorolva a játéknak az egyes paklijait.</w:t>
      </w:r>
      <w:r w:rsidR="00583962">
        <w:t xml:space="preserve"> </w:t>
      </w:r>
      <w:r w:rsidR="000D441B">
        <w:t>A paklilistát felülről és alulról közrefogja egy-egy sor a más oldalakra való navigációval, hogy az aljáról se kelljen feltekerni.</w:t>
      </w:r>
    </w:p>
    <w:p w14:paraId="1B1981EB" w14:textId="39B813EA" w:rsidR="00FC6B54" w:rsidRDefault="00FC6B54" w:rsidP="00A43E51">
      <w:r>
        <w:t>A paklik kártyái reszponzívan vannak elosztva, tehát aszerint van az egy sorban megjelenő darabszámuk elosztva, hogy mekkora a képernyő</w:t>
      </w:r>
      <w:r w:rsidR="00120C0C">
        <w:t xml:space="preserve"> mérete</w:t>
      </w:r>
      <w:r>
        <w:t>. Ezáltal kicsi és nagy méretben a legkényelmesebb módon böngészhető.</w:t>
      </w:r>
    </w:p>
    <w:p w14:paraId="0AE324A4" w14:textId="33DC4021" w:rsidR="00C77CD5" w:rsidRDefault="00C77CD5" w:rsidP="00A43E51">
      <w:r>
        <w:t xml:space="preserve">Az egyes kártyák teljesmértékben </w:t>
      </w:r>
      <w:proofErr w:type="spellStart"/>
      <w:r>
        <w:t>nyelvesítve</w:t>
      </w:r>
      <w:proofErr w:type="spellEnd"/>
      <w:r>
        <w:t xml:space="preserve"> és sötét-világos téma szerint stílussal ellátva vannak.</w:t>
      </w:r>
      <w:r w:rsidR="00573F37">
        <w:t xml:space="preserve"> Legfelül található a pakli neve, alatta </w:t>
      </w:r>
      <w:r w:rsidR="007F049A">
        <w:t xml:space="preserve">pedig </w:t>
      </w:r>
      <w:r w:rsidR="00573F37">
        <w:t>egy egyszerű illusztráció a beazonosítására.</w:t>
      </w:r>
      <w:r w:rsidR="00B078D1">
        <w:t xml:space="preserve"> A kép alatt található a hivatalos leírása a pakliknak angolul és magyarul is.</w:t>
      </w:r>
      <w:r w:rsidR="0023501D">
        <w:t xml:space="preserve"> Végül a legalján található a gomb, amivel megvehető az adott pakli.</w:t>
      </w:r>
      <w:r w:rsidR="002C1EED">
        <w:t xml:space="preserve"> Ez a gomb kliensoldali validációval van ellátva. Tehát ha egy felhasználó megvette már a paklit, vagy nincsen rá elég pontja, akkor egy magyarázó üzenettel ellátva nem engedi, hogy megvegye.</w:t>
      </w:r>
      <w:r w:rsidR="004644DD">
        <w:t xml:space="preserve"> Ehhez a validációhoz a kliens a tokenből könnyedén ki tudja olvasni a szükséges információkat.</w:t>
      </w:r>
    </w:p>
    <w:p w14:paraId="49A9D30A" w14:textId="3AD38BF1" w:rsidR="00B2366A" w:rsidRPr="00A43E51" w:rsidRDefault="00B2366A" w:rsidP="00A43E51">
      <w:r>
        <w:t>Az egyes paklik megvétele után rögtön visszajelzést is ad a megvételről és az új validációval kerül</w:t>
      </w:r>
      <w:r w:rsidR="00F84B76">
        <w:t>nek</w:t>
      </w:r>
      <w:r>
        <w:t xml:space="preserve"> kiszámolva a paklik gombjai</w:t>
      </w:r>
      <w:r w:rsidR="00E62F1C">
        <w:t>nak szabályai</w:t>
      </w:r>
      <w:r>
        <w:t>.</w:t>
      </w:r>
    </w:p>
    <w:p w14:paraId="45B450F2" w14:textId="2E814DEB" w:rsidR="00DD3CF7" w:rsidRDefault="00DD3CF7" w:rsidP="00DD3CF7">
      <w:pPr>
        <w:pStyle w:val="Cmsor2"/>
      </w:pPr>
      <w:bookmarkStart w:id="71" w:name="_Toc151328126"/>
      <w:r>
        <w:t>Váróterem megvalósítása</w:t>
      </w:r>
      <w:bookmarkEnd w:id="71"/>
    </w:p>
    <w:p w14:paraId="0A9D8939" w14:textId="545F9514" w:rsidR="00DD3CF7" w:rsidRDefault="00BE013F" w:rsidP="00DD3CF7">
      <w:r>
        <w:t xml:space="preserve">A váróterem megvalósításánál egy komplex problémát kellett megoldani. A konténernek kezelnie kellett a létrehozott várótermek listáját, a hozzájuk való csatlakozást vagy kilépést, és a bennük található beszélgető és </w:t>
      </w:r>
      <w:r w:rsidR="00F01D2E">
        <w:t>más-más</w:t>
      </w:r>
      <w:r>
        <w:t xml:space="preserve"> funkciókat is. Mindezt a klienssel összefogva kétoldalú kommunikáció segítségével.</w:t>
      </w:r>
    </w:p>
    <w:p w14:paraId="56180752" w14:textId="679AADB9" w:rsidR="00E33BAF" w:rsidRPr="00E33BAF" w:rsidRDefault="003429B4" w:rsidP="00874A4F">
      <w:pPr>
        <w:pStyle w:val="Cmsor3"/>
      </w:pPr>
      <w:bookmarkStart w:id="72" w:name="_Toc151328127"/>
      <w:r>
        <w:t>Adatbázis és adatelérés</w:t>
      </w:r>
      <w:bookmarkEnd w:id="72"/>
    </w:p>
    <w:p w14:paraId="724F3AE1" w14:textId="77777777" w:rsidR="00E33BAF" w:rsidRDefault="00E33BAF" w:rsidP="00E33BAF">
      <w:pPr>
        <w:pStyle w:val="Kp"/>
      </w:pPr>
      <w:r>
        <w:rPr>
          <w:noProof/>
        </w:rPr>
        <w:drawing>
          <wp:inline distT="0" distB="0" distL="0" distR="0" wp14:anchorId="192FF47C" wp14:editId="66B4C6D3">
            <wp:extent cx="5400040" cy="1212215"/>
            <wp:effectExtent l="0" t="0" r="0" b="6985"/>
            <wp:docPr id="2112457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7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5E7" w14:textId="28E0EC98" w:rsidR="00E33BAF" w:rsidRDefault="00000000" w:rsidP="00E33BAF">
      <w:pPr>
        <w:pStyle w:val="Kpalrs"/>
      </w:pPr>
      <w:fldSimple w:instr=" SEQ ábra \* ARABIC ">
        <w:r w:rsidR="00BE1C4D">
          <w:rPr>
            <w:noProof/>
          </w:rPr>
          <w:t>19</w:t>
        </w:r>
      </w:fldSimple>
      <w:r w:rsidR="00E33BAF">
        <w:t>. ábra Váróterem adatbázis struktúra</w:t>
      </w:r>
    </w:p>
    <w:p w14:paraId="75B9119A" w14:textId="0380F4A3" w:rsidR="00874A4F" w:rsidRDefault="008157BD" w:rsidP="00874A4F">
      <w:r>
        <w:t>A váróterem adatstruktúrája összesen 3 táblából áll, mindegyik az alkalmazás egy-egy komponensét reprezentálva.</w:t>
      </w:r>
      <w:r w:rsidR="00A56581">
        <w:t xml:space="preserve"> Vannak a várótermek, amiket kezelünk az </w:t>
      </w:r>
      <w:r w:rsidR="00A56581">
        <w:lastRenderedPageBreak/>
        <w:t xml:space="preserve">alkalmazásban. Ezeknek van egy neve és egy </w:t>
      </w:r>
      <w:proofErr w:type="spellStart"/>
      <w:r w:rsidR="00A56581">
        <w:t>jelszava</w:t>
      </w:r>
      <w:proofErr w:type="spellEnd"/>
      <w:r w:rsidR="00A56581">
        <w:t>, egy tulajdonosa, egy létrehozási dátuma és az aktuális kiválasztott paklinak az azonosítója.</w:t>
      </w:r>
      <w:r w:rsidR="002C1A09">
        <w:t xml:space="preserve"> Ezek mind olyan adatok, amiket a létrehozás során kap meg a szerver, és később csak a </w:t>
      </w:r>
      <w:r w:rsidR="00914E6E">
        <w:t xml:space="preserve">beállított </w:t>
      </w:r>
      <w:r w:rsidR="002C1A09">
        <w:t>paklinak a módosítására lesz lehetőség.</w:t>
      </w:r>
    </w:p>
    <w:p w14:paraId="5C57772E" w14:textId="580134DB" w:rsidR="004F23A0" w:rsidRDefault="004F23A0" w:rsidP="00874A4F">
      <w:r>
        <w:t>Az egyes várótermekben kezeljük a csatlakozott felhasználókat, akikből a játék játékosai lesznek.</w:t>
      </w:r>
      <w:r w:rsidR="002027A7">
        <w:t xml:space="preserve"> Náluk csak az alap felhasználói adataikat tároljuk, mint a név, azonosító és </w:t>
      </w:r>
      <w:r w:rsidR="00664A64">
        <w:t xml:space="preserve">a </w:t>
      </w:r>
      <w:r w:rsidR="002027A7">
        <w:t>profilkép</w:t>
      </w:r>
      <w:r w:rsidR="002D4CE2">
        <w:t xml:space="preserve"> útvonala</w:t>
      </w:r>
      <w:r w:rsidR="002027A7">
        <w:t>.</w:t>
      </w:r>
      <w:r w:rsidR="005F09B4">
        <w:t xml:space="preserve"> Emellett minden játékos kap egy „</w:t>
      </w:r>
      <w:proofErr w:type="spellStart"/>
      <w:r w:rsidR="005F09B4">
        <w:t>Ready</w:t>
      </w:r>
      <w:proofErr w:type="spellEnd"/>
      <w:r w:rsidR="005F09B4">
        <w:t xml:space="preserve">” </w:t>
      </w:r>
      <w:proofErr w:type="spellStart"/>
      <w:r w:rsidR="005F09B4">
        <w:t>flaget</w:t>
      </w:r>
      <w:proofErr w:type="spellEnd"/>
      <w:r w:rsidR="005F09B4">
        <w:t>, aminek a segítségével tároljuk el, hogy készenállnak-e a játékra.</w:t>
      </w:r>
    </w:p>
    <w:p w14:paraId="114C1382" w14:textId="1E66204A" w:rsidR="00A30E74" w:rsidRPr="00874A4F" w:rsidRDefault="00A30E74" w:rsidP="00874A4F">
      <w:r>
        <w:t>Az alkalmazásnak egy további funkciója a beszélgetés megvalósítása a termekben, ezért az egyes üzenetek is kapnak egy-egy rekordot az adatbázisban.</w:t>
      </w:r>
      <w:r w:rsidR="006B43EF">
        <w:t xml:space="preserve"> Ezekben a rekordokban csak alapadatok vannak feljegyezve, minthogy ki, mikor és milyen üzenetet</w:t>
      </w:r>
      <w:r w:rsidR="00604E1B">
        <w:t xml:space="preserve"> írt</w:t>
      </w:r>
      <w:r w:rsidR="009F11C9">
        <w:t xml:space="preserve"> az adott teremben</w:t>
      </w:r>
      <w:r w:rsidR="006B43EF">
        <w:t>.</w:t>
      </w:r>
    </w:p>
    <w:p w14:paraId="204898D7" w14:textId="2284E5A8" w:rsidR="00DE6239" w:rsidRDefault="00DE6239" w:rsidP="00DE6239">
      <w:pPr>
        <w:pStyle w:val="Cmsor3"/>
      </w:pPr>
      <w:bookmarkStart w:id="73" w:name="_Toc151328128"/>
      <w:r>
        <w:t>Üzleti logika</w:t>
      </w:r>
      <w:bookmarkEnd w:id="73"/>
    </w:p>
    <w:p w14:paraId="1704180C" w14:textId="2B431FD2" w:rsidR="00AC339D" w:rsidRDefault="006F2A36" w:rsidP="006F2A36">
      <w:r>
        <w:t>A váróteremkezelő logikában számos és változatos funkció megvalósult. Ezeket fedi le a külön-külön kialakított lekérdezés, parancs és eseménykezelő központi osztályok a várótermek és üzenetek funkciói</w:t>
      </w:r>
      <w:r w:rsidR="007679C5">
        <w:t xml:space="preserve"> mentén</w:t>
      </w:r>
      <w:r>
        <w:t>.</w:t>
      </w:r>
    </w:p>
    <w:p w14:paraId="6C96C381" w14:textId="203A5724" w:rsidR="00DF3E64" w:rsidRDefault="001755E4" w:rsidP="00AC339D">
      <w:r>
        <w:t>Az itt megvalósított fun</w:t>
      </w:r>
      <w:r w:rsidR="004532B4">
        <w:t>k</w:t>
      </w:r>
      <w:r>
        <w:t>ciók</w:t>
      </w:r>
      <w:r w:rsidR="00702E6E">
        <w:t xml:space="preserve"> során meghatározó szempont volt az élő és gyors információcsere a klienssel.</w:t>
      </w:r>
      <w:r w:rsidR="003E6E39">
        <w:t xml:space="preserve"> </w:t>
      </w:r>
      <w:r w:rsidR="004444AC">
        <w:t>Emiatt részletes támogatást kapott a gyorsítótárral és a kétoldalú kommunikációval összekapcsolt eseményekkel</w:t>
      </w:r>
      <w:r w:rsidR="00AC4A2C">
        <w:t xml:space="preserve"> is</w:t>
      </w:r>
      <w:r w:rsidR="004444AC">
        <w:t>.</w:t>
      </w:r>
    </w:p>
    <w:p w14:paraId="44BC0E08" w14:textId="5C435208" w:rsidR="00DB2D52" w:rsidRDefault="00DB2D52" w:rsidP="00DB2D52">
      <w:pPr>
        <w:pStyle w:val="Cmsor4"/>
      </w:pPr>
      <w:r w:rsidRPr="00DB2D52">
        <w:t>LobbyQueryHandler</w:t>
      </w:r>
    </w:p>
    <w:p w14:paraId="41158577" w14:textId="0BD4172D" w:rsidR="00335CB5" w:rsidRPr="00335CB5" w:rsidRDefault="00335CB5" w:rsidP="00335CB5">
      <w:r>
        <w:t>Tartalmaz egy lekérést a várótermek listájára, és egyet egy bizonyos terem lekérdezésére. Mindkettő fölött gyorsítótár támogatás van bekapcsolva, így a felhasználók gyorsan megkapják a kért információt.</w:t>
      </w:r>
      <w:r w:rsidR="004B0E87">
        <w:t xml:space="preserve"> A lista lekérdezés során </w:t>
      </w:r>
      <w:r w:rsidR="00302602">
        <w:t xml:space="preserve">a kliensen az aktuális termeket akarjuk megjeleníteni, ezért csak a nevük és azonosítójuk kerül lekérdezésre. Az azonosító alapú lekérdezésben pedig egy részletes státuszt kapunk a teremről, viszont már validáció is védi, </w:t>
      </w:r>
      <w:r w:rsidR="00DC2E5A">
        <w:t>amivel</w:t>
      </w:r>
      <w:r w:rsidR="00302602">
        <w:t xml:space="preserve"> csak a saját termünket kérdezhetjük le.</w:t>
      </w:r>
    </w:p>
    <w:p w14:paraId="58F81D78" w14:textId="58A7D653" w:rsidR="00DB2D52" w:rsidRDefault="00DB2D52" w:rsidP="00DB2D52">
      <w:pPr>
        <w:pStyle w:val="Cmsor4"/>
      </w:pPr>
      <w:r w:rsidRPr="00DB2D52">
        <w:t>LobbyCommandHandler</w:t>
      </w:r>
    </w:p>
    <w:p w14:paraId="0128145E" w14:textId="357B12F5" w:rsidR="00461093" w:rsidRDefault="00C31519" w:rsidP="00461093">
      <w:r>
        <w:t>A várótermeknél megvalósított módosít</w:t>
      </w:r>
      <w:r w:rsidR="00904645">
        <w:t>ásoknál meghatározó volt, hogy a módosítások során ügyelni kellett arra is, hogy a felhasználókezelés</w:t>
      </w:r>
      <w:r w:rsidR="009342AB">
        <w:t xml:space="preserve"> felé</w:t>
      </w:r>
      <w:r w:rsidR="00904645">
        <w:t xml:space="preserve"> is szólni kell</w:t>
      </w:r>
      <w:r w:rsidR="009342AB">
        <w:t xml:space="preserve"> a</w:t>
      </w:r>
      <w:r w:rsidR="00904645">
        <w:t xml:space="preserve"> változásról, és a gyorsítótárnak is frissítenie kell magát, ha a terem változott.</w:t>
      </w:r>
    </w:p>
    <w:p w14:paraId="0BB88BF8" w14:textId="7BE8251E" w:rsidR="00762309" w:rsidRDefault="00762309" w:rsidP="00461093">
      <w:r>
        <w:lastRenderedPageBreak/>
        <w:t xml:space="preserve">Egy terem létrehozása során a felhasználó egyedül a nevét és jelszavát adja meg. Ezt a nevet </w:t>
      </w:r>
      <w:proofErr w:type="spellStart"/>
      <w:r>
        <w:t>levalidálja</w:t>
      </w:r>
      <w:proofErr w:type="spellEnd"/>
      <w:r>
        <w:t>, hogy nincs-e ilyen aktuális terem az adatbázisban. Ezután kiegészíti a dátummal, az alapértelmezett paklival és a saját felhasználójával.</w:t>
      </w:r>
      <w:r w:rsidR="00842D62">
        <w:t xml:space="preserve"> Ha minden elkészült, akkor küld egy jelet a </w:t>
      </w:r>
      <w:proofErr w:type="spellStart"/>
      <w:r w:rsidR="00842D62">
        <w:t>MediatR</w:t>
      </w:r>
      <w:proofErr w:type="spellEnd"/>
      <w:r w:rsidR="00842D62">
        <w:t xml:space="preserve"> eseménykezelőn keresztül, és egy jelet a RabbitMQ-n keresztül, hogy csatlakozott egy teremhez.</w:t>
      </w:r>
    </w:p>
    <w:p w14:paraId="6D765E19" w14:textId="25B30EE5" w:rsidR="005D7AA0" w:rsidRDefault="00566F59" w:rsidP="003866E4">
      <w:pPr>
        <w:rPr>
          <w:lang w:eastAsia="hu-HU"/>
        </w:rPr>
      </w:pPr>
      <w:r>
        <w:t xml:space="preserve">Minden egyes parancs küld egy jelet a </w:t>
      </w:r>
      <w:proofErr w:type="spellStart"/>
      <w:r>
        <w:t>MediatR</w:t>
      </w:r>
      <w:proofErr w:type="spellEnd"/>
      <w:r>
        <w:t xml:space="preserve"> eseménykezelőnek</w:t>
      </w:r>
      <w:r w:rsidR="000A3186">
        <w:t>.</w:t>
      </w:r>
      <w:r>
        <w:t xml:space="preserve"> </w:t>
      </w:r>
      <w:r w:rsidR="000A3186">
        <w:t>E</w:t>
      </w:r>
      <w:r>
        <w:t>mellett a felhasználóhoz köthető parancsok, mint a teremhez csatlakozás vagy kilépés</w:t>
      </w:r>
      <w:r w:rsidR="000A3186">
        <w:t>,</w:t>
      </w:r>
      <w:r>
        <w:t xml:space="preserve"> az küld a RabbitMQ-n keresztül is a létrehozással párhuzamosan.</w:t>
      </w:r>
      <w:r w:rsidR="005D7AA0">
        <w:t xml:space="preserve"> A parancsok emellett részletes validációval vannak ellátva, ami lefedi az előfordulható jogokat a termek kezelésénél, mint például, hogy a saját termünkön dolgozunk, vagy hogy mi vagyunk-e a terem tulajdonosa. A játékos kirúgása például akkor történhet meg, ha a saját termünkből akarjuk kirúgni, és vagy mi vagyunk a terem tulaj</w:t>
      </w:r>
      <w:r w:rsidR="00290EE7">
        <w:t>donos</w:t>
      </w:r>
      <w:r w:rsidR="005D7AA0">
        <w:t>ai vagy magunkat akarjuk kiléptetni</w:t>
      </w:r>
      <w:r w:rsidR="0008747C">
        <w:t xml:space="preserve"> [</w:t>
      </w:r>
      <w:proofErr w:type="spellStart"/>
      <w:r w:rsidR="0008747C">
        <w:fldChar w:fldCharType="begin"/>
      </w:r>
      <w:r w:rsidR="0008747C">
        <w:instrText xml:space="preserve"> REF _Ref150641938 \h </w:instrText>
      </w:r>
      <w:r w:rsidR="0008747C">
        <w:fldChar w:fldCharType="separate"/>
      </w:r>
      <w:r w:rsidR="0008747C">
        <w:t>IValidator</w:t>
      </w:r>
      <w:proofErr w:type="spellEnd"/>
      <w:r w:rsidR="0008747C">
        <w:fldChar w:fldCharType="end"/>
      </w:r>
      <w:r w:rsidR="0008747C">
        <w:t>]</w:t>
      </w:r>
      <w:r w:rsidR="00E02BF9">
        <w:t>.</w:t>
      </w:r>
    </w:p>
    <w:p w14:paraId="71A7090C" w14:textId="7DB54EA1" w:rsidR="00745324" w:rsidRPr="00461093" w:rsidRDefault="00A23C5F" w:rsidP="00745324">
      <w:r>
        <w:t xml:space="preserve">További módosítás a pakli lecserélése, ami automatikusan leszedi a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minden játékosról</w:t>
      </w:r>
      <w:r w:rsidR="00372B87">
        <w:t>.</w:t>
      </w:r>
      <w:r>
        <w:t xml:space="preserve"> </w:t>
      </w:r>
      <w:r w:rsidR="00372B87">
        <w:t>E</w:t>
      </w:r>
      <w:r>
        <w:t>gy másik parancs</w:t>
      </w:r>
      <w:r w:rsidR="00372B87">
        <w:t xml:space="preserve"> pedig</w:t>
      </w:r>
      <w:r>
        <w:t>, ami ezt</w:t>
      </w:r>
      <w:r w:rsidR="000E3EF0">
        <w:t xml:space="preserve"> a </w:t>
      </w:r>
      <w:proofErr w:type="spellStart"/>
      <w:r w:rsidR="000E3EF0">
        <w:t>flaget</w:t>
      </w:r>
      <w:proofErr w:type="spellEnd"/>
      <w:r>
        <w:t xml:space="preserve"> cserélgetni tudja a saját játékosunknak.</w:t>
      </w:r>
      <w:r w:rsidR="00BC73A3">
        <w:t xml:space="preserve"> Ezáltal nem kerülnek a játékosok olyan paklival a játékba, amivel nem szeretnének játszani.</w:t>
      </w:r>
      <w:r w:rsidR="008E24CD">
        <w:t xml:space="preserve"> Emellett megemlítendő, hogy a termek törlése kétféleképpen mehet végbe. Vagy elindul egy törlési parancs, például a játék indítása után, vagy a terem tulajdonosa elhagyja a szobát, ezzel kiléptetve mindenki mást is.</w:t>
      </w:r>
    </w:p>
    <w:p w14:paraId="62B5902D" w14:textId="072D75DD" w:rsidR="00DB2D52" w:rsidRDefault="00DB2D52" w:rsidP="00DB2D52">
      <w:pPr>
        <w:pStyle w:val="Cmsor4"/>
      </w:pPr>
      <w:r w:rsidRPr="00DB2D52">
        <w:t>LobbyEventHandler</w:t>
      </w:r>
    </w:p>
    <w:p w14:paraId="7440F618" w14:textId="7B2DF7D1" w:rsidR="00DE39F9" w:rsidRDefault="00F02700" w:rsidP="00266CF6">
      <w:r>
        <w:t xml:space="preserve">Feladata a parancsok által kibocsájtott események szerveroldali logikájának lekezelése. Ez a </w:t>
      </w:r>
      <w:r w:rsidR="009B4D2B">
        <w:t xml:space="preserve">termek </w:t>
      </w:r>
      <w:r>
        <w:t>gyorsítótár</w:t>
      </w:r>
      <w:r w:rsidR="009B4D2B">
        <w:t>ának</w:t>
      </w:r>
      <w:r>
        <w:t xml:space="preserve"> kezelését teszi ki.</w:t>
      </w:r>
      <w:r w:rsidR="003B4531">
        <w:t xml:space="preserve"> Ugyanezeket az eseményeket a Hubok is elfogják, amiket a megfelelő útvonalakon küldenek a klienseknek.</w:t>
      </w:r>
    </w:p>
    <w:p w14:paraId="7CED228A" w14:textId="2CEAFD45" w:rsidR="00266CF6" w:rsidRDefault="00334641" w:rsidP="00266CF6">
      <w:r>
        <w:t>Ebben az eseménykezelő osztályban tehát két dolog történhet. Vagy egy konkrét terem gyorsítótárát kell frissíteni, vagy a termek listáját.</w:t>
      </w:r>
      <w:r w:rsidR="00C761CE">
        <w:t xml:space="preserve"> Tehát a két lehetőség egy-egy segédfüggvénybe lett szervezve, és az egyes események hatására a megfelelő van meghívva.</w:t>
      </w:r>
      <w:r w:rsidR="00E250A4">
        <w:t xml:space="preserve"> A termek listájánál emellett arra is figyel, hogy létrehozási idő szerint csökkenően legyen eltárolva, ezzel is segítve a kliensoldalon a megjelenítést</w:t>
      </w:r>
      <w:r w:rsidR="006A4CF4">
        <w:t xml:space="preserve"> a</w:t>
      </w:r>
      <w:r w:rsidR="00EB7191">
        <w:t xml:space="preserve"> későbbi</w:t>
      </w:r>
      <w:r w:rsidR="006A4CF4">
        <w:t xml:space="preserve"> lekérdezése után</w:t>
      </w:r>
      <w:r w:rsidR="00E250A4">
        <w:t>.</w:t>
      </w:r>
    </w:p>
    <w:p w14:paraId="7B9926D0" w14:textId="46DA225F" w:rsidR="00266CF6" w:rsidRDefault="00266CF6" w:rsidP="00266CF6">
      <w:pPr>
        <w:pStyle w:val="Cmsor4"/>
      </w:pPr>
      <w:r w:rsidRPr="00266CF6">
        <w:lastRenderedPageBreak/>
        <w:t>MessageQueryHandler</w:t>
      </w:r>
    </w:p>
    <w:p w14:paraId="0609820C" w14:textId="63DB79C7" w:rsidR="00266CF6" w:rsidRDefault="0019318F" w:rsidP="00266CF6">
      <w:r>
        <w:t xml:space="preserve">Egyetlen feladata, hogy </w:t>
      </w:r>
      <w:proofErr w:type="spellStart"/>
      <w:r>
        <w:t>termenként</w:t>
      </w:r>
      <w:proofErr w:type="spellEnd"/>
      <w:r>
        <w:t xml:space="preserve"> szolgáltassa az elküldött üzeneteket. Ezen a lekérdezésen gyorsítótár is van bevezetve, így kevésbé terheli meg az adatbázist a rekordok hosszú listájának lekérdezése.</w:t>
      </w:r>
    </w:p>
    <w:p w14:paraId="596559C3" w14:textId="3A28A202" w:rsidR="00266CF6" w:rsidRDefault="00266CF6" w:rsidP="00266CF6">
      <w:pPr>
        <w:pStyle w:val="Cmsor4"/>
      </w:pPr>
      <w:r w:rsidRPr="00266CF6">
        <w:t>MessageCommandHandler</w:t>
      </w:r>
    </w:p>
    <w:p w14:paraId="699E7164" w14:textId="78B41421" w:rsidR="00266CF6" w:rsidRDefault="00F204EB" w:rsidP="00266CF6">
      <w:r>
        <w:t>Ez is egyetlen funkciót szolgáltat, ami egy elküldött üzenet rögzítése.</w:t>
      </w:r>
      <w:r w:rsidR="0021183B">
        <w:t xml:space="preserve"> Ebben a parancsban a felhasználó egyedül a rögzítendő szöveget és a terem azonosítóját szolgáltatja.</w:t>
      </w:r>
      <w:r w:rsidR="004852E7">
        <w:t xml:space="preserve"> A kapott azonosítót ezután a parancs </w:t>
      </w:r>
      <w:proofErr w:type="spellStart"/>
      <w:r w:rsidR="004852E7">
        <w:t>levalidálja</w:t>
      </w:r>
      <w:proofErr w:type="spellEnd"/>
      <w:r w:rsidR="004852E7">
        <w:t xml:space="preserve">, és kiegészíti az </w:t>
      </w:r>
      <w:r w:rsidR="003A7C44">
        <w:t xml:space="preserve">aktuális </w:t>
      </w:r>
      <w:r w:rsidR="004852E7">
        <w:t>idővel és a felhasználó adataival, hogy utána eltárolja.</w:t>
      </w:r>
      <w:r w:rsidR="001D219C">
        <w:t xml:space="preserve"> Legvégül elküld egy eseményt a sikeres üzenetről, amit elkap a szerveroldali komponens és a kliensoldal</w:t>
      </w:r>
      <w:r w:rsidR="00F4623A">
        <w:t>nak továbbító</w:t>
      </w:r>
      <w:r w:rsidR="001D219C">
        <w:t xml:space="preserve"> Hub kapcsolat is.</w:t>
      </w:r>
    </w:p>
    <w:p w14:paraId="4CCD4E86" w14:textId="19EE2A19" w:rsidR="00266CF6" w:rsidRDefault="00266CF6" w:rsidP="00266CF6">
      <w:pPr>
        <w:pStyle w:val="Cmsor4"/>
      </w:pPr>
      <w:r w:rsidRPr="00266CF6">
        <w:t>MessageEventHandler</w:t>
      </w:r>
    </w:p>
    <w:p w14:paraId="296F9FB8" w14:textId="3078E288" w:rsidR="00FE197E" w:rsidRPr="00FE197E" w:rsidRDefault="00FE197E" w:rsidP="00FE197E">
      <w:r>
        <w:t>Feladata, hogy elkapja az üzenetek létrejöttének az eseményét.</w:t>
      </w:r>
      <w:r w:rsidR="00802801">
        <w:t xml:space="preserve"> Minden üzenet eseménye után frissíteni akarjuk a gyorsítótárban megtalálható adott terem üzeneteinek a listáját.</w:t>
      </w:r>
      <w:r w:rsidR="00A0268C">
        <w:t xml:space="preserve"> Hogy ezek a memóriában eltárolt listák ne növekedjenek túl nagyra, egy konfigurációs értékkel meg van határozva, hogy hány elem szerepelhet bennük.</w:t>
      </w:r>
      <w:r w:rsidR="00BF01FA">
        <w:t xml:space="preserve"> Tehát a frissítés során ezzel az értékkel számolva és idő szerint csökkenő sorrendben veszi ki az üzeneteket, amiknek a végére beszúrva az új üzenetet tárolja el újra.</w:t>
      </w:r>
    </w:p>
    <w:p w14:paraId="2CB6156E" w14:textId="72FD4F5D" w:rsidR="00DE6239" w:rsidRDefault="00DE6239" w:rsidP="00DE6239">
      <w:pPr>
        <w:pStyle w:val="Cmsor3"/>
      </w:pPr>
      <w:bookmarkStart w:id="74" w:name="_Toc151328129"/>
      <w:r>
        <w:t>Felület</w:t>
      </w:r>
      <w:bookmarkEnd w:id="74"/>
    </w:p>
    <w:p w14:paraId="44853E63" w14:textId="2BEB8461" w:rsidR="00A06A5A" w:rsidRDefault="00EE7E21" w:rsidP="00A06A5A">
      <w:r>
        <w:t>A várótermek kezeléséhez két felületet lehet kötni. Egyik a termek böngészésére kitalált listafelület, a másik pedig a váróterem tagjainak megjelenített részletes nézet.</w:t>
      </w:r>
      <w:r w:rsidR="009339C2">
        <w:t xml:space="preserve"> Mindkét felület aktívan részt vesz a validációban és a kétoldalú kommunikációban is.</w:t>
      </w:r>
    </w:p>
    <w:p w14:paraId="1C65B5E2" w14:textId="4F049D4C" w:rsidR="00980E2C" w:rsidRDefault="00980E2C" w:rsidP="00A06A5A">
      <w:r>
        <w:t>A várótermek listanézetén egy letisztult felületet látunk, ahol a navigációk felett egy listadobozt és egy létrehozási gombot találhatunk. Ennek a gombnak a segítségével bárki létrehozhat egy termet a név és jelszó megadásával.</w:t>
      </w:r>
      <w:r w:rsidR="00752F87">
        <w:t xml:space="preserve"> Az így létrehozott terembe a létrehozó játékost rögtön be is dobja, és mindenki másnak feltűnteti az újonnan létrejött szobát</w:t>
      </w:r>
      <w:r w:rsidR="00F26489">
        <w:t xml:space="preserve"> a listán</w:t>
      </w:r>
      <w:r w:rsidR="00752F87">
        <w:t>.</w:t>
      </w:r>
      <w:r w:rsidR="00480CD6">
        <w:t xml:space="preserve"> A listában az aktív szobák egyedi nevei találhatóak létrehozási sorrendben csökkenően, tehát könnyen megtalálják egymást a játékosok.</w:t>
      </w:r>
    </w:p>
    <w:p w14:paraId="14FD5FCC" w14:textId="0638C7AC" w:rsidR="00EC61C3" w:rsidRPr="00A06A5A" w:rsidRDefault="00EC61C3" w:rsidP="00A06A5A">
      <w:r>
        <w:t>Az itt felügyelő hub kapcsolatnak tehát egyedül a szobák létrehozására és törlésére kell, hogy figyeljen</w:t>
      </w:r>
      <w:r w:rsidR="00BE4F03">
        <w:t>. Ezek hatására kiszűri a törlendő termet és betolja a lista elejére a létrejött termet</w:t>
      </w:r>
      <w:r w:rsidR="005B4C1D">
        <w:t>.</w:t>
      </w:r>
      <w:r w:rsidR="00BE4F03">
        <w:t xml:space="preserve"> </w:t>
      </w:r>
      <w:r w:rsidR="00C14871">
        <w:t>Mindezt s</w:t>
      </w:r>
      <w:r w:rsidR="00BE4F03">
        <w:t>zinkronban a szerver gyorsítótárának szerkesztésével.</w:t>
      </w:r>
    </w:p>
    <w:p w14:paraId="2114ED28" w14:textId="77777777" w:rsidR="00A06A5A" w:rsidRDefault="00A06A5A" w:rsidP="00A06A5A">
      <w:pPr>
        <w:pStyle w:val="Kp"/>
      </w:pPr>
      <w:r>
        <w:rPr>
          <w:noProof/>
        </w:rPr>
        <w:lastRenderedPageBreak/>
        <w:drawing>
          <wp:inline distT="0" distB="0" distL="0" distR="0" wp14:anchorId="00C01D90" wp14:editId="1ACB4842">
            <wp:extent cx="5067300" cy="2541396"/>
            <wp:effectExtent l="0" t="0" r="0" b="0"/>
            <wp:docPr id="86075659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6594" name="Kép 1" descr="A képen szöveg, képernyőkép, szoftver, képernyő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6" cy="2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46A" w14:textId="6DEE5BA3" w:rsidR="00A06A5A" w:rsidRDefault="00000000" w:rsidP="00A06A5A">
      <w:pPr>
        <w:pStyle w:val="Kpalrs"/>
      </w:pPr>
      <w:fldSimple w:instr=" SEQ ábra \* ARABIC ">
        <w:r w:rsidR="00BE1C4D">
          <w:rPr>
            <w:noProof/>
          </w:rPr>
          <w:t>20</w:t>
        </w:r>
      </w:fldSimple>
      <w:r w:rsidR="00A06A5A">
        <w:t>. ábra Váróterem csatlakozás</w:t>
      </w:r>
    </w:p>
    <w:p w14:paraId="3E44AD13" w14:textId="0C6BA90F" w:rsidR="005A11DC" w:rsidRDefault="00EA1D27" w:rsidP="005A11DC">
      <w:r>
        <w:t>Az egyes létrejött termekhez a lista elemükre kattintva tudunk csatlakozni. Ennek a dialógusa hasonlóan néz ki, mint a létrehozásénak, de egyedül a jelszót kell megadni. Ezt a jelszót pedig a szoba tagjaitól tudjuk elkérni, megakadályozva a kéretlen belépőket.</w:t>
      </w:r>
    </w:p>
    <w:p w14:paraId="768C8A68" w14:textId="77777777" w:rsidR="00051C39" w:rsidRDefault="007B422E" w:rsidP="00051C39">
      <w:r>
        <w:t>A termekbe belépve egy komplex, kisebb egységekből álló felületen találják magukat a felhasználók.</w:t>
      </w:r>
      <w:r w:rsidR="008B5A09">
        <w:t xml:space="preserve"> A felület tetején egy navigációs sáv található.</w:t>
      </w:r>
      <w:r w:rsidR="00517079">
        <w:t xml:space="preserve"> Ezen a sávon találhatóak meg a kiegészítő funkciók, amiket egy adott felhasználó megtehet a teremben.</w:t>
      </w:r>
      <w:r w:rsidR="002906D4">
        <w:t xml:space="preserve"> Ez egy belépett felhasználónak a kilépést és a saját „</w:t>
      </w:r>
      <w:proofErr w:type="spellStart"/>
      <w:r w:rsidR="002906D4">
        <w:t>Ready</w:t>
      </w:r>
      <w:proofErr w:type="spellEnd"/>
      <w:r w:rsidR="002906D4">
        <w:t>” flag értékének állítását jelenti.</w:t>
      </w:r>
      <w:r w:rsidR="00D757ED">
        <w:t xml:space="preserve"> Ezt egészíti ki a terem tulajdonosának két funkcióval.</w:t>
      </w:r>
      <w:r w:rsidR="00845D14">
        <w:t xml:space="preserve"> </w:t>
      </w:r>
    </w:p>
    <w:p w14:paraId="774D995E" w14:textId="2336C367" w:rsidR="000775E8" w:rsidRDefault="00845D14" w:rsidP="00051C39">
      <w:r>
        <w:t>Egyik, hogy meg tud nyitni e</w:t>
      </w:r>
      <w:r w:rsidR="00CB7931">
        <w:t>gy</w:t>
      </w:r>
      <w:r>
        <w:t xml:space="preserve"> dialógust, amiben kiválaszthat a saját megvett paklijai közül egyet, hogy azzal induljon a játék.</w:t>
      </w:r>
      <w:r w:rsidR="009849D5">
        <w:t xml:space="preserve"> Ezzel automatikusan vissza is veszi mindenkitől a „</w:t>
      </w:r>
      <w:proofErr w:type="spellStart"/>
      <w:r w:rsidR="009849D5">
        <w:t>Ready</w:t>
      </w:r>
      <w:proofErr w:type="spellEnd"/>
      <w:r w:rsidR="009849D5">
        <w:t xml:space="preserve">” </w:t>
      </w:r>
      <w:proofErr w:type="spellStart"/>
      <w:r w:rsidR="009849D5">
        <w:t>flaget</w:t>
      </w:r>
      <w:proofErr w:type="spellEnd"/>
      <w:r w:rsidR="009849D5">
        <w:t>.</w:t>
      </w:r>
      <w:r w:rsidR="00051C39">
        <w:t xml:space="preserve"> Emellett a másik funkció magának a játéknak az indítása. Ezen a gombon külön validáció található kliensoldalon is, ami akkor engedi meg a játék indítását, ha minden játékos készenáll, és a paklin megadott határokon belüli játékosszám található a teremben.</w:t>
      </w:r>
    </w:p>
    <w:p w14:paraId="04F7C615" w14:textId="276EC296" w:rsidR="005C6544" w:rsidRDefault="005C6544" w:rsidP="00051C39">
      <w:r>
        <w:t>Ezek a gombok mellett található meg a terem neve, ami a képernyő méretétől függően reszponzívan a gombok alá tud csúszni.</w:t>
      </w:r>
    </w:p>
    <w:p w14:paraId="56FB65F0" w14:textId="3906B208" w:rsidR="00E030CB" w:rsidRDefault="00A92D66" w:rsidP="00051C39">
      <w:r>
        <w:t>A</w:t>
      </w:r>
      <w:r w:rsidR="00E030CB">
        <w:t>latt</w:t>
      </w:r>
      <w:r>
        <w:t>uk</w:t>
      </w:r>
      <w:r w:rsidR="00E030CB">
        <w:t xml:space="preserve"> található a teremnek a játékos listája és az általános adatai, ugyanúgy reszponzívan elhelyezve</w:t>
      </w:r>
      <w:r w:rsidR="00042BDF">
        <w:t xml:space="preserve"> egymás alatt vagy mellett</w:t>
      </w:r>
      <w:r w:rsidR="00E030CB">
        <w:t>.</w:t>
      </w:r>
      <w:r w:rsidR="00E93DE2">
        <w:t xml:space="preserve"> A terembe belépett játékosokról élőben követve adja vissza az információkat. Ez azt jelenti, hogy arról is rögtön visszajelzést kapunk, ha valaki belépett vagy elhagyta a termet, és arról is</w:t>
      </w:r>
      <w:r w:rsidR="00A25D84">
        <w:t>,</w:t>
      </w:r>
      <w:r w:rsidR="00E93DE2">
        <w:t xml:space="preserve"> ha a készenálló értékét billenti át.</w:t>
      </w:r>
      <w:r w:rsidR="00A25D84">
        <w:t xml:space="preserve"> Ebben a listában az egyes leendő játékosokról látjuk a profilképüket és </w:t>
      </w:r>
      <w:r w:rsidR="00A25D84">
        <w:lastRenderedPageBreak/>
        <w:t xml:space="preserve">a felhasználónevüket a készenálló </w:t>
      </w:r>
      <w:r w:rsidR="00282536">
        <w:t>ikonjuk</w:t>
      </w:r>
      <w:r w:rsidR="00A25D84">
        <w:t xml:space="preserve"> mellett, amivel be tudjuk azonosítani ki lépett be a termünkbe.</w:t>
      </w:r>
      <w:r w:rsidR="002F5C94">
        <w:t xml:space="preserve"> Ha esetleg nem férne ki a belépett játékosok listája, akkor egyszerűen görgethető felületté alakul a dobozuk.</w:t>
      </w:r>
    </w:p>
    <w:p w14:paraId="1A15B076" w14:textId="48230319" w:rsidR="007961FE" w:rsidRDefault="007961FE" w:rsidP="00051C39">
      <w:r>
        <w:t xml:space="preserve">A terem általános adatai közé tartozik a kiválasztott pakli is, amit a terem tulajdonosa tud lecserélni. Ennek a </w:t>
      </w:r>
      <w:r w:rsidR="00480EB4">
        <w:t>cseréjét</w:t>
      </w:r>
      <w:r>
        <w:t xml:space="preserve"> a többi a játékos is élőben tudja lekövetni, a pakli nevének és az illusztrációjának változásával.</w:t>
      </w:r>
      <w:r w:rsidR="00A23DFD">
        <w:t xml:space="preserve"> A terem neve és </w:t>
      </w:r>
      <w:proofErr w:type="spellStart"/>
      <w:r w:rsidR="00A23DFD">
        <w:t>jelszava</w:t>
      </w:r>
      <w:proofErr w:type="spellEnd"/>
      <w:r w:rsidR="00A23DFD">
        <w:t xml:space="preserve"> minden belépett felhasználónak elérhető, így további játékosok is könnyedén meghívhatóak a játékba.</w:t>
      </w:r>
      <w:r w:rsidR="00B94636">
        <w:t xml:space="preserve"> Persze </w:t>
      </w:r>
      <w:r w:rsidR="001079DE">
        <w:t>a játék indítása</w:t>
      </w:r>
      <w:r w:rsidR="00B94636">
        <w:t xml:space="preserve"> és a játékosok eltávolítása a tulajdonos kezében van.</w:t>
      </w:r>
    </w:p>
    <w:p w14:paraId="7AF01CFE" w14:textId="2FD490B2" w:rsidR="001079DE" w:rsidRDefault="00592D41" w:rsidP="00051C39">
      <w:r>
        <w:t>A felület alján található egy chat felület.</w:t>
      </w:r>
      <w:r w:rsidR="009371BF">
        <w:t xml:space="preserve"> Itt a szoba tagjai tudnak egymással élőben beszélgetni.</w:t>
      </w:r>
      <w:r w:rsidR="000D1190">
        <w:t xml:space="preserve"> Tetején egy szöveges mező található, amiből az elküldött üzeneteket a szerver visszaküldi időbélyeggel ellátva a terem minden tagjának.</w:t>
      </w:r>
      <w:r w:rsidR="00E678B6">
        <w:t xml:space="preserve"> Ezeket az üzeneteket jeleníti meg a mező alatt egy görgethető felületen.</w:t>
      </w:r>
      <w:r w:rsidR="00B74198">
        <w:t xml:space="preserve"> </w:t>
      </w:r>
      <w:r w:rsidR="009E4F1A">
        <w:t>Az</w:t>
      </w:r>
      <w:r w:rsidR="00B74198">
        <w:t xml:space="preserve"> üzenetek a kényelem kedvéért idő szerint csökkenő sorrendben jelennek meg, és új üzenet hatására automatikusan a konténer tetejére görget az oldal</w:t>
      </w:r>
      <w:r w:rsidR="00F67875">
        <w:t>, ha olyan hosszú, hogy görgethetővé alakul</w:t>
      </w:r>
      <w:r w:rsidR="00B74198">
        <w:t>.</w:t>
      </w:r>
    </w:p>
    <w:p w14:paraId="04C62E32" w14:textId="77777777" w:rsidR="00EC7D8D" w:rsidRDefault="005A11DC" w:rsidP="00EC7D8D">
      <w:pPr>
        <w:pStyle w:val="Kp"/>
      </w:pPr>
      <w:r>
        <w:rPr>
          <w:noProof/>
        </w:rPr>
        <w:drawing>
          <wp:inline distT="0" distB="0" distL="0" distR="0" wp14:anchorId="533FE360" wp14:editId="7014305B">
            <wp:extent cx="5124450" cy="2131974"/>
            <wp:effectExtent l="0" t="0" r="0" b="1905"/>
            <wp:docPr id="182928354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354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93" cy="2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61" w14:textId="7003E931" w:rsidR="005A11DC" w:rsidRPr="005A11DC" w:rsidRDefault="00000000" w:rsidP="00EC7D8D">
      <w:pPr>
        <w:pStyle w:val="Kpalrs"/>
      </w:pPr>
      <w:fldSimple w:instr=" SEQ ábra \* ARABIC ">
        <w:r w:rsidR="00BE1C4D">
          <w:rPr>
            <w:noProof/>
          </w:rPr>
          <w:t>21</w:t>
        </w:r>
      </w:fldSimple>
      <w:r w:rsidR="00EC7D8D">
        <w:t>. ábra Váróterem felülete</w:t>
      </w:r>
    </w:p>
    <w:p w14:paraId="1B991DF9" w14:textId="1CC76C0A" w:rsidR="000C454E" w:rsidRDefault="00DD3CF7" w:rsidP="00DF3E64">
      <w:pPr>
        <w:pStyle w:val="Cmsor2"/>
      </w:pPr>
      <w:bookmarkStart w:id="75" w:name="_Toc151328130"/>
      <w:r>
        <w:t>Játék</w:t>
      </w:r>
      <w:bookmarkEnd w:id="75"/>
    </w:p>
    <w:p w14:paraId="680D6EEA" w14:textId="5EB97143" w:rsidR="00E900F2" w:rsidRDefault="00E900F2" w:rsidP="00E900F2">
      <w:r>
        <w:t>Az elkészült alkalmazás legfontosabb és legvastagabb komponense.</w:t>
      </w:r>
      <w:r w:rsidR="002841A3">
        <w:t xml:space="preserve"> Feladata a játék logikájának a megvalósítása, ami komplex műveleteket igényelt kliens és szerveroldalon is.</w:t>
      </w:r>
    </w:p>
    <w:p w14:paraId="2C445F93" w14:textId="0C5C96F5" w:rsidR="003E5DFD" w:rsidRDefault="003E5DFD" w:rsidP="00E900F2">
      <w:r>
        <w:t>A megvalósítás során a játékszabályt pontosítva a játék fázisokra lett osztva.</w:t>
      </w:r>
      <w:r w:rsidR="00F47DA9">
        <w:t xml:space="preserve"> A játék kezdetén áll egy kör fázisból, amiben a játékosok a lapjaikat tudják kirakni, </w:t>
      </w:r>
      <w:r w:rsidR="00D12DDE">
        <w:t>opcionálisan</w:t>
      </w:r>
      <w:r w:rsidR="00F47DA9">
        <w:t xml:space="preserve"> további interakciókkal kiegészítve.</w:t>
      </w:r>
      <w:r w:rsidR="0086755E">
        <w:t xml:space="preserve"> Ez a fázis addig tart, amíg minden játékos sorra nem került és ki nem rakott egy-egy lapot.</w:t>
      </w:r>
      <w:r w:rsidR="008D306A">
        <w:t xml:space="preserve"> Ezután a szerver </w:t>
      </w:r>
      <w:proofErr w:type="spellStart"/>
      <w:r w:rsidR="008D306A">
        <w:t>leellenőrzi</w:t>
      </w:r>
      <w:proofErr w:type="spellEnd"/>
      <w:r w:rsidR="008D306A">
        <w:t xml:space="preserve">, hogy </w:t>
      </w:r>
      <w:r w:rsidR="008D306A">
        <w:lastRenderedPageBreak/>
        <w:t>van-e olyan játékos, aki jogosult további extra lépésre a kiválasztott lapja vagy az asztala alapján.</w:t>
      </w:r>
      <w:r w:rsidR="004E6927">
        <w:t xml:space="preserve"> Ha vannak ilyen játékosok, akkor teszünk még egy kört csak ezekkel a játékosokkal, ahol ki tudják játszani ezeket a speciális akciókat</w:t>
      </w:r>
      <w:r w:rsidR="000D069B">
        <w:t>, ha akarják</w:t>
      </w:r>
      <w:r w:rsidR="004E6927">
        <w:t>.</w:t>
      </w:r>
      <w:r w:rsidR="005C6B80">
        <w:t xml:space="preserve"> Ezután a játék a kör végére érkezik.</w:t>
      </w:r>
      <w:r w:rsidR="002349C2">
        <w:t xml:space="preserve"> Minden kör végén a játékosoknak véglegesíti a lerakott lapjait, és </w:t>
      </w:r>
      <w:proofErr w:type="spellStart"/>
      <w:r w:rsidR="002349C2">
        <w:t>körbeadja</w:t>
      </w:r>
      <w:proofErr w:type="spellEnd"/>
      <w:r w:rsidR="002349C2">
        <w:t xml:space="preserve"> a</w:t>
      </w:r>
      <w:r w:rsidR="00555380">
        <w:t xml:space="preserve"> kez</w:t>
      </w:r>
      <w:r w:rsidR="007963F4">
        <w:t>ükben</w:t>
      </w:r>
      <w:r w:rsidR="002349C2">
        <w:t xml:space="preserve"> </w:t>
      </w:r>
      <w:r w:rsidR="007963F4">
        <w:t xml:space="preserve">maradt </w:t>
      </w:r>
      <w:r w:rsidR="002349C2">
        <w:t>lap</w:t>
      </w:r>
      <w:r w:rsidR="007963F4">
        <w:t>okat</w:t>
      </w:r>
      <w:r w:rsidR="002349C2">
        <w:t>.</w:t>
      </w:r>
      <w:r w:rsidR="00662596">
        <w:t xml:space="preserve"> Ennek az elindítására az első játékos kap jogot.</w:t>
      </w:r>
      <w:r w:rsidR="005F7B83">
        <w:t xml:space="preserve"> Az így lejátszott körök végén, mikor nem maradt több lap, akkor a szerver a menet végi fázisba érkezik, ahol kiszámítja a szerzett pontokat és </w:t>
      </w:r>
      <w:proofErr w:type="spellStart"/>
      <w:r w:rsidR="005F7B83">
        <w:t>újrakeveri</w:t>
      </w:r>
      <w:proofErr w:type="spellEnd"/>
      <w:r w:rsidR="005F7B83">
        <w:t xml:space="preserve"> a paklit. Ezt ugyanúgy az első játékos indítja.</w:t>
      </w:r>
      <w:r w:rsidR="00E922FD">
        <w:t xml:space="preserve"> Legvégül, a 3</w:t>
      </w:r>
      <w:r w:rsidR="00C80525">
        <w:t>.</w:t>
      </w:r>
      <w:r w:rsidR="00E922FD">
        <w:t xml:space="preserve"> menet végén jutunk a játék végi fázisba, ahol az első játékos vezérlésére elvégzi a számításokat, és a véglegesített eredmények fázisba állítja a játékot.</w:t>
      </w:r>
    </w:p>
    <w:p w14:paraId="01E11F38" w14:textId="03147E5A" w:rsidR="0064473D" w:rsidRDefault="0064473D" w:rsidP="00E900F2">
      <w:r>
        <w:t>Egy bevezetett segédfunkció, hogy az egyes kiértékeléseket nem kötelező az első játékosnak elvégeznie, mivel egy időlimit után a háttérben elvégzi a szerver is</w:t>
      </w:r>
      <w:r w:rsidR="002D2560">
        <w:t xml:space="preserve"> egy feladat</w:t>
      </w:r>
      <w:r w:rsidR="00D445C7">
        <w:t>ban</w:t>
      </w:r>
      <w:r>
        <w:t>, amiről értesíti a klienseket.</w:t>
      </w:r>
      <w:r w:rsidR="008735AA">
        <w:t xml:space="preserve"> Erről a felhasználók egy visszaszámlálót is látnak.</w:t>
      </w:r>
    </w:p>
    <w:p w14:paraId="204EDA55" w14:textId="77777777" w:rsidR="003E5DFD" w:rsidRDefault="003E5DFD" w:rsidP="003E5DFD">
      <w:pPr>
        <w:pStyle w:val="Kp"/>
      </w:pPr>
      <w:r>
        <w:rPr>
          <w:noProof/>
        </w:rPr>
        <w:drawing>
          <wp:inline distT="0" distB="0" distL="0" distR="0" wp14:anchorId="5480B87D" wp14:editId="7D2BB627">
            <wp:extent cx="5391150" cy="1857375"/>
            <wp:effectExtent l="0" t="0" r="0" b="9525"/>
            <wp:docPr id="856059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C102" w14:textId="1AF569D5" w:rsidR="003E5DFD" w:rsidRDefault="00000000" w:rsidP="003E5DFD">
      <w:pPr>
        <w:pStyle w:val="Kpalrs"/>
      </w:pPr>
      <w:fldSimple w:instr=" SEQ ábra \* ARABIC ">
        <w:r w:rsidR="00BE1C4D">
          <w:rPr>
            <w:noProof/>
          </w:rPr>
          <w:t>22</w:t>
        </w:r>
      </w:fldSimple>
      <w:r w:rsidR="003E5DFD">
        <w:t>. ábra Játék menete</w:t>
      </w:r>
    </w:p>
    <w:p w14:paraId="41D54258" w14:textId="6446549C" w:rsidR="00860388" w:rsidRDefault="00860388" w:rsidP="00860388">
      <w:pPr>
        <w:pStyle w:val="Cmsor3"/>
      </w:pPr>
      <w:bookmarkStart w:id="76" w:name="_Toc151328131"/>
      <w:r>
        <w:t>Adatbázis és adatelérés</w:t>
      </w:r>
      <w:bookmarkEnd w:id="76"/>
    </w:p>
    <w:p w14:paraId="2E96D16E" w14:textId="58C9BE29" w:rsidR="00860388" w:rsidRDefault="00F24749" w:rsidP="00860388">
      <w:r>
        <w:t>Az egyes konténerek közül a legvastagabb adatstruktúrával rendelkezik a játék</w:t>
      </w:r>
      <w:r w:rsidR="006A39BC">
        <w:t>nak a</w:t>
      </w:r>
      <w:r>
        <w:t xml:space="preserve"> kezelése.</w:t>
      </w:r>
      <w:r w:rsidR="00195853">
        <w:t xml:space="preserve"> A struktúra központi egysége a </w:t>
      </w:r>
      <w:proofErr w:type="spellStart"/>
      <w:r w:rsidR="00195853">
        <w:t>Games</w:t>
      </w:r>
      <w:proofErr w:type="spellEnd"/>
      <w:r w:rsidR="00195853">
        <w:t xml:space="preserve"> tábla, ami az egyes játékokat reprezentálja.</w:t>
      </w:r>
      <w:r w:rsidR="00C33F75">
        <w:t xml:space="preserve"> Itt vannak eltárolva a játékhoz köthető állapotok és adatok, mint a menet száma, fázis vagy az aktív és kezdő játékos azonosítója is.</w:t>
      </w:r>
      <w:r w:rsidR="004E016E">
        <w:t xml:space="preserve"> Több táblán megtalálható az </w:t>
      </w:r>
      <w:proofErr w:type="spellStart"/>
      <w:r w:rsidR="004E016E">
        <w:t>AdditionalInfo</w:t>
      </w:r>
      <w:proofErr w:type="spellEnd"/>
      <w:r w:rsidR="004E016E">
        <w:t xml:space="preserve"> mező, amiben JSON-be fordított szabad</w:t>
      </w:r>
      <w:r w:rsidR="00BB3519">
        <w:t xml:space="preserve"> kulcs-érték formájú</w:t>
      </w:r>
      <w:r w:rsidR="004E016E">
        <w:t xml:space="preserve"> kiegészítő információk találhatóak.</w:t>
      </w:r>
    </w:p>
    <w:p w14:paraId="62D22A68" w14:textId="028B301D" w:rsidR="001D1D62" w:rsidRDefault="001D1D62" w:rsidP="00860388">
      <w:r>
        <w:t>Az átláthatóság kedvéért a használt pakli egy külön táblába lett kivezetve, amibe megadott típus szerint töltjük be a lapokat és az esetleg szükséges kiegészítő információkat.</w:t>
      </w:r>
      <w:r w:rsidR="003D236F">
        <w:t xml:space="preserve"> Maga a kártyák listája a </w:t>
      </w:r>
      <w:proofErr w:type="spellStart"/>
      <w:r w:rsidR="003D236F">
        <w:t>Cards</w:t>
      </w:r>
      <w:proofErr w:type="spellEnd"/>
      <w:r w:rsidR="003D236F">
        <w:t xml:space="preserve"> nevű egyetlen mezőbe van JSON-ként </w:t>
      </w:r>
      <w:r w:rsidR="003D236F">
        <w:lastRenderedPageBreak/>
        <w:t>befordítva</w:t>
      </w:r>
      <w:r w:rsidR="00C2251D">
        <w:t>.</w:t>
      </w:r>
      <w:r w:rsidR="003D236F">
        <w:t xml:space="preserve"> </w:t>
      </w:r>
      <w:r w:rsidR="00C2251D">
        <w:t>Viszont</w:t>
      </w:r>
      <w:r w:rsidR="003D236F">
        <w:t xml:space="preserve"> csak a lapoknak a típus</w:t>
      </w:r>
      <w:r w:rsidR="00E6477F">
        <w:t>ának a listája található meg benne</w:t>
      </w:r>
      <w:r w:rsidR="003D236F">
        <w:t>, amivel</w:t>
      </w:r>
      <w:r w:rsidR="00E6477F">
        <w:t xml:space="preserve"> minimalizálható az adatbázis terhelése</w:t>
      </w:r>
      <w:r w:rsidR="003D236F">
        <w:t>. Ezekhez a lapokhoz</w:t>
      </w:r>
      <w:r w:rsidR="00DC5AA0">
        <w:t>,</w:t>
      </w:r>
      <w:r w:rsidR="003D236F">
        <w:t xml:space="preserve"> ha szükség van altípusra, mint például melyik</w:t>
      </w:r>
      <w:r w:rsidR="00EF650B">
        <w:t xml:space="preserve"> lap</w:t>
      </w:r>
      <w:r w:rsidR="003D236F">
        <w:t xml:space="preserve"> hány pontot ér, akkor azt az </w:t>
      </w:r>
      <w:proofErr w:type="spellStart"/>
      <w:r w:rsidR="003D236F">
        <w:t>AdditionalInfo</w:t>
      </w:r>
      <w:proofErr w:type="spellEnd"/>
      <w:r w:rsidR="00EF4C16">
        <w:t xml:space="preserve"> mező</w:t>
      </w:r>
      <w:r w:rsidR="003D236F">
        <w:t>b</w:t>
      </w:r>
      <w:r w:rsidR="00EF4C16">
        <w:t>ő</w:t>
      </w:r>
      <w:r w:rsidR="003D236F">
        <w:t>l tölti be az alaptípussal együtt.</w:t>
      </w:r>
    </w:p>
    <w:p w14:paraId="3D8A94BC" w14:textId="1F4CF2C6" w:rsidR="00DC5AA0" w:rsidRDefault="002D0392" w:rsidP="00860388">
      <w:r>
        <w:t>Az egyes játékokhoz csatlakoznak a játékosokat reprezentáló rekordok.</w:t>
      </w:r>
      <w:r w:rsidR="001A20B9">
        <w:t xml:space="preserve"> Ebben vannak eltárolva a játszó felhasználók adatai és</w:t>
      </w:r>
      <w:r w:rsidR="00A770E6">
        <w:t xml:space="preserve"> nekik</w:t>
      </w:r>
      <w:r w:rsidR="001A20B9">
        <w:t xml:space="preserve"> a játék </w:t>
      </w:r>
      <w:r w:rsidR="00FC177D">
        <w:t xml:space="preserve">további </w:t>
      </w:r>
      <w:r w:rsidR="001A20B9">
        <w:t>elemeivel kiépített kapcsolat</w:t>
      </w:r>
      <w:r w:rsidR="00B45398">
        <w:t>ainak</w:t>
      </w:r>
      <w:r w:rsidR="001A20B9">
        <w:t xml:space="preserve"> azonosítói.</w:t>
      </w:r>
      <w:r w:rsidR="007E1E11">
        <w:t xml:space="preserve"> Emellett </w:t>
      </w:r>
      <w:r w:rsidR="00605B6A">
        <w:t xml:space="preserve">tartalmaz </w:t>
      </w:r>
      <w:r w:rsidR="007E1E11">
        <w:t>további, a játékhoz köthető adato</w:t>
      </w:r>
      <w:r w:rsidR="00605B6A">
        <w:t>kat</w:t>
      </w:r>
      <w:r w:rsidR="007E1E11">
        <w:t xml:space="preserve"> is, mint az eddig összegyűjtött pont, vagy hogy van-e extra lépése a</w:t>
      </w:r>
      <w:r w:rsidR="009A3DD7">
        <w:t>z adott</w:t>
      </w:r>
      <w:r w:rsidR="007E1E11">
        <w:t xml:space="preserve"> körnek a végén.</w:t>
      </w:r>
    </w:p>
    <w:p w14:paraId="3FF40023" w14:textId="11CE8AA4" w:rsidR="005371EB" w:rsidRDefault="005371EB" w:rsidP="00860388">
      <w:r>
        <w:t>A kártyák reprezentálására két tábla van kialakítva. Egyikben található a játékosok kezében található lapok, a másikban pedig az asztalra maguk elé kijátszott lapok.</w:t>
      </w:r>
      <w:r w:rsidR="003B0E27">
        <w:t xml:space="preserve"> A kettéválasztást az indokolta, hogy más-más kiegészítő információt igényel a használatuk, és az utólagos szűrés is egyszerűbb</w:t>
      </w:r>
      <w:r w:rsidR="00F30E52">
        <w:t>é</w:t>
      </w:r>
      <w:r w:rsidR="003B0E27">
        <w:t>, hatékonyabbá válik.</w:t>
      </w:r>
    </w:p>
    <w:p w14:paraId="6B7B8C63" w14:textId="77777777" w:rsidR="00B74BE9" w:rsidRDefault="005325B2" w:rsidP="00B74BE9">
      <w:pPr>
        <w:pStyle w:val="Kp"/>
      </w:pPr>
      <w:r>
        <w:rPr>
          <w:noProof/>
        </w:rPr>
        <w:drawing>
          <wp:inline distT="0" distB="0" distL="0" distR="0" wp14:anchorId="3E8512DF" wp14:editId="0CC84B19">
            <wp:extent cx="5095875" cy="3093239"/>
            <wp:effectExtent l="0" t="0" r="0" b="0"/>
            <wp:docPr id="163964510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5109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0144" cy="30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B6" w14:textId="5627177C" w:rsidR="00DF3E64" w:rsidRDefault="00000000" w:rsidP="00B74BE9">
      <w:pPr>
        <w:pStyle w:val="Kpalrs"/>
      </w:pPr>
      <w:fldSimple w:instr=" SEQ ábra \* ARABIC ">
        <w:r w:rsidR="00BE1C4D">
          <w:rPr>
            <w:noProof/>
          </w:rPr>
          <w:t>23</w:t>
        </w:r>
      </w:fldSimple>
      <w:r w:rsidR="00B74BE9">
        <w:t>. ábra Játék adatbázis struktúra</w:t>
      </w:r>
    </w:p>
    <w:p w14:paraId="26172306" w14:textId="38129E28" w:rsidR="00AD51EA" w:rsidRPr="00AD51EA" w:rsidRDefault="00AD51EA" w:rsidP="00AD51EA">
      <w:r>
        <w:t xml:space="preserve">A kártyák és játékosok közötti kapcsolat nem közvetlenül lett kiépítve, hanem egy kéz és asztalt reprezentáló kapcsolótáblán keresztül lettek összekötve. Ennek az az oka, hogy a megvalósított játéknak egyik alapeleme, hogy a körök végén a játékosok </w:t>
      </w:r>
      <w:proofErr w:type="spellStart"/>
      <w:r>
        <w:t>körbeadják</w:t>
      </w:r>
      <w:proofErr w:type="spellEnd"/>
      <w:r>
        <w:t xml:space="preserve"> a kezükben található lapokat. Ez adatbázisban azt jelentené, hogy minden egyes kézben található lapnál le kell cserélni a külső kulcsokat az új játékosokra. Ennek az áthidalására lettek bevezetve a </w:t>
      </w:r>
      <w:r w:rsidR="00E45171">
        <w:t>kapcsoló</w:t>
      </w:r>
      <w:r>
        <w:t xml:space="preserve">táblák. Ezekkel a játékosok egy-egy kapcsolatban állnak, és a körök végén a játékosokon található kezekre mutató kulcsokat </w:t>
      </w:r>
      <w:r>
        <w:lastRenderedPageBreak/>
        <w:t>kell csak cserélgetni. Emellett a kártyák lekérdezését sem lassítja, mivel azokat egy külön kérésben a kéz azonosítójának segítségével kérdezi le.</w:t>
      </w:r>
    </w:p>
    <w:p w14:paraId="1C1CDBB1" w14:textId="5E54D681" w:rsidR="00F54FAC" w:rsidRDefault="00F54FAC" w:rsidP="00F54FAC">
      <w:pPr>
        <w:pStyle w:val="Cmsor3"/>
      </w:pPr>
      <w:bookmarkStart w:id="77" w:name="_Toc151328132"/>
      <w:r>
        <w:t>Üzleti logika</w:t>
      </w:r>
      <w:bookmarkEnd w:id="77"/>
    </w:p>
    <w:p w14:paraId="17423FA8" w14:textId="1941B787" w:rsidR="00CC438B" w:rsidRPr="00CC438B" w:rsidRDefault="00CC438B" w:rsidP="00CC438B">
      <w:r>
        <w:t>A játék logikájának megvalósításánál a legnagyobb akadály a kártyák működésének megvalósítása volt, mivel számos és változatos implementációt igényelnek.</w:t>
      </w:r>
      <w:r w:rsidR="00303E77">
        <w:t xml:space="preserve"> Miattuk is lettek bevezetve a fázisok a játékban, hogy valamilyen rendszerezett logika szerint tudjanak működni.</w:t>
      </w:r>
    </w:p>
    <w:p w14:paraId="57C839CC" w14:textId="2F52AD39" w:rsidR="002A74A2" w:rsidRDefault="00F5159C" w:rsidP="00F5159C">
      <w:pPr>
        <w:pStyle w:val="Cmsor4"/>
      </w:pPr>
      <w:r>
        <w:t>ICardCommand</w:t>
      </w:r>
    </w:p>
    <w:p w14:paraId="730FE191" w14:textId="5304AAAA" w:rsidR="00877879" w:rsidRDefault="00877879" w:rsidP="00877879">
      <w:r>
        <w:t>Fontos szempont volt, hogy a kártyákhoz köthető logikák típustól függetlenül egységesen lehessenek felhasználhatóak.</w:t>
      </w:r>
      <w:r w:rsidR="00477EE4">
        <w:t xml:space="preserve"> Ehhez lett bevezetve egy központi struktúra, ami generikusan megfogalmazza, hogy az egyes események során a kártyákkal mi a teendő. Itt a generikus érték a kártyatípusokat becsomagoló </w:t>
      </w:r>
      <w:proofErr w:type="spellStart"/>
      <w:r w:rsidR="00477EE4">
        <w:t>wrapper</w:t>
      </w:r>
      <w:proofErr w:type="spellEnd"/>
      <w:r w:rsidR="00477EE4">
        <w:t xml:space="preserve"> osztály, aminek a segítségével könnyedén tudunk típustól függően új kártya implementációkat hozzáadni.</w:t>
      </w:r>
    </w:p>
    <w:p w14:paraId="33A3A6B3" w14:textId="53480A9C" w:rsidR="00050766" w:rsidRDefault="00050766" w:rsidP="00877879">
      <w:r>
        <w:t xml:space="preserve">Az ilyen események a körök, menetek vagy játék végén a kiértékelés, vagy a kijátszás </w:t>
      </w:r>
      <w:r w:rsidR="00FF4501">
        <w:t>és</w:t>
      </w:r>
      <w:r>
        <w:t xml:space="preserve"> extra lépés során a típustól függő opcionális implementáció.</w:t>
      </w:r>
      <w:r w:rsidR="00D87F44">
        <w:t xml:space="preserve"> Ezzel a megoldással könnyedén tudjuk meghívni minden kártyára a saját szabályát</w:t>
      </w:r>
      <w:r w:rsidR="00893CEC">
        <w:t xml:space="preserve"> az egyes események során</w:t>
      </w:r>
      <w:r w:rsidR="00D87F44">
        <w:t>.</w:t>
      </w:r>
    </w:p>
    <w:p w14:paraId="42FFC11C" w14:textId="77777777" w:rsidR="00CF16CB" w:rsidRDefault="00CF16CB" w:rsidP="00CF16CB">
      <w:pPr>
        <w:pStyle w:val="Kp"/>
      </w:pPr>
      <w:r>
        <w:rPr>
          <w:noProof/>
        </w:rPr>
        <w:drawing>
          <wp:inline distT="0" distB="0" distL="0" distR="0" wp14:anchorId="63274031" wp14:editId="1A434BAC">
            <wp:extent cx="5391150" cy="2514600"/>
            <wp:effectExtent l="0" t="0" r="0" b="0"/>
            <wp:docPr id="15638994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AED" w14:textId="760C4525" w:rsidR="00CF16CB" w:rsidRDefault="00000000" w:rsidP="00CF16CB">
      <w:pPr>
        <w:pStyle w:val="Kpalrs"/>
      </w:pPr>
      <w:fldSimple w:instr=" SEQ ábra \* ARABIC ">
        <w:r w:rsidR="00BE1C4D">
          <w:rPr>
            <w:noProof/>
          </w:rPr>
          <w:t>24</w:t>
        </w:r>
      </w:fldSimple>
      <w:r w:rsidR="00CF16CB">
        <w:t>. ábra ICardCommand struktúra 3 példával</w:t>
      </w:r>
    </w:p>
    <w:p w14:paraId="20FFF82F" w14:textId="7E486C23" w:rsidR="005C50DB" w:rsidRDefault="00752470" w:rsidP="00877879">
      <w:r>
        <w:t xml:space="preserve">Mivel a kártyák használatakor gyakran vannak olyan esetek, amikor megegyező vagy bizonyos logikával eltérő műveleteket hajtanak végre, ezért pár implementáció különálló segédkomponensekbe lett kihelyezve. Ezeket a komponenseket injektálással </w:t>
      </w:r>
      <w:r>
        <w:lastRenderedPageBreak/>
        <w:t>tudják felhasználni tetszőlegesen az egyes kártya kezelő osztályok</w:t>
      </w:r>
      <w:r w:rsidR="00C513D8">
        <w:t>, így könnyedén bővíthetőek további funkciókkal</w:t>
      </w:r>
      <w:r w:rsidR="00273120">
        <w:t xml:space="preserve"> vagy komponensekkel</w:t>
      </w:r>
      <w:r>
        <w:t>.</w:t>
      </w:r>
      <w:r w:rsidR="0053419D">
        <w:t xml:space="preserve"> Három ilyen segédkomponens van implementálva. Egy, ami egy adott kártyának az asztalra helyezését valósítja meg, egy</w:t>
      </w:r>
      <w:r w:rsidR="00D1735E">
        <w:t>,</w:t>
      </w:r>
      <w:r w:rsidR="0053419D">
        <w:t xml:space="preserve"> ami adott pontot ad hozzá egy játékoshoz, és egy</w:t>
      </w:r>
      <w:r w:rsidR="00D1735E">
        <w:t>,</w:t>
      </w:r>
      <w:r w:rsidR="0053419D">
        <w:t xml:space="preserve"> ami egy paraméterül kapott függvény alapján ad hozzá pontot egy játékoshoz.</w:t>
      </w:r>
      <w:r>
        <w:t xml:space="preserve"> </w:t>
      </w:r>
      <w:r w:rsidR="0068002F">
        <w:t xml:space="preserve">Az olyan kártyáknál, amik ezeken túlmutató komplex logikát igényelnek a </w:t>
      </w:r>
      <w:proofErr w:type="spellStart"/>
      <w:r w:rsidR="00673940">
        <w:t>U</w:t>
      </w:r>
      <w:r w:rsidR="0068002F">
        <w:t>nitOfWork</w:t>
      </w:r>
      <w:proofErr w:type="spellEnd"/>
      <w:r w:rsidR="001031E1">
        <w:t xml:space="preserve"> </w:t>
      </w:r>
      <w:r w:rsidR="0068002F">
        <w:t xml:space="preserve">injektálásával </w:t>
      </w:r>
      <w:r w:rsidR="0069696C">
        <w:t xml:space="preserve">könnyedén meg </w:t>
      </w:r>
      <w:r w:rsidR="0068002F">
        <w:t>tudják valósítani a saját</w:t>
      </w:r>
      <w:r w:rsidR="00595430">
        <w:t xml:space="preserve"> módosító és lekérdező</w:t>
      </w:r>
      <w:r w:rsidR="0068002F">
        <w:t xml:space="preserve"> logikájukat.</w:t>
      </w:r>
    </w:p>
    <w:p w14:paraId="3B5DB17A" w14:textId="55E7278A" w:rsidR="00F94689" w:rsidRDefault="00F94689" w:rsidP="00877879">
      <w:r>
        <w:t xml:space="preserve">Az asztalra kihelyező </w:t>
      </w:r>
      <w:r w:rsidR="000C21C1">
        <w:t>segéd</w:t>
      </w:r>
      <w:r>
        <w:t>komponens ki lett egészítve egy külön Nigiri típusú kártyák lehelyezésére</w:t>
      </w:r>
      <w:r w:rsidR="00385E8B">
        <w:t xml:space="preserve"> szolgáló</w:t>
      </w:r>
      <w:r>
        <w:t xml:space="preserve"> „</w:t>
      </w:r>
      <w:proofErr w:type="spellStart"/>
      <w:r>
        <w:t>AddNigiriToBoard</w:t>
      </w:r>
      <w:proofErr w:type="spellEnd"/>
      <w:r>
        <w:t>” függvénnyel, amiket a Nigiri kezelő osztályok használnak fel.</w:t>
      </w:r>
      <w:r w:rsidR="00B578B8">
        <w:t xml:space="preserve"> Ennek az oka, hogy ha egy játékos lerak maga elé egy </w:t>
      </w:r>
      <w:proofErr w:type="spellStart"/>
      <w:r w:rsidR="00B578B8">
        <w:t>Wasabi</w:t>
      </w:r>
      <w:proofErr w:type="spellEnd"/>
      <w:r w:rsidR="00B578B8">
        <w:t xml:space="preserve"> kártyát, akkor a következő Nigiri kártyája dupla annyi pontot ér. Ennek az ellenőrzését és </w:t>
      </w:r>
      <w:r w:rsidR="00880DA3">
        <w:t xml:space="preserve">a lerakott kártyán </w:t>
      </w:r>
      <w:r w:rsidR="0003052E">
        <w:t xml:space="preserve">való </w:t>
      </w:r>
      <w:r w:rsidR="00B578B8">
        <w:t>jelölését hajtja végre külön ebben a függvényben.</w:t>
      </w:r>
    </w:p>
    <w:p w14:paraId="79DEEDC3" w14:textId="3F087BC8" w:rsidR="00FD45C4" w:rsidRDefault="00FD45C4" w:rsidP="00877879">
      <w:r>
        <w:t xml:space="preserve">Ahhoz, hogy a </w:t>
      </w:r>
      <w:proofErr w:type="spellStart"/>
      <w:r>
        <w:t>wrapper</w:t>
      </w:r>
      <w:proofErr w:type="spellEnd"/>
      <w:r>
        <w:t xml:space="preserve"> osztály segítségével tudjuk </w:t>
      </w:r>
      <w:proofErr w:type="spellStart"/>
      <w:r>
        <w:t>példányosítani</w:t>
      </w:r>
      <w:proofErr w:type="spellEnd"/>
      <w:r>
        <w:t xml:space="preserve"> a kezelő osztályokat, emellé szükség volt egy segédfüggvény implementálására is. Ez a függvény az </w:t>
      </w:r>
      <w:proofErr w:type="spellStart"/>
      <w:r w:rsidRPr="00FD45C4">
        <w:t>IServiceProvider</w:t>
      </w:r>
      <w:proofErr w:type="spellEnd"/>
      <w:r>
        <w:t>-en fogalmaz</w:t>
      </w:r>
      <w:r w:rsidR="00764A91">
        <w:t>za</w:t>
      </w:r>
      <w:r>
        <w:t xml:space="preserve"> meg </w:t>
      </w:r>
      <w:r w:rsidR="00764A91">
        <w:t>a „</w:t>
      </w:r>
      <w:proofErr w:type="spellStart"/>
      <w:r w:rsidR="00764A91">
        <w:t>GetCommand</w:t>
      </w:r>
      <w:proofErr w:type="spellEnd"/>
      <w:r w:rsidR="00764A91">
        <w:t>”</w:t>
      </w:r>
      <w:r>
        <w:t xml:space="preserve"> kérést, ami az alkalmazásba regisztrált osztályok közül generikusan létrehozza a keresett </w:t>
      </w:r>
      <w:r w:rsidR="008027BA">
        <w:t xml:space="preserve">kezelő </w:t>
      </w:r>
      <w:r>
        <w:t>osztályt</w:t>
      </w:r>
      <w:r w:rsidR="00937C08">
        <w:t>, ha létezik</w:t>
      </w:r>
      <w:r>
        <w:t>.</w:t>
      </w:r>
      <w:r w:rsidR="008A0BD2">
        <w:t xml:space="preserve"> </w:t>
      </w:r>
      <w:r w:rsidR="005C0A4B">
        <w:t xml:space="preserve">Ez a segédfüggvény akármelyik parancs során meghívható. </w:t>
      </w:r>
      <w:r w:rsidR="008A0BD2">
        <w:t>Használati példa:</w:t>
      </w:r>
    </w:p>
    <w:p w14:paraId="3A19A2BB" w14:textId="77777777" w:rsidR="008A0BD2" w:rsidRDefault="008A0BD2" w:rsidP="008A0BD2">
      <w:pPr>
        <w:pStyle w:val="Kd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= _</w:t>
      </w:r>
      <w:proofErr w:type="spellStart"/>
      <w:r>
        <w:rPr>
          <w:lang w:eastAsia="hu-HU"/>
        </w:rPr>
        <w:t>serviceProvider.GetCommand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card.CardType.GetClass</w:t>
      </w:r>
      <w:proofErr w:type="spellEnd"/>
      <w:r>
        <w:rPr>
          <w:lang w:eastAsia="hu-HU"/>
        </w:rPr>
        <w:t>());</w:t>
      </w:r>
    </w:p>
    <w:p w14:paraId="0484A0E6" w14:textId="77777777" w:rsidR="008A0BD2" w:rsidRDefault="008A0BD2" w:rsidP="008A0BD2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!= </w:t>
      </w:r>
      <w:r>
        <w:rPr>
          <w:color w:val="0000FF"/>
          <w:lang w:eastAsia="hu-HU"/>
        </w:rPr>
        <w:t>null</w:t>
      </w:r>
      <w:r>
        <w:rPr>
          <w:lang w:eastAsia="hu-HU"/>
        </w:rPr>
        <w:t>)</w:t>
      </w:r>
    </w:p>
    <w:p w14:paraId="6F1D5D89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549A43A2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await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command.OnEndRound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);</w:t>
      </w:r>
    </w:p>
    <w:p w14:paraId="47800B79" w14:textId="3D218939" w:rsidR="008A0BD2" w:rsidRPr="00877879" w:rsidRDefault="008A0BD2" w:rsidP="008A0BD2">
      <w:pPr>
        <w:pStyle w:val="Kd"/>
      </w:pPr>
      <w:r>
        <w:rPr>
          <w:lang w:eastAsia="hu-HU"/>
        </w:rPr>
        <w:t>}</w:t>
      </w:r>
    </w:p>
    <w:p w14:paraId="166D35BE" w14:textId="5EC91CED" w:rsidR="00CC438B" w:rsidRDefault="002D2D93" w:rsidP="00CC438B">
      <w:pPr>
        <w:pStyle w:val="Cmsor4"/>
      </w:pPr>
      <w:proofErr w:type="spellStart"/>
      <w:r w:rsidRPr="002D2D93">
        <w:t>CardCommandHandler</w:t>
      </w:r>
      <w:proofErr w:type="spellEnd"/>
    </w:p>
    <w:p w14:paraId="47E63404" w14:textId="453FA7C1" w:rsidR="00895895" w:rsidRDefault="002D2D93" w:rsidP="002D2D93">
      <w:r>
        <w:t xml:space="preserve">Feladata a kártyák funkcióinak kezelése. Ebbe beletartozik a kártya kézből lerakása, </w:t>
      </w:r>
      <w:r w:rsidR="008D47DE">
        <w:t xml:space="preserve">vagy </w:t>
      </w:r>
      <w:r>
        <w:t>egy játékos extra lépése vagy annak kihagyása</w:t>
      </w:r>
      <w:r w:rsidR="0077003C">
        <w:t>.</w:t>
      </w:r>
      <w:r w:rsidR="003F62A4">
        <w:t xml:space="preserve"> Egy kártya lerakása során a legtöbb kártya esetén még csak annyi történik, hogy megjelöljük, hogy a kör végén ezt a kártyát fogjuk felfordítani</w:t>
      </w:r>
      <w:r w:rsidR="00110AFB">
        <w:t xml:space="preserve">, és </w:t>
      </w:r>
      <w:proofErr w:type="spellStart"/>
      <w:r w:rsidR="00110AFB">
        <w:t>továbblépünk</w:t>
      </w:r>
      <w:proofErr w:type="spellEnd"/>
      <w:r w:rsidR="00110AFB">
        <w:t xml:space="preserve"> a következőre</w:t>
      </w:r>
      <w:r w:rsidR="003F62A4">
        <w:t>.</w:t>
      </w:r>
    </w:p>
    <w:p w14:paraId="784252E2" w14:textId="3BA3E951" w:rsidR="002D2D93" w:rsidRDefault="003F62A4" w:rsidP="002D2D93">
      <w:r>
        <w:t xml:space="preserve">A kérés során először történik egy validáció, amivel </w:t>
      </w:r>
      <w:proofErr w:type="spellStart"/>
      <w:r>
        <w:t>leellenőrzi</w:t>
      </w:r>
      <w:proofErr w:type="spellEnd"/>
      <w:r>
        <w:t xml:space="preserve">, hogy a megfelelő játékos a </w:t>
      </w:r>
      <w:r w:rsidR="00C9152D">
        <w:t>megfelelő fázisban választott lapot. Ezután megjelöl</w:t>
      </w:r>
      <w:r w:rsidR="00CB1674">
        <w:t>i</w:t>
      </w:r>
      <w:r w:rsidR="003D13F1">
        <w:t xml:space="preserve"> a lapot</w:t>
      </w:r>
      <w:r w:rsidR="00C9152D">
        <w:t>, és felrakj</w:t>
      </w:r>
      <w:r w:rsidR="00CB1674">
        <w:t>a</w:t>
      </w:r>
      <w:r w:rsidR="00C9152D">
        <w:t xml:space="preserve"> az opcionális kapott plusz információkat az </w:t>
      </w:r>
      <w:proofErr w:type="spellStart"/>
      <w:r w:rsidR="00C9152D">
        <w:t>AdditionalInfo</w:t>
      </w:r>
      <w:proofErr w:type="spellEnd"/>
      <w:r w:rsidR="00C9152D">
        <w:t xml:space="preserve"> blokkba, </w:t>
      </w:r>
      <w:r w:rsidR="00CB1674">
        <w:t>végül</w:t>
      </w:r>
      <w:r w:rsidR="00C9152D">
        <w:t xml:space="preserve"> meghívj</w:t>
      </w:r>
      <w:r w:rsidR="00CB1674">
        <w:t>a</w:t>
      </w:r>
      <w:r w:rsidR="00C9152D">
        <w:t xml:space="preserve"> az </w:t>
      </w:r>
      <w:proofErr w:type="spellStart"/>
      <w:r w:rsidR="00C9152D">
        <w:t>OnPlayCard</w:t>
      </w:r>
      <w:proofErr w:type="spellEnd"/>
      <w:r w:rsidR="00C9152D">
        <w:t xml:space="preserve"> függvényt a kártya kezelő osztály</w:t>
      </w:r>
      <w:r w:rsidR="00933AF0">
        <w:t>án</w:t>
      </w:r>
      <w:r w:rsidR="00C9152D">
        <w:t>, ami</w:t>
      </w:r>
      <w:r w:rsidR="000000FE">
        <w:t xml:space="preserve"> többségében opcionális logikát tartalmaz</w:t>
      </w:r>
      <w:r w:rsidR="00C9152D">
        <w:t>.</w:t>
      </w:r>
      <w:r w:rsidR="006E135D">
        <w:t xml:space="preserve"> A kártya kirakása végén kiszámolja, hogy ki a következő játékos. Ilyenkor akár fázist is lép, ha extra lépések köre kezdődne vagy vége van a körnek.</w:t>
      </w:r>
      <w:r w:rsidR="005139DC">
        <w:t xml:space="preserve"> A</w:t>
      </w:r>
      <w:r w:rsidR="00650CC9">
        <w:t xml:space="preserve"> folyamat</w:t>
      </w:r>
      <w:r w:rsidR="005139DC">
        <w:t xml:space="preserve"> legvégén pedig elküldi a szükséges eseményeket a feliratkozói felé.</w:t>
      </w:r>
    </w:p>
    <w:p w14:paraId="75C5BCB3" w14:textId="2ED45804" w:rsidR="00D65C65" w:rsidRDefault="00D65C65" w:rsidP="002D2D93">
      <w:r>
        <w:lastRenderedPageBreak/>
        <w:t xml:space="preserve">Az extra lépések logikája hasonlóan épül fel, mint a kártya kiválasztása. Különbségek vannak a </w:t>
      </w:r>
      <w:proofErr w:type="spellStart"/>
      <w:r>
        <w:t>validált</w:t>
      </w:r>
      <w:proofErr w:type="spellEnd"/>
      <w:r>
        <w:t xml:space="preserve"> fázis és a </w:t>
      </w:r>
      <w:r w:rsidR="006B06E3">
        <w:t xml:space="preserve">kártya </w:t>
      </w:r>
      <w:r>
        <w:t>kezelő osztályon meghívott függvény között.</w:t>
      </w:r>
      <w:r w:rsidR="00953F8C">
        <w:t xml:space="preserve"> A kihagyás funkciója pedig</w:t>
      </w:r>
      <w:r w:rsidR="00E75BED">
        <w:t xml:space="preserve"> az extra</w:t>
      </w:r>
      <w:r w:rsidR="00953F8C">
        <w:t xml:space="preserve"> lépés helyett a validáció után csak a következő játékost keresi meg és állítja be.</w:t>
      </w:r>
    </w:p>
    <w:p w14:paraId="34884E40" w14:textId="1F09ED8B" w:rsidR="000247EC" w:rsidRDefault="000247EC" w:rsidP="000247EC">
      <w:pPr>
        <w:pStyle w:val="Cmsor4"/>
      </w:pPr>
      <w:r w:rsidRPr="000247EC">
        <w:t>GameCommandHandler</w:t>
      </w:r>
    </w:p>
    <w:p w14:paraId="2ABA6058" w14:textId="18A87A71" w:rsidR="00C04019" w:rsidRDefault="009F0DC2" w:rsidP="00C04019">
      <w:r>
        <w:t>Elsődleges feladata a játékok létrehozása és törlése, emellett az egyes fázisok végén a kiértékelések lefolytatása.</w:t>
      </w:r>
      <w:r w:rsidR="00192164">
        <w:t xml:space="preserve"> A játék létrehozása során a kapott pakli típus szerint kever egy paklit és létrehozza a játékosokat. Ezután a kevert pakliból rögtön szétosztja a játékosok között a felső lapokat, a kiegészítő információkkal együtt.</w:t>
      </w:r>
      <w:r w:rsidR="006C514F">
        <w:t xml:space="preserve"> Az egyes játékosokhoz létrehozza az asztalukat, kialakítja a játékosok közötti sorrendet</w:t>
      </w:r>
      <w:r w:rsidR="00B439CC">
        <w:t xml:space="preserve"> és beállítja a kezdő és aktuális azonosítót</w:t>
      </w:r>
      <w:r w:rsidR="006C514F">
        <w:t xml:space="preserve"> a játék elmentése előtt.</w:t>
      </w:r>
      <w:r w:rsidR="005C6622">
        <w:t xml:space="preserve"> A legvégén küld egy jelet a RabbitMQ-n keresztül a </w:t>
      </w:r>
      <w:r w:rsidR="00772F9B">
        <w:t>felhasználó</w:t>
      </w:r>
      <w:r w:rsidR="005C6622">
        <w:t>kezelőnek, hogy a játék elkészült.</w:t>
      </w:r>
    </w:p>
    <w:p w14:paraId="622D8B7E" w14:textId="35FB02C9" w:rsidR="00056261" w:rsidRDefault="00056261" w:rsidP="00C04019">
      <w:r>
        <w:t>Az első kiértékelő parancs a körök végén történik, ahol az egyes játékosok kiválasztott lapjainak a lekezelése történik.</w:t>
      </w:r>
      <w:r w:rsidR="00A84413">
        <w:t xml:space="preserve"> Minden kiválasztott kártyán megtörténik az </w:t>
      </w:r>
      <w:proofErr w:type="spellStart"/>
      <w:r w:rsidR="00A84413">
        <w:t>OnEndTurn</w:t>
      </w:r>
      <w:proofErr w:type="spellEnd"/>
      <w:r w:rsidR="00A84413">
        <w:t xml:space="preserve"> meghívása, ahol a legtöbb kártya az </w:t>
      </w:r>
      <w:proofErr w:type="spellStart"/>
      <w:r w:rsidR="00A84413" w:rsidRPr="00A84413">
        <w:t>ISimpleAddToBoard</w:t>
      </w:r>
      <w:proofErr w:type="spellEnd"/>
      <w:r w:rsidR="00A84413">
        <w:t xml:space="preserve"> egyik függvényét hívja meg.</w:t>
      </w:r>
      <w:r w:rsidR="00294EAD">
        <w:t xml:space="preserve"> Azután, hogy megtörtént az egyes kártyák kiértékelése, a játék leszimulálja a paklik körbeadását a </w:t>
      </w:r>
      <w:proofErr w:type="spellStart"/>
      <w:r w:rsidR="00294EAD">
        <w:t>HandId</w:t>
      </w:r>
      <w:proofErr w:type="spellEnd"/>
      <w:r w:rsidR="00294EAD">
        <w:t xml:space="preserve"> azonosítók lecserélésével.</w:t>
      </w:r>
      <w:r w:rsidR="00D3311C">
        <w:t xml:space="preserve"> Ha ez volt az utolsó kör, </w:t>
      </w:r>
      <w:r w:rsidR="00CB4F8D">
        <w:t>tehát</w:t>
      </w:r>
      <w:r w:rsidR="00D3311C">
        <w:t xml:space="preserve"> nincs </w:t>
      </w:r>
      <w:r w:rsidR="00CB4F8D">
        <w:t xml:space="preserve">több </w:t>
      </w:r>
      <w:r w:rsidR="00D3311C">
        <w:t xml:space="preserve">kártya, amit körbe tudnának adni, akkor pedig átlép a menet végi fázisba, </w:t>
      </w:r>
      <w:r w:rsidR="00E94669">
        <w:t>amir</w:t>
      </w:r>
      <w:r w:rsidR="00D3311C">
        <w:t>ől eseményt is küld.</w:t>
      </w:r>
    </w:p>
    <w:p w14:paraId="0FFF9827" w14:textId="454CB3E6" w:rsidR="00E70E90" w:rsidRDefault="00E70E90" w:rsidP="00C04019">
      <w:r>
        <w:t>A második kiértékelő parancs során veszi az asztalokon megtalálható lapokat, amiknek a már említett kártyakezelő osztályon keresztül kielemzi melyik mennyi pontot ér. Itt az elemzőfüggvények elég komplikáltak tudnak lenni, mivel függhetnek más lapoktól is, legyen az a sajátunk vagy más játékos asztalán.</w:t>
      </w:r>
      <w:r w:rsidR="00697953">
        <w:t xml:space="preserve"> Ezért is segítség a kiemelt </w:t>
      </w:r>
      <w:r w:rsidR="00415A41">
        <w:t xml:space="preserve">kártyakezelő </w:t>
      </w:r>
      <w:r w:rsidR="00697953">
        <w:t>implementáció, mivel letisztult kezelést ad az elemzésnek.</w:t>
      </w:r>
      <w:r w:rsidR="00E147A4">
        <w:t xml:space="preserve"> Az elemzések után letisztítja az asztalokat a desszert típusokon kívül, mivel azok a játék végén pontozódnak.</w:t>
      </w:r>
      <w:r w:rsidR="009C09E6">
        <w:t xml:space="preserve"> Menet végén pedig</w:t>
      </w:r>
      <w:r w:rsidR="005052E4">
        <w:t>,</w:t>
      </w:r>
      <w:r w:rsidR="009C09E6">
        <w:t xml:space="preserve"> ha nem az utolsó menet, akkor </w:t>
      </w:r>
      <w:proofErr w:type="spellStart"/>
      <w:r w:rsidR="009C09E6">
        <w:t>újrakeveri</w:t>
      </w:r>
      <w:proofErr w:type="spellEnd"/>
      <w:r w:rsidR="009C09E6">
        <w:t xml:space="preserve"> a paklit és kiosztja a lapokat, mielőtt </w:t>
      </w:r>
      <w:proofErr w:type="spellStart"/>
      <w:r w:rsidR="009C09E6">
        <w:t>elkezdené</w:t>
      </w:r>
      <w:proofErr w:type="spellEnd"/>
      <w:r w:rsidR="009C09E6">
        <w:t xml:space="preserve"> a következő kört.</w:t>
      </w:r>
      <w:r w:rsidR="005052E4">
        <w:t xml:space="preserve"> Ha az utolsó menet volt, akkor pedig a játék végi fázisba állítva küldi el a megfelelő eseményeket.</w:t>
      </w:r>
    </w:p>
    <w:p w14:paraId="7A01CCEB" w14:textId="579EEE3D" w:rsidR="00975796" w:rsidRDefault="00975796" w:rsidP="00C04019">
      <w:r>
        <w:t>A játék végi elemzés során beszámításra kerülnek a desszert lapok is, és letakarít</w:t>
      </w:r>
      <w:r w:rsidR="00BD15F9">
        <w:t>ásra kerülnek</w:t>
      </w:r>
      <w:r>
        <w:t xml:space="preserve"> az egyes asztalok. Mivel a</w:t>
      </w:r>
      <w:r w:rsidR="00AD1ABE">
        <w:t xml:space="preserve"> korábbi</w:t>
      </w:r>
      <w:r>
        <w:t xml:space="preserve"> pontok fokozatosan kerültek beszámításra</w:t>
      </w:r>
      <w:r w:rsidR="0013076D">
        <w:t xml:space="preserve"> a </w:t>
      </w:r>
      <w:r w:rsidR="00570C16">
        <w:t>menetek</w:t>
      </w:r>
      <w:r w:rsidR="0013076D">
        <w:t xml:space="preserve"> mentén</w:t>
      </w:r>
      <w:r>
        <w:t>, így ezután az egyetlen teendője, hogy átállítsa a fázist az eredmények megjelenítésére.</w:t>
      </w:r>
    </w:p>
    <w:p w14:paraId="0B7F4AAC" w14:textId="44DE8F71" w:rsidR="001460AA" w:rsidRPr="00C04019" w:rsidRDefault="001460AA" w:rsidP="00C04019">
      <w:r>
        <w:lastRenderedPageBreak/>
        <w:t xml:space="preserve">Mindhárom kielemző parancs elején található validáció, amivel kimondja, hogy a köröket kezdő játékosnak kell </w:t>
      </w:r>
      <w:proofErr w:type="spellStart"/>
      <w:r>
        <w:t>továbblépnie</w:t>
      </w:r>
      <w:proofErr w:type="spellEnd"/>
      <w:r>
        <w:t xml:space="preserve"> velük.</w:t>
      </w:r>
      <w:r w:rsidR="00CA181F">
        <w:t xml:space="preserve"> Viszont ez elég kényelmetlen lehet minden alkalommal</w:t>
      </w:r>
      <w:r w:rsidR="00D86314">
        <w:t xml:space="preserve"> egy játékosnak</w:t>
      </w:r>
      <w:r w:rsidR="00CA181F">
        <w:t>, ezért bevezetésre került, hogy ha egy idő után nem lép tovább, akkor a szerver automatikusan elvégzi a Hangfire segítségével.</w:t>
      </w:r>
    </w:p>
    <w:p w14:paraId="2F021D44" w14:textId="1EFB51F9" w:rsidR="000C5E85" w:rsidRDefault="00251577" w:rsidP="000C5E85">
      <w:pPr>
        <w:pStyle w:val="Cmsor4"/>
      </w:pPr>
      <w:r w:rsidRPr="00251577">
        <w:t>GameQueryHandler</w:t>
      </w:r>
    </w:p>
    <w:p w14:paraId="411AF737" w14:textId="33935154" w:rsidR="00BE1A97" w:rsidRPr="00BE1A97" w:rsidRDefault="00BE1A97" w:rsidP="00BE1A97">
      <w:r>
        <w:t>Feladata a játékosoknak a saját játékuk</w:t>
      </w:r>
      <w:r w:rsidR="0035062E">
        <w:t>nak</w:t>
      </w:r>
      <w:r>
        <w:t xml:space="preserve"> és kezüknek a szolgáltatása. A kérések </w:t>
      </w:r>
      <w:proofErr w:type="spellStart"/>
      <w:r>
        <w:t>gyorsítótárazva</w:t>
      </w:r>
      <w:proofErr w:type="spellEnd"/>
      <w:r>
        <w:t xml:space="preserve"> vannak, amiket az események segítségével tart naprakészen.</w:t>
      </w:r>
      <w:r w:rsidR="00C61143">
        <w:t xml:space="preserve"> Mivel a játékosok szabadon megtekinthetik mások asztalait, ezért a játék lekérdezése asztalok kártyáit is tartalmazóan mélyen történik meg.</w:t>
      </w:r>
      <w:r w:rsidR="007A6190">
        <w:t xml:space="preserve"> A kezek lekérdezése viszont külön történik meg, és csak a saját kártyáinkat tartalmazzák, így biztosan csak mi ismerjük a tartalmukat.</w:t>
      </w:r>
    </w:p>
    <w:p w14:paraId="4ACCCB09" w14:textId="1A080AA2" w:rsidR="000C5E85" w:rsidRDefault="00251577" w:rsidP="000C5E85">
      <w:pPr>
        <w:pStyle w:val="Cmsor4"/>
      </w:pPr>
      <w:r w:rsidRPr="00251577">
        <w:t>GameNotificationHandler</w:t>
      </w:r>
    </w:p>
    <w:p w14:paraId="0533679B" w14:textId="675F09F3" w:rsidR="004E736A" w:rsidRPr="004E736A" w:rsidRDefault="004E736A" w:rsidP="004E736A">
      <w:r>
        <w:t>Az osztály egyik feladata, hogy elkapja az egyes játékoknak a frissítési vagy törlési eseményét, amik alapján a gyorsítótár kezelését valósítja meg a játékok azonosítóival címezve.</w:t>
      </w:r>
      <w:r w:rsidR="00E846F9">
        <w:t xml:space="preserve"> Másik feladata, hogy a kiértékelő fázisokba lépésnek az eseményét kapja el. Ezekben létrehoz egy-egy új parancsot, ami a kiértékeléseket imitálja olyan esetekben, amikor a kezdő játékos nem nyomja tovább időben. Ezeket a parancsokat pedig elküldi a Hangfire-</w:t>
      </w:r>
      <w:proofErr w:type="spellStart"/>
      <w:r w:rsidR="00E846F9">
        <w:t>nek</w:t>
      </w:r>
      <w:proofErr w:type="spellEnd"/>
      <w:r w:rsidR="00E846F9">
        <w:t>, hogy hívja meg 30 másodperc múlva.</w:t>
      </w:r>
    </w:p>
    <w:p w14:paraId="2B836896" w14:textId="10CD2D75" w:rsidR="0077003C" w:rsidRDefault="0077003C" w:rsidP="0077003C">
      <w:pPr>
        <w:pStyle w:val="Cmsor4"/>
      </w:pPr>
      <w:r>
        <w:t>Hangfire</w:t>
      </w:r>
    </w:p>
    <w:p w14:paraId="72158480" w14:textId="5462E1E0" w:rsidR="00483234" w:rsidRPr="00483234" w:rsidRDefault="000F103D" w:rsidP="00483234">
      <w:r>
        <w:t xml:space="preserve">Háttérben futó feladatok kezeléséhez az </w:t>
      </w:r>
      <w:proofErr w:type="spellStart"/>
      <w:r>
        <w:t>előzőekből</w:t>
      </w:r>
      <w:proofErr w:type="spellEnd"/>
      <w:r>
        <w:t xml:space="preserve"> fakadóan a Hangfire segédkönyvtár lett bevezetve. Ehhez a komponenshez különálló adatbázis és adminisztrációs </w:t>
      </w:r>
      <w:proofErr w:type="spellStart"/>
      <w:r>
        <w:t>dashboard</w:t>
      </w:r>
      <w:proofErr w:type="spellEnd"/>
      <w:r>
        <w:t xml:space="preserve"> is tartozik a játék kezelő konténeren.</w:t>
      </w:r>
      <w:r w:rsidR="00C231A1">
        <w:t xml:space="preserve"> Lehetőséget ad konkrét időpont szerinti vagy ismétlődő feladatok elvégzésére is, de az alkalmazásban egyedül </w:t>
      </w:r>
      <w:r w:rsidR="001B3EB7">
        <w:t xml:space="preserve">az aktuális időtől </w:t>
      </w:r>
      <w:r w:rsidR="00C231A1">
        <w:t xml:space="preserve">30 másodperc múlva lefutó feladatok elvégzésére volt </w:t>
      </w:r>
      <w:r w:rsidR="008360B4">
        <w:t>ki</w:t>
      </w:r>
      <w:r w:rsidR="00C231A1">
        <w:t>használva.</w:t>
      </w:r>
    </w:p>
    <w:p w14:paraId="484CCA80" w14:textId="77777777" w:rsidR="00EA66EE" w:rsidRDefault="00483234" w:rsidP="00EA66EE">
      <w:pPr>
        <w:pStyle w:val="Kp"/>
      </w:pPr>
      <w:r>
        <w:rPr>
          <w:noProof/>
        </w:rPr>
        <w:drawing>
          <wp:inline distT="0" distB="0" distL="0" distR="0" wp14:anchorId="68344DAC" wp14:editId="6A3CEB5D">
            <wp:extent cx="4962525" cy="1819275"/>
            <wp:effectExtent l="0" t="0" r="9525" b="9525"/>
            <wp:docPr id="265682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FE4" w14:textId="108B5865" w:rsidR="00EA66EE" w:rsidRDefault="00000000" w:rsidP="00EA66EE">
      <w:pPr>
        <w:pStyle w:val="Kpalrs"/>
      </w:pPr>
      <w:fldSimple w:instr=" SEQ ábra \* ARABIC ">
        <w:r w:rsidR="00BE1C4D">
          <w:rPr>
            <w:noProof/>
          </w:rPr>
          <w:t>25</w:t>
        </w:r>
      </w:fldSimple>
      <w:r w:rsidR="00EA66EE">
        <w:t>. ábra Hangfire használata</w:t>
      </w:r>
    </w:p>
    <w:p w14:paraId="2293B061" w14:textId="104D4AAB" w:rsidR="00EA66EE" w:rsidRPr="00EA66EE" w:rsidRDefault="00C92CE3" w:rsidP="00EA66EE">
      <w:r>
        <w:lastRenderedPageBreak/>
        <w:t xml:space="preserve">A Hangfire alapértelmezetten </w:t>
      </w:r>
      <w:r w:rsidR="00255D52">
        <w:t xml:space="preserve">függvények futtatására ad lehetőséget, de az </w:t>
      </w:r>
      <w:r w:rsidR="003B18BC">
        <w:t>kevésbé átlátható</w:t>
      </w:r>
      <w:r w:rsidR="00255D52">
        <w:t xml:space="preserve"> lenne a parancs</w:t>
      </w:r>
      <w:r w:rsidR="00BD76E4">
        <w:t xml:space="preserve"> objektum</w:t>
      </w:r>
      <w:r w:rsidR="00255D52">
        <w:t xml:space="preserve"> alapú implementációk mellett.</w:t>
      </w:r>
      <w:r w:rsidR="000E6B33">
        <w:t xml:space="preserve"> Erre lett bevezetve a </w:t>
      </w:r>
      <w:proofErr w:type="spellStart"/>
      <w:r w:rsidR="000E6B33">
        <w:t>MediatorHangfireBridge</w:t>
      </w:r>
      <w:proofErr w:type="spellEnd"/>
      <w:r w:rsidR="000E6B33">
        <w:t xml:space="preserve"> összekötő struktúra, aminek át tudjuk adni a meghívandó parancso</w:t>
      </w:r>
      <w:r w:rsidR="0000746F">
        <w:t>kat</w:t>
      </w:r>
      <w:r w:rsidR="000E6B33">
        <w:t>.</w:t>
      </w:r>
      <w:r w:rsidR="005D19EB">
        <w:t xml:space="preserve"> Az eseménykezelő osztály egy</w:t>
      </w:r>
      <w:r w:rsidR="007636CB">
        <w:t xml:space="preserve"> </w:t>
      </w:r>
      <w:proofErr w:type="spellStart"/>
      <w:r w:rsidR="007636CB">
        <w:t>MediatorExtensions</w:t>
      </w:r>
      <w:proofErr w:type="spellEnd"/>
      <w:r w:rsidR="005D19EB">
        <w:t xml:space="preserve"> segédfüggvény segítségével indítja el a feladatokat. A parancskezelő ugyanúgy </w:t>
      </w:r>
      <w:r w:rsidR="00191403">
        <w:t>a</w:t>
      </w:r>
      <w:r w:rsidR="005D19EB">
        <w:t xml:space="preserve"> segédfüggvény segítségével keresi ki és állítja le a parancsokat, ha a szerver</w:t>
      </w:r>
      <w:r w:rsidR="00C33941">
        <w:t xml:space="preserve">oldali </w:t>
      </w:r>
      <w:r w:rsidR="00D87C96">
        <w:t xml:space="preserve">időzített </w:t>
      </w:r>
      <w:r w:rsidR="005D19EB">
        <w:t>futtatása előtt a játékos kezdeményez</w:t>
      </w:r>
      <w:r w:rsidR="00F94927">
        <w:t>i a parancs hívását</w:t>
      </w:r>
      <w:r w:rsidR="005D19EB">
        <w:t>.</w:t>
      </w:r>
    </w:p>
    <w:p w14:paraId="5C8D01E5" w14:textId="6A9DC1EC" w:rsidR="0076749F" w:rsidRDefault="0076749F" w:rsidP="0076749F">
      <w:pPr>
        <w:pStyle w:val="Cmsor3"/>
      </w:pPr>
      <w:bookmarkStart w:id="78" w:name="_Toc151328133"/>
      <w:r>
        <w:t>Felület</w:t>
      </w:r>
      <w:bookmarkEnd w:id="78"/>
    </w:p>
    <w:p w14:paraId="75EA56FC" w14:textId="40166055" w:rsidR="002F4066" w:rsidRDefault="002F4066" w:rsidP="002F4066">
      <w:r>
        <w:t>A játék felületének kialakításakor a legfontosabb szempont volt, hogy a játékosok minél könnyebben elérhessék a játék állásáról az információkat.</w:t>
      </w:r>
      <w:r w:rsidR="00CA665E">
        <w:t xml:space="preserve"> Mivel egy webes felületen </w:t>
      </w:r>
      <w:proofErr w:type="spellStart"/>
      <w:r w:rsidR="00CA665E">
        <w:t>limitáltabbak</w:t>
      </w:r>
      <w:proofErr w:type="spellEnd"/>
      <w:r w:rsidR="00CA665E">
        <w:t xml:space="preserve"> a lehetőségek, mint egy kiterített asztalon, így </w:t>
      </w:r>
      <w:r w:rsidR="0016551C">
        <w:t xml:space="preserve">különösebb </w:t>
      </w:r>
      <w:r w:rsidR="00CA665E">
        <w:t>figyel</w:t>
      </w:r>
      <w:r w:rsidR="0016551C">
        <w:t>met</w:t>
      </w:r>
      <w:r w:rsidR="00CA665E">
        <w:t xml:space="preserve"> k</w:t>
      </w:r>
      <w:r w:rsidR="0016551C">
        <w:t>apott, hogy</w:t>
      </w:r>
      <w:r w:rsidR="00CA665E">
        <w:t xml:space="preserve"> hol és mi található meg.</w:t>
      </w:r>
    </w:p>
    <w:p w14:paraId="41907BCA" w14:textId="77777777" w:rsidR="00BE1C4D" w:rsidRDefault="00796845" w:rsidP="00BE1C4D">
      <w:pPr>
        <w:pStyle w:val="Kp"/>
      </w:pPr>
      <w:r>
        <w:rPr>
          <w:noProof/>
        </w:rPr>
        <w:drawing>
          <wp:inline distT="0" distB="0" distL="0" distR="0" wp14:anchorId="36D3BB09" wp14:editId="76BCD936">
            <wp:extent cx="4981575" cy="3924220"/>
            <wp:effectExtent l="0" t="0" r="0" b="635"/>
            <wp:docPr id="1937303455" name="Kép 1" descr="A képen játék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455" name="Kép 1" descr="A képen játék látható&#10;&#10;Automatikusan generált leírás alacsony megbízhatóságga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3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6FA" w14:textId="6606CCB5" w:rsidR="00BE1C4D" w:rsidRDefault="00000000" w:rsidP="00BE1C4D">
      <w:pPr>
        <w:pStyle w:val="Kpalrs"/>
      </w:pPr>
      <w:fldSimple w:instr=" SEQ ábra \* ARABIC ">
        <w:r w:rsidR="00BE1C4D">
          <w:rPr>
            <w:noProof/>
          </w:rPr>
          <w:t>26</w:t>
        </w:r>
      </w:fldSimple>
      <w:r w:rsidR="00BE1C4D">
        <w:t>. ábra Játék felülete</w:t>
      </w:r>
    </w:p>
    <w:p w14:paraId="6A169516" w14:textId="658E1535" w:rsidR="00521A55" w:rsidRDefault="00521A55" w:rsidP="00521A55">
      <w:r>
        <w:t>A játék felületének kialakításakor két alkomponens lett bevezetve. Van egy komponens, ami a kártyák megjelenítéséért felel. Mivel egységes</w:t>
      </w:r>
      <w:r w:rsidR="00E330EE">
        <w:t>,</w:t>
      </w:r>
      <w:r w:rsidR="00857D1D">
        <w:t xml:space="preserve"> de komplex</w:t>
      </w:r>
      <w:r>
        <w:t xml:space="preserve"> </w:t>
      </w:r>
      <w:r w:rsidR="00857D1D">
        <w:t>saját</w:t>
      </w:r>
      <w:r>
        <w:t xml:space="preserve"> logikát követel, mint például a pontszámos kártyák különválasztása, ezért jobban megéri őket egységesen külön elemként felhasználni.</w:t>
      </w:r>
    </w:p>
    <w:p w14:paraId="4B14CD6E" w14:textId="6F9F0FEF" w:rsidR="00BE1C4D" w:rsidRDefault="00362F87" w:rsidP="00BE1C4D">
      <w:r>
        <w:lastRenderedPageBreak/>
        <w:t>Ezenkívül külön lett választva a játékosok kezét megvalósító komponens, mivel a háttérlogikája külön lekérdezést igényel, így letisztultabb marad a kialakítás.</w:t>
      </w:r>
      <w:r w:rsidR="00303E03">
        <w:t xml:space="preserve"> A játékosok kezét az oldal alján megjelenő sáv reprezentálja. Itt egymás mellett, lapozhatóan jelennek meg a kártyák, egy </w:t>
      </w:r>
      <w:r w:rsidR="00EE28AB">
        <w:t>alap</w:t>
      </w:r>
      <w:r w:rsidR="00303E03">
        <w:t xml:space="preserve"> animációval kiegészítve.</w:t>
      </w:r>
      <w:r w:rsidR="00664360">
        <w:t xml:space="preserve"> Mivel a kártyák akcióinál gyakran szükség van az asztalra kirakott lapjainkra is, ezért a sáv mellett van két gomb, aminek a segítségével lehet váltogatni a kéz és asztal nézetet, így az akciók során is könnyedén lehet választani kézből és asztalról is.</w:t>
      </w:r>
    </w:p>
    <w:p w14:paraId="4CA5B7D2" w14:textId="09064259" w:rsidR="00FA47EA" w:rsidRDefault="00E632DB" w:rsidP="00BE1C4D">
      <w:r>
        <w:t xml:space="preserve">A kártyák kezelésénél egy segédszolgáltatás feladata, hogy figyelje a játék és a játékos kezének az állását, ami alapján kiszámolja, hogy milyen lépéseket tehet meg a felhasználó. </w:t>
      </w:r>
      <w:r w:rsidR="00EC67FB">
        <w:t>Röviden</w:t>
      </w:r>
      <w:r>
        <w:t xml:space="preserve"> egy bonyolultabb kliensoldali validáció</w:t>
      </w:r>
      <w:r w:rsidR="00CD1590">
        <w:t xml:space="preserve"> központi</w:t>
      </w:r>
      <w:r>
        <w:t xml:space="preserve"> elvégzése.</w:t>
      </w:r>
      <w:r w:rsidR="00F45E2E">
        <w:t xml:space="preserve"> Ennek az eredményeként jelenik meg a pálya egyes részei külön megvilágított stílussal, jelezve a felhasználónak</w:t>
      </w:r>
      <w:r w:rsidR="004C7785">
        <w:t>,</w:t>
      </w:r>
      <w:r w:rsidR="00F45E2E">
        <w:t xml:space="preserve"> hogy ezt és ezt tudja megtenni.</w:t>
      </w:r>
      <w:r w:rsidR="004C7785">
        <w:t xml:space="preserve"> Ez azoknál az eseteknél is hasznos, amikor egyes kártyák akciói bonyolultabb kliensoldali logikát igényelnek.</w:t>
      </w:r>
      <w:r w:rsidR="00705F02">
        <w:t xml:space="preserve"> Például lerakáskor választani </w:t>
      </w:r>
      <w:r w:rsidR="00B903E6">
        <w:t xml:space="preserve">kell </w:t>
      </w:r>
      <w:r w:rsidR="00705F02">
        <w:t>egy lapot az asztalról, amit lemásoljon, vagy extra lépés során ki</w:t>
      </w:r>
      <w:r w:rsidR="00B903E6">
        <w:t xml:space="preserve"> kell </w:t>
      </w:r>
      <w:r w:rsidR="00705F02">
        <w:t>cserélni egy lappal a kézből.</w:t>
      </w:r>
      <w:r w:rsidR="004F01D1">
        <w:t xml:space="preserve"> Ezek használatára a plusz stílussal ad útmutatót a játékosnak</w:t>
      </w:r>
      <w:r w:rsidR="00492C28">
        <w:t>, így kevés ismerettel is gyorsan ki lehet igazodni</w:t>
      </w:r>
      <w:r w:rsidR="004F01D1">
        <w:t>.</w:t>
      </w:r>
    </w:p>
    <w:p w14:paraId="64C196F7" w14:textId="4654DFBF" w:rsidR="007201BA" w:rsidRDefault="00BF4D7F" w:rsidP="00BE1C4D">
      <w:r>
        <w:t>A kéz felett található a játéktér. Tetején</w:t>
      </w:r>
      <w:r w:rsidR="00C74A49">
        <w:t>, a barát ikonnal egyvonalban</w:t>
      </w:r>
      <w:r>
        <w:t xml:space="preserve"> mutatja az aktuális menetet és fázist</w:t>
      </w:r>
      <w:r w:rsidR="00C74A49">
        <w:t>.</w:t>
      </w:r>
      <w:r w:rsidR="0041578C">
        <w:t xml:space="preserve"> A felső sáv és a kéz között található maga a játék.</w:t>
      </w:r>
      <w:r w:rsidR="00355611">
        <w:t xml:space="preserve"> Ezen a területen jobboldalt egy görgethető listában vannak összeszedve a játékosok a kezdőbetűjükkel és profilképükkel megkülönböztetve.</w:t>
      </w:r>
      <w:r w:rsidR="006E7946">
        <w:t xml:space="preserve"> Ezen a listán egy játékost kiválasztva jelenik meg középen az adott játékos asztala. Ezáltal az egyes játékosok asztalait a játékosok szerint tudjuk böngészni.</w:t>
      </w:r>
      <w:r w:rsidR="003A5E08">
        <w:t xml:space="preserve"> Az egyes játékosok gombjai alatt emellett azt is látjuk, hogy az adott játékos eddig mennyi pontot gyűjtött össze.</w:t>
      </w:r>
    </w:p>
    <w:p w14:paraId="78F3807E" w14:textId="77FE3696" w:rsidR="003C3107" w:rsidRDefault="003C3107" w:rsidP="00BE1C4D">
      <w:r>
        <w:t xml:space="preserve">A játék során az asztal frissítésének eseményét </w:t>
      </w:r>
      <w:r w:rsidR="003146DF">
        <w:t xml:space="preserve">a szervertől </w:t>
      </w:r>
      <w:r>
        <w:t xml:space="preserve">elkapva módosul a tábla. Ilyenkor gyakran változik az aktuális játékos is, ezért, hogy kicsit gyorsabbnak tűnjön a játék, egy egyszerű animáció is be van vezetve, ami </w:t>
      </w:r>
      <w:r w:rsidR="00424904">
        <w:t xml:space="preserve">leszimulálja </w:t>
      </w:r>
      <w:r>
        <w:t>a játékosok sorrendjé</w:t>
      </w:r>
      <w:r w:rsidR="00424904">
        <w:t>nek az újra rendezését</w:t>
      </w:r>
      <w:r>
        <w:t xml:space="preserve">, </w:t>
      </w:r>
      <w:r w:rsidR="00424904">
        <w:t>amivel</w:t>
      </w:r>
      <w:r>
        <w:t xml:space="preserve"> mindig az aktuális van legfelül. Emellett át is rakja az aktívan megtekintett játékos</w:t>
      </w:r>
      <w:r w:rsidR="00577E55">
        <w:t xml:space="preserve"> tábláját</w:t>
      </w:r>
      <w:r>
        <w:t xml:space="preserve"> az aktuálisra.</w:t>
      </w:r>
      <w:r w:rsidR="008627D6">
        <w:t xml:space="preserve"> Ilyenkor az egyes játékosok a saját lapuknak a listáját is frissítik, ami egy becsúszó</w:t>
      </w:r>
      <w:r w:rsidR="004D4FBA">
        <w:t xml:space="preserve"> fokozatosan</w:t>
      </w:r>
      <w:r w:rsidR="008627D6">
        <w:t xml:space="preserve"> késleltetett animációt kapott.</w:t>
      </w:r>
      <w:r w:rsidR="000E06E1">
        <w:t xml:space="preserve"> Tehát az asztal állását közösen kapják meg az eseményen keresztül, de a kezük tartalmát önmaguknak frissítik a játékosok.</w:t>
      </w:r>
    </w:p>
    <w:p w14:paraId="122C34A1" w14:textId="4A97E4AA" w:rsidR="00E762AE" w:rsidRPr="00BE1C4D" w:rsidRDefault="003A5E08" w:rsidP="00BE1C4D">
      <w:r>
        <w:t>A játék végén</w:t>
      </w:r>
      <w:r w:rsidR="00734477">
        <w:t xml:space="preserve"> az eredmények fázisban a kiürített játék felett egy összesítő eredménytáblát </w:t>
      </w:r>
      <w:r w:rsidR="00232299">
        <w:t>jelenít meg</w:t>
      </w:r>
      <w:r w:rsidR="00734477">
        <w:t xml:space="preserve"> a játékosok</w:t>
      </w:r>
      <w:r w:rsidR="00232299">
        <w:t>nak</w:t>
      </w:r>
      <w:r w:rsidR="00734477">
        <w:t>, ahol</w:t>
      </w:r>
      <w:r w:rsidR="00232299">
        <w:t xml:space="preserve"> a helyezéseket és pontokat látják, és</w:t>
      </w:r>
      <w:r w:rsidR="00734477">
        <w:t xml:space="preserve"> a </w:t>
      </w:r>
      <w:r w:rsidR="00734477">
        <w:lastRenderedPageBreak/>
        <w:t>tulajdonosnak van joga a végső törlés</w:t>
      </w:r>
      <w:r w:rsidR="009B32C7">
        <w:t>é</w:t>
      </w:r>
      <w:r w:rsidR="00734477">
        <w:t>re.</w:t>
      </w:r>
      <w:r w:rsidR="004F72F4">
        <w:t xml:space="preserve"> Magát a játékot akármikor tudja </w:t>
      </w:r>
      <w:r w:rsidR="00477424">
        <w:t>a tulajdonos</w:t>
      </w:r>
      <w:r w:rsidR="004F72F4">
        <w:t xml:space="preserve"> törölni, de akkor nem számít bele</w:t>
      </w:r>
      <w:r w:rsidR="00B1183C">
        <w:t xml:space="preserve"> a játék</w:t>
      </w:r>
      <w:r w:rsidR="004F72F4">
        <w:t xml:space="preserve"> az egyes játékosok pontjai </w:t>
      </w:r>
      <w:r w:rsidR="001A7410">
        <w:t xml:space="preserve">és előzményei </w:t>
      </w:r>
      <w:r w:rsidR="004F72F4">
        <w:t>közé.</w:t>
      </w:r>
    </w:p>
    <w:p w14:paraId="7FF49657" w14:textId="77777777" w:rsidR="005C1D4F" w:rsidRDefault="00DF3E64" w:rsidP="005C1D4F">
      <w:pPr>
        <w:pStyle w:val="Cmsor2"/>
      </w:pPr>
      <w:bookmarkStart w:id="79" w:name="_Toc151328134"/>
      <w:r>
        <w:t>Tesztelés</w:t>
      </w:r>
      <w:bookmarkEnd w:id="79"/>
    </w:p>
    <w:p w14:paraId="153FE1ED" w14:textId="7506925A" w:rsidR="003B00F7" w:rsidRDefault="003B00F7" w:rsidP="003B00F7">
      <w:pPr>
        <w:pStyle w:val="Cmsor3"/>
      </w:pPr>
      <w:bookmarkStart w:id="80" w:name="_Toc151328135"/>
      <w:r>
        <w:t>Unit tesztek</w:t>
      </w:r>
      <w:bookmarkEnd w:id="80"/>
    </w:p>
    <w:p w14:paraId="6A671061" w14:textId="6F668C1B" w:rsidR="00B23404" w:rsidRPr="00B23404" w:rsidRDefault="009F2FE1" w:rsidP="00B23404">
      <w:r>
        <w:t>A szerver konténereihez unit tesztek is elkészültek, amik különálló projektekként lettek létrehozva az egyes konténerek mentén.</w:t>
      </w:r>
      <w:r w:rsidR="00532D5F">
        <w:t xml:space="preserve"> Az elsődleges feladatuk az üzleti logika tesztelése volt, így a Repository komponensek használata a </w:t>
      </w:r>
      <w:proofErr w:type="spellStart"/>
      <w:r w:rsidR="00532D5F">
        <w:t>Moq</w:t>
      </w:r>
      <w:proofErr w:type="spellEnd"/>
      <w:r w:rsidR="00532D5F">
        <w:t xml:space="preserve"> segédkönyvtár segítségével lettek helyettesítve.</w:t>
      </w:r>
      <w:r w:rsidR="00E42488">
        <w:t xml:space="preserve"> Potenciálisan hosszan lehetne tesztelni az elkészült alkalmazást, de a projektnek nem fő témája a tesztelés, így csak részlegesen készült el. Tesztelve lettek a felhasználókezelő parancsok és a kártya kezelő osztályok.</w:t>
      </w:r>
    </w:p>
    <w:p w14:paraId="09041B84" w14:textId="386C3A83" w:rsidR="003B00F7" w:rsidRDefault="003B00F7" w:rsidP="003B00F7">
      <w:pPr>
        <w:pStyle w:val="Cmsor3"/>
      </w:pPr>
      <w:bookmarkStart w:id="81" w:name="_Toc151328136"/>
      <w:r>
        <w:t>E2E tesztek</w:t>
      </w:r>
      <w:bookmarkEnd w:id="81"/>
    </w:p>
    <w:p w14:paraId="1AEB4457" w14:textId="50A17870" w:rsidR="00B23404" w:rsidRPr="00B23404" w:rsidRDefault="002933D4" w:rsidP="00B23404">
      <w:r>
        <w:t>End-</w:t>
      </w:r>
      <w:proofErr w:type="spellStart"/>
      <w:r>
        <w:t>to</w:t>
      </w:r>
      <w:proofErr w:type="spellEnd"/>
      <w:r>
        <w:t xml:space="preserve">-end tesztek segítségével lett letesztelve a kliensoldali alkalmazás, ami a </w:t>
      </w:r>
      <w:proofErr w:type="spellStart"/>
      <w:r>
        <w:t>Cypress</w:t>
      </w:r>
      <w:proofErr w:type="spellEnd"/>
      <w:r>
        <w:t xml:space="preserve"> alapú tesztek során egy felhasználó lépéseit szimulálja le.</w:t>
      </w:r>
      <w:r w:rsidR="007D43EA">
        <w:t xml:space="preserve"> Az alkalmazásban részletesen le lettek tesztelve a felhasználói funkciók és a várótermek kezelése.</w:t>
      </w:r>
    </w:p>
    <w:p w14:paraId="0F325409" w14:textId="4B470E18" w:rsidR="00D20E09" w:rsidRDefault="00D20E09" w:rsidP="005C1D4F">
      <w:pPr>
        <w:pStyle w:val="Cmsor1"/>
      </w:pPr>
      <w:bookmarkStart w:id="82" w:name="_Toc151328137"/>
      <w:r>
        <w:lastRenderedPageBreak/>
        <w:t>Összefoglaló</w:t>
      </w:r>
      <w:bookmarkEnd w:id="82"/>
    </w:p>
    <w:p w14:paraId="2FE91365" w14:textId="12475142" w:rsidR="00D20E09" w:rsidRDefault="000750E3" w:rsidP="000750E3">
      <w:pPr>
        <w:pStyle w:val="Cmsor1"/>
      </w:pPr>
      <w:bookmarkStart w:id="83" w:name="_Toc151328138"/>
      <w:r>
        <w:lastRenderedPageBreak/>
        <w:t>Irodalomjegyzék</w:t>
      </w:r>
      <w:bookmarkEnd w:id="83"/>
    </w:p>
    <w:p w14:paraId="7169F18C" w14:textId="0579D189" w:rsidR="00225EBC" w:rsidRDefault="00F82CE4" w:rsidP="008D37F1">
      <w:pPr>
        <w:pStyle w:val="Irodalomjegyzksor"/>
        <w:rPr>
          <w:rStyle w:val="Irodalomjegyzkforrs"/>
        </w:rPr>
      </w:pPr>
      <w:bookmarkStart w:id="84" w:name="_Ref147666209"/>
      <w:r>
        <w:rPr>
          <w:rStyle w:val="Irodalomjegyzkforrs"/>
        </w:rPr>
        <w:t>Docker alapozó</w:t>
      </w:r>
      <w:r w:rsidR="00021AD6">
        <w:rPr>
          <w:rStyle w:val="Irodalomjegyzkforrs"/>
        </w:rPr>
        <w:t xml:space="preserve"> [Online]</w:t>
      </w:r>
      <w:r>
        <w:rPr>
          <w:rStyle w:val="Irodalomjegyzkforrs"/>
        </w:rPr>
        <w:t>:</w:t>
      </w:r>
      <w:r>
        <w:rPr>
          <w:rStyle w:val="Irodalomjegyzkforrs"/>
        </w:rPr>
        <w:br/>
      </w:r>
      <w:hyperlink r:id="rId37" w:history="1">
        <w:r w:rsidR="006D2965" w:rsidRPr="00F82CE4">
          <w:rPr>
            <w:rStyle w:val="Hiperhivatkozs"/>
          </w:rPr>
          <w:t>https://thebojda.medium.com/docker-alapoz%C3%B3-b8efb6aa68e9</w:t>
        </w:r>
      </w:hyperlink>
      <w:bookmarkEnd w:id="84"/>
    </w:p>
    <w:p w14:paraId="17F89174" w14:textId="7C4861F0" w:rsidR="008C401C" w:rsidRDefault="008C401C" w:rsidP="008D37F1">
      <w:pPr>
        <w:pStyle w:val="Irodalomjegyzksor"/>
        <w:rPr>
          <w:rStyle w:val="Irodalomjegyzkforrs"/>
        </w:rPr>
      </w:pPr>
      <w:bookmarkStart w:id="85" w:name="_Ref147688370"/>
      <w:r>
        <w:rPr>
          <w:rStyle w:val="Irodalomjegyzkforrs"/>
        </w:rPr>
        <w:t>ASP.NET CORE dokumentáció [Online]:</w:t>
      </w:r>
      <w:r>
        <w:rPr>
          <w:rStyle w:val="Irodalomjegyzkforrs"/>
        </w:rPr>
        <w:br/>
      </w:r>
      <w:hyperlink r:id="rId38" w:history="1">
        <w:r w:rsidRPr="008C401C">
          <w:rPr>
            <w:rStyle w:val="Hiperhivatkozs"/>
          </w:rPr>
          <w:t>https://learn.microsoft.com/en-us/aspnet/core/?view=aspnetcore-7.0</w:t>
        </w:r>
      </w:hyperlink>
      <w:bookmarkEnd w:id="85"/>
    </w:p>
    <w:p w14:paraId="2BE4714D" w14:textId="52491BA7" w:rsidR="008C401C" w:rsidRDefault="00443DB1" w:rsidP="008D37F1">
      <w:pPr>
        <w:pStyle w:val="Irodalomjegyzksor"/>
        <w:rPr>
          <w:rStyle w:val="Irodalomjegyzkforrs"/>
        </w:rPr>
      </w:pPr>
      <w:bookmarkStart w:id="86" w:name="_Ref147691824"/>
      <w:r>
        <w:rPr>
          <w:rStyle w:val="Irodalomjegyzkforrs"/>
        </w:rPr>
        <w:t>Ocelot dokumentáció [Online]:</w:t>
      </w:r>
      <w:r>
        <w:rPr>
          <w:rStyle w:val="Irodalomjegyzkforrs"/>
        </w:rPr>
        <w:br/>
      </w:r>
      <w:hyperlink r:id="rId39" w:history="1">
        <w:r w:rsidRPr="00443DB1">
          <w:rPr>
            <w:rStyle w:val="Hiperhivatkozs"/>
          </w:rPr>
          <w:t>https://ocelot.readthedocs.io/en/latest/index.html</w:t>
        </w:r>
      </w:hyperlink>
      <w:bookmarkEnd w:id="86"/>
    </w:p>
    <w:p w14:paraId="7F4754E1" w14:textId="495FC09B" w:rsidR="00EA17B8" w:rsidRDefault="000A4586" w:rsidP="008D37F1">
      <w:pPr>
        <w:pStyle w:val="Irodalomjegyzksor"/>
        <w:rPr>
          <w:rStyle w:val="Irodalomjegyzkforrs"/>
        </w:rPr>
      </w:pPr>
      <w:bookmarkStart w:id="87" w:name="_Ref147702250"/>
      <w:r>
        <w:rPr>
          <w:rStyle w:val="Irodalomjegyzkforrs"/>
        </w:rPr>
        <w:t>MediatR wiki [Online]:</w:t>
      </w:r>
      <w:r>
        <w:rPr>
          <w:rStyle w:val="Irodalomjegyzkforrs"/>
        </w:rPr>
        <w:br/>
      </w:r>
      <w:hyperlink r:id="rId40" w:history="1">
        <w:r w:rsidRPr="000A4586">
          <w:rPr>
            <w:rStyle w:val="Hiperhivatkozs"/>
          </w:rPr>
          <w:t>https://github.com/jbogard/MediatR/wiki</w:t>
        </w:r>
      </w:hyperlink>
      <w:bookmarkEnd w:id="87"/>
    </w:p>
    <w:p w14:paraId="61B9E8F4" w14:textId="74C19BEF" w:rsidR="000A4586" w:rsidRDefault="00C06E89" w:rsidP="008D37F1">
      <w:pPr>
        <w:pStyle w:val="Irodalomjegyzksor"/>
        <w:rPr>
          <w:rStyle w:val="Irodalomjegyzkforrs"/>
        </w:rPr>
      </w:pPr>
      <w:bookmarkStart w:id="88" w:name="_Ref147766104"/>
      <w:r>
        <w:rPr>
          <w:rStyle w:val="Irodalomjegyzkforrs"/>
        </w:rPr>
        <w:t>SignalR dokumentáció [Online]:</w:t>
      </w:r>
      <w:r>
        <w:rPr>
          <w:rStyle w:val="Irodalomjegyzkforrs"/>
        </w:rPr>
        <w:br/>
      </w:r>
      <w:hyperlink r:id="rId41" w:history="1">
        <w:r w:rsidRPr="00C06E89">
          <w:rPr>
            <w:rStyle w:val="Hiperhivatkozs"/>
          </w:rPr>
          <w:t>https://learn.microsoft.com/hu-hu/aspnet/core/signalr/introduction?view=aspnetcore-7.0&amp;WT.mc_id=dotnet-35129-website</w:t>
        </w:r>
      </w:hyperlink>
      <w:bookmarkEnd w:id="88"/>
    </w:p>
    <w:p w14:paraId="7AD44333" w14:textId="13B48B3C" w:rsidR="00C06E89" w:rsidRDefault="00742723" w:rsidP="008D37F1">
      <w:pPr>
        <w:pStyle w:val="Irodalomjegyzksor"/>
        <w:rPr>
          <w:rStyle w:val="Irodalomjegyzkforrs"/>
        </w:rPr>
      </w:pPr>
      <w:bookmarkStart w:id="89" w:name="_Ref147772922"/>
      <w:r>
        <w:rPr>
          <w:rStyle w:val="Irodalomjegyzkforrs"/>
        </w:rPr>
        <w:t>Redis dokumentáció [Online]:</w:t>
      </w:r>
      <w:r>
        <w:rPr>
          <w:rStyle w:val="Irodalomjegyzkforrs"/>
        </w:rPr>
        <w:br/>
      </w:r>
      <w:hyperlink r:id="rId42" w:history="1">
        <w:r w:rsidRPr="00742723">
          <w:rPr>
            <w:rStyle w:val="Hiperhivatkozs"/>
          </w:rPr>
          <w:t>https://redis.io/docs/</w:t>
        </w:r>
      </w:hyperlink>
      <w:bookmarkEnd w:id="89"/>
    </w:p>
    <w:p w14:paraId="251CE265" w14:textId="49478837" w:rsidR="00742723" w:rsidRDefault="009671EF" w:rsidP="008D37F1">
      <w:pPr>
        <w:pStyle w:val="Irodalomjegyzksor"/>
        <w:rPr>
          <w:rStyle w:val="Irodalomjegyzkforrs"/>
        </w:rPr>
      </w:pPr>
      <w:bookmarkStart w:id="90" w:name="_Ref147775285"/>
      <w:r>
        <w:rPr>
          <w:rStyle w:val="Irodalomjegyzkforrs"/>
        </w:rPr>
        <w:t>RabbitMQ dokumentáció [Online]:</w:t>
      </w:r>
      <w:r>
        <w:rPr>
          <w:rStyle w:val="Irodalomjegyzkforrs"/>
        </w:rPr>
        <w:br/>
      </w:r>
      <w:hyperlink r:id="rId43" w:history="1">
        <w:r w:rsidRPr="009671EF">
          <w:rPr>
            <w:rStyle w:val="Hiperhivatkozs"/>
          </w:rPr>
          <w:t>https://www.rabbitmq.com/documentation.html</w:t>
        </w:r>
      </w:hyperlink>
      <w:bookmarkEnd w:id="90"/>
    </w:p>
    <w:p w14:paraId="66554FFD" w14:textId="60F3A876" w:rsidR="009671EF" w:rsidRPr="003F780D" w:rsidRDefault="001431A7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1" w:name="_Ref147776572"/>
      <w:r>
        <w:rPr>
          <w:rStyle w:val="Irodalomjegyzkforrs"/>
        </w:rPr>
        <w:t>IdentityServer4 dokumentáció [Online]:</w:t>
      </w:r>
      <w:r>
        <w:rPr>
          <w:rStyle w:val="Irodalomjegyzkforrs"/>
        </w:rPr>
        <w:br/>
      </w:r>
      <w:hyperlink r:id="rId44" w:history="1">
        <w:r w:rsidRPr="001431A7">
          <w:rPr>
            <w:rStyle w:val="Hiperhivatkozs"/>
          </w:rPr>
          <w:t>https://identityserver4.readthedocs.io/en/latest/</w:t>
        </w:r>
      </w:hyperlink>
      <w:bookmarkEnd w:id="91"/>
    </w:p>
    <w:p w14:paraId="01258089" w14:textId="531F310A" w:rsidR="003F780D" w:rsidRPr="00F34FFF" w:rsidRDefault="003F780D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2" w:name="_Ref148553391"/>
      <w:r>
        <w:rPr>
          <w:rStyle w:val="Irodalomjegyzkforrs"/>
        </w:rPr>
        <w:t>Hangfire dokumentáció [Online]:</w:t>
      </w:r>
      <w:r>
        <w:rPr>
          <w:rStyle w:val="Irodalomjegyzkforrs"/>
        </w:rPr>
        <w:br/>
      </w:r>
      <w:hyperlink r:id="rId45" w:history="1">
        <w:r w:rsidRPr="003F780D">
          <w:rPr>
            <w:rStyle w:val="Hiperhivatkozs"/>
            <w:iCs/>
          </w:rPr>
          <w:t>https://docs.hangfire.io/en/latest/</w:t>
        </w:r>
      </w:hyperlink>
      <w:bookmarkEnd w:id="92"/>
    </w:p>
    <w:p w14:paraId="502F278E" w14:textId="4ADBC8CC" w:rsidR="00F34FFF" w:rsidRPr="00083AFC" w:rsidRDefault="00F34FF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3" w:name="_Ref147818657"/>
      <w:r>
        <w:rPr>
          <w:rStyle w:val="Irodalomjegyzkforrs"/>
        </w:rPr>
        <w:t>Angular Material dokumentáció [Online]:</w:t>
      </w:r>
      <w:r>
        <w:rPr>
          <w:rStyle w:val="Irodalomjegyzkforrs"/>
        </w:rPr>
        <w:br/>
      </w:r>
      <w:hyperlink r:id="rId46" w:history="1">
        <w:r w:rsidRPr="00F34FFF">
          <w:rPr>
            <w:rStyle w:val="Hiperhivatkozs"/>
          </w:rPr>
          <w:t>https://material.angular.io/</w:t>
        </w:r>
      </w:hyperlink>
      <w:bookmarkEnd w:id="93"/>
    </w:p>
    <w:p w14:paraId="1324505F" w14:textId="2A8D5FA5" w:rsidR="00083AFC" w:rsidRPr="000F60AF" w:rsidRDefault="00083AFC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4" w:name="_Ref147924901"/>
      <w:r>
        <w:rPr>
          <w:rStyle w:val="Irodalomjegyzkforrs"/>
        </w:rPr>
        <w:t>NGX-Translate dokumentáció [Online]:</w:t>
      </w:r>
      <w:r>
        <w:rPr>
          <w:rStyle w:val="Irodalomjegyzkforrs"/>
        </w:rPr>
        <w:br/>
      </w:r>
      <w:hyperlink r:id="rId47" w:history="1">
        <w:r w:rsidRPr="00083AFC">
          <w:rPr>
            <w:rStyle w:val="Hiperhivatkozs"/>
          </w:rPr>
          <w:t>https://github.com/ngx-translate/core</w:t>
        </w:r>
      </w:hyperlink>
      <w:bookmarkEnd w:id="94"/>
    </w:p>
    <w:p w14:paraId="530698C5" w14:textId="70CA0779" w:rsidR="000F60AF" w:rsidRPr="006D2965" w:rsidRDefault="000F60AF" w:rsidP="008D37F1">
      <w:pPr>
        <w:pStyle w:val="Irodalomjegyzksor"/>
        <w:rPr>
          <w:rStyle w:val="Irodalomjegyzkforrs"/>
        </w:rPr>
      </w:pPr>
      <w:bookmarkStart w:id="95" w:name="_Ref148907173"/>
      <w:r>
        <w:rPr>
          <w:rStyle w:val="Irodalomjegyzkforrs"/>
        </w:rPr>
        <w:t>Cypress dokumentáció [Online]:</w:t>
      </w:r>
      <w:r>
        <w:rPr>
          <w:rStyle w:val="Irodalomjegyzkforrs"/>
        </w:rPr>
        <w:br/>
      </w:r>
      <w:hyperlink r:id="rId48" w:history="1">
        <w:r w:rsidRPr="000F60AF">
          <w:rPr>
            <w:rStyle w:val="Hiperhivatkozs"/>
          </w:rPr>
          <w:t>https://docs.cypress.io/guides/overview/why-cypress</w:t>
        </w:r>
      </w:hyperlink>
      <w:bookmarkEnd w:id="95"/>
    </w:p>
    <w:p w14:paraId="7D9FC970" w14:textId="5D21167F" w:rsidR="00B50CAA" w:rsidRDefault="00D41522" w:rsidP="00D41522">
      <w:pPr>
        <w:pStyle w:val="Cmsor1"/>
      </w:pPr>
      <w:bookmarkStart w:id="96" w:name="_Toc151328139"/>
      <w:r>
        <w:lastRenderedPageBreak/>
        <w:t>Függelék</w:t>
      </w:r>
      <w:bookmarkEnd w:id="96"/>
    </w:p>
    <w:p w14:paraId="3E85663D" w14:textId="77777777" w:rsidR="00A4275B" w:rsidRPr="00A4275B" w:rsidRDefault="00A4275B" w:rsidP="00A4275B"/>
    <w:sectPr w:rsidR="00A4275B" w:rsidRPr="00A4275B" w:rsidSect="00D23BFC">
      <w:headerReference w:type="even" r:id="rId49"/>
      <w:footerReference w:type="default" r:id="rId50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E746" w14:textId="77777777" w:rsidR="00395D0F" w:rsidRDefault="00395D0F">
      <w:r>
        <w:separator/>
      </w:r>
    </w:p>
  </w:endnote>
  <w:endnote w:type="continuationSeparator" w:id="0">
    <w:p w14:paraId="2F157EEF" w14:textId="77777777" w:rsidR="00395D0F" w:rsidRDefault="00395D0F">
      <w:r>
        <w:continuationSeparator/>
      </w:r>
    </w:p>
  </w:endnote>
  <w:endnote w:type="continuationNotice" w:id="1">
    <w:p w14:paraId="098C22C0" w14:textId="77777777" w:rsidR="00395D0F" w:rsidRDefault="00395D0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57B9B" w14:textId="77777777" w:rsidR="00395D0F" w:rsidRDefault="00395D0F">
      <w:r>
        <w:separator/>
      </w:r>
    </w:p>
  </w:footnote>
  <w:footnote w:type="continuationSeparator" w:id="0">
    <w:p w14:paraId="4BA37EBE" w14:textId="77777777" w:rsidR="00395D0F" w:rsidRDefault="00395D0F">
      <w:r>
        <w:continuationSeparator/>
      </w:r>
    </w:p>
  </w:footnote>
  <w:footnote w:type="continuationNotice" w:id="1">
    <w:p w14:paraId="37D164A7" w14:textId="77777777" w:rsidR="00395D0F" w:rsidRDefault="00395D0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62A82658"/>
    <w:lvl w:ilvl="0" w:tplc="530C8C78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9743235">
    <w:abstractNumId w:val="10"/>
  </w:num>
  <w:num w:numId="2" w16cid:durableId="684940719">
    <w:abstractNumId w:val="25"/>
  </w:num>
  <w:num w:numId="3" w16cid:durableId="755830951">
    <w:abstractNumId w:val="14"/>
  </w:num>
  <w:num w:numId="4" w16cid:durableId="1564948798">
    <w:abstractNumId w:val="20"/>
  </w:num>
  <w:num w:numId="5" w16cid:durableId="890581722">
    <w:abstractNumId w:val="21"/>
  </w:num>
  <w:num w:numId="6" w16cid:durableId="1490366699">
    <w:abstractNumId w:val="22"/>
  </w:num>
  <w:num w:numId="7" w16cid:durableId="279457312">
    <w:abstractNumId w:val="17"/>
  </w:num>
  <w:num w:numId="8" w16cid:durableId="357775144">
    <w:abstractNumId w:val="13"/>
  </w:num>
  <w:num w:numId="9" w16cid:durableId="1362971368">
    <w:abstractNumId w:val="18"/>
  </w:num>
  <w:num w:numId="10" w16cid:durableId="198671224">
    <w:abstractNumId w:val="26"/>
  </w:num>
  <w:num w:numId="11" w16cid:durableId="2058816965">
    <w:abstractNumId w:val="19"/>
  </w:num>
  <w:num w:numId="12" w16cid:durableId="1878859575">
    <w:abstractNumId w:val="24"/>
  </w:num>
  <w:num w:numId="13" w16cid:durableId="445273720">
    <w:abstractNumId w:val="9"/>
  </w:num>
  <w:num w:numId="14" w16cid:durableId="932864230">
    <w:abstractNumId w:val="7"/>
  </w:num>
  <w:num w:numId="15" w16cid:durableId="2131588389">
    <w:abstractNumId w:val="6"/>
  </w:num>
  <w:num w:numId="16" w16cid:durableId="663900078">
    <w:abstractNumId w:val="5"/>
  </w:num>
  <w:num w:numId="17" w16cid:durableId="217396943">
    <w:abstractNumId w:val="4"/>
  </w:num>
  <w:num w:numId="18" w16cid:durableId="191114814">
    <w:abstractNumId w:val="8"/>
  </w:num>
  <w:num w:numId="19" w16cid:durableId="233708713">
    <w:abstractNumId w:val="3"/>
  </w:num>
  <w:num w:numId="20" w16cid:durableId="1469973315">
    <w:abstractNumId w:val="2"/>
  </w:num>
  <w:num w:numId="21" w16cid:durableId="1583640420">
    <w:abstractNumId w:val="1"/>
  </w:num>
  <w:num w:numId="22" w16cid:durableId="1917477314">
    <w:abstractNumId w:val="0"/>
  </w:num>
  <w:num w:numId="23" w16cid:durableId="557471692">
    <w:abstractNumId w:val="11"/>
  </w:num>
  <w:num w:numId="24" w16cid:durableId="569312856">
    <w:abstractNumId w:val="16"/>
  </w:num>
  <w:num w:numId="25" w16cid:durableId="1524517748">
    <w:abstractNumId w:val="12"/>
  </w:num>
  <w:num w:numId="26" w16cid:durableId="1222714051">
    <w:abstractNumId w:val="15"/>
  </w:num>
  <w:num w:numId="27" w16cid:durableId="196303067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0FE"/>
    <w:rsid w:val="00001315"/>
    <w:rsid w:val="00001F5C"/>
    <w:rsid w:val="000062F4"/>
    <w:rsid w:val="00006A43"/>
    <w:rsid w:val="0000707C"/>
    <w:rsid w:val="0000746F"/>
    <w:rsid w:val="00007602"/>
    <w:rsid w:val="000108CA"/>
    <w:rsid w:val="000111E7"/>
    <w:rsid w:val="0001192F"/>
    <w:rsid w:val="000147C4"/>
    <w:rsid w:val="00014ED4"/>
    <w:rsid w:val="00015972"/>
    <w:rsid w:val="000179E7"/>
    <w:rsid w:val="00021AD6"/>
    <w:rsid w:val="00022632"/>
    <w:rsid w:val="000226A8"/>
    <w:rsid w:val="0002332E"/>
    <w:rsid w:val="000239D6"/>
    <w:rsid w:val="000243A1"/>
    <w:rsid w:val="000247EC"/>
    <w:rsid w:val="0002678D"/>
    <w:rsid w:val="0003052E"/>
    <w:rsid w:val="00030938"/>
    <w:rsid w:val="00032C96"/>
    <w:rsid w:val="0003623B"/>
    <w:rsid w:val="000374FD"/>
    <w:rsid w:val="000407B7"/>
    <w:rsid w:val="00042BDF"/>
    <w:rsid w:val="000461A5"/>
    <w:rsid w:val="0004631C"/>
    <w:rsid w:val="000475F4"/>
    <w:rsid w:val="00047B49"/>
    <w:rsid w:val="00050766"/>
    <w:rsid w:val="00051C39"/>
    <w:rsid w:val="00053021"/>
    <w:rsid w:val="000549C1"/>
    <w:rsid w:val="00056261"/>
    <w:rsid w:val="00057762"/>
    <w:rsid w:val="00060853"/>
    <w:rsid w:val="00061852"/>
    <w:rsid w:val="000618E5"/>
    <w:rsid w:val="000664D0"/>
    <w:rsid w:val="00066D23"/>
    <w:rsid w:val="00066EE6"/>
    <w:rsid w:val="000672E4"/>
    <w:rsid w:val="00067D2C"/>
    <w:rsid w:val="000729AB"/>
    <w:rsid w:val="00073BB1"/>
    <w:rsid w:val="00073F29"/>
    <w:rsid w:val="00073F2B"/>
    <w:rsid w:val="000750E3"/>
    <w:rsid w:val="000751A1"/>
    <w:rsid w:val="000754CD"/>
    <w:rsid w:val="000758BE"/>
    <w:rsid w:val="000759F3"/>
    <w:rsid w:val="0007703F"/>
    <w:rsid w:val="00077581"/>
    <w:rsid w:val="000775E8"/>
    <w:rsid w:val="0008029D"/>
    <w:rsid w:val="000805C6"/>
    <w:rsid w:val="00082935"/>
    <w:rsid w:val="00082E10"/>
    <w:rsid w:val="00082F44"/>
    <w:rsid w:val="00083995"/>
    <w:rsid w:val="00083AFC"/>
    <w:rsid w:val="000857C4"/>
    <w:rsid w:val="00087013"/>
    <w:rsid w:val="0008747C"/>
    <w:rsid w:val="000906FA"/>
    <w:rsid w:val="00093AB4"/>
    <w:rsid w:val="00095100"/>
    <w:rsid w:val="000A003A"/>
    <w:rsid w:val="000A0894"/>
    <w:rsid w:val="000A184A"/>
    <w:rsid w:val="000A296C"/>
    <w:rsid w:val="000A2A37"/>
    <w:rsid w:val="000A3186"/>
    <w:rsid w:val="000A3449"/>
    <w:rsid w:val="000A3B32"/>
    <w:rsid w:val="000A4586"/>
    <w:rsid w:val="000A7483"/>
    <w:rsid w:val="000A7575"/>
    <w:rsid w:val="000A795A"/>
    <w:rsid w:val="000A7A5F"/>
    <w:rsid w:val="000B00F9"/>
    <w:rsid w:val="000B1ECB"/>
    <w:rsid w:val="000B2860"/>
    <w:rsid w:val="000B4DA3"/>
    <w:rsid w:val="000B53E0"/>
    <w:rsid w:val="000B5BEE"/>
    <w:rsid w:val="000B6D2B"/>
    <w:rsid w:val="000B708D"/>
    <w:rsid w:val="000C0586"/>
    <w:rsid w:val="000C1ED2"/>
    <w:rsid w:val="000C1F96"/>
    <w:rsid w:val="000C21C1"/>
    <w:rsid w:val="000C2F86"/>
    <w:rsid w:val="000C3405"/>
    <w:rsid w:val="000C3A8F"/>
    <w:rsid w:val="000C3F94"/>
    <w:rsid w:val="000C4020"/>
    <w:rsid w:val="000C454E"/>
    <w:rsid w:val="000C5E85"/>
    <w:rsid w:val="000C7B33"/>
    <w:rsid w:val="000D0263"/>
    <w:rsid w:val="000D069B"/>
    <w:rsid w:val="000D0D9E"/>
    <w:rsid w:val="000D1190"/>
    <w:rsid w:val="000D1537"/>
    <w:rsid w:val="000D1B89"/>
    <w:rsid w:val="000D2075"/>
    <w:rsid w:val="000D3F56"/>
    <w:rsid w:val="000D441B"/>
    <w:rsid w:val="000D4AF5"/>
    <w:rsid w:val="000D5D9F"/>
    <w:rsid w:val="000E06E1"/>
    <w:rsid w:val="000E0CC3"/>
    <w:rsid w:val="000E20CD"/>
    <w:rsid w:val="000E231E"/>
    <w:rsid w:val="000E2D51"/>
    <w:rsid w:val="000E3EF0"/>
    <w:rsid w:val="000E6B33"/>
    <w:rsid w:val="000F103D"/>
    <w:rsid w:val="000F23F3"/>
    <w:rsid w:val="000F33B2"/>
    <w:rsid w:val="000F3EA7"/>
    <w:rsid w:val="000F474E"/>
    <w:rsid w:val="000F4BAD"/>
    <w:rsid w:val="000F4F40"/>
    <w:rsid w:val="000F60AF"/>
    <w:rsid w:val="000F6C54"/>
    <w:rsid w:val="000F6FD5"/>
    <w:rsid w:val="000F74FE"/>
    <w:rsid w:val="0010046E"/>
    <w:rsid w:val="00101C74"/>
    <w:rsid w:val="001031E1"/>
    <w:rsid w:val="001036ED"/>
    <w:rsid w:val="00104488"/>
    <w:rsid w:val="00104C05"/>
    <w:rsid w:val="00104C11"/>
    <w:rsid w:val="00105C34"/>
    <w:rsid w:val="001066EA"/>
    <w:rsid w:val="001067DA"/>
    <w:rsid w:val="00106AC0"/>
    <w:rsid w:val="001079DE"/>
    <w:rsid w:val="00110AFB"/>
    <w:rsid w:val="00111B3C"/>
    <w:rsid w:val="001134F1"/>
    <w:rsid w:val="0011671B"/>
    <w:rsid w:val="00120C0C"/>
    <w:rsid w:val="00121AD6"/>
    <w:rsid w:val="001234B2"/>
    <w:rsid w:val="0012663C"/>
    <w:rsid w:val="00126F0B"/>
    <w:rsid w:val="00127357"/>
    <w:rsid w:val="00127CBA"/>
    <w:rsid w:val="0013076D"/>
    <w:rsid w:val="00131089"/>
    <w:rsid w:val="00131CB7"/>
    <w:rsid w:val="0013373F"/>
    <w:rsid w:val="00133EED"/>
    <w:rsid w:val="00134F19"/>
    <w:rsid w:val="00134F4E"/>
    <w:rsid w:val="001367E4"/>
    <w:rsid w:val="0014000C"/>
    <w:rsid w:val="00140C77"/>
    <w:rsid w:val="00142FED"/>
    <w:rsid w:val="001431A7"/>
    <w:rsid w:val="001460AA"/>
    <w:rsid w:val="00150A02"/>
    <w:rsid w:val="001522F2"/>
    <w:rsid w:val="00152492"/>
    <w:rsid w:val="00153800"/>
    <w:rsid w:val="00153D07"/>
    <w:rsid w:val="00154D09"/>
    <w:rsid w:val="00156E4B"/>
    <w:rsid w:val="001613AA"/>
    <w:rsid w:val="00162CF4"/>
    <w:rsid w:val="0016329B"/>
    <w:rsid w:val="0016551C"/>
    <w:rsid w:val="00167622"/>
    <w:rsid w:val="00171054"/>
    <w:rsid w:val="0017201E"/>
    <w:rsid w:val="00172F86"/>
    <w:rsid w:val="00173208"/>
    <w:rsid w:val="00173477"/>
    <w:rsid w:val="001755E4"/>
    <w:rsid w:val="00177D1A"/>
    <w:rsid w:val="00177E1C"/>
    <w:rsid w:val="00181EF0"/>
    <w:rsid w:val="00187809"/>
    <w:rsid w:val="00191403"/>
    <w:rsid w:val="00192164"/>
    <w:rsid w:val="0019318F"/>
    <w:rsid w:val="001932F5"/>
    <w:rsid w:val="0019483D"/>
    <w:rsid w:val="00194CD7"/>
    <w:rsid w:val="00194D6C"/>
    <w:rsid w:val="00195853"/>
    <w:rsid w:val="001963A9"/>
    <w:rsid w:val="0019697B"/>
    <w:rsid w:val="0019749F"/>
    <w:rsid w:val="001A032D"/>
    <w:rsid w:val="001A042D"/>
    <w:rsid w:val="001A0778"/>
    <w:rsid w:val="001A1251"/>
    <w:rsid w:val="001A20B9"/>
    <w:rsid w:val="001A38F6"/>
    <w:rsid w:val="001A45F0"/>
    <w:rsid w:val="001A57BC"/>
    <w:rsid w:val="001A7275"/>
    <w:rsid w:val="001A72BD"/>
    <w:rsid w:val="001A73C9"/>
    <w:rsid w:val="001A7410"/>
    <w:rsid w:val="001B00D7"/>
    <w:rsid w:val="001B0AF8"/>
    <w:rsid w:val="001B36F2"/>
    <w:rsid w:val="001B3EB7"/>
    <w:rsid w:val="001B4B0F"/>
    <w:rsid w:val="001B6378"/>
    <w:rsid w:val="001C16F3"/>
    <w:rsid w:val="001C5047"/>
    <w:rsid w:val="001C5804"/>
    <w:rsid w:val="001C5C04"/>
    <w:rsid w:val="001C61E4"/>
    <w:rsid w:val="001C636C"/>
    <w:rsid w:val="001D085A"/>
    <w:rsid w:val="001D1D62"/>
    <w:rsid w:val="001D1D83"/>
    <w:rsid w:val="001D219C"/>
    <w:rsid w:val="001D2B46"/>
    <w:rsid w:val="001D2B65"/>
    <w:rsid w:val="001D33F1"/>
    <w:rsid w:val="001D370D"/>
    <w:rsid w:val="001D3A0C"/>
    <w:rsid w:val="001D48C9"/>
    <w:rsid w:val="001D5462"/>
    <w:rsid w:val="001D7372"/>
    <w:rsid w:val="001E015C"/>
    <w:rsid w:val="001E2379"/>
    <w:rsid w:val="001E4344"/>
    <w:rsid w:val="001E511D"/>
    <w:rsid w:val="001E58AE"/>
    <w:rsid w:val="001E5988"/>
    <w:rsid w:val="001E63CD"/>
    <w:rsid w:val="001E7042"/>
    <w:rsid w:val="001E7466"/>
    <w:rsid w:val="001F152D"/>
    <w:rsid w:val="001F17AB"/>
    <w:rsid w:val="001F2EDA"/>
    <w:rsid w:val="001F3ADE"/>
    <w:rsid w:val="001F421E"/>
    <w:rsid w:val="001F6A49"/>
    <w:rsid w:val="001F6BA2"/>
    <w:rsid w:val="001F7A8B"/>
    <w:rsid w:val="002027A7"/>
    <w:rsid w:val="00203E00"/>
    <w:rsid w:val="002048A8"/>
    <w:rsid w:val="002049F1"/>
    <w:rsid w:val="002055CE"/>
    <w:rsid w:val="00205B5A"/>
    <w:rsid w:val="0021023C"/>
    <w:rsid w:val="002102C3"/>
    <w:rsid w:val="00210DC2"/>
    <w:rsid w:val="002114F2"/>
    <w:rsid w:val="002117C0"/>
    <w:rsid w:val="0021183B"/>
    <w:rsid w:val="00211D57"/>
    <w:rsid w:val="00211FA7"/>
    <w:rsid w:val="00212C67"/>
    <w:rsid w:val="002152B3"/>
    <w:rsid w:val="0021564E"/>
    <w:rsid w:val="00215EEE"/>
    <w:rsid w:val="002163B5"/>
    <w:rsid w:val="00217339"/>
    <w:rsid w:val="00217600"/>
    <w:rsid w:val="0022124D"/>
    <w:rsid w:val="00221E82"/>
    <w:rsid w:val="00223108"/>
    <w:rsid w:val="00225EBC"/>
    <w:rsid w:val="00225F65"/>
    <w:rsid w:val="002264BE"/>
    <w:rsid w:val="00227347"/>
    <w:rsid w:val="00232299"/>
    <w:rsid w:val="00233CED"/>
    <w:rsid w:val="002349C2"/>
    <w:rsid w:val="0023501D"/>
    <w:rsid w:val="00235223"/>
    <w:rsid w:val="0023613E"/>
    <w:rsid w:val="00236E79"/>
    <w:rsid w:val="002376B3"/>
    <w:rsid w:val="002376D9"/>
    <w:rsid w:val="00237735"/>
    <w:rsid w:val="00240175"/>
    <w:rsid w:val="002404A7"/>
    <w:rsid w:val="00241835"/>
    <w:rsid w:val="00246081"/>
    <w:rsid w:val="00246311"/>
    <w:rsid w:val="00247276"/>
    <w:rsid w:val="002474BE"/>
    <w:rsid w:val="00251577"/>
    <w:rsid w:val="00251678"/>
    <w:rsid w:val="002517C0"/>
    <w:rsid w:val="0025467F"/>
    <w:rsid w:val="00255357"/>
    <w:rsid w:val="002557F3"/>
    <w:rsid w:val="00255D52"/>
    <w:rsid w:val="00256049"/>
    <w:rsid w:val="00256298"/>
    <w:rsid w:val="002601D4"/>
    <w:rsid w:val="0026277B"/>
    <w:rsid w:val="002629A8"/>
    <w:rsid w:val="00262A05"/>
    <w:rsid w:val="00262D48"/>
    <w:rsid w:val="0026308F"/>
    <w:rsid w:val="00263B11"/>
    <w:rsid w:val="0026615A"/>
    <w:rsid w:val="00266CF6"/>
    <w:rsid w:val="002674BF"/>
    <w:rsid w:val="00267677"/>
    <w:rsid w:val="00267A47"/>
    <w:rsid w:val="0027062F"/>
    <w:rsid w:val="002714A0"/>
    <w:rsid w:val="002724C4"/>
    <w:rsid w:val="00273120"/>
    <w:rsid w:val="00274CF9"/>
    <w:rsid w:val="002754F8"/>
    <w:rsid w:val="00276A70"/>
    <w:rsid w:val="00282536"/>
    <w:rsid w:val="00283C25"/>
    <w:rsid w:val="00283FED"/>
    <w:rsid w:val="002841A3"/>
    <w:rsid w:val="002841F9"/>
    <w:rsid w:val="00284FD7"/>
    <w:rsid w:val="0028639F"/>
    <w:rsid w:val="0029042F"/>
    <w:rsid w:val="002906D4"/>
    <w:rsid w:val="00290EBB"/>
    <w:rsid w:val="00290EE7"/>
    <w:rsid w:val="00290FD2"/>
    <w:rsid w:val="002912A1"/>
    <w:rsid w:val="00291CD2"/>
    <w:rsid w:val="002933D4"/>
    <w:rsid w:val="00293420"/>
    <w:rsid w:val="002942F9"/>
    <w:rsid w:val="00294EAD"/>
    <w:rsid w:val="0029686D"/>
    <w:rsid w:val="00297697"/>
    <w:rsid w:val="00297ABC"/>
    <w:rsid w:val="002A1B79"/>
    <w:rsid w:val="002A40B8"/>
    <w:rsid w:val="002A4D76"/>
    <w:rsid w:val="002A5075"/>
    <w:rsid w:val="002A5B2A"/>
    <w:rsid w:val="002A71F4"/>
    <w:rsid w:val="002A74A2"/>
    <w:rsid w:val="002B0E69"/>
    <w:rsid w:val="002B1909"/>
    <w:rsid w:val="002B2BCB"/>
    <w:rsid w:val="002B45A3"/>
    <w:rsid w:val="002B5F7A"/>
    <w:rsid w:val="002B666C"/>
    <w:rsid w:val="002B71CD"/>
    <w:rsid w:val="002C1A09"/>
    <w:rsid w:val="002C1EED"/>
    <w:rsid w:val="002C2131"/>
    <w:rsid w:val="002C24CC"/>
    <w:rsid w:val="002C33FD"/>
    <w:rsid w:val="002C3534"/>
    <w:rsid w:val="002C6617"/>
    <w:rsid w:val="002C6678"/>
    <w:rsid w:val="002C6798"/>
    <w:rsid w:val="002C697E"/>
    <w:rsid w:val="002C7C62"/>
    <w:rsid w:val="002D0392"/>
    <w:rsid w:val="002D0621"/>
    <w:rsid w:val="002D2560"/>
    <w:rsid w:val="002D2C06"/>
    <w:rsid w:val="002D2D93"/>
    <w:rsid w:val="002D3031"/>
    <w:rsid w:val="002D423A"/>
    <w:rsid w:val="002D4CE2"/>
    <w:rsid w:val="002D55E5"/>
    <w:rsid w:val="002D6BCD"/>
    <w:rsid w:val="002D6D89"/>
    <w:rsid w:val="002D7070"/>
    <w:rsid w:val="002D7DA9"/>
    <w:rsid w:val="002E022F"/>
    <w:rsid w:val="002E0564"/>
    <w:rsid w:val="002E132A"/>
    <w:rsid w:val="002E176E"/>
    <w:rsid w:val="002E1D2A"/>
    <w:rsid w:val="002E44EF"/>
    <w:rsid w:val="002E612B"/>
    <w:rsid w:val="002F03A3"/>
    <w:rsid w:val="002F0EB7"/>
    <w:rsid w:val="002F4066"/>
    <w:rsid w:val="002F407C"/>
    <w:rsid w:val="002F469E"/>
    <w:rsid w:val="002F5C94"/>
    <w:rsid w:val="002F7F34"/>
    <w:rsid w:val="00300118"/>
    <w:rsid w:val="00300267"/>
    <w:rsid w:val="00301B3A"/>
    <w:rsid w:val="00302602"/>
    <w:rsid w:val="0030264E"/>
    <w:rsid w:val="00302A96"/>
    <w:rsid w:val="00302BB3"/>
    <w:rsid w:val="00303E03"/>
    <w:rsid w:val="00303E77"/>
    <w:rsid w:val="00304E7C"/>
    <w:rsid w:val="0030545B"/>
    <w:rsid w:val="00305E08"/>
    <w:rsid w:val="00306FC5"/>
    <w:rsid w:val="00307EB9"/>
    <w:rsid w:val="00312A6D"/>
    <w:rsid w:val="00313013"/>
    <w:rsid w:val="0031333F"/>
    <w:rsid w:val="00314485"/>
    <w:rsid w:val="003146DF"/>
    <w:rsid w:val="00314F0E"/>
    <w:rsid w:val="00315E78"/>
    <w:rsid w:val="0032034E"/>
    <w:rsid w:val="0032200A"/>
    <w:rsid w:val="003231CA"/>
    <w:rsid w:val="00323399"/>
    <w:rsid w:val="0032465E"/>
    <w:rsid w:val="0032750A"/>
    <w:rsid w:val="00330994"/>
    <w:rsid w:val="00332E15"/>
    <w:rsid w:val="00332E89"/>
    <w:rsid w:val="003335B4"/>
    <w:rsid w:val="00334641"/>
    <w:rsid w:val="00335CB5"/>
    <w:rsid w:val="0034134D"/>
    <w:rsid w:val="0034271E"/>
    <w:rsid w:val="003429B4"/>
    <w:rsid w:val="00344E1F"/>
    <w:rsid w:val="0034534B"/>
    <w:rsid w:val="00347918"/>
    <w:rsid w:val="00347CDC"/>
    <w:rsid w:val="0035062E"/>
    <w:rsid w:val="00350AEC"/>
    <w:rsid w:val="003511BA"/>
    <w:rsid w:val="00351A54"/>
    <w:rsid w:val="00354FC9"/>
    <w:rsid w:val="0035501B"/>
    <w:rsid w:val="00355611"/>
    <w:rsid w:val="003568DE"/>
    <w:rsid w:val="0035787C"/>
    <w:rsid w:val="003601B5"/>
    <w:rsid w:val="00361FDC"/>
    <w:rsid w:val="00362B42"/>
    <w:rsid w:val="00362F87"/>
    <w:rsid w:val="00363A3A"/>
    <w:rsid w:val="00363CEB"/>
    <w:rsid w:val="0036400C"/>
    <w:rsid w:val="00366867"/>
    <w:rsid w:val="003705C7"/>
    <w:rsid w:val="00371B2D"/>
    <w:rsid w:val="00372B87"/>
    <w:rsid w:val="0037381F"/>
    <w:rsid w:val="003742EC"/>
    <w:rsid w:val="0037652C"/>
    <w:rsid w:val="00376F1E"/>
    <w:rsid w:val="00381345"/>
    <w:rsid w:val="00382B11"/>
    <w:rsid w:val="00382F41"/>
    <w:rsid w:val="00383290"/>
    <w:rsid w:val="00383CDC"/>
    <w:rsid w:val="003840E1"/>
    <w:rsid w:val="00385E8B"/>
    <w:rsid w:val="00385F4C"/>
    <w:rsid w:val="00386152"/>
    <w:rsid w:val="003865B4"/>
    <w:rsid w:val="003866E4"/>
    <w:rsid w:val="003869EF"/>
    <w:rsid w:val="00387627"/>
    <w:rsid w:val="00391552"/>
    <w:rsid w:val="003928B4"/>
    <w:rsid w:val="003929D4"/>
    <w:rsid w:val="00393AEB"/>
    <w:rsid w:val="00394489"/>
    <w:rsid w:val="00395086"/>
    <w:rsid w:val="00395D0F"/>
    <w:rsid w:val="003A20AB"/>
    <w:rsid w:val="003A4CDB"/>
    <w:rsid w:val="003A5E08"/>
    <w:rsid w:val="003A62ED"/>
    <w:rsid w:val="003A7C44"/>
    <w:rsid w:val="003B0009"/>
    <w:rsid w:val="003B00F7"/>
    <w:rsid w:val="003B056A"/>
    <w:rsid w:val="003B0E27"/>
    <w:rsid w:val="003B18BC"/>
    <w:rsid w:val="003B1B74"/>
    <w:rsid w:val="003B2C09"/>
    <w:rsid w:val="003B4531"/>
    <w:rsid w:val="003B4D9F"/>
    <w:rsid w:val="003B545E"/>
    <w:rsid w:val="003B54F4"/>
    <w:rsid w:val="003B77D0"/>
    <w:rsid w:val="003C005F"/>
    <w:rsid w:val="003C10BB"/>
    <w:rsid w:val="003C2A94"/>
    <w:rsid w:val="003C3107"/>
    <w:rsid w:val="003C35D5"/>
    <w:rsid w:val="003C369D"/>
    <w:rsid w:val="003C36B7"/>
    <w:rsid w:val="003C4685"/>
    <w:rsid w:val="003C63A1"/>
    <w:rsid w:val="003C75B6"/>
    <w:rsid w:val="003C76ED"/>
    <w:rsid w:val="003D0F2B"/>
    <w:rsid w:val="003D13F1"/>
    <w:rsid w:val="003D1F7D"/>
    <w:rsid w:val="003D236F"/>
    <w:rsid w:val="003D254B"/>
    <w:rsid w:val="003D49F0"/>
    <w:rsid w:val="003D4EDA"/>
    <w:rsid w:val="003D63E1"/>
    <w:rsid w:val="003E1070"/>
    <w:rsid w:val="003E1B69"/>
    <w:rsid w:val="003E2102"/>
    <w:rsid w:val="003E2766"/>
    <w:rsid w:val="003E2ECB"/>
    <w:rsid w:val="003E4022"/>
    <w:rsid w:val="003E5DFD"/>
    <w:rsid w:val="003E603A"/>
    <w:rsid w:val="003E6E39"/>
    <w:rsid w:val="003E70B1"/>
    <w:rsid w:val="003E76D4"/>
    <w:rsid w:val="003E7BAE"/>
    <w:rsid w:val="003E7BD5"/>
    <w:rsid w:val="003F4FDB"/>
    <w:rsid w:val="003F5425"/>
    <w:rsid w:val="003F60E3"/>
    <w:rsid w:val="003F62A4"/>
    <w:rsid w:val="003F6F8C"/>
    <w:rsid w:val="003F780D"/>
    <w:rsid w:val="00400422"/>
    <w:rsid w:val="00404BEF"/>
    <w:rsid w:val="00406BF4"/>
    <w:rsid w:val="0041002B"/>
    <w:rsid w:val="00410924"/>
    <w:rsid w:val="00414ABA"/>
    <w:rsid w:val="0041511A"/>
    <w:rsid w:val="004155A0"/>
    <w:rsid w:val="0041578C"/>
    <w:rsid w:val="00415A41"/>
    <w:rsid w:val="00416BC0"/>
    <w:rsid w:val="00422BE7"/>
    <w:rsid w:val="00424904"/>
    <w:rsid w:val="00426D18"/>
    <w:rsid w:val="00432E13"/>
    <w:rsid w:val="0043771C"/>
    <w:rsid w:val="0044183E"/>
    <w:rsid w:val="00442B28"/>
    <w:rsid w:val="00443DB1"/>
    <w:rsid w:val="004444AC"/>
    <w:rsid w:val="00445E6F"/>
    <w:rsid w:val="004475DC"/>
    <w:rsid w:val="00452F28"/>
    <w:rsid w:val="004532B4"/>
    <w:rsid w:val="00454169"/>
    <w:rsid w:val="0045559F"/>
    <w:rsid w:val="00456B24"/>
    <w:rsid w:val="00457CBE"/>
    <w:rsid w:val="00461093"/>
    <w:rsid w:val="004632E0"/>
    <w:rsid w:val="00463BC0"/>
    <w:rsid w:val="004644DD"/>
    <w:rsid w:val="0046678D"/>
    <w:rsid w:val="00467CCC"/>
    <w:rsid w:val="004717EE"/>
    <w:rsid w:val="00471D5A"/>
    <w:rsid w:val="00472754"/>
    <w:rsid w:val="0047276A"/>
    <w:rsid w:val="004732FA"/>
    <w:rsid w:val="0047476C"/>
    <w:rsid w:val="00474908"/>
    <w:rsid w:val="004773A7"/>
    <w:rsid w:val="00477424"/>
    <w:rsid w:val="00477D46"/>
    <w:rsid w:val="00477EE4"/>
    <w:rsid w:val="00480CD6"/>
    <w:rsid w:val="00480EB4"/>
    <w:rsid w:val="00481B31"/>
    <w:rsid w:val="004823D7"/>
    <w:rsid w:val="0048268E"/>
    <w:rsid w:val="00483234"/>
    <w:rsid w:val="0048395A"/>
    <w:rsid w:val="004848BE"/>
    <w:rsid w:val="004851C7"/>
    <w:rsid w:val="004852E7"/>
    <w:rsid w:val="00485A9F"/>
    <w:rsid w:val="00485F1C"/>
    <w:rsid w:val="0048784F"/>
    <w:rsid w:val="00491D1C"/>
    <w:rsid w:val="00492C28"/>
    <w:rsid w:val="0049358C"/>
    <w:rsid w:val="00495C56"/>
    <w:rsid w:val="004963F6"/>
    <w:rsid w:val="004A292D"/>
    <w:rsid w:val="004A3197"/>
    <w:rsid w:val="004B03C0"/>
    <w:rsid w:val="004B0E87"/>
    <w:rsid w:val="004B194F"/>
    <w:rsid w:val="004B1AEB"/>
    <w:rsid w:val="004B24FC"/>
    <w:rsid w:val="004B3B03"/>
    <w:rsid w:val="004B5CB3"/>
    <w:rsid w:val="004B799D"/>
    <w:rsid w:val="004C14B5"/>
    <w:rsid w:val="004C2885"/>
    <w:rsid w:val="004C31D2"/>
    <w:rsid w:val="004C4B6C"/>
    <w:rsid w:val="004C4C65"/>
    <w:rsid w:val="004C610C"/>
    <w:rsid w:val="004C70FC"/>
    <w:rsid w:val="004C7785"/>
    <w:rsid w:val="004D0902"/>
    <w:rsid w:val="004D1414"/>
    <w:rsid w:val="004D25B6"/>
    <w:rsid w:val="004D3A34"/>
    <w:rsid w:val="004D3B83"/>
    <w:rsid w:val="004D3F88"/>
    <w:rsid w:val="004D4FBA"/>
    <w:rsid w:val="004D510E"/>
    <w:rsid w:val="004D6626"/>
    <w:rsid w:val="004D727E"/>
    <w:rsid w:val="004E016E"/>
    <w:rsid w:val="004E11FA"/>
    <w:rsid w:val="004E318A"/>
    <w:rsid w:val="004E3198"/>
    <w:rsid w:val="004E45BF"/>
    <w:rsid w:val="004E52DE"/>
    <w:rsid w:val="004E5C7D"/>
    <w:rsid w:val="004E6927"/>
    <w:rsid w:val="004E7359"/>
    <w:rsid w:val="004E736A"/>
    <w:rsid w:val="004F01A0"/>
    <w:rsid w:val="004F01D1"/>
    <w:rsid w:val="004F23A0"/>
    <w:rsid w:val="004F5318"/>
    <w:rsid w:val="004F5EB4"/>
    <w:rsid w:val="004F69B4"/>
    <w:rsid w:val="004F72F4"/>
    <w:rsid w:val="00500A28"/>
    <w:rsid w:val="00502632"/>
    <w:rsid w:val="00502A30"/>
    <w:rsid w:val="005052E4"/>
    <w:rsid w:val="005139DC"/>
    <w:rsid w:val="00515B46"/>
    <w:rsid w:val="00515E07"/>
    <w:rsid w:val="0051621E"/>
    <w:rsid w:val="00517079"/>
    <w:rsid w:val="005174C1"/>
    <w:rsid w:val="00521A55"/>
    <w:rsid w:val="005221A6"/>
    <w:rsid w:val="005225A0"/>
    <w:rsid w:val="00522EBD"/>
    <w:rsid w:val="0052338C"/>
    <w:rsid w:val="0052393D"/>
    <w:rsid w:val="00523C36"/>
    <w:rsid w:val="00525772"/>
    <w:rsid w:val="00526312"/>
    <w:rsid w:val="00526A1B"/>
    <w:rsid w:val="005302FB"/>
    <w:rsid w:val="005325B2"/>
    <w:rsid w:val="00532D5F"/>
    <w:rsid w:val="005334AD"/>
    <w:rsid w:val="0053353B"/>
    <w:rsid w:val="00533D1C"/>
    <w:rsid w:val="00533DDD"/>
    <w:rsid w:val="0053419D"/>
    <w:rsid w:val="0053540C"/>
    <w:rsid w:val="005371EB"/>
    <w:rsid w:val="0053793C"/>
    <w:rsid w:val="005401E8"/>
    <w:rsid w:val="0054025D"/>
    <w:rsid w:val="00545D55"/>
    <w:rsid w:val="005469BA"/>
    <w:rsid w:val="005469F4"/>
    <w:rsid w:val="00547BB7"/>
    <w:rsid w:val="0055005B"/>
    <w:rsid w:val="00550AE6"/>
    <w:rsid w:val="00551617"/>
    <w:rsid w:val="00551B34"/>
    <w:rsid w:val="005524FC"/>
    <w:rsid w:val="00554405"/>
    <w:rsid w:val="00555339"/>
    <w:rsid w:val="00555380"/>
    <w:rsid w:val="00555867"/>
    <w:rsid w:val="00557033"/>
    <w:rsid w:val="0055782F"/>
    <w:rsid w:val="0056318A"/>
    <w:rsid w:val="00563944"/>
    <w:rsid w:val="00566157"/>
    <w:rsid w:val="005665D0"/>
    <w:rsid w:val="00566A0F"/>
    <w:rsid w:val="00566BE8"/>
    <w:rsid w:val="00566F59"/>
    <w:rsid w:val="0057078A"/>
    <w:rsid w:val="00570C16"/>
    <w:rsid w:val="00570D18"/>
    <w:rsid w:val="00572584"/>
    <w:rsid w:val="00572D1B"/>
    <w:rsid w:val="00573074"/>
    <w:rsid w:val="00573F37"/>
    <w:rsid w:val="00574928"/>
    <w:rsid w:val="00575D56"/>
    <w:rsid w:val="00576495"/>
    <w:rsid w:val="00577D39"/>
    <w:rsid w:val="00577E55"/>
    <w:rsid w:val="005802B1"/>
    <w:rsid w:val="005825FE"/>
    <w:rsid w:val="00582C25"/>
    <w:rsid w:val="00583962"/>
    <w:rsid w:val="005854E0"/>
    <w:rsid w:val="00587E3D"/>
    <w:rsid w:val="00591A59"/>
    <w:rsid w:val="005928C5"/>
    <w:rsid w:val="00592C61"/>
    <w:rsid w:val="00592D41"/>
    <w:rsid w:val="00594D8F"/>
    <w:rsid w:val="00595430"/>
    <w:rsid w:val="005975A9"/>
    <w:rsid w:val="00597676"/>
    <w:rsid w:val="005A08C3"/>
    <w:rsid w:val="005A11DC"/>
    <w:rsid w:val="005A17FE"/>
    <w:rsid w:val="005A1B8C"/>
    <w:rsid w:val="005A2CEC"/>
    <w:rsid w:val="005A3752"/>
    <w:rsid w:val="005A393D"/>
    <w:rsid w:val="005A45E5"/>
    <w:rsid w:val="005B17C6"/>
    <w:rsid w:val="005B25D3"/>
    <w:rsid w:val="005B29D4"/>
    <w:rsid w:val="005B4C1D"/>
    <w:rsid w:val="005B636E"/>
    <w:rsid w:val="005B68E0"/>
    <w:rsid w:val="005B6E75"/>
    <w:rsid w:val="005B76CD"/>
    <w:rsid w:val="005B7998"/>
    <w:rsid w:val="005C04FB"/>
    <w:rsid w:val="005C0A4B"/>
    <w:rsid w:val="005C0FFF"/>
    <w:rsid w:val="005C1A77"/>
    <w:rsid w:val="005C1D4F"/>
    <w:rsid w:val="005C247F"/>
    <w:rsid w:val="005C26A4"/>
    <w:rsid w:val="005C2B9D"/>
    <w:rsid w:val="005C44A9"/>
    <w:rsid w:val="005C50DB"/>
    <w:rsid w:val="005C558A"/>
    <w:rsid w:val="005C6544"/>
    <w:rsid w:val="005C6622"/>
    <w:rsid w:val="005C6B80"/>
    <w:rsid w:val="005C71EE"/>
    <w:rsid w:val="005D018A"/>
    <w:rsid w:val="005D0246"/>
    <w:rsid w:val="005D05E0"/>
    <w:rsid w:val="005D1974"/>
    <w:rsid w:val="005D19EB"/>
    <w:rsid w:val="005D3443"/>
    <w:rsid w:val="005D3DE7"/>
    <w:rsid w:val="005D7AA0"/>
    <w:rsid w:val="005E01E0"/>
    <w:rsid w:val="005E0533"/>
    <w:rsid w:val="005E275C"/>
    <w:rsid w:val="005E345B"/>
    <w:rsid w:val="005E6872"/>
    <w:rsid w:val="005E6998"/>
    <w:rsid w:val="005E6C40"/>
    <w:rsid w:val="005E71D7"/>
    <w:rsid w:val="005E79F4"/>
    <w:rsid w:val="005F09B4"/>
    <w:rsid w:val="005F1197"/>
    <w:rsid w:val="005F1C91"/>
    <w:rsid w:val="005F36BB"/>
    <w:rsid w:val="005F46BE"/>
    <w:rsid w:val="005F7B83"/>
    <w:rsid w:val="00602500"/>
    <w:rsid w:val="00602CCC"/>
    <w:rsid w:val="006034C7"/>
    <w:rsid w:val="00604E1B"/>
    <w:rsid w:val="006053BD"/>
    <w:rsid w:val="00605B6A"/>
    <w:rsid w:val="00605C3D"/>
    <w:rsid w:val="00606BFC"/>
    <w:rsid w:val="006126E7"/>
    <w:rsid w:val="00614F8F"/>
    <w:rsid w:val="00615305"/>
    <w:rsid w:val="006159E3"/>
    <w:rsid w:val="00620F6A"/>
    <w:rsid w:val="0062185B"/>
    <w:rsid w:val="00623F02"/>
    <w:rsid w:val="00624295"/>
    <w:rsid w:val="00624B17"/>
    <w:rsid w:val="00625AC3"/>
    <w:rsid w:val="00630A92"/>
    <w:rsid w:val="0063149A"/>
    <w:rsid w:val="006315FB"/>
    <w:rsid w:val="006316DA"/>
    <w:rsid w:val="0063346E"/>
    <w:rsid w:val="0063571A"/>
    <w:rsid w:val="0063585C"/>
    <w:rsid w:val="00636020"/>
    <w:rsid w:val="00636980"/>
    <w:rsid w:val="00636B61"/>
    <w:rsid w:val="00636C8C"/>
    <w:rsid w:val="00637D29"/>
    <w:rsid w:val="00640B27"/>
    <w:rsid w:val="00640ED0"/>
    <w:rsid w:val="00641018"/>
    <w:rsid w:val="00642163"/>
    <w:rsid w:val="006435E4"/>
    <w:rsid w:val="0064473D"/>
    <w:rsid w:val="006452FF"/>
    <w:rsid w:val="006459E6"/>
    <w:rsid w:val="006459F2"/>
    <w:rsid w:val="00647659"/>
    <w:rsid w:val="00650797"/>
    <w:rsid w:val="00650C7C"/>
    <w:rsid w:val="00650CC9"/>
    <w:rsid w:val="00651452"/>
    <w:rsid w:val="00652BB5"/>
    <w:rsid w:val="00653BB1"/>
    <w:rsid w:val="006547F1"/>
    <w:rsid w:val="006549BC"/>
    <w:rsid w:val="006571A8"/>
    <w:rsid w:val="006605C0"/>
    <w:rsid w:val="00662596"/>
    <w:rsid w:val="00664247"/>
    <w:rsid w:val="00664360"/>
    <w:rsid w:val="00664A64"/>
    <w:rsid w:val="00670886"/>
    <w:rsid w:val="006721E7"/>
    <w:rsid w:val="0067231D"/>
    <w:rsid w:val="006732B5"/>
    <w:rsid w:val="00673940"/>
    <w:rsid w:val="00674B6E"/>
    <w:rsid w:val="00675281"/>
    <w:rsid w:val="00676A5A"/>
    <w:rsid w:val="00677E8D"/>
    <w:rsid w:val="0068002F"/>
    <w:rsid w:val="0068042D"/>
    <w:rsid w:val="00681339"/>
    <w:rsid w:val="00681E99"/>
    <w:rsid w:val="006842F3"/>
    <w:rsid w:val="00686EAE"/>
    <w:rsid w:val="0069167C"/>
    <w:rsid w:val="00692605"/>
    <w:rsid w:val="00692A78"/>
    <w:rsid w:val="006956AD"/>
    <w:rsid w:val="0069696C"/>
    <w:rsid w:val="00697953"/>
    <w:rsid w:val="00697C84"/>
    <w:rsid w:val="006A153B"/>
    <w:rsid w:val="006A1580"/>
    <w:rsid w:val="006A1698"/>
    <w:rsid w:val="006A17E5"/>
    <w:rsid w:val="006A1B7F"/>
    <w:rsid w:val="006A289A"/>
    <w:rsid w:val="006A345A"/>
    <w:rsid w:val="006A39BC"/>
    <w:rsid w:val="006A4CF4"/>
    <w:rsid w:val="006A5760"/>
    <w:rsid w:val="006A7103"/>
    <w:rsid w:val="006A72EA"/>
    <w:rsid w:val="006A731D"/>
    <w:rsid w:val="006B06E3"/>
    <w:rsid w:val="006B0850"/>
    <w:rsid w:val="006B2052"/>
    <w:rsid w:val="006B43EF"/>
    <w:rsid w:val="006B6CD1"/>
    <w:rsid w:val="006B7AB2"/>
    <w:rsid w:val="006C0EDA"/>
    <w:rsid w:val="006C183E"/>
    <w:rsid w:val="006C3330"/>
    <w:rsid w:val="006C4E3A"/>
    <w:rsid w:val="006C514F"/>
    <w:rsid w:val="006C60C0"/>
    <w:rsid w:val="006C7BE3"/>
    <w:rsid w:val="006D00AD"/>
    <w:rsid w:val="006D0660"/>
    <w:rsid w:val="006D0C9D"/>
    <w:rsid w:val="006D0CA5"/>
    <w:rsid w:val="006D2965"/>
    <w:rsid w:val="006D2A41"/>
    <w:rsid w:val="006D338C"/>
    <w:rsid w:val="006D5216"/>
    <w:rsid w:val="006D553B"/>
    <w:rsid w:val="006E0F22"/>
    <w:rsid w:val="006E135D"/>
    <w:rsid w:val="006E3115"/>
    <w:rsid w:val="006E3213"/>
    <w:rsid w:val="006E4E19"/>
    <w:rsid w:val="006E7946"/>
    <w:rsid w:val="006F2A36"/>
    <w:rsid w:val="006F3C8A"/>
    <w:rsid w:val="006F3F89"/>
    <w:rsid w:val="006F4405"/>
    <w:rsid w:val="006F4415"/>
    <w:rsid w:val="006F512E"/>
    <w:rsid w:val="006F7073"/>
    <w:rsid w:val="00700458"/>
    <w:rsid w:val="00700E3A"/>
    <w:rsid w:val="00702E6E"/>
    <w:rsid w:val="00705076"/>
    <w:rsid w:val="007051F9"/>
    <w:rsid w:val="007055D3"/>
    <w:rsid w:val="00705F02"/>
    <w:rsid w:val="00706137"/>
    <w:rsid w:val="00710F26"/>
    <w:rsid w:val="00712F38"/>
    <w:rsid w:val="007145A6"/>
    <w:rsid w:val="00714E2C"/>
    <w:rsid w:val="0071527D"/>
    <w:rsid w:val="007162F4"/>
    <w:rsid w:val="007168FA"/>
    <w:rsid w:val="00716A1B"/>
    <w:rsid w:val="00717717"/>
    <w:rsid w:val="00717E39"/>
    <w:rsid w:val="007201BA"/>
    <w:rsid w:val="00720FD3"/>
    <w:rsid w:val="0072105C"/>
    <w:rsid w:val="007212D0"/>
    <w:rsid w:val="007215BB"/>
    <w:rsid w:val="007218A7"/>
    <w:rsid w:val="00722BAD"/>
    <w:rsid w:val="007261E0"/>
    <w:rsid w:val="00726A19"/>
    <w:rsid w:val="00730513"/>
    <w:rsid w:val="00730B3C"/>
    <w:rsid w:val="00731819"/>
    <w:rsid w:val="00732509"/>
    <w:rsid w:val="00732799"/>
    <w:rsid w:val="007339B1"/>
    <w:rsid w:val="00734477"/>
    <w:rsid w:val="0073478A"/>
    <w:rsid w:val="00735B8E"/>
    <w:rsid w:val="00736A4C"/>
    <w:rsid w:val="00741C10"/>
    <w:rsid w:val="00742723"/>
    <w:rsid w:val="00745324"/>
    <w:rsid w:val="007476D0"/>
    <w:rsid w:val="00752470"/>
    <w:rsid w:val="00752501"/>
    <w:rsid w:val="00752F87"/>
    <w:rsid w:val="00753BB8"/>
    <w:rsid w:val="00753E05"/>
    <w:rsid w:val="00753F9C"/>
    <w:rsid w:val="007543FD"/>
    <w:rsid w:val="00756D62"/>
    <w:rsid w:val="00757BD5"/>
    <w:rsid w:val="00761A6D"/>
    <w:rsid w:val="00762309"/>
    <w:rsid w:val="00762E9E"/>
    <w:rsid w:val="007636CB"/>
    <w:rsid w:val="00763A32"/>
    <w:rsid w:val="00764A91"/>
    <w:rsid w:val="00766637"/>
    <w:rsid w:val="0076749F"/>
    <w:rsid w:val="007679C5"/>
    <w:rsid w:val="0077003C"/>
    <w:rsid w:val="00771F02"/>
    <w:rsid w:val="0077219F"/>
    <w:rsid w:val="00772F9B"/>
    <w:rsid w:val="00773148"/>
    <w:rsid w:val="00780B1C"/>
    <w:rsid w:val="007818B1"/>
    <w:rsid w:val="007819EE"/>
    <w:rsid w:val="00782CC0"/>
    <w:rsid w:val="0078391A"/>
    <w:rsid w:val="0078491B"/>
    <w:rsid w:val="0078659A"/>
    <w:rsid w:val="007873D0"/>
    <w:rsid w:val="00792909"/>
    <w:rsid w:val="00795FCA"/>
    <w:rsid w:val="007961FE"/>
    <w:rsid w:val="007963F4"/>
    <w:rsid w:val="00796845"/>
    <w:rsid w:val="00796BAC"/>
    <w:rsid w:val="007A032F"/>
    <w:rsid w:val="007A078B"/>
    <w:rsid w:val="007A1D12"/>
    <w:rsid w:val="007A548D"/>
    <w:rsid w:val="007A610C"/>
    <w:rsid w:val="007A6190"/>
    <w:rsid w:val="007A795A"/>
    <w:rsid w:val="007B064F"/>
    <w:rsid w:val="007B0A87"/>
    <w:rsid w:val="007B143F"/>
    <w:rsid w:val="007B1EC3"/>
    <w:rsid w:val="007B3662"/>
    <w:rsid w:val="007B422E"/>
    <w:rsid w:val="007B446B"/>
    <w:rsid w:val="007B4B61"/>
    <w:rsid w:val="007B5CF7"/>
    <w:rsid w:val="007B6E01"/>
    <w:rsid w:val="007B7F97"/>
    <w:rsid w:val="007C06DA"/>
    <w:rsid w:val="007C4850"/>
    <w:rsid w:val="007C5BC1"/>
    <w:rsid w:val="007C6A98"/>
    <w:rsid w:val="007C7773"/>
    <w:rsid w:val="007D054A"/>
    <w:rsid w:val="007D0625"/>
    <w:rsid w:val="007D1A54"/>
    <w:rsid w:val="007D1E5B"/>
    <w:rsid w:val="007D43EA"/>
    <w:rsid w:val="007E1E11"/>
    <w:rsid w:val="007E239C"/>
    <w:rsid w:val="007E2F3E"/>
    <w:rsid w:val="007E3099"/>
    <w:rsid w:val="007E3107"/>
    <w:rsid w:val="007E4830"/>
    <w:rsid w:val="007E4A0A"/>
    <w:rsid w:val="007E581C"/>
    <w:rsid w:val="007F0057"/>
    <w:rsid w:val="007F049A"/>
    <w:rsid w:val="007F0741"/>
    <w:rsid w:val="007F2D0F"/>
    <w:rsid w:val="007F3E5F"/>
    <w:rsid w:val="007F41CD"/>
    <w:rsid w:val="007F5E23"/>
    <w:rsid w:val="007F6628"/>
    <w:rsid w:val="007F6A4A"/>
    <w:rsid w:val="007F7018"/>
    <w:rsid w:val="00800389"/>
    <w:rsid w:val="00800F5E"/>
    <w:rsid w:val="00801945"/>
    <w:rsid w:val="008027BA"/>
    <w:rsid w:val="00802801"/>
    <w:rsid w:val="00804867"/>
    <w:rsid w:val="00804F6A"/>
    <w:rsid w:val="00806E13"/>
    <w:rsid w:val="00813210"/>
    <w:rsid w:val="008157BD"/>
    <w:rsid w:val="00815FCC"/>
    <w:rsid w:val="00816BCB"/>
    <w:rsid w:val="0081727F"/>
    <w:rsid w:val="00817479"/>
    <w:rsid w:val="00817926"/>
    <w:rsid w:val="008179C6"/>
    <w:rsid w:val="00821BC5"/>
    <w:rsid w:val="00821BF1"/>
    <w:rsid w:val="00822A57"/>
    <w:rsid w:val="0082413F"/>
    <w:rsid w:val="00824490"/>
    <w:rsid w:val="0082636A"/>
    <w:rsid w:val="00827E7D"/>
    <w:rsid w:val="00830CA3"/>
    <w:rsid w:val="00833466"/>
    <w:rsid w:val="0083384F"/>
    <w:rsid w:val="0083412B"/>
    <w:rsid w:val="00834C17"/>
    <w:rsid w:val="00834F60"/>
    <w:rsid w:val="0083543E"/>
    <w:rsid w:val="00835CC8"/>
    <w:rsid w:val="008360B4"/>
    <w:rsid w:val="00836287"/>
    <w:rsid w:val="00836730"/>
    <w:rsid w:val="00837808"/>
    <w:rsid w:val="00837AAB"/>
    <w:rsid w:val="00837FCC"/>
    <w:rsid w:val="0084010F"/>
    <w:rsid w:val="00841723"/>
    <w:rsid w:val="00842D62"/>
    <w:rsid w:val="00843159"/>
    <w:rsid w:val="00845D14"/>
    <w:rsid w:val="00850600"/>
    <w:rsid w:val="00850A79"/>
    <w:rsid w:val="008511F0"/>
    <w:rsid w:val="00851FE2"/>
    <w:rsid w:val="00852E24"/>
    <w:rsid w:val="0085407E"/>
    <w:rsid w:val="00854BDC"/>
    <w:rsid w:val="00857D17"/>
    <w:rsid w:val="00857D1D"/>
    <w:rsid w:val="00860388"/>
    <w:rsid w:val="00861CC9"/>
    <w:rsid w:val="008627D6"/>
    <w:rsid w:val="00865A59"/>
    <w:rsid w:val="0086755E"/>
    <w:rsid w:val="00867752"/>
    <w:rsid w:val="008735AA"/>
    <w:rsid w:val="00874A4F"/>
    <w:rsid w:val="0087505F"/>
    <w:rsid w:val="00875E71"/>
    <w:rsid w:val="00877820"/>
    <w:rsid w:val="0087782B"/>
    <w:rsid w:val="00877879"/>
    <w:rsid w:val="00880189"/>
    <w:rsid w:val="00880DA3"/>
    <w:rsid w:val="00882933"/>
    <w:rsid w:val="008841C1"/>
    <w:rsid w:val="00884FD3"/>
    <w:rsid w:val="008867BA"/>
    <w:rsid w:val="00886C76"/>
    <w:rsid w:val="00886EF5"/>
    <w:rsid w:val="00892640"/>
    <w:rsid w:val="00893CEC"/>
    <w:rsid w:val="008948AD"/>
    <w:rsid w:val="00895895"/>
    <w:rsid w:val="00895A1F"/>
    <w:rsid w:val="00897FA9"/>
    <w:rsid w:val="008A0BD2"/>
    <w:rsid w:val="008A1793"/>
    <w:rsid w:val="008A3762"/>
    <w:rsid w:val="008A6841"/>
    <w:rsid w:val="008B0330"/>
    <w:rsid w:val="008B193A"/>
    <w:rsid w:val="008B2BBD"/>
    <w:rsid w:val="008B5A09"/>
    <w:rsid w:val="008C1C5F"/>
    <w:rsid w:val="008C2067"/>
    <w:rsid w:val="008C37A2"/>
    <w:rsid w:val="008C401C"/>
    <w:rsid w:val="008C4A19"/>
    <w:rsid w:val="008C5682"/>
    <w:rsid w:val="008C6ECF"/>
    <w:rsid w:val="008C7673"/>
    <w:rsid w:val="008D0553"/>
    <w:rsid w:val="008D194D"/>
    <w:rsid w:val="008D2266"/>
    <w:rsid w:val="008D29E0"/>
    <w:rsid w:val="008D306A"/>
    <w:rsid w:val="008D37F1"/>
    <w:rsid w:val="008D433B"/>
    <w:rsid w:val="008D47DE"/>
    <w:rsid w:val="008D4872"/>
    <w:rsid w:val="008D672A"/>
    <w:rsid w:val="008E0887"/>
    <w:rsid w:val="008E24CD"/>
    <w:rsid w:val="008E3F60"/>
    <w:rsid w:val="008E49EC"/>
    <w:rsid w:val="008E5D5A"/>
    <w:rsid w:val="008E60C2"/>
    <w:rsid w:val="008E7228"/>
    <w:rsid w:val="008F286E"/>
    <w:rsid w:val="008F5B11"/>
    <w:rsid w:val="008F67CF"/>
    <w:rsid w:val="008F6BED"/>
    <w:rsid w:val="008F7B36"/>
    <w:rsid w:val="008F7E81"/>
    <w:rsid w:val="009001E6"/>
    <w:rsid w:val="00903114"/>
    <w:rsid w:val="00904645"/>
    <w:rsid w:val="0090541F"/>
    <w:rsid w:val="009067FC"/>
    <w:rsid w:val="00907985"/>
    <w:rsid w:val="00910171"/>
    <w:rsid w:val="00911AEB"/>
    <w:rsid w:val="00913073"/>
    <w:rsid w:val="00914E6E"/>
    <w:rsid w:val="00916182"/>
    <w:rsid w:val="009167BB"/>
    <w:rsid w:val="00917FB5"/>
    <w:rsid w:val="00922A11"/>
    <w:rsid w:val="00924F7F"/>
    <w:rsid w:val="00926561"/>
    <w:rsid w:val="009267E2"/>
    <w:rsid w:val="00930430"/>
    <w:rsid w:val="00930538"/>
    <w:rsid w:val="0093141C"/>
    <w:rsid w:val="009339C2"/>
    <w:rsid w:val="00933AF0"/>
    <w:rsid w:val="009342AB"/>
    <w:rsid w:val="00934C8E"/>
    <w:rsid w:val="00936C27"/>
    <w:rsid w:val="009371BF"/>
    <w:rsid w:val="0093757B"/>
    <w:rsid w:val="00937C08"/>
    <w:rsid w:val="009406F2"/>
    <w:rsid w:val="00940CB1"/>
    <w:rsid w:val="009414B5"/>
    <w:rsid w:val="00944199"/>
    <w:rsid w:val="009449AC"/>
    <w:rsid w:val="00944A45"/>
    <w:rsid w:val="00947802"/>
    <w:rsid w:val="00947A8A"/>
    <w:rsid w:val="009509EF"/>
    <w:rsid w:val="00950CD2"/>
    <w:rsid w:val="0095278B"/>
    <w:rsid w:val="00953A1E"/>
    <w:rsid w:val="00953B7A"/>
    <w:rsid w:val="00953F8C"/>
    <w:rsid w:val="00954101"/>
    <w:rsid w:val="00955561"/>
    <w:rsid w:val="0095582B"/>
    <w:rsid w:val="00956BD1"/>
    <w:rsid w:val="00960938"/>
    <w:rsid w:val="00960CB7"/>
    <w:rsid w:val="00964482"/>
    <w:rsid w:val="00964522"/>
    <w:rsid w:val="00966762"/>
    <w:rsid w:val="009671EF"/>
    <w:rsid w:val="00970064"/>
    <w:rsid w:val="009721BA"/>
    <w:rsid w:val="00972D35"/>
    <w:rsid w:val="00972FA5"/>
    <w:rsid w:val="009741F1"/>
    <w:rsid w:val="00975796"/>
    <w:rsid w:val="009768C8"/>
    <w:rsid w:val="00977C12"/>
    <w:rsid w:val="00980E2C"/>
    <w:rsid w:val="00981EEC"/>
    <w:rsid w:val="00981F2D"/>
    <w:rsid w:val="0098266F"/>
    <w:rsid w:val="00982DA7"/>
    <w:rsid w:val="009849D5"/>
    <w:rsid w:val="0098532E"/>
    <w:rsid w:val="009854CA"/>
    <w:rsid w:val="00986003"/>
    <w:rsid w:val="009860A5"/>
    <w:rsid w:val="009863E3"/>
    <w:rsid w:val="009865AC"/>
    <w:rsid w:val="0099047F"/>
    <w:rsid w:val="009919BC"/>
    <w:rsid w:val="00991B4E"/>
    <w:rsid w:val="00995216"/>
    <w:rsid w:val="009952E9"/>
    <w:rsid w:val="00996F30"/>
    <w:rsid w:val="0099786C"/>
    <w:rsid w:val="009A0112"/>
    <w:rsid w:val="009A29CF"/>
    <w:rsid w:val="009A3386"/>
    <w:rsid w:val="009A34C5"/>
    <w:rsid w:val="009A3DD7"/>
    <w:rsid w:val="009A54B2"/>
    <w:rsid w:val="009A6640"/>
    <w:rsid w:val="009A6EA0"/>
    <w:rsid w:val="009A7C17"/>
    <w:rsid w:val="009A7E86"/>
    <w:rsid w:val="009B11B6"/>
    <w:rsid w:val="009B1443"/>
    <w:rsid w:val="009B1AB8"/>
    <w:rsid w:val="009B2EED"/>
    <w:rsid w:val="009B3090"/>
    <w:rsid w:val="009B32C7"/>
    <w:rsid w:val="009B35C3"/>
    <w:rsid w:val="009B4D2B"/>
    <w:rsid w:val="009B4E59"/>
    <w:rsid w:val="009B54CE"/>
    <w:rsid w:val="009B57AC"/>
    <w:rsid w:val="009B5F6E"/>
    <w:rsid w:val="009B7920"/>
    <w:rsid w:val="009C09E6"/>
    <w:rsid w:val="009C1C93"/>
    <w:rsid w:val="009C3A6F"/>
    <w:rsid w:val="009C51F7"/>
    <w:rsid w:val="009C79C6"/>
    <w:rsid w:val="009D03F8"/>
    <w:rsid w:val="009D25D2"/>
    <w:rsid w:val="009D2FD8"/>
    <w:rsid w:val="009D49AE"/>
    <w:rsid w:val="009D4FC2"/>
    <w:rsid w:val="009D6BA7"/>
    <w:rsid w:val="009E0F5A"/>
    <w:rsid w:val="009E20FF"/>
    <w:rsid w:val="009E40EB"/>
    <w:rsid w:val="009E4543"/>
    <w:rsid w:val="009E460E"/>
    <w:rsid w:val="009E463C"/>
    <w:rsid w:val="009E4D11"/>
    <w:rsid w:val="009E4F1A"/>
    <w:rsid w:val="009E4FE4"/>
    <w:rsid w:val="009E525D"/>
    <w:rsid w:val="009E5BE7"/>
    <w:rsid w:val="009E657D"/>
    <w:rsid w:val="009E6CEA"/>
    <w:rsid w:val="009F0DC2"/>
    <w:rsid w:val="009F11C9"/>
    <w:rsid w:val="009F1B4E"/>
    <w:rsid w:val="009F1BD7"/>
    <w:rsid w:val="009F21B7"/>
    <w:rsid w:val="009F294F"/>
    <w:rsid w:val="009F2F6E"/>
    <w:rsid w:val="009F2FE1"/>
    <w:rsid w:val="009F3031"/>
    <w:rsid w:val="009F3884"/>
    <w:rsid w:val="009F3AA3"/>
    <w:rsid w:val="009F434E"/>
    <w:rsid w:val="009F644A"/>
    <w:rsid w:val="009F65DD"/>
    <w:rsid w:val="009F7647"/>
    <w:rsid w:val="009F7932"/>
    <w:rsid w:val="009F7C87"/>
    <w:rsid w:val="00A010B1"/>
    <w:rsid w:val="00A0268C"/>
    <w:rsid w:val="00A03C91"/>
    <w:rsid w:val="00A06A5A"/>
    <w:rsid w:val="00A074C7"/>
    <w:rsid w:val="00A075AA"/>
    <w:rsid w:val="00A07794"/>
    <w:rsid w:val="00A10409"/>
    <w:rsid w:val="00A10606"/>
    <w:rsid w:val="00A111BA"/>
    <w:rsid w:val="00A12E97"/>
    <w:rsid w:val="00A13E41"/>
    <w:rsid w:val="00A1408F"/>
    <w:rsid w:val="00A210C6"/>
    <w:rsid w:val="00A23B56"/>
    <w:rsid w:val="00A23C5F"/>
    <w:rsid w:val="00A23DFD"/>
    <w:rsid w:val="00A25D84"/>
    <w:rsid w:val="00A2677D"/>
    <w:rsid w:val="00A27378"/>
    <w:rsid w:val="00A30E74"/>
    <w:rsid w:val="00A32134"/>
    <w:rsid w:val="00A3233C"/>
    <w:rsid w:val="00A34DC4"/>
    <w:rsid w:val="00A358FA"/>
    <w:rsid w:val="00A36F52"/>
    <w:rsid w:val="00A41B1C"/>
    <w:rsid w:val="00A4275B"/>
    <w:rsid w:val="00A43464"/>
    <w:rsid w:val="00A43E51"/>
    <w:rsid w:val="00A440AB"/>
    <w:rsid w:val="00A457A6"/>
    <w:rsid w:val="00A5157B"/>
    <w:rsid w:val="00A51E63"/>
    <w:rsid w:val="00A538FD"/>
    <w:rsid w:val="00A5395B"/>
    <w:rsid w:val="00A54997"/>
    <w:rsid w:val="00A54BE8"/>
    <w:rsid w:val="00A54E51"/>
    <w:rsid w:val="00A552AD"/>
    <w:rsid w:val="00A5567B"/>
    <w:rsid w:val="00A56581"/>
    <w:rsid w:val="00A57D8F"/>
    <w:rsid w:val="00A62D37"/>
    <w:rsid w:val="00A638EB"/>
    <w:rsid w:val="00A70340"/>
    <w:rsid w:val="00A70ABD"/>
    <w:rsid w:val="00A71C12"/>
    <w:rsid w:val="00A74193"/>
    <w:rsid w:val="00A742DF"/>
    <w:rsid w:val="00A7442A"/>
    <w:rsid w:val="00A7498D"/>
    <w:rsid w:val="00A74FE1"/>
    <w:rsid w:val="00A752A9"/>
    <w:rsid w:val="00A770E6"/>
    <w:rsid w:val="00A77AB9"/>
    <w:rsid w:val="00A801CD"/>
    <w:rsid w:val="00A836FE"/>
    <w:rsid w:val="00A84413"/>
    <w:rsid w:val="00A9118D"/>
    <w:rsid w:val="00A91663"/>
    <w:rsid w:val="00A91D00"/>
    <w:rsid w:val="00A92D66"/>
    <w:rsid w:val="00A93692"/>
    <w:rsid w:val="00A94F7E"/>
    <w:rsid w:val="00A95C84"/>
    <w:rsid w:val="00A967C0"/>
    <w:rsid w:val="00A9757F"/>
    <w:rsid w:val="00A97FDD"/>
    <w:rsid w:val="00AA077E"/>
    <w:rsid w:val="00AA297F"/>
    <w:rsid w:val="00AA2E89"/>
    <w:rsid w:val="00AA3DF7"/>
    <w:rsid w:val="00AA428A"/>
    <w:rsid w:val="00AA495C"/>
    <w:rsid w:val="00AA57BF"/>
    <w:rsid w:val="00AA5A93"/>
    <w:rsid w:val="00AA61A0"/>
    <w:rsid w:val="00AA6AF9"/>
    <w:rsid w:val="00AB103F"/>
    <w:rsid w:val="00AB13D3"/>
    <w:rsid w:val="00AB1971"/>
    <w:rsid w:val="00AB2DD5"/>
    <w:rsid w:val="00AB45E8"/>
    <w:rsid w:val="00AB511F"/>
    <w:rsid w:val="00AB5437"/>
    <w:rsid w:val="00AB5B97"/>
    <w:rsid w:val="00AB6DB9"/>
    <w:rsid w:val="00AB7BB2"/>
    <w:rsid w:val="00AC12CF"/>
    <w:rsid w:val="00AC1EBD"/>
    <w:rsid w:val="00AC2183"/>
    <w:rsid w:val="00AC339D"/>
    <w:rsid w:val="00AC3610"/>
    <w:rsid w:val="00AC4A2C"/>
    <w:rsid w:val="00AC71F5"/>
    <w:rsid w:val="00AC75E7"/>
    <w:rsid w:val="00AC7CCA"/>
    <w:rsid w:val="00AD1ABE"/>
    <w:rsid w:val="00AD25FF"/>
    <w:rsid w:val="00AD4986"/>
    <w:rsid w:val="00AD4F16"/>
    <w:rsid w:val="00AD51EA"/>
    <w:rsid w:val="00AD6A01"/>
    <w:rsid w:val="00AE05C4"/>
    <w:rsid w:val="00AE1C19"/>
    <w:rsid w:val="00AE1C6D"/>
    <w:rsid w:val="00AE27D5"/>
    <w:rsid w:val="00AE286D"/>
    <w:rsid w:val="00AE297A"/>
    <w:rsid w:val="00AE34C6"/>
    <w:rsid w:val="00AE357C"/>
    <w:rsid w:val="00AE6BA2"/>
    <w:rsid w:val="00AF04D7"/>
    <w:rsid w:val="00AF13D4"/>
    <w:rsid w:val="00AF1E13"/>
    <w:rsid w:val="00AF32A6"/>
    <w:rsid w:val="00AF380F"/>
    <w:rsid w:val="00AF4590"/>
    <w:rsid w:val="00AF5023"/>
    <w:rsid w:val="00AF50B6"/>
    <w:rsid w:val="00AF5121"/>
    <w:rsid w:val="00AF7E63"/>
    <w:rsid w:val="00B0180E"/>
    <w:rsid w:val="00B025D9"/>
    <w:rsid w:val="00B03774"/>
    <w:rsid w:val="00B04F7B"/>
    <w:rsid w:val="00B05AE2"/>
    <w:rsid w:val="00B05B14"/>
    <w:rsid w:val="00B06A7A"/>
    <w:rsid w:val="00B074EA"/>
    <w:rsid w:val="00B078D1"/>
    <w:rsid w:val="00B1183C"/>
    <w:rsid w:val="00B13246"/>
    <w:rsid w:val="00B13451"/>
    <w:rsid w:val="00B13FD0"/>
    <w:rsid w:val="00B21185"/>
    <w:rsid w:val="00B23404"/>
    <w:rsid w:val="00B2366A"/>
    <w:rsid w:val="00B26BFC"/>
    <w:rsid w:val="00B33304"/>
    <w:rsid w:val="00B34A2C"/>
    <w:rsid w:val="00B35021"/>
    <w:rsid w:val="00B35919"/>
    <w:rsid w:val="00B35E48"/>
    <w:rsid w:val="00B36319"/>
    <w:rsid w:val="00B36E93"/>
    <w:rsid w:val="00B370C5"/>
    <w:rsid w:val="00B40AD2"/>
    <w:rsid w:val="00B4104A"/>
    <w:rsid w:val="00B41357"/>
    <w:rsid w:val="00B439CC"/>
    <w:rsid w:val="00B45398"/>
    <w:rsid w:val="00B4624E"/>
    <w:rsid w:val="00B502F3"/>
    <w:rsid w:val="00B507C7"/>
    <w:rsid w:val="00B5092A"/>
    <w:rsid w:val="00B50CAA"/>
    <w:rsid w:val="00B51BEC"/>
    <w:rsid w:val="00B51BF0"/>
    <w:rsid w:val="00B521E3"/>
    <w:rsid w:val="00B52368"/>
    <w:rsid w:val="00B52EED"/>
    <w:rsid w:val="00B53A4F"/>
    <w:rsid w:val="00B546B8"/>
    <w:rsid w:val="00B546CE"/>
    <w:rsid w:val="00B54DF3"/>
    <w:rsid w:val="00B55315"/>
    <w:rsid w:val="00B56D90"/>
    <w:rsid w:val="00B578B8"/>
    <w:rsid w:val="00B57F27"/>
    <w:rsid w:val="00B607A5"/>
    <w:rsid w:val="00B60882"/>
    <w:rsid w:val="00B61BFB"/>
    <w:rsid w:val="00B62F1D"/>
    <w:rsid w:val="00B65805"/>
    <w:rsid w:val="00B70A8F"/>
    <w:rsid w:val="00B716F0"/>
    <w:rsid w:val="00B72DC8"/>
    <w:rsid w:val="00B735A7"/>
    <w:rsid w:val="00B74198"/>
    <w:rsid w:val="00B7430F"/>
    <w:rsid w:val="00B74997"/>
    <w:rsid w:val="00B74BE9"/>
    <w:rsid w:val="00B772AE"/>
    <w:rsid w:val="00B81E0E"/>
    <w:rsid w:val="00B83156"/>
    <w:rsid w:val="00B866D6"/>
    <w:rsid w:val="00B867F6"/>
    <w:rsid w:val="00B903E6"/>
    <w:rsid w:val="00B90CED"/>
    <w:rsid w:val="00B9113D"/>
    <w:rsid w:val="00B92865"/>
    <w:rsid w:val="00B92B80"/>
    <w:rsid w:val="00B92E1A"/>
    <w:rsid w:val="00B94636"/>
    <w:rsid w:val="00B955A7"/>
    <w:rsid w:val="00B95E6A"/>
    <w:rsid w:val="00B95F02"/>
    <w:rsid w:val="00B96880"/>
    <w:rsid w:val="00B96881"/>
    <w:rsid w:val="00BA09A4"/>
    <w:rsid w:val="00BA0E0C"/>
    <w:rsid w:val="00BA24DC"/>
    <w:rsid w:val="00BA5532"/>
    <w:rsid w:val="00BA6BB7"/>
    <w:rsid w:val="00BA6FC5"/>
    <w:rsid w:val="00BA7437"/>
    <w:rsid w:val="00BA75BF"/>
    <w:rsid w:val="00BB0479"/>
    <w:rsid w:val="00BB0D84"/>
    <w:rsid w:val="00BB2273"/>
    <w:rsid w:val="00BB313E"/>
    <w:rsid w:val="00BB3519"/>
    <w:rsid w:val="00BB3AF4"/>
    <w:rsid w:val="00BB4404"/>
    <w:rsid w:val="00BB5199"/>
    <w:rsid w:val="00BB78EB"/>
    <w:rsid w:val="00BB7DB2"/>
    <w:rsid w:val="00BC1415"/>
    <w:rsid w:val="00BC16E8"/>
    <w:rsid w:val="00BC2642"/>
    <w:rsid w:val="00BC40E3"/>
    <w:rsid w:val="00BC48E9"/>
    <w:rsid w:val="00BC5898"/>
    <w:rsid w:val="00BC5E32"/>
    <w:rsid w:val="00BC6BDA"/>
    <w:rsid w:val="00BC73A3"/>
    <w:rsid w:val="00BC748B"/>
    <w:rsid w:val="00BD15F9"/>
    <w:rsid w:val="00BD2321"/>
    <w:rsid w:val="00BD29BF"/>
    <w:rsid w:val="00BD461E"/>
    <w:rsid w:val="00BD593C"/>
    <w:rsid w:val="00BD6A56"/>
    <w:rsid w:val="00BD6C36"/>
    <w:rsid w:val="00BD76E4"/>
    <w:rsid w:val="00BD7C6B"/>
    <w:rsid w:val="00BE013F"/>
    <w:rsid w:val="00BE1241"/>
    <w:rsid w:val="00BE1A97"/>
    <w:rsid w:val="00BE1C4D"/>
    <w:rsid w:val="00BE35D6"/>
    <w:rsid w:val="00BE4F03"/>
    <w:rsid w:val="00BF01FA"/>
    <w:rsid w:val="00BF05F8"/>
    <w:rsid w:val="00BF0FB9"/>
    <w:rsid w:val="00BF1939"/>
    <w:rsid w:val="00BF19EF"/>
    <w:rsid w:val="00BF23A4"/>
    <w:rsid w:val="00BF3EB8"/>
    <w:rsid w:val="00BF4D7F"/>
    <w:rsid w:val="00BF4F37"/>
    <w:rsid w:val="00BF73E9"/>
    <w:rsid w:val="00BF7640"/>
    <w:rsid w:val="00BF7CB6"/>
    <w:rsid w:val="00C00B37"/>
    <w:rsid w:val="00C00B3C"/>
    <w:rsid w:val="00C01564"/>
    <w:rsid w:val="00C03042"/>
    <w:rsid w:val="00C03597"/>
    <w:rsid w:val="00C03FEB"/>
    <w:rsid w:val="00C04019"/>
    <w:rsid w:val="00C04B80"/>
    <w:rsid w:val="00C06E89"/>
    <w:rsid w:val="00C071CD"/>
    <w:rsid w:val="00C104AB"/>
    <w:rsid w:val="00C14871"/>
    <w:rsid w:val="00C16FC1"/>
    <w:rsid w:val="00C21461"/>
    <w:rsid w:val="00C2251D"/>
    <w:rsid w:val="00C231A1"/>
    <w:rsid w:val="00C23564"/>
    <w:rsid w:val="00C246DB"/>
    <w:rsid w:val="00C24A70"/>
    <w:rsid w:val="00C24ED1"/>
    <w:rsid w:val="00C25A02"/>
    <w:rsid w:val="00C25DEB"/>
    <w:rsid w:val="00C2686E"/>
    <w:rsid w:val="00C27EFD"/>
    <w:rsid w:val="00C3022E"/>
    <w:rsid w:val="00C30C03"/>
    <w:rsid w:val="00C31260"/>
    <w:rsid w:val="00C31519"/>
    <w:rsid w:val="00C31A93"/>
    <w:rsid w:val="00C32C4A"/>
    <w:rsid w:val="00C33941"/>
    <w:rsid w:val="00C33F75"/>
    <w:rsid w:val="00C351B7"/>
    <w:rsid w:val="00C35DF0"/>
    <w:rsid w:val="00C36FE1"/>
    <w:rsid w:val="00C4112E"/>
    <w:rsid w:val="00C4401C"/>
    <w:rsid w:val="00C513D8"/>
    <w:rsid w:val="00C5199A"/>
    <w:rsid w:val="00C52B4E"/>
    <w:rsid w:val="00C53C7D"/>
    <w:rsid w:val="00C53F92"/>
    <w:rsid w:val="00C54DB3"/>
    <w:rsid w:val="00C61143"/>
    <w:rsid w:val="00C61C40"/>
    <w:rsid w:val="00C66792"/>
    <w:rsid w:val="00C66798"/>
    <w:rsid w:val="00C67000"/>
    <w:rsid w:val="00C6769D"/>
    <w:rsid w:val="00C73DEE"/>
    <w:rsid w:val="00C73E00"/>
    <w:rsid w:val="00C74A49"/>
    <w:rsid w:val="00C75CED"/>
    <w:rsid w:val="00C76126"/>
    <w:rsid w:val="00C761CE"/>
    <w:rsid w:val="00C77CD5"/>
    <w:rsid w:val="00C77E05"/>
    <w:rsid w:val="00C80525"/>
    <w:rsid w:val="00C8272D"/>
    <w:rsid w:val="00C84679"/>
    <w:rsid w:val="00C8608C"/>
    <w:rsid w:val="00C86633"/>
    <w:rsid w:val="00C9129C"/>
    <w:rsid w:val="00C9152D"/>
    <w:rsid w:val="00C9282D"/>
    <w:rsid w:val="00C92A87"/>
    <w:rsid w:val="00C92CE3"/>
    <w:rsid w:val="00C93404"/>
    <w:rsid w:val="00C93AD6"/>
    <w:rsid w:val="00C941F4"/>
    <w:rsid w:val="00C94815"/>
    <w:rsid w:val="00CA181F"/>
    <w:rsid w:val="00CA1F09"/>
    <w:rsid w:val="00CA20D8"/>
    <w:rsid w:val="00CA3E68"/>
    <w:rsid w:val="00CA665E"/>
    <w:rsid w:val="00CB0B41"/>
    <w:rsid w:val="00CB1674"/>
    <w:rsid w:val="00CB2401"/>
    <w:rsid w:val="00CB26B6"/>
    <w:rsid w:val="00CB46C9"/>
    <w:rsid w:val="00CB4F8D"/>
    <w:rsid w:val="00CB64A8"/>
    <w:rsid w:val="00CB7931"/>
    <w:rsid w:val="00CC01FC"/>
    <w:rsid w:val="00CC2118"/>
    <w:rsid w:val="00CC2C0F"/>
    <w:rsid w:val="00CC3AFD"/>
    <w:rsid w:val="00CC438B"/>
    <w:rsid w:val="00CC6AB6"/>
    <w:rsid w:val="00CC7259"/>
    <w:rsid w:val="00CC7CCD"/>
    <w:rsid w:val="00CD0434"/>
    <w:rsid w:val="00CD1590"/>
    <w:rsid w:val="00CD1CD8"/>
    <w:rsid w:val="00CD34EF"/>
    <w:rsid w:val="00CD3EA7"/>
    <w:rsid w:val="00CD49C1"/>
    <w:rsid w:val="00CD4A96"/>
    <w:rsid w:val="00CD5307"/>
    <w:rsid w:val="00CD69F3"/>
    <w:rsid w:val="00CE0F55"/>
    <w:rsid w:val="00CE1464"/>
    <w:rsid w:val="00CE1BDE"/>
    <w:rsid w:val="00CE1EC0"/>
    <w:rsid w:val="00CE2551"/>
    <w:rsid w:val="00CE6BDD"/>
    <w:rsid w:val="00CE729D"/>
    <w:rsid w:val="00CF0446"/>
    <w:rsid w:val="00CF0A6D"/>
    <w:rsid w:val="00CF0C53"/>
    <w:rsid w:val="00CF13DD"/>
    <w:rsid w:val="00CF16CB"/>
    <w:rsid w:val="00CF1C11"/>
    <w:rsid w:val="00CF5A7B"/>
    <w:rsid w:val="00CF5B81"/>
    <w:rsid w:val="00CF7223"/>
    <w:rsid w:val="00CF7785"/>
    <w:rsid w:val="00CF7801"/>
    <w:rsid w:val="00CF7D54"/>
    <w:rsid w:val="00D00F99"/>
    <w:rsid w:val="00D023A4"/>
    <w:rsid w:val="00D0316A"/>
    <w:rsid w:val="00D03714"/>
    <w:rsid w:val="00D045FA"/>
    <w:rsid w:val="00D04C2F"/>
    <w:rsid w:val="00D0510D"/>
    <w:rsid w:val="00D05A1B"/>
    <w:rsid w:val="00D05A8D"/>
    <w:rsid w:val="00D05CDD"/>
    <w:rsid w:val="00D062E5"/>
    <w:rsid w:val="00D06EEF"/>
    <w:rsid w:val="00D07140"/>
    <w:rsid w:val="00D07335"/>
    <w:rsid w:val="00D107F9"/>
    <w:rsid w:val="00D10BFF"/>
    <w:rsid w:val="00D11171"/>
    <w:rsid w:val="00D11587"/>
    <w:rsid w:val="00D11C33"/>
    <w:rsid w:val="00D1216F"/>
    <w:rsid w:val="00D12DDE"/>
    <w:rsid w:val="00D13BC1"/>
    <w:rsid w:val="00D14DE7"/>
    <w:rsid w:val="00D157E7"/>
    <w:rsid w:val="00D15F8D"/>
    <w:rsid w:val="00D1632F"/>
    <w:rsid w:val="00D17288"/>
    <w:rsid w:val="00D1735B"/>
    <w:rsid w:val="00D1735E"/>
    <w:rsid w:val="00D20E09"/>
    <w:rsid w:val="00D22B3E"/>
    <w:rsid w:val="00D23562"/>
    <w:rsid w:val="00D23BFC"/>
    <w:rsid w:val="00D248E3"/>
    <w:rsid w:val="00D25A8A"/>
    <w:rsid w:val="00D314F9"/>
    <w:rsid w:val="00D3212E"/>
    <w:rsid w:val="00D32304"/>
    <w:rsid w:val="00D327EF"/>
    <w:rsid w:val="00D3311C"/>
    <w:rsid w:val="00D3362E"/>
    <w:rsid w:val="00D336D4"/>
    <w:rsid w:val="00D36828"/>
    <w:rsid w:val="00D37692"/>
    <w:rsid w:val="00D37EC8"/>
    <w:rsid w:val="00D414D4"/>
    <w:rsid w:val="00D41522"/>
    <w:rsid w:val="00D429F2"/>
    <w:rsid w:val="00D436E1"/>
    <w:rsid w:val="00D445C7"/>
    <w:rsid w:val="00D455B6"/>
    <w:rsid w:val="00D45B17"/>
    <w:rsid w:val="00D475DF"/>
    <w:rsid w:val="00D4781A"/>
    <w:rsid w:val="00D509F4"/>
    <w:rsid w:val="00D5106B"/>
    <w:rsid w:val="00D518BA"/>
    <w:rsid w:val="00D51E8F"/>
    <w:rsid w:val="00D53F5A"/>
    <w:rsid w:val="00D54CC9"/>
    <w:rsid w:val="00D55C5F"/>
    <w:rsid w:val="00D5640F"/>
    <w:rsid w:val="00D574AF"/>
    <w:rsid w:val="00D600B0"/>
    <w:rsid w:val="00D613B9"/>
    <w:rsid w:val="00D62494"/>
    <w:rsid w:val="00D63565"/>
    <w:rsid w:val="00D64002"/>
    <w:rsid w:val="00D65C65"/>
    <w:rsid w:val="00D67087"/>
    <w:rsid w:val="00D71174"/>
    <w:rsid w:val="00D714BD"/>
    <w:rsid w:val="00D715A4"/>
    <w:rsid w:val="00D73775"/>
    <w:rsid w:val="00D738D2"/>
    <w:rsid w:val="00D74566"/>
    <w:rsid w:val="00D747A1"/>
    <w:rsid w:val="00D757ED"/>
    <w:rsid w:val="00D7657A"/>
    <w:rsid w:val="00D76A87"/>
    <w:rsid w:val="00D771B8"/>
    <w:rsid w:val="00D77F22"/>
    <w:rsid w:val="00D80E36"/>
    <w:rsid w:val="00D81927"/>
    <w:rsid w:val="00D82885"/>
    <w:rsid w:val="00D82F26"/>
    <w:rsid w:val="00D83048"/>
    <w:rsid w:val="00D844FB"/>
    <w:rsid w:val="00D85D90"/>
    <w:rsid w:val="00D86314"/>
    <w:rsid w:val="00D863B4"/>
    <w:rsid w:val="00D86E08"/>
    <w:rsid w:val="00D877E5"/>
    <w:rsid w:val="00D87C96"/>
    <w:rsid w:val="00D87F44"/>
    <w:rsid w:val="00D902A0"/>
    <w:rsid w:val="00D95E2C"/>
    <w:rsid w:val="00D9641F"/>
    <w:rsid w:val="00D96F2C"/>
    <w:rsid w:val="00DA164A"/>
    <w:rsid w:val="00DA26CB"/>
    <w:rsid w:val="00DA5D2D"/>
    <w:rsid w:val="00DB1B65"/>
    <w:rsid w:val="00DB2D52"/>
    <w:rsid w:val="00DB3598"/>
    <w:rsid w:val="00DB4463"/>
    <w:rsid w:val="00DB46BC"/>
    <w:rsid w:val="00DB562C"/>
    <w:rsid w:val="00DB605C"/>
    <w:rsid w:val="00DB6BAE"/>
    <w:rsid w:val="00DB6D61"/>
    <w:rsid w:val="00DB7FC0"/>
    <w:rsid w:val="00DC0093"/>
    <w:rsid w:val="00DC1215"/>
    <w:rsid w:val="00DC2AB4"/>
    <w:rsid w:val="00DC2E5A"/>
    <w:rsid w:val="00DC4AE5"/>
    <w:rsid w:val="00DC5AA0"/>
    <w:rsid w:val="00DC607E"/>
    <w:rsid w:val="00DC61BC"/>
    <w:rsid w:val="00DC7290"/>
    <w:rsid w:val="00DD3CF7"/>
    <w:rsid w:val="00DD4200"/>
    <w:rsid w:val="00DD493F"/>
    <w:rsid w:val="00DD6A58"/>
    <w:rsid w:val="00DD7435"/>
    <w:rsid w:val="00DD7AD7"/>
    <w:rsid w:val="00DD7FD9"/>
    <w:rsid w:val="00DE1A46"/>
    <w:rsid w:val="00DE3540"/>
    <w:rsid w:val="00DE39F9"/>
    <w:rsid w:val="00DE40AF"/>
    <w:rsid w:val="00DE6239"/>
    <w:rsid w:val="00DE6438"/>
    <w:rsid w:val="00DF020A"/>
    <w:rsid w:val="00DF1247"/>
    <w:rsid w:val="00DF174F"/>
    <w:rsid w:val="00DF3E64"/>
    <w:rsid w:val="00DF6676"/>
    <w:rsid w:val="00DF7E1B"/>
    <w:rsid w:val="00E00E15"/>
    <w:rsid w:val="00E012BE"/>
    <w:rsid w:val="00E014B0"/>
    <w:rsid w:val="00E02BF9"/>
    <w:rsid w:val="00E030CB"/>
    <w:rsid w:val="00E03AC2"/>
    <w:rsid w:val="00E048C1"/>
    <w:rsid w:val="00E0519E"/>
    <w:rsid w:val="00E05F76"/>
    <w:rsid w:val="00E0603B"/>
    <w:rsid w:val="00E06D8B"/>
    <w:rsid w:val="00E071A6"/>
    <w:rsid w:val="00E07793"/>
    <w:rsid w:val="00E07EE4"/>
    <w:rsid w:val="00E10790"/>
    <w:rsid w:val="00E11845"/>
    <w:rsid w:val="00E11C13"/>
    <w:rsid w:val="00E12F95"/>
    <w:rsid w:val="00E135FE"/>
    <w:rsid w:val="00E13F41"/>
    <w:rsid w:val="00E147A4"/>
    <w:rsid w:val="00E15658"/>
    <w:rsid w:val="00E20536"/>
    <w:rsid w:val="00E224E8"/>
    <w:rsid w:val="00E23392"/>
    <w:rsid w:val="00E23631"/>
    <w:rsid w:val="00E24785"/>
    <w:rsid w:val="00E250A4"/>
    <w:rsid w:val="00E25BAB"/>
    <w:rsid w:val="00E27E2A"/>
    <w:rsid w:val="00E30036"/>
    <w:rsid w:val="00E31A54"/>
    <w:rsid w:val="00E31E32"/>
    <w:rsid w:val="00E32908"/>
    <w:rsid w:val="00E32AC3"/>
    <w:rsid w:val="00E330EE"/>
    <w:rsid w:val="00E33B19"/>
    <w:rsid w:val="00E33BAF"/>
    <w:rsid w:val="00E34209"/>
    <w:rsid w:val="00E345A7"/>
    <w:rsid w:val="00E36DC9"/>
    <w:rsid w:val="00E36F89"/>
    <w:rsid w:val="00E37151"/>
    <w:rsid w:val="00E402F5"/>
    <w:rsid w:val="00E409EA"/>
    <w:rsid w:val="00E416D8"/>
    <w:rsid w:val="00E420EB"/>
    <w:rsid w:val="00E42488"/>
    <w:rsid w:val="00E42F0D"/>
    <w:rsid w:val="00E45171"/>
    <w:rsid w:val="00E45619"/>
    <w:rsid w:val="00E4570A"/>
    <w:rsid w:val="00E512A8"/>
    <w:rsid w:val="00E5532E"/>
    <w:rsid w:val="00E55A49"/>
    <w:rsid w:val="00E55AFE"/>
    <w:rsid w:val="00E55D32"/>
    <w:rsid w:val="00E61273"/>
    <w:rsid w:val="00E61449"/>
    <w:rsid w:val="00E614EE"/>
    <w:rsid w:val="00E61D72"/>
    <w:rsid w:val="00E61D7D"/>
    <w:rsid w:val="00E62629"/>
    <w:rsid w:val="00E62F1C"/>
    <w:rsid w:val="00E62FB6"/>
    <w:rsid w:val="00E632DB"/>
    <w:rsid w:val="00E63A47"/>
    <w:rsid w:val="00E6477F"/>
    <w:rsid w:val="00E64874"/>
    <w:rsid w:val="00E64A8A"/>
    <w:rsid w:val="00E64B14"/>
    <w:rsid w:val="00E653BC"/>
    <w:rsid w:val="00E653D4"/>
    <w:rsid w:val="00E66D70"/>
    <w:rsid w:val="00E678B6"/>
    <w:rsid w:val="00E70ACE"/>
    <w:rsid w:val="00E70BBE"/>
    <w:rsid w:val="00E70E90"/>
    <w:rsid w:val="00E71E35"/>
    <w:rsid w:val="00E72785"/>
    <w:rsid w:val="00E73528"/>
    <w:rsid w:val="00E759B1"/>
    <w:rsid w:val="00E75BED"/>
    <w:rsid w:val="00E762AE"/>
    <w:rsid w:val="00E7649C"/>
    <w:rsid w:val="00E8089A"/>
    <w:rsid w:val="00E80F01"/>
    <w:rsid w:val="00E832B6"/>
    <w:rsid w:val="00E83694"/>
    <w:rsid w:val="00E8385C"/>
    <w:rsid w:val="00E846F9"/>
    <w:rsid w:val="00E86A0C"/>
    <w:rsid w:val="00E900F2"/>
    <w:rsid w:val="00E90298"/>
    <w:rsid w:val="00E90344"/>
    <w:rsid w:val="00E90848"/>
    <w:rsid w:val="00E90DA8"/>
    <w:rsid w:val="00E922FD"/>
    <w:rsid w:val="00E923CB"/>
    <w:rsid w:val="00E93BDA"/>
    <w:rsid w:val="00E93DE2"/>
    <w:rsid w:val="00E94669"/>
    <w:rsid w:val="00E94749"/>
    <w:rsid w:val="00E94DDE"/>
    <w:rsid w:val="00E958CC"/>
    <w:rsid w:val="00E95C04"/>
    <w:rsid w:val="00E95D93"/>
    <w:rsid w:val="00E97B3F"/>
    <w:rsid w:val="00E97B7B"/>
    <w:rsid w:val="00EA04C2"/>
    <w:rsid w:val="00EA0F07"/>
    <w:rsid w:val="00EA17B8"/>
    <w:rsid w:val="00EA1D27"/>
    <w:rsid w:val="00EA3D3D"/>
    <w:rsid w:val="00EA41E8"/>
    <w:rsid w:val="00EA4906"/>
    <w:rsid w:val="00EA66EE"/>
    <w:rsid w:val="00EB126F"/>
    <w:rsid w:val="00EB1E10"/>
    <w:rsid w:val="00EB2EDD"/>
    <w:rsid w:val="00EB382C"/>
    <w:rsid w:val="00EB7191"/>
    <w:rsid w:val="00EB732B"/>
    <w:rsid w:val="00EB7EE8"/>
    <w:rsid w:val="00EC19E9"/>
    <w:rsid w:val="00EC1DF9"/>
    <w:rsid w:val="00EC2135"/>
    <w:rsid w:val="00EC2CDB"/>
    <w:rsid w:val="00EC61C3"/>
    <w:rsid w:val="00EC67FB"/>
    <w:rsid w:val="00EC7D8D"/>
    <w:rsid w:val="00ED1270"/>
    <w:rsid w:val="00ED31E2"/>
    <w:rsid w:val="00ED6062"/>
    <w:rsid w:val="00ED61A8"/>
    <w:rsid w:val="00ED6769"/>
    <w:rsid w:val="00ED71BE"/>
    <w:rsid w:val="00ED7DAE"/>
    <w:rsid w:val="00EE1620"/>
    <w:rsid w:val="00EE1A1F"/>
    <w:rsid w:val="00EE2264"/>
    <w:rsid w:val="00EE28AB"/>
    <w:rsid w:val="00EE46AA"/>
    <w:rsid w:val="00EE4BE1"/>
    <w:rsid w:val="00EE4D29"/>
    <w:rsid w:val="00EE55B6"/>
    <w:rsid w:val="00EE5D4D"/>
    <w:rsid w:val="00EE64E2"/>
    <w:rsid w:val="00EE6EC8"/>
    <w:rsid w:val="00EE7E21"/>
    <w:rsid w:val="00EF16D6"/>
    <w:rsid w:val="00EF4C12"/>
    <w:rsid w:val="00EF4C16"/>
    <w:rsid w:val="00EF650B"/>
    <w:rsid w:val="00EF69BA"/>
    <w:rsid w:val="00F015D3"/>
    <w:rsid w:val="00F01A97"/>
    <w:rsid w:val="00F01D2E"/>
    <w:rsid w:val="00F01FF5"/>
    <w:rsid w:val="00F02700"/>
    <w:rsid w:val="00F050F9"/>
    <w:rsid w:val="00F05F10"/>
    <w:rsid w:val="00F107D0"/>
    <w:rsid w:val="00F10C70"/>
    <w:rsid w:val="00F11276"/>
    <w:rsid w:val="00F11AC8"/>
    <w:rsid w:val="00F1293C"/>
    <w:rsid w:val="00F13E73"/>
    <w:rsid w:val="00F204EB"/>
    <w:rsid w:val="00F2182B"/>
    <w:rsid w:val="00F24749"/>
    <w:rsid w:val="00F25C3E"/>
    <w:rsid w:val="00F26347"/>
    <w:rsid w:val="00F26489"/>
    <w:rsid w:val="00F30E52"/>
    <w:rsid w:val="00F33E6D"/>
    <w:rsid w:val="00F33FA9"/>
    <w:rsid w:val="00F34FFF"/>
    <w:rsid w:val="00F356B3"/>
    <w:rsid w:val="00F35F65"/>
    <w:rsid w:val="00F362C3"/>
    <w:rsid w:val="00F365A7"/>
    <w:rsid w:val="00F36706"/>
    <w:rsid w:val="00F40EA3"/>
    <w:rsid w:val="00F41635"/>
    <w:rsid w:val="00F42649"/>
    <w:rsid w:val="00F42753"/>
    <w:rsid w:val="00F42F2E"/>
    <w:rsid w:val="00F43292"/>
    <w:rsid w:val="00F43908"/>
    <w:rsid w:val="00F45E2E"/>
    <w:rsid w:val="00F45EE0"/>
    <w:rsid w:val="00F461CD"/>
    <w:rsid w:val="00F4623A"/>
    <w:rsid w:val="00F47DA9"/>
    <w:rsid w:val="00F5159C"/>
    <w:rsid w:val="00F52371"/>
    <w:rsid w:val="00F54FAC"/>
    <w:rsid w:val="00F60D74"/>
    <w:rsid w:val="00F61B7B"/>
    <w:rsid w:val="00F6205C"/>
    <w:rsid w:val="00F638C5"/>
    <w:rsid w:val="00F63A06"/>
    <w:rsid w:val="00F64C88"/>
    <w:rsid w:val="00F64CD2"/>
    <w:rsid w:val="00F6710F"/>
    <w:rsid w:val="00F67875"/>
    <w:rsid w:val="00F755BD"/>
    <w:rsid w:val="00F76A07"/>
    <w:rsid w:val="00F80147"/>
    <w:rsid w:val="00F82CE4"/>
    <w:rsid w:val="00F82FAE"/>
    <w:rsid w:val="00F84B76"/>
    <w:rsid w:val="00F857F2"/>
    <w:rsid w:val="00F86553"/>
    <w:rsid w:val="00F87F5F"/>
    <w:rsid w:val="00F904CD"/>
    <w:rsid w:val="00F907C2"/>
    <w:rsid w:val="00F926FC"/>
    <w:rsid w:val="00F93158"/>
    <w:rsid w:val="00F934A4"/>
    <w:rsid w:val="00F94653"/>
    <w:rsid w:val="00F94689"/>
    <w:rsid w:val="00F94927"/>
    <w:rsid w:val="00F97E11"/>
    <w:rsid w:val="00FA0FE8"/>
    <w:rsid w:val="00FA1651"/>
    <w:rsid w:val="00FA1EA1"/>
    <w:rsid w:val="00FA4736"/>
    <w:rsid w:val="00FA47EA"/>
    <w:rsid w:val="00FA5266"/>
    <w:rsid w:val="00FA5444"/>
    <w:rsid w:val="00FA5975"/>
    <w:rsid w:val="00FA5A25"/>
    <w:rsid w:val="00FB5753"/>
    <w:rsid w:val="00FB5C06"/>
    <w:rsid w:val="00FB5F65"/>
    <w:rsid w:val="00FC0D65"/>
    <w:rsid w:val="00FC177D"/>
    <w:rsid w:val="00FC2BD4"/>
    <w:rsid w:val="00FC2CDC"/>
    <w:rsid w:val="00FC4EA9"/>
    <w:rsid w:val="00FC68FC"/>
    <w:rsid w:val="00FC6B54"/>
    <w:rsid w:val="00FD028E"/>
    <w:rsid w:val="00FD2C29"/>
    <w:rsid w:val="00FD45C4"/>
    <w:rsid w:val="00FD4DF9"/>
    <w:rsid w:val="00FD54EC"/>
    <w:rsid w:val="00FD607C"/>
    <w:rsid w:val="00FE197E"/>
    <w:rsid w:val="00FE1C16"/>
    <w:rsid w:val="00FE2686"/>
    <w:rsid w:val="00FE273F"/>
    <w:rsid w:val="00FE7A7D"/>
    <w:rsid w:val="00FF059A"/>
    <w:rsid w:val="00FF0624"/>
    <w:rsid w:val="00FF1E5B"/>
    <w:rsid w:val="00FF2EBC"/>
    <w:rsid w:val="00FF364D"/>
    <w:rsid w:val="00FF4501"/>
    <w:rsid w:val="00FF4DF5"/>
    <w:rsid w:val="00FF5D5E"/>
    <w:rsid w:val="00FF5F41"/>
    <w:rsid w:val="00FF5F88"/>
    <w:rsid w:val="00FF6152"/>
    <w:rsid w:val="00FF6FB9"/>
    <w:rsid w:val="00FF7B32"/>
    <w:rsid w:val="00FF7C4E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8D37F1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7B446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paragraph" w:styleId="Vgjegyzetszvege">
    <w:name w:val="endnote text"/>
    <w:basedOn w:val="Norml"/>
    <w:link w:val="VgjegyzetszvegeChar"/>
    <w:rsid w:val="00225EB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225EBC"/>
    <w:rPr>
      <w:lang w:eastAsia="en-US"/>
    </w:rPr>
  </w:style>
  <w:style w:type="character" w:styleId="Vgjegyzet-hivatkozs">
    <w:name w:val="endnote reference"/>
    <w:basedOn w:val="Bekezdsalapbettpusa"/>
    <w:rsid w:val="00225EB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F82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0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65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celot.readthedocs.io/en/latest/index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dis.io/docs/" TargetMode="External"/><Relationship Id="rId47" Type="http://schemas.openxmlformats.org/officeDocument/2006/relationships/hyperlink" Target="https://github.com/ngx-translate/core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bojda.medium.com/docker-alapoz%C3%B3-b8efb6aa68e9" TargetMode="External"/><Relationship Id="rId40" Type="http://schemas.openxmlformats.org/officeDocument/2006/relationships/hyperlink" Target="https://github.com/jbogard/MediatR/wiki" TargetMode="External"/><Relationship Id="rId45" Type="http://schemas.openxmlformats.org/officeDocument/2006/relationships/hyperlink" Target="https://docs.hangfire.io/en/lates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ntityserver4.readthedocs.io/en/latest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rabbitmq.com/documentation.html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microsoft.com/en-us/aspnet/core/?view=aspnetcore-7.0" TargetMode="External"/><Relationship Id="rId46" Type="http://schemas.openxmlformats.org/officeDocument/2006/relationships/hyperlink" Target="https://material.angular.io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hu-hu/aspnet/core/signalr/introduction?view=aspnetcore-7.0&amp;WT.mc_id=dotnet-35129-websi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F5FDF5FA-D92F-4BD1-BBC0-E10B44701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13398</TotalTime>
  <Pages>72</Pages>
  <Words>15472</Words>
  <Characters>106760</Characters>
  <Application>Microsoft Office Word</Application>
  <DocSecurity>0</DocSecurity>
  <Lines>889</Lines>
  <Paragraphs>243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121989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Markovics Gergely</cp:lastModifiedBy>
  <cp:revision>863</cp:revision>
  <cp:lastPrinted>2023-05-29T08:24:00Z</cp:lastPrinted>
  <dcterms:created xsi:type="dcterms:W3CDTF">2023-11-01T21:30:00Z</dcterms:created>
  <dcterms:modified xsi:type="dcterms:W3CDTF">2023-11-22T21:59:00Z</dcterms:modified>
</cp:coreProperties>
</file>